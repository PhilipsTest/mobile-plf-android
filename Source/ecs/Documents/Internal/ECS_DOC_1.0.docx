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A26F" w14:textId="00C1A723" w:rsidR="00D75D95" w:rsidRPr="00C81F9D" w:rsidRDefault="00503D42" w:rsidP="00DC10A0">
      <w:pPr>
        <w:pStyle w:val="Head12bulletpoint"/>
        <w:numPr>
          <w:ilvl w:val="0"/>
          <w:numId w:val="0"/>
        </w:numPr>
        <w:ind w:left="720"/>
        <w:rPr>
          <w:rFonts w:ascii="Times" w:hAnsi="Times" w:cs="Arial"/>
        </w:rPr>
      </w:pPr>
      <w:r w:rsidRPr="00C81F9D">
        <w:rPr>
          <w:rFonts w:ascii="Times" w:hAnsi="Times" w:cs="Arial"/>
          <w:noProof/>
        </w:rPr>
        <mc:AlternateContent>
          <mc:Choice Requires="wps">
            <w:drawing>
              <wp:anchor distT="0" distB="0" distL="114300" distR="114300" simplePos="0" relativeHeight="251657215" behindDoc="0" locked="0" layoutInCell="1" allowOverlap="1" wp14:anchorId="3F7055E8" wp14:editId="066A2154">
                <wp:simplePos x="0" y="0"/>
                <wp:positionH relativeFrom="page">
                  <wp:posOffset>0</wp:posOffset>
                </wp:positionH>
                <wp:positionV relativeFrom="paragraph">
                  <wp:posOffset>-1116711</wp:posOffset>
                </wp:positionV>
                <wp:extent cx="8094428" cy="5400192"/>
                <wp:effectExtent l="0" t="0" r="1905" b="0"/>
                <wp:wrapNone/>
                <wp:docPr id="1" name="Parallelogram 1"/>
                <wp:cNvGraphicFramePr/>
                <a:graphic xmlns:a="http://schemas.openxmlformats.org/drawingml/2006/main">
                  <a:graphicData uri="http://schemas.microsoft.com/office/word/2010/wordprocessingShape">
                    <wps:wsp>
                      <wps:cNvSpPr/>
                      <wps:spPr>
                        <a:xfrm>
                          <a:off x="0" y="0"/>
                          <a:ext cx="8094428" cy="5400192"/>
                        </a:xfrm>
                        <a:custGeom>
                          <a:avLst/>
                          <a:gdLst>
                            <a:gd name="connsiteX0" fmla="*/ 0 w 6614160"/>
                            <a:gd name="connsiteY0" fmla="*/ 4589780 h 4589780"/>
                            <a:gd name="connsiteX1" fmla="*/ 0 w 6614160"/>
                            <a:gd name="connsiteY1" fmla="*/ 0 h 4589780"/>
                            <a:gd name="connsiteX2" fmla="*/ 6614160 w 6614160"/>
                            <a:gd name="connsiteY2" fmla="*/ 0 h 4589780"/>
                            <a:gd name="connsiteX3" fmla="*/ 6614160 w 6614160"/>
                            <a:gd name="connsiteY3" fmla="*/ 4589780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6020394 w 6614160"/>
                            <a:gd name="connsiteY3" fmla="*/ 4447277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605246 w 6614160"/>
                            <a:gd name="connsiteY3" fmla="*/ 385916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1733402 w 6614160"/>
                            <a:gd name="connsiteY3" fmla="*/ 469044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1264275 w 6614160"/>
                            <a:gd name="connsiteY3" fmla="*/ 776308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1248372 w 6614160"/>
                            <a:gd name="connsiteY3" fmla="*/ 714855 h 4589780"/>
                            <a:gd name="connsiteX4" fmla="*/ 0 w 66141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1248372 w 7528560"/>
                            <a:gd name="connsiteY3" fmla="*/ 714855 h 4589780"/>
                            <a:gd name="connsiteX4" fmla="*/ 0 w 75285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1033901 w 7528560"/>
                            <a:gd name="connsiteY3" fmla="*/ 862681 h 4589780"/>
                            <a:gd name="connsiteX4" fmla="*/ 0 w 75285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1041297 w 7528560"/>
                            <a:gd name="connsiteY3" fmla="*/ 779128 h 4589780"/>
                            <a:gd name="connsiteX4" fmla="*/ 0 w 75285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1284292 w 7528560"/>
                            <a:gd name="connsiteY3" fmla="*/ 1064686 h 4589780"/>
                            <a:gd name="connsiteX4" fmla="*/ 0 w 75285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7007993 w 7528560"/>
                            <a:gd name="connsiteY3" fmla="*/ 41391 h 4589780"/>
                            <a:gd name="connsiteX4" fmla="*/ 1284292 w 7528560"/>
                            <a:gd name="connsiteY4" fmla="*/ 1064686 h 4589780"/>
                            <a:gd name="connsiteX5" fmla="*/ 0 w 7528560"/>
                            <a:gd name="connsiteY5" fmla="*/ 4589780 h 4589780"/>
                            <a:gd name="connsiteX0" fmla="*/ 13608 w 7528560"/>
                            <a:gd name="connsiteY0" fmla="*/ 4365085 h 4365085"/>
                            <a:gd name="connsiteX1" fmla="*/ 0 w 7528560"/>
                            <a:gd name="connsiteY1" fmla="*/ 0 h 4365085"/>
                            <a:gd name="connsiteX2" fmla="*/ 7528560 w 7528560"/>
                            <a:gd name="connsiteY2" fmla="*/ 20484 h 4365085"/>
                            <a:gd name="connsiteX3" fmla="*/ 7007993 w 7528560"/>
                            <a:gd name="connsiteY3" fmla="*/ 41391 h 4365085"/>
                            <a:gd name="connsiteX4" fmla="*/ 1284292 w 7528560"/>
                            <a:gd name="connsiteY4" fmla="*/ 1064686 h 4365085"/>
                            <a:gd name="connsiteX5" fmla="*/ 13608 w 7528560"/>
                            <a:gd name="connsiteY5" fmla="*/ 4365085 h 43650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28560" h="4365085">
                              <a:moveTo>
                                <a:pt x="13608" y="4365085"/>
                              </a:moveTo>
                              <a:lnTo>
                                <a:pt x="0" y="0"/>
                              </a:lnTo>
                              <a:lnTo>
                                <a:pt x="7528560" y="20484"/>
                              </a:lnTo>
                              <a:cubicBezTo>
                                <a:pt x="7348234" y="47163"/>
                                <a:pt x="7188319" y="14712"/>
                                <a:pt x="7007993" y="41391"/>
                              </a:cubicBezTo>
                              <a:lnTo>
                                <a:pt x="1284292" y="1064686"/>
                              </a:lnTo>
                              <a:lnTo>
                                <a:pt x="13608" y="4365085"/>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F773" id="Parallelogram 1" o:spid="_x0000_s1026" style="position:absolute;margin-left:0;margin-top:-87.95pt;width:637.35pt;height:425.2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28560,436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" path="m13608,4365085l,,7528560,20484c7348234,47163,7188319,14712,7007993,41391l1284292,1064686,13608,4365085xe" fillcolor="#d8d8d8 [2732]" stroked="f" strokeweight="1.5pt">
                <v:path arrowok="t" o:connecttype="custom" o:connectlocs="14631,5400192;0,0;8094428,25341;7534734,51206;1380823,1317159;14631,5400192" o:connectangles="0,0,0,0,0,0"/>
                <w10:wrap anchorx="page"/>
              </v:shape>
            </w:pict>
          </mc:Fallback>
        </mc:AlternateContent>
      </w:r>
      <w:r w:rsidR="00F67CED" w:rsidRPr="00C81F9D">
        <w:rPr>
          <w:rFonts w:ascii="Times" w:hAnsi="Times" w:cs="Arial"/>
          <w:noProof/>
        </w:rPr>
        <w:drawing>
          <wp:anchor distT="0" distB="0" distL="114300" distR="114300" simplePos="0" relativeHeight="251658240" behindDoc="1" locked="0" layoutInCell="1" allowOverlap="1" wp14:anchorId="337F681F" wp14:editId="05B62DB3">
            <wp:simplePos x="0" y="0"/>
            <wp:positionH relativeFrom="margin">
              <wp:align>left</wp:align>
            </wp:positionH>
            <wp:positionV relativeFrom="paragraph">
              <wp:posOffset>78947</wp:posOffset>
            </wp:positionV>
            <wp:extent cx="3848100" cy="4174490"/>
            <wp:effectExtent l="0" t="0" r="0" b="0"/>
            <wp:wrapTight wrapText="bothSides">
              <wp:wrapPolygon edited="0">
                <wp:start x="17109" y="0"/>
                <wp:lineTo x="9945" y="296"/>
                <wp:lineTo x="8341" y="591"/>
                <wp:lineTo x="8234" y="4929"/>
                <wp:lineTo x="7271" y="6506"/>
                <wp:lineTo x="4705" y="8083"/>
                <wp:lineTo x="3956" y="8576"/>
                <wp:lineTo x="3422" y="9266"/>
                <wp:lineTo x="2887" y="11237"/>
                <wp:lineTo x="2246" y="12814"/>
                <wp:lineTo x="1925" y="14391"/>
                <wp:lineTo x="1925" y="17545"/>
                <wp:lineTo x="1390" y="19123"/>
                <wp:lineTo x="0" y="21488"/>
                <wp:lineTo x="11976" y="21488"/>
                <wp:lineTo x="12083" y="21488"/>
                <wp:lineTo x="12618" y="20700"/>
                <wp:lineTo x="14008" y="20700"/>
                <wp:lineTo x="18499" y="19517"/>
                <wp:lineTo x="18927" y="17545"/>
                <wp:lineTo x="20103" y="15968"/>
                <wp:lineTo x="20638" y="12814"/>
                <wp:lineTo x="20210" y="11828"/>
                <wp:lineTo x="19996" y="11237"/>
                <wp:lineTo x="20851" y="9660"/>
                <wp:lineTo x="20424" y="9068"/>
                <wp:lineTo x="19889" y="8083"/>
                <wp:lineTo x="20851" y="6900"/>
                <wp:lineTo x="20851" y="6407"/>
                <wp:lineTo x="20103" y="5717"/>
                <wp:lineTo x="19034" y="4929"/>
                <wp:lineTo x="19141" y="1577"/>
                <wp:lineTo x="18285" y="591"/>
                <wp:lineTo x="17644" y="0"/>
                <wp:lineTo x="17109" y="0"/>
              </wp:wrapPolygon>
            </wp:wrapTight>
            <wp:docPr id="9448" name="Picture 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691" t="10905" r="37556"/>
                    <a:stretch/>
                  </pic:blipFill>
                  <pic:spPr bwMode="auto">
                    <a:xfrm>
                      <a:off x="0" y="0"/>
                      <a:ext cx="3848100" cy="417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2F12D" w14:textId="4DA0828B" w:rsidR="007C1CEA" w:rsidRPr="00C81F9D" w:rsidRDefault="00E31013" w:rsidP="006431F5">
      <w:pPr>
        <w:rPr>
          <w:rFonts w:ascii="Times" w:hAnsi="Times" w:cs="Arial"/>
        </w:rPr>
      </w:pPr>
      <w:r w:rsidRPr="00C81F9D">
        <w:rPr>
          <w:rFonts w:ascii="Times" w:hAnsi="Times" w:cs="Arial"/>
          <w:noProof/>
          <w:sz w:val="104"/>
          <w:szCs w:val="104"/>
        </w:rPr>
        <w:drawing>
          <wp:anchor distT="0" distB="0" distL="114300" distR="114300" simplePos="0" relativeHeight="251659264" behindDoc="1" locked="0" layoutInCell="1" allowOverlap="1" wp14:anchorId="431E9944" wp14:editId="35046C29">
            <wp:simplePos x="0" y="0"/>
            <wp:positionH relativeFrom="column">
              <wp:posOffset>1646555</wp:posOffset>
            </wp:positionH>
            <wp:positionV relativeFrom="paragraph">
              <wp:posOffset>313055</wp:posOffset>
            </wp:positionV>
            <wp:extent cx="1586865" cy="2824480"/>
            <wp:effectExtent l="0" t="0" r="0" b="0"/>
            <wp:wrapTight wrapText="bothSides">
              <wp:wrapPolygon edited="0">
                <wp:start x="0" y="0"/>
                <wp:lineTo x="0" y="21415"/>
                <wp:lineTo x="21263" y="21415"/>
                <wp:lineTo x="21263" y="0"/>
                <wp:lineTo x="0" y="0"/>
              </wp:wrapPolygon>
            </wp:wrapTight>
            <wp:docPr id="9449" name="Picture 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507" b="23454"/>
                    <a:stretch/>
                  </pic:blipFill>
                  <pic:spPr bwMode="auto">
                    <a:xfrm>
                      <a:off x="0" y="0"/>
                      <a:ext cx="1586865" cy="282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AD78B" w14:textId="3C54EECC" w:rsidR="007C1CEA" w:rsidRPr="00C81F9D" w:rsidRDefault="007C1CEA" w:rsidP="006431F5">
      <w:pPr>
        <w:rPr>
          <w:rFonts w:ascii="Times" w:hAnsi="Times" w:cs="Arial"/>
        </w:rPr>
      </w:pPr>
    </w:p>
    <w:p w14:paraId="0EDB8F64" w14:textId="3C5C1867" w:rsidR="007C1CEA" w:rsidRPr="00C81F9D" w:rsidRDefault="007C1CEA" w:rsidP="006431F5">
      <w:pPr>
        <w:rPr>
          <w:rFonts w:ascii="Times" w:hAnsi="Times" w:cs="Arial"/>
        </w:rPr>
      </w:pPr>
    </w:p>
    <w:p w14:paraId="03363581" w14:textId="6CB11A1C" w:rsidR="007C1CEA" w:rsidRPr="00C81F9D" w:rsidRDefault="007C1CEA" w:rsidP="006431F5">
      <w:pPr>
        <w:rPr>
          <w:rFonts w:ascii="Times" w:hAnsi="Times" w:cs="Arial"/>
        </w:rPr>
      </w:pPr>
    </w:p>
    <w:p w14:paraId="4D4CB864" w14:textId="36C8561F" w:rsidR="007C1CEA" w:rsidRPr="00C81F9D" w:rsidRDefault="007C1CEA" w:rsidP="006431F5">
      <w:pPr>
        <w:rPr>
          <w:rFonts w:ascii="Times" w:hAnsi="Times" w:cs="Arial"/>
        </w:rPr>
      </w:pPr>
    </w:p>
    <w:p w14:paraId="333C36F7" w14:textId="1178F0E1" w:rsidR="007C1CEA" w:rsidRPr="00C81F9D" w:rsidRDefault="007C1CEA" w:rsidP="006431F5">
      <w:pPr>
        <w:rPr>
          <w:rFonts w:ascii="Times" w:hAnsi="Times" w:cs="Arial"/>
        </w:rPr>
      </w:pPr>
    </w:p>
    <w:p w14:paraId="5B82DE17" w14:textId="77AB2ED3" w:rsidR="007C1CEA" w:rsidRPr="00C81F9D" w:rsidRDefault="007C1CEA" w:rsidP="006431F5">
      <w:pPr>
        <w:rPr>
          <w:rFonts w:ascii="Times" w:hAnsi="Times" w:cs="Arial"/>
        </w:rPr>
      </w:pPr>
    </w:p>
    <w:p w14:paraId="74D17B20" w14:textId="236D7D3A" w:rsidR="007C1CEA" w:rsidRPr="00C81F9D" w:rsidRDefault="007C1CEA" w:rsidP="006431F5">
      <w:pPr>
        <w:rPr>
          <w:rFonts w:ascii="Times" w:hAnsi="Times" w:cs="Arial"/>
        </w:rPr>
      </w:pPr>
    </w:p>
    <w:p w14:paraId="3A69E4A0" w14:textId="1A031240" w:rsidR="007C1CEA" w:rsidRPr="00C81F9D" w:rsidRDefault="007C1CEA" w:rsidP="006431F5">
      <w:pPr>
        <w:rPr>
          <w:rFonts w:ascii="Times" w:hAnsi="Times" w:cs="Arial"/>
        </w:rPr>
      </w:pPr>
    </w:p>
    <w:p w14:paraId="02DFE510" w14:textId="1451AF4A" w:rsidR="000D5589" w:rsidRPr="00C81F9D" w:rsidRDefault="000D5589" w:rsidP="006431F5">
      <w:pPr>
        <w:rPr>
          <w:rFonts w:ascii="Times" w:hAnsi="Times" w:cs="Arial"/>
        </w:rPr>
      </w:pPr>
    </w:p>
    <w:p w14:paraId="75932E84" w14:textId="7D19CCF6" w:rsidR="00237D61" w:rsidRPr="00C81F9D" w:rsidRDefault="004074E6" w:rsidP="00E74BED">
      <w:pPr>
        <w:ind w:left="4320"/>
        <w:rPr>
          <w:rFonts w:ascii="Times" w:hAnsi="Times" w:cs="Arial"/>
          <w:sz w:val="24"/>
        </w:rPr>
      </w:pPr>
      <w:r w:rsidRPr="00C81F9D">
        <w:rPr>
          <w:rFonts w:ascii="Times" w:hAnsi="Times" w:cs="Arial"/>
          <w:sz w:val="104"/>
          <w:szCs w:val="104"/>
        </w:rPr>
        <w:t xml:space="preserve">Consumer </w:t>
      </w:r>
      <w:r w:rsidR="00BF58B4" w:rsidRPr="00C81F9D">
        <w:rPr>
          <w:rFonts w:ascii="Times" w:hAnsi="Times" w:cs="Arial"/>
          <w:sz w:val="104"/>
          <w:szCs w:val="104"/>
        </w:rPr>
        <w:t>Mobile</w:t>
      </w:r>
      <w:r w:rsidRPr="00C81F9D">
        <w:rPr>
          <w:rFonts w:ascii="Times" w:hAnsi="Times" w:cs="Arial"/>
          <w:sz w:val="104"/>
          <w:szCs w:val="104"/>
        </w:rPr>
        <w:t xml:space="preserve"> SDK</w:t>
      </w:r>
    </w:p>
    <w:p w14:paraId="3EC6747F" w14:textId="77777777" w:rsidR="003A4E80" w:rsidRPr="00C81F9D" w:rsidRDefault="003A4E80" w:rsidP="006431F5">
      <w:pPr>
        <w:rPr>
          <w:rFonts w:ascii="Times" w:hAnsi="Times" w:cs="Arial"/>
          <w:sz w:val="24"/>
        </w:rPr>
      </w:pPr>
    </w:p>
    <w:p w14:paraId="7630CCB2" w14:textId="27D8AF36" w:rsidR="003A4E80" w:rsidRPr="00C81F9D" w:rsidRDefault="003A4E80" w:rsidP="006431F5">
      <w:pPr>
        <w:rPr>
          <w:rFonts w:ascii="Times" w:hAnsi="Times" w:cs="Arial"/>
          <w:sz w:val="52"/>
        </w:rPr>
      </w:pPr>
      <w:r w:rsidRPr="00C81F9D">
        <w:rPr>
          <w:rFonts w:ascii="Times" w:hAnsi="Times" w:cs="Arial"/>
          <w:sz w:val="52"/>
        </w:rPr>
        <w:t>Reference Guide</w:t>
      </w:r>
    </w:p>
    <w:p w14:paraId="4DD940FB" w14:textId="368E8F89" w:rsidR="00BF7170" w:rsidRPr="00C81F9D" w:rsidRDefault="00340E8B" w:rsidP="006431F5">
      <w:pPr>
        <w:rPr>
          <w:rFonts w:ascii="Times" w:hAnsi="Times" w:cs="Arial"/>
          <w:sz w:val="24"/>
        </w:rPr>
        <w:sectPr w:rsidR="00BF7170" w:rsidRPr="00C81F9D" w:rsidSect="00A319C4">
          <w:headerReference w:type="default" r:id="rId14"/>
          <w:footerReference w:type="even" r:id="rId15"/>
          <w:footerReference w:type="default" r:id="rId16"/>
          <w:headerReference w:type="first" r:id="rId17"/>
          <w:footerReference w:type="first" r:id="rId18"/>
          <w:type w:val="continuous"/>
          <w:pgSz w:w="11909" w:h="16834" w:code="9"/>
          <w:pgMar w:top="1701" w:right="936" w:bottom="1276" w:left="851" w:header="567" w:footer="113" w:gutter="0"/>
          <w:cols w:space="720"/>
          <w:titlePg/>
        </w:sectPr>
      </w:pPr>
      <w:r w:rsidRPr="00C81F9D">
        <w:rPr>
          <w:rFonts w:ascii="Times" w:hAnsi="Times" w:cs="Arial"/>
          <w:sz w:val="24"/>
        </w:rPr>
        <w:t>Version 0.</w:t>
      </w:r>
      <w:r w:rsidR="00790FCD" w:rsidRPr="00C81F9D">
        <w:rPr>
          <w:rFonts w:ascii="Times" w:hAnsi="Times" w:cs="Arial"/>
          <w:sz w:val="24"/>
        </w:rPr>
        <w:t>1</w:t>
      </w:r>
    </w:p>
    <w:p w14:paraId="04F829BB" w14:textId="71FD2FA7" w:rsidR="00DD3619" w:rsidRPr="00C81F9D" w:rsidRDefault="00DD3619" w:rsidP="00DD3619">
      <w:pPr>
        <w:pStyle w:val="Heading1"/>
        <w:numPr>
          <w:ilvl w:val="0"/>
          <w:numId w:val="0"/>
        </w:numPr>
        <w:rPr>
          <w:rFonts w:ascii="Times" w:hAnsi="Times" w:cs="Arial"/>
        </w:rPr>
      </w:pPr>
      <w:bookmarkStart w:id="0" w:name="_Toc3539169"/>
      <w:bookmarkStart w:id="1" w:name="_Toc12638633"/>
      <w:bookmarkStart w:id="2" w:name="_Toc20154639"/>
      <w:r w:rsidRPr="00C81F9D">
        <w:rPr>
          <w:rFonts w:ascii="Times" w:hAnsi="Times" w:cs="Arial"/>
        </w:rPr>
        <w:lastRenderedPageBreak/>
        <w:t>Document Configuration Management</w:t>
      </w:r>
      <w:bookmarkEnd w:id="0"/>
      <w:bookmarkEnd w:id="1"/>
      <w:bookmarkEnd w:id="2"/>
    </w:p>
    <w:p w14:paraId="3F65A4DB" w14:textId="4D336B16" w:rsidR="00DD3619" w:rsidRPr="00C81F9D" w:rsidRDefault="00DD3619" w:rsidP="00DD3619">
      <w:pPr>
        <w:pStyle w:val="Heading2"/>
        <w:numPr>
          <w:ilvl w:val="0"/>
          <w:numId w:val="0"/>
        </w:numPr>
        <w:rPr>
          <w:rFonts w:ascii="Times" w:hAnsi="Times" w:cs="Arial"/>
          <w:sz w:val="22"/>
          <w:szCs w:val="22"/>
        </w:rPr>
      </w:pPr>
      <w:bookmarkStart w:id="3" w:name="_Toc3539170"/>
      <w:bookmarkStart w:id="4" w:name="_Toc12638634"/>
      <w:bookmarkStart w:id="5" w:name="_Toc20154640"/>
      <w:r w:rsidRPr="00C81F9D">
        <w:rPr>
          <w:rFonts w:ascii="Times" w:hAnsi="Times" w:cs="Arial"/>
          <w:sz w:val="22"/>
          <w:szCs w:val="22"/>
        </w:rPr>
        <w:t>Document Identification</w:t>
      </w:r>
      <w:bookmarkEnd w:id="3"/>
      <w:bookmarkEnd w:id="4"/>
      <w:bookmarkEnd w:id="5"/>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410"/>
        <w:gridCol w:w="7707"/>
      </w:tblGrid>
      <w:tr w:rsidR="00DD3619" w:rsidRPr="00C81F9D" w14:paraId="1B873191" w14:textId="77777777" w:rsidTr="00BD1536">
        <w:trPr>
          <w:trHeight w:val="187"/>
        </w:trPr>
        <w:tc>
          <w:tcPr>
            <w:tcW w:w="2410" w:type="dxa"/>
            <w:shd w:val="clear" w:color="auto" w:fill="D9D9D9" w:themeFill="background1" w:themeFillShade="D9"/>
            <w:vAlign w:val="center"/>
          </w:tcPr>
          <w:p w14:paraId="58AF3B4E"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Name of Project</w:t>
            </w:r>
          </w:p>
        </w:tc>
        <w:tc>
          <w:tcPr>
            <w:tcW w:w="7707" w:type="dxa"/>
            <w:vAlign w:val="center"/>
          </w:tcPr>
          <w:p w14:paraId="5582F1E8" w14:textId="05B25154" w:rsidR="00DD3619" w:rsidRPr="00C81F9D" w:rsidRDefault="00DD3619" w:rsidP="00260D91">
            <w:pPr>
              <w:spacing w:before="20" w:after="20"/>
              <w:ind w:left="173"/>
              <w:rPr>
                <w:rFonts w:ascii="Times" w:hAnsi="Times" w:cs="Arial"/>
                <w:sz w:val="22"/>
                <w:szCs w:val="22"/>
              </w:rPr>
            </w:pPr>
          </w:p>
        </w:tc>
      </w:tr>
      <w:tr w:rsidR="00DD3619" w:rsidRPr="00C81F9D" w14:paraId="13B13CA6" w14:textId="77777777" w:rsidTr="00BD1536">
        <w:trPr>
          <w:trHeight w:val="148"/>
        </w:trPr>
        <w:tc>
          <w:tcPr>
            <w:tcW w:w="2410" w:type="dxa"/>
            <w:shd w:val="clear" w:color="auto" w:fill="D9D9D9" w:themeFill="background1" w:themeFillShade="D9"/>
            <w:vAlign w:val="center"/>
          </w:tcPr>
          <w:p w14:paraId="2C854AD0"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Name of Report</w:t>
            </w:r>
          </w:p>
        </w:tc>
        <w:tc>
          <w:tcPr>
            <w:tcW w:w="7707" w:type="dxa"/>
            <w:vAlign w:val="center"/>
          </w:tcPr>
          <w:p w14:paraId="1093DDD0" w14:textId="52E89CE9" w:rsidR="00DD3619" w:rsidRPr="00C81F9D" w:rsidRDefault="004074E6" w:rsidP="00260D91">
            <w:pPr>
              <w:spacing w:before="20" w:after="20"/>
              <w:ind w:left="173"/>
              <w:rPr>
                <w:rFonts w:ascii="Times" w:hAnsi="Times" w:cs="Arial"/>
                <w:sz w:val="22"/>
                <w:szCs w:val="22"/>
              </w:rPr>
            </w:pPr>
            <w:r w:rsidRPr="00C81F9D">
              <w:rPr>
                <w:rFonts w:ascii="Times" w:hAnsi="Times" w:cs="Arial"/>
                <w:sz w:val="22"/>
                <w:szCs w:val="22"/>
              </w:rPr>
              <w:t xml:space="preserve">Consumer Mobile SDK </w:t>
            </w:r>
            <w:r w:rsidR="00AC6705" w:rsidRPr="00C81F9D">
              <w:rPr>
                <w:rFonts w:ascii="Times" w:hAnsi="Times" w:cs="Arial"/>
                <w:sz w:val="22"/>
                <w:szCs w:val="22"/>
              </w:rPr>
              <w:t>Reference</w:t>
            </w:r>
            <w:r w:rsidRPr="00C81F9D">
              <w:rPr>
                <w:rFonts w:ascii="Times" w:hAnsi="Times" w:cs="Arial"/>
                <w:sz w:val="22"/>
                <w:szCs w:val="22"/>
              </w:rPr>
              <w:t xml:space="preserve"> Guide</w:t>
            </w:r>
          </w:p>
        </w:tc>
      </w:tr>
      <w:tr w:rsidR="00DD3619" w:rsidRPr="00C81F9D" w14:paraId="2322FB8F" w14:textId="77777777" w:rsidTr="00BD1536">
        <w:trPr>
          <w:trHeight w:val="123"/>
        </w:trPr>
        <w:tc>
          <w:tcPr>
            <w:tcW w:w="2410" w:type="dxa"/>
            <w:shd w:val="clear" w:color="auto" w:fill="D9D9D9" w:themeFill="background1" w:themeFillShade="D9"/>
            <w:vAlign w:val="center"/>
          </w:tcPr>
          <w:p w14:paraId="117055BE"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Version</w:t>
            </w:r>
          </w:p>
        </w:tc>
        <w:tc>
          <w:tcPr>
            <w:tcW w:w="7707" w:type="dxa"/>
            <w:vAlign w:val="center"/>
          </w:tcPr>
          <w:p w14:paraId="1D961EA9" w14:textId="4FAD7B4C" w:rsidR="00DD3619" w:rsidRPr="00C81F9D" w:rsidRDefault="00FE612E" w:rsidP="00260D91">
            <w:pPr>
              <w:spacing w:before="20" w:after="20"/>
              <w:ind w:left="173"/>
              <w:rPr>
                <w:rFonts w:ascii="Times" w:hAnsi="Times" w:cs="Arial"/>
                <w:sz w:val="22"/>
                <w:szCs w:val="22"/>
              </w:rPr>
            </w:pPr>
            <w:r w:rsidRPr="00C81F9D">
              <w:rPr>
                <w:rFonts w:ascii="Times" w:hAnsi="Times" w:cs="Arial"/>
                <w:sz w:val="22"/>
                <w:szCs w:val="22"/>
              </w:rPr>
              <w:t>0.</w:t>
            </w:r>
            <w:r w:rsidR="004074E6" w:rsidRPr="00C81F9D">
              <w:rPr>
                <w:rFonts w:ascii="Times" w:hAnsi="Times" w:cs="Arial"/>
                <w:sz w:val="22"/>
                <w:szCs w:val="22"/>
              </w:rPr>
              <w:t>1</w:t>
            </w:r>
            <w:r w:rsidRPr="00C81F9D">
              <w:rPr>
                <w:rFonts w:ascii="Times" w:hAnsi="Times" w:cs="Arial"/>
                <w:sz w:val="22"/>
                <w:szCs w:val="22"/>
              </w:rPr>
              <w:t xml:space="preserve"> (draft)</w:t>
            </w:r>
          </w:p>
        </w:tc>
      </w:tr>
      <w:tr w:rsidR="00DD3619" w:rsidRPr="00C81F9D" w14:paraId="05247BB4" w14:textId="77777777" w:rsidTr="00BD1536">
        <w:trPr>
          <w:trHeight w:val="73"/>
        </w:trPr>
        <w:tc>
          <w:tcPr>
            <w:tcW w:w="2410" w:type="dxa"/>
            <w:shd w:val="clear" w:color="auto" w:fill="D9D9D9" w:themeFill="background1" w:themeFillShade="D9"/>
            <w:vAlign w:val="center"/>
          </w:tcPr>
          <w:p w14:paraId="10195F57"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File Name</w:t>
            </w:r>
          </w:p>
        </w:tc>
        <w:tc>
          <w:tcPr>
            <w:tcW w:w="7707" w:type="dxa"/>
            <w:vAlign w:val="center"/>
          </w:tcPr>
          <w:p w14:paraId="386B3D89" w14:textId="7BBE8B10" w:rsidR="00DD3619" w:rsidRPr="00C81F9D" w:rsidRDefault="00DD3619" w:rsidP="00260D91">
            <w:pPr>
              <w:spacing w:before="20" w:after="20"/>
              <w:ind w:left="173"/>
              <w:rPr>
                <w:rFonts w:ascii="Times" w:hAnsi="Times" w:cs="Arial"/>
                <w:sz w:val="22"/>
                <w:szCs w:val="22"/>
              </w:rPr>
            </w:pPr>
          </w:p>
        </w:tc>
      </w:tr>
      <w:tr w:rsidR="00DD3619" w:rsidRPr="00C81F9D" w14:paraId="7A6F784B" w14:textId="77777777" w:rsidTr="00BD1536">
        <w:trPr>
          <w:trHeight w:val="62"/>
        </w:trPr>
        <w:tc>
          <w:tcPr>
            <w:tcW w:w="2410" w:type="dxa"/>
            <w:shd w:val="clear" w:color="auto" w:fill="D9D9D9" w:themeFill="background1" w:themeFillShade="D9"/>
            <w:vAlign w:val="center"/>
          </w:tcPr>
          <w:p w14:paraId="63AA4E14"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Sensitivity Classification</w:t>
            </w:r>
          </w:p>
        </w:tc>
        <w:tc>
          <w:tcPr>
            <w:tcW w:w="7707" w:type="dxa"/>
            <w:vAlign w:val="center"/>
          </w:tcPr>
          <w:p w14:paraId="17823D1E" w14:textId="3DC40451" w:rsidR="00DD3619" w:rsidRPr="00C81F9D" w:rsidRDefault="00F60359" w:rsidP="00260D91">
            <w:pPr>
              <w:spacing w:before="20" w:after="20"/>
              <w:ind w:left="173"/>
              <w:rPr>
                <w:rFonts w:ascii="Times" w:hAnsi="Times" w:cs="Arial"/>
                <w:sz w:val="22"/>
                <w:szCs w:val="22"/>
              </w:rPr>
            </w:pPr>
            <w:r w:rsidRPr="00C81F9D">
              <w:rPr>
                <w:rFonts w:ascii="Times" w:hAnsi="Times" w:cs="Arial"/>
                <w:sz w:val="22"/>
                <w:szCs w:val="22"/>
              </w:rPr>
              <w:t>Confidential</w:t>
            </w:r>
          </w:p>
        </w:tc>
      </w:tr>
    </w:tbl>
    <w:p w14:paraId="36415AFB" w14:textId="2CF345CC" w:rsidR="00DD3619" w:rsidRPr="00C81F9D" w:rsidRDefault="00DD3619" w:rsidP="00271A00">
      <w:pPr>
        <w:tabs>
          <w:tab w:val="left" w:pos="2192"/>
        </w:tabs>
        <w:ind w:left="426"/>
        <w:rPr>
          <w:rFonts w:ascii="Times" w:hAnsi="Times" w:cs="Arial"/>
          <w:sz w:val="22"/>
          <w:szCs w:val="22"/>
        </w:rPr>
      </w:pPr>
      <w:r w:rsidRPr="00C81F9D">
        <w:rPr>
          <w:rFonts w:ascii="Times" w:hAnsi="Times" w:cs="Arial"/>
          <w:sz w:val="22"/>
          <w:szCs w:val="22"/>
        </w:rPr>
        <w:tab/>
      </w:r>
      <w:bookmarkStart w:id="6" w:name="_GoBack"/>
      <w:bookmarkEnd w:id="6"/>
    </w:p>
    <w:p w14:paraId="044C27AE" w14:textId="67E42838" w:rsidR="00DD3619" w:rsidRPr="00C81F9D" w:rsidRDefault="00DD3619" w:rsidP="00260D91">
      <w:pPr>
        <w:pStyle w:val="Heading2"/>
        <w:numPr>
          <w:ilvl w:val="0"/>
          <w:numId w:val="0"/>
        </w:numPr>
        <w:rPr>
          <w:rFonts w:ascii="Times" w:hAnsi="Times" w:cs="Arial"/>
          <w:sz w:val="22"/>
          <w:szCs w:val="22"/>
        </w:rPr>
      </w:pPr>
      <w:bookmarkStart w:id="7" w:name="_Toc378680320"/>
      <w:bookmarkStart w:id="8" w:name="_Toc394666933"/>
      <w:bookmarkStart w:id="9" w:name="_Toc3539172"/>
      <w:bookmarkStart w:id="10" w:name="_Toc12638636"/>
      <w:bookmarkStart w:id="11" w:name="_Toc20154642"/>
      <w:r w:rsidRPr="00C81F9D">
        <w:rPr>
          <w:rFonts w:ascii="Times" w:hAnsi="Times" w:cs="Arial"/>
          <w:sz w:val="22"/>
          <w:szCs w:val="22"/>
        </w:rPr>
        <w:t>Document Change Control</w:t>
      </w:r>
      <w:bookmarkEnd w:id="7"/>
      <w:bookmarkEnd w:id="8"/>
      <w:bookmarkEnd w:id="9"/>
      <w:bookmarkEnd w:id="10"/>
      <w:bookmarkEnd w:id="11"/>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701"/>
        <w:gridCol w:w="2127"/>
        <w:gridCol w:w="6289"/>
      </w:tblGrid>
      <w:tr w:rsidR="00DD3619" w:rsidRPr="00C81F9D" w14:paraId="0376F1D4" w14:textId="77777777" w:rsidTr="00260D91">
        <w:trPr>
          <w:trHeight w:val="122"/>
        </w:trPr>
        <w:tc>
          <w:tcPr>
            <w:tcW w:w="1701" w:type="dxa"/>
            <w:shd w:val="clear" w:color="auto" w:fill="D9D9D9" w:themeFill="background1" w:themeFillShade="D9"/>
          </w:tcPr>
          <w:p w14:paraId="789ADF2D" w14:textId="77777777"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Version</w:t>
            </w:r>
          </w:p>
        </w:tc>
        <w:tc>
          <w:tcPr>
            <w:tcW w:w="2127" w:type="dxa"/>
            <w:shd w:val="clear" w:color="auto" w:fill="D9D9D9" w:themeFill="background1" w:themeFillShade="D9"/>
          </w:tcPr>
          <w:p w14:paraId="6870BE8D" w14:textId="2B1CCFDE"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Date Released</w:t>
            </w:r>
          </w:p>
        </w:tc>
        <w:tc>
          <w:tcPr>
            <w:tcW w:w="6289" w:type="dxa"/>
            <w:shd w:val="clear" w:color="auto" w:fill="D9D9D9" w:themeFill="background1" w:themeFillShade="D9"/>
          </w:tcPr>
          <w:p w14:paraId="484B1524" w14:textId="77777777"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Change Notice</w:t>
            </w:r>
          </w:p>
        </w:tc>
      </w:tr>
      <w:tr w:rsidR="00DD3619" w:rsidRPr="00C81F9D" w14:paraId="7381BBD1" w14:textId="77777777" w:rsidTr="00260D91">
        <w:trPr>
          <w:trHeight w:val="240"/>
        </w:trPr>
        <w:tc>
          <w:tcPr>
            <w:tcW w:w="1701" w:type="dxa"/>
            <w:tcBorders>
              <w:bottom w:val="single" w:sz="4" w:space="0" w:color="7F7F7F" w:themeColor="text1" w:themeTint="80"/>
            </w:tcBorders>
            <w:vAlign w:val="center"/>
          </w:tcPr>
          <w:p w14:paraId="05280D23" w14:textId="77777777"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0.1</w:t>
            </w:r>
          </w:p>
        </w:tc>
        <w:tc>
          <w:tcPr>
            <w:tcW w:w="2127" w:type="dxa"/>
            <w:tcBorders>
              <w:bottom w:val="single" w:sz="4" w:space="0" w:color="7F7F7F" w:themeColor="text1" w:themeTint="80"/>
            </w:tcBorders>
            <w:vAlign w:val="center"/>
          </w:tcPr>
          <w:p w14:paraId="6C8CB740" w14:textId="17A52288" w:rsidR="00DD3619" w:rsidRPr="00C81F9D" w:rsidRDefault="00DD3619" w:rsidP="00260D91">
            <w:pPr>
              <w:spacing w:before="20" w:after="20"/>
              <w:ind w:left="34"/>
              <w:rPr>
                <w:rFonts w:ascii="Times" w:hAnsi="Times" w:cs="Arial"/>
                <w:sz w:val="22"/>
                <w:szCs w:val="22"/>
              </w:rPr>
            </w:pPr>
          </w:p>
        </w:tc>
        <w:tc>
          <w:tcPr>
            <w:tcW w:w="6289" w:type="dxa"/>
            <w:tcBorders>
              <w:bottom w:val="single" w:sz="4" w:space="0" w:color="7F7F7F" w:themeColor="text1" w:themeTint="80"/>
            </w:tcBorders>
            <w:vAlign w:val="center"/>
          </w:tcPr>
          <w:p w14:paraId="6D5F13A6" w14:textId="2459D029"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Initial (draft) for review and feedback</w:t>
            </w:r>
          </w:p>
        </w:tc>
      </w:tr>
      <w:tr w:rsidR="00DD3619" w:rsidRPr="00C81F9D" w14:paraId="6D5CFA5C" w14:textId="77777777" w:rsidTr="00260D91">
        <w:trPr>
          <w:trHeight w:val="201"/>
        </w:trPr>
        <w:tc>
          <w:tcPr>
            <w:tcW w:w="1701" w:type="dxa"/>
            <w:vAlign w:val="center"/>
          </w:tcPr>
          <w:p w14:paraId="530F2C26" w14:textId="3A1D2C8E" w:rsidR="00DD3619" w:rsidRPr="00C81F9D" w:rsidRDefault="00DD3619" w:rsidP="00260D91">
            <w:pPr>
              <w:spacing w:before="20" w:after="20"/>
              <w:ind w:left="34"/>
              <w:rPr>
                <w:rFonts w:ascii="Times" w:hAnsi="Times" w:cs="Arial"/>
                <w:sz w:val="22"/>
                <w:szCs w:val="22"/>
              </w:rPr>
            </w:pPr>
          </w:p>
        </w:tc>
        <w:tc>
          <w:tcPr>
            <w:tcW w:w="2127" w:type="dxa"/>
            <w:vAlign w:val="center"/>
          </w:tcPr>
          <w:p w14:paraId="081D84F3" w14:textId="352A7D7E" w:rsidR="00DD3619" w:rsidRPr="00C81F9D" w:rsidRDefault="00DD3619" w:rsidP="00260D91">
            <w:pPr>
              <w:spacing w:before="20" w:after="20"/>
              <w:ind w:left="34"/>
              <w:rPr>
                <w:rFonts w:ascii="Times" w:hAnsi="Times" w:cs="Arial"/>
                <w:sz w:val="22"/>
                <w:szCs w:val="22"/>
              </w:rPr>
            </w:pPr>
          </w:p>
        </w:tc>
        <w:tc>
          <w:tcPr>
            <w:tcW w:w="6289" w:type="dxa"/>
            <w:vAlign w:val="center"/>
          </w:tcPr>
          <w:p w14:paraId="6F821B44" w14:textId="0C431F00" w:rsidR="00DD3619" w:rsidRPr="00C81F9D" w:rsidRDefault="00DD3619" w:rsidP="00260D91">
            <w:pPr>
              <w:spacing w:before="20" w:after="20"/>
              <w:ind w:left="34"/>
              <w:rPr>
                <w:rFonts w:ascii="Times" w:hAnsi="Times" w:cs="Arial"/>
                <w:sz w:val="22"/>
                <w:szCs w:val="22"/>
              </w:rPr>
            </w:pPr>
          </w:p>
        </w:tc>
      </w:tr>
    </w:tbl>
    <w:p w14:paraId="129B9991" w14:textId="25022EA8" w:rsidR="004745C1" w:rsidRPr="00C81F9D" w:rsidRDefault="004745C1" w:rsidP="00BF7170">
      <w:pPr>
        <w:rPr>
          <w:rFonts w:ascii="Times" w:hAnsi="Times" w:cs="Arial"/>
        </w:rPr>
      </w:pPr>
    </w:p>
    <w:p w14:paraId="5AB866B8" w14:textId="1AB54008" w:rsidR="004745C1" w:rsidRPr="00C81F9D" w:rsidRDefault="004745C1" w:rsidP="00897F55">
      <w:pPr>
        <w:overflowPunct/>
        <w:autoSpaceDE/>
        <w:autoSpaceDN/>
        <w:adjustRightInd/>
        <w:textAlignment w:val="auto"/>
        <w:rPr>
          <w:rFonts w:ascii="Times" w:hAnsi="Times" w:cs="Arial"/>
        </w:rPr>
      </w:pPr>
    </w:p>
    <w:p w14:paraId="7A48A579" w14:textId="77777777" w:rsidR="0096160C" w:rsidRPr="00C81F9D" w:rsidRDefault="0096160C" w:rsidP="00BF7170">
      <w:pPr>
        <w:rPr>
          <w:rFonts w:ascii="Times" w:hAnsi="Times" w:cs="Arial"/>
        </w:rPr>
      </w:pPr>
    </w:p>
    <w:p w14:paraId="6505E64E" w14:textId="60DC30CA" w:rsidR="0096160C" w:rsidRPr="00C81F9D" w:rsidRDefault="0096160C" w:rsidP="00BF7170">
      <w:pPr>
        <w:rPr>
          <w:rFonts w:ascii="Times" w:hAnsi="Times" w:cs="Arial"/>
        </w:rPr>
        <w:sectPr w:rsidR="0096160C" w:rsidRPr="00C81F9D" w:rsidSect="00B41558">
          <w:headerReference w:type="even" r:id="rId19"/>
          <w:headerReference w:type="default" r:id="rId20"/>
          <w:headerReference w:type="first" r:id="rId21"/>
          <w:footerReference w:type="first" r:id="rId22"/>
          <w:pgSz w:w="11909" w:h="16834" w:code="9"/>
          <w:pgMar w:top="1701" w:right="936" w:bottom="1276" w:left="851" w:header="567" w:footer="448" w:gutter="0"/>
          <w:cols w:space="720"/>
          <w:titlePg/>
        </w:sectPr>
      </w:pPr>
    </w:p>
    <w:sdt>
      <w:sdtPr>
        <w:rPr>
          <w:rFonts w:ascii="Times" w:eastAsia="Times New Roman" w:hAnsi="Times" w:cs="Arial"/>
          <w:bCs w:val="0"/>
          <w:color w:val="auto"/>
          <w:sz w:val="20"/>
          <w:szCs w:val="20"/>
          <w:lang w:val="en-AU" w:eastAsia="en-US"/>
        </w:rPr>
        <w:id w:val="406042286"/>
        <w:docPartObj>
          <w:docPartGallery w:val="Table of Contents"/>
          <w:docPartUnique/>
        </w:docPartObj>
      </w:sdtPr>
      <w:sdtEndPr>
        <w:rPr>
          <w:noProof/>
        </w:rPr>
      </w:sdtEndPr>
      <w:sdtContent>
        <w:p w14:paraId="35381F62" w14:textId="22FAD715" w:rsidR="00D543E2" w:rsidRPr="00C81F9D" w:rsidRDefault="00D543E2" w:rsidP="005E400F">
          <w:pPr>
            <w:pStyle w:val="TOCHeading"/>
            <w:pBdr>
              <w:top w:val="single" w:sz="4" w:space="1" w:color="auto"/>
            </w:pBdr>
            <w:rPr>
              <w:rFonts w:ascii="Times" w:eastAsia="Times New Roman" w:hAnsi="Times" w:cs="Arial"/>
              <w:bCs w:val="0"/>
              <w:color w:val="auto"/>
              <w:szCs w:val="20"/>
              <w:lang w:val="en-AU" w:eastAsia="en-US"/>
            </w:rPr>
          </w:pPr>
          <w:r w:rsidRPr="00C81F9D">
            <w:rPr>
              <w:rFonts w:ascii="Times" w:eastAsia="Times New Roman" w:hAnsi="Times" w:cs="Arial"/>
              <w:bCs w:val="0"/>
              <w:color w:val="auto"/>
              <w:szCs w:val="20"/>
              <w:lang w:val="en-AU" w:eastAsia="en-US"/>
            </w:rPr>
            <w:t>Table of Contents</w:t>
          </w:r>
        </w:p>
        <w:p w14:paraId="14CD54F2" w14:textId="58BE0DB8" w:rsidR="00820927" w:rsidRDefault="00D543E2">
          <w:pPr>
            <w:pStyle w:val="TOC1"/>
            <w:tabs>
              <w:tab w:val="right" w:leader="dot" w:pos="10112"/>
            </w:tabs>
            <w:rPr>
              <w:rFonts w:asciiTheme="minorHAnsi" w:eastAsiaTheme="minorEastAsia" w:hAnsiTheme="minorHAnsi" w:cstheme="minorBidi"/>
              <w:b w:val="0"/>
              <w:caps w:val="0"/>
              <w:noProof/>
              <w:sz w:val="24"/>
              <w:szCs w:val="24"/>
              <w:lang w:val="en-IN" w:eastAsia="en-GB"/>
            </w:rPr>
          </w:pPr>
          <w:r w:rsidRPr="00C81F9D">
            <w:rPr>
              <w:rFonts w:ascii="Times" w:hAnsi="Times" w:cs="Arial"/>
              <w:b w:val="0"/>
              <w:noProof/>
            </w:rPr>
            <w:fldChar w:fldCharType="begin"/>
          </w:r>
          <w:r w:rsidRPr="00C81F9D">
            <w:rPr>
              <w:rFonts w:ascii="Times" w:hAnsi="Times" w:cs="Arial"/>
              <w:b w:val="0"/>
              <w:noProof/>
            </w:rPr>
            <w:instrText xml:space="preserve"> TOC \o "1-3" \h \z \u </w:instrText>
          </w:r>
          <w:r w:rsidRPr="00C81F9D">
            <w:rPr>
              <w:rFonts w:ascii="Times" w:hAnsi="Times" w:cs="Arial"/>
              <w:b w:val="0"/>
              <w:noProof/>
            </w:rPr>
            <w:fldChar w:fldCharType="separate"/>
          </w:r>
          <w:hyperlink w:anchor="_Toc20154639" w:history="1">
            <w:r w:rsidR="00820927" w:rsidRPr="002F64E9">
              <w:rPr>
                <w:rStyle w:val="Hyperlink"/>
                <w:rFonts w:ascii="Times" w:hAnsi="Times" w:cs="Arial"/>
                <w:noProof/>
              </w:rPr>
              <w:t>Document Configuration Management</w:t>
            </w:r>
            <w:r w:rsidR="00820927">
              <w:rPr>
                <w:noProof/>
                <w:webHidden/>
              </w:rPr>
              <w:tab/>
            </w:r>
            <w:r w:rsidR="00820927">
              <w:rPr>
                <w:noProof/>
                <w:webHidden/>
              </w:rPr>
              <w:fldChar w:fldCharType="begin"/>
            </w:r>
            <w:r w:rsidR="00820927">
              <w:rPr>
                <w:noProof/>
                <w:webHidden/>
              </w:rPr>
              <w:instrText xml:space="preserve"> PAGEREF _Toc20154639 \h </w:instrText>
            </w:r>
            <w:r w:rsidR="00820927">
              <w:rPr>
                <w:noProof/>
                <w:webHidden/>
              </w:rPr>
            </w:r>
            <w:r w:rsidR="00820927">
              <w:rPr>
                <w:noProof/>
                <w:webHidden/>
              </w:rPr>
              <w:fldChar w:fldCharType="separate"/>
            </w:r>
            <w:r w:rsidR="00820927">
              <w:rPr>
                <w:noProof/>
                <w:webHidden/>
              </w:rPr>
              <w:t>2</w:t>
            </w:r>
            <w:r w:rsidR="00820927">
              <w:rPr>
                <w:noProof/>
                <w:webHidden/>
              </w:rPr>
              <w:fldChar w:fldCharType="end"/>
            </w:r>
          </w:hyperlink>
        </w:p>
        <w:p w14:paraId="244072B3" w14:textId="34444A8B"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40" w:history="1">
            <w:r w:rsidR="00820927" w:rsidRPr="002F64E9">
              <w:rPr>
                <w:rStyle w:val="Hyperlink"/>
                <w:rFonts w:ascii="Times" w:hAnsi="Times" w:cs="Arial"/>
                <w:noProof/>
              </w:rPr>
              <w:t>Document Identification</w:t>
            </w:r>
            <w:r w:rsidR="00820927">
              <w:rPr>
                <w:noProof/>
                <w:webHidden/>
              </w:rPr>
              <w:tab/>
            </w:r>
            <w:r w:rsidR="00820927">
              <w:rPr>
                <w:noProof/>
                <w:webHidden/>
              </w:rPr>
              <w:fldChar w:fldCharType="begin"/>
            </w:r>
            <w:r w:rsidR="00820927">
              <w:rPr>
                <w:noProof/>
                <w:webHidden/>
              </w:rPr>
              <w:instrText xml:space="preserve"> PAGEREF _Toc20154640 \h </w:instrText>
            </w:r>
            <w:r w:rsidR="00820927">
              <w:rPr>
                <w:noProof/>
                <w:webHidden/>
              </w:rPr>
            </w:r>
            <w:r w:rsidR="00820927">
              <w:rPr>
                <w:noProof/>
                <w:webHidden/>
              </w:rPr>
              <w:fldChar w:fldCharType="separate"/>
            </w:r>
            <w:r w:rsidR="00820927">
              <w:rPr>
                <w:noProof/>
                <w:webHidden/>
              </w:rPr>
              <w:t>2</w:t>
            </w:r>
            <w:r w:rsidR="00820927">
              <w:rPr>
                <w:noProof/>
                <w:webHidden/>
              </w:rPr>
              <w:fldChar w:fldCharType="end"/>
            </w:r>
          </w:hyperlink>
        </w:p>
        <w:p w14:paraId="577D0C00" w14:textId="342668AC"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41" w:history="1">
            <w:r w:rsidR="00820927" w:rsidRPr="002F64E9">
              <w:rPr>
                <w:rStyle w:val="Hyperlink"/>
                <w:rFonts w:ascii="Times" w:hAnsi="Times" w:cs="Arial"/>
                <w:noProof/>
              </w:rPr>
              <w:t>Document Preparation</w:t>
            </w:r>
            <w:r w:rsidR="00820927">
              <w:rPr>
                <w:noProof/>
                <w:webHidden/>
              </w:rPr>
              <w:tab/>
            </w:r>
            <w:r w:rsidR="00820927">
              <w:rPr>
                <w:noProof/>
                <w:webHidden/>
              </w:rPr>
              <w:fldChar w:fldCharType="begin"/>
            </w:r>
            <w:r w:rsidR="00820927">
              <w:rPr>
                <w:noProof/>
                <w:webHidden/>
              </w:rPr>
              <w:instrText xml:space="preserve"> PAGEREF _Toc20154641 \h </w:instrText>
            </w:r>
            <w:r w:rsidR="00820927">
              <w:rPr>
                <w:noProof/>
                <w:webHidden/>
              </w:rPr>
            </w:r>
            <w:r w:rsidR="00820927">
              <w:rPr>
                <w:noProof/>
                <w:webHidden/>
              </w:rPr>
              <w:fldChar w:fldCharType="separate"/>
            </w:r>
            <w:r w:rsidR="00820927">
              <w:rPr>
                <w:noProof/>
                <w:webHidden/>
              </w:rPr>
              <w:t>2</w:t>
            </w:r>
            <w:r w:rsidR="00820927">
              <w:rPr>
                <w:noProof/>
                <w:webHidden/>
              </w:rPr>
              <w:fldChar w:fldCharType="end"/>
            </w:r>
          </w:hyperlink>
        </w:p>
        <w:p w14:paraId="73424712" w14:textId="28305CDA"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42" w:history="1">
            <w:r w:rsidR="00820927" w:rsidRPr="002F64E9">
              <w:rPr>
                <w:rStyle w:val="Hyperlink"/>
                <w:rFonts w:ascii="Times" w:hAnsi="Times" w:cs="Arial"/>
                <w:noProof/>
              </w:rPr>
              <w:t>Document Change Control</w:t>
            </w:r>
            <w:r w:rsidR="00820927">
              <w:rPr>
                <w:noProof/>
                <w:webHidden/>
              </w:rPr>
              <w:tab/>
            </w:r>
            <w:r w:rsidR="00820927">
              <w:rPr>
                <w:noProof/>
                <w:webHidden/>
              </w:rPr>
              <w:fldChar w:fldCharType="begin"/>
            </w:r>
            <w:r w:rsidR="00820927">
              <w:rPr>
                <w:noProof/>
                <w:webHidden/>
              </w:rPr>
              <w:instrText xml:space="preserve"> PAGEREF _Toc20154642 \h </w:instrText>
            </w:r>
            <w:r w:rsidR="00820927">
              <w:rPr>
                <w:noProof/>
                <w:webHidden/>
              </w:rPr>
            </w:r>
            <w:r w:rsidR="00820927">
              <w:rPr>
                <w:noProof/>
                <w:webHidden/>
              </w:rPr>
              <w:fldChar w:fldCharType="separate"/>
            </w:r>
            <w:r w:rsidR="00820927">
              <w:rPr>
                <w:noProof/>
                <w:webHidden/>
              </w:rPr>
              <w:t>2</w:t>
            </w:r>
            <w:r w:rsidR="00820927">
              <w:rPr>
                <w:noProof/>
                <w:webHidden/>
              </w:rPr>
              <w:fldChar w:fldCharType="end"/>
            </w:r>
          </w:hyperlink>
        </w:p>
        <w:p w14:paraId="50AD6D08" w14:textId="596356EB" w:rsidR="00820927" w:rsidRDefault="009D52A8">
          <w:pPr>
            <w:pStyle w:val="TOC1"/>
            <w:tabs>
              <w:tab w:val="left" w:pos="400"/>
              <w:tab w:val="right" w:leader="dot" w:pos="10112"/>
            </w:tabs>
            <w:rPr>
              <w:rFonts w:asciiTheme="minorHAnsi" w:eastAsiaTheme="minorEastAsia" w:hAnsiTheme="minorHAnsi" w:cstheme="minorBidi"/>
              <w:b w:val="0"/>
              <w:caps w:val="0"/>
              <w:noProof/>
              <w:sz w:val="24"/>
              <w:szCs w:val="24"/>
              <w:lang w:val="en-IN" w:eastAsia="en-GB"/>
            </w:rPr>
          </w:pPr>
          <w:hyperlink w:anchor="_Toc20154643" w:history="1">
            <w:r w:rsidR="00820927" w:rsidRPr="002F64E9">
              <w:rPr>
                <w:rStyle w:val="Hyperlink"/>
                <w:rFonts w:ascii="Times" w:hAnsi="Times" w:cs="Arial"/>
                <w:bCs/>
                <w:noProof/>
              </w:rPr>
              <w:t>1</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Introduction</w:t>
            </w:r>
            <w:r w:rsidR="00820927">
              <w:rPr>
                <w:noProof/>
                <w:webHidden/>
              </w:rPr>
              <w:tab/>
            </w:r>
            <w:r w:rsidR="00820927">
              <w:rPr>
                <w:noProof/>
                <w:webHidden/>
              </w:rPr>
              <w:fldChar w:fldCharType="begin"/>
            </w:r>
            <w:r w:rsidR="00820927">
              <w:rPr>
                <w:noProof/>
                <w:webHidden/>
              </w:rPr>
              <w:instrText xml:space="preserve"> PAGEREF _Toc20154643 \h </w:instrText>
            </w:r>
            <w:r w:rsidR="00820927">
              <w:rPr>
                <w:noProof/>
                <w:webHidden/>
              </w:rPr>
            </w:r>
            <w:r w:rsidR="00820927">
              <w:rPr>
                <w:noProof/>
                <w:webHidden/>
              </w:rPr>
              <w:fldChar w:fldCharType="separate"/>
            </w:r>
            <w:r w:rsidR="00820927">
              <w:rPr>
                <w:noProof/>
                <w:webHidden/>
              </w:rPr>
              <w:t>12</w:t>
            </w:r>
            <w:r w:rsidR="00820927">
              <w:rPr>
                <w:noProof/>
                <w:webHidden/>
              </w:rPr>
              <w:fldChar w:fldCharType="end"/>
            </w:r>
          </w:hyperlink>
        </w:p>
        <w:p w14:paraId="283CB089" w14:textId="6FF6316B" w:rsidR="00820927" w:rsidRDefault="009D52A8">
          <w:pPr>
            <w:pStyle w:val="TOC1"/>
            <w:tabs>
              <w:tab w:val="right" w:leader="dot" w:pos="10112"/>
            </w:tabs>
            <w:rPr>
              <w:rFonts w:asciiTheme="minorHAnsi" w:eastAsiaTheme="minorEastAsia" w:hAnsiTheme="minorHAnsi" w:cstheme="minorBidi"/>
              <w:b w:val="0"/>
              <w:caps w:val="0"/>
              <w:noProof/>
              <w:sz w:val="24"/>
              <w:szCs w:val="24"/>
              <w:lang w:val="en-IN" w:eastAsia="en-GB"/>
            </w:rPr>
          </w:pPr>
          <w:hyperlink w:anchor="_Toc20154644" w:history="1">
            <w:r w:rsidR="00820927">
              <w:rPr>
                <w:noProof/>
                <w:webHidden/>
              </w:rPr>
              <w:tab/>
            </w:r>
            <w:r w:rsidR="00820927">
              <w:rPr>
                <w:noProof/>
                <w:webHidden/>
              </w:rPr>
              <w:fldChar w:fldCharType="begin"/>
            </w:r>
            <w:r w:rsidR="00820927">
              <w:rPr>
                <w:noProof/>
                <w:webHidden/>
              </w:rPr>
              <w:instrText xml:space="preserve"> PAGEREF _Toc20154644 \h </w:instrText>
            </w:r>
            <w:r w:rsidR="00820927">
              <w:rPr>
                <w:noProof/>
                <w:webHidden/>
              </w:rPr>
            </w:r>
            <w:r w:rsidR="00820927">
              <w:rPr>
                <w:noProof/>
                <w:webHidden/>
              </w:rPr>
              <w:fldChar w:fldCharType="separate"/>
            </w:r>
            <w:r w:rsidR="00820927">
              <w:rPr>
                <w:noProof/>
                <w:webHidden/>
              </w:rPr>
              <w:t>12</w:t>
            </w:r>
            <w:r w:rsidR="00820927">
              <w:rPr>
                <w:noProof/>
                <w:webHidden/>
              </w:rPr>
              <w:fldChar w:fldCharType="end"/>
            </w:r>
          </w:hyperlink>
        </w:p>
        <w:p w14:paraId="3B4D4F70" w14:textId="4A527DD6" w:rsidR="00820927" w:rsidRDefault="009D52A8">
          <w:pPr>
            <w:pStyle w:val="TOC1"/>
            <w:tabs>
              <w:tab w:val="left" w:pos="400"/>
              <w:tab w:val="right" w:leader="dot" w:pos="10112"/>
            </w:tabs>
            <w:rPr>
              <w:rFonts w:asciiTheme="minorHAnsi" w:eastAsiaTheme="minorEastAsia" w:hAnsiTheme="minorHAnsi" w:cstheme="minorBidi"/>
              <w:b w:val="0"/>
              <w:caps w:val="0"/>
              <w:noProof/>
              <w:sz w:val="24"/>
              <w:szCs w:val="24"/>
              <w:lang w:val="en-IN" w:eastAsia="en-GB"/>
            </w:rPr>
          </w:pPr>
          <w:hyperlink w:anchor="_Toc20154645" w:history="1">
            <w:r w:rsidR="00820927" w:rsidRPr="002F64E9">
              <w:rPr>
                <w:rStyle w:val="Hyperlink"/>
                <w:rFonts w:ascii="Times" w:hAnsi="Times" w:cs="Arial"/>
                <w:bCs/>
                <w:noProof/>
              </w:rPr>
              <w:t>2</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Init</w:t>
            </w:r>
            <w:r w:rsidR="00820927">
              <w:rPr>
                <w:noProof/>
                <w:webHidden/>
              </w:rPr>
              <w:tab/>
            </w:r>
            <w:r w:rsidR="00820927">
              <w:rPr>
                <w:noProof/>
                <w:webHidden/>
              </w:rPr>
              <w:fldChar w:fldCharType="begin"/>
            </w:r>
            <w:r w:rsidR="00820927">
              <w:rPr>
                <w:noProof/>
                <w:webHidden/>
              </w:rPr>
              <w:instrText xml:space="preserve"> PAGEREF _Toc20154645 \h </w:instrText>
            </w:r>
            <w:r w:rsidR="00820927">
              <w:rPr>
                <w:noProof/>
                <w:webHidden/>
              </w:rPr>
            </w:r>
            <w:r w:rsidR="00820927">
              <w:rPr>
                <w:noProof/>
                <w:webHidden/>
              </w:rPr>
              <w:fldChar w:fldCharType="separate"/>
            </w:r>
            <w:r w:rsidR="00820927">
              <w:rPr>
                <w:noProof/>
                <w:webHidden/>
              </w:rPr>
              <w:t>13</w:t>
            </w:r>
            <w:r w:rsidR="00820927">
              <w:rPr>
                <w:noProof/>
                <w:webHidden/>
              </w:rPr>
              <w:fldChar w:fldCharType="end"/>
            </w:r>
          </w:hyperlink>
        </w:p>
        <w:p w14:paraId="1FED4319" w14:textId="2DCAE5A7"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46" w:history="1">
            <w:r w:rsidR="00820927" w:rsidRPr="002F64E9">
              <w:rPr>
                <w:rStyle w:val="Hyperlink"/>
                <w:rFonts w:ascii="Times" w:hAnsi="Times" w:cs="Arial"/>
                <w:noProof/>
              </w:rPr>
              <w:t>2.1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_Toc20154646 \h </w:instrText>
            </w:r>
            <w:r w:rsidR="00820927">
              <w:rPr>
                <w:noProof/>
                <w:webHidden/>
              </w:rPr>
            </w:r>
            <w:r w:rsidR="00820927">
              <w:rPr>
                <w:noProof/>
                <w:webHidden/>
              </w:rPr>
              <w:fldChar w:fldCharType="separate"/>
            </w:r>
            <w:r w:rsidR="00820927">
              <w:rPr>
                <w:noProof/>
                <w:webHidden/>
              </w:rPr>
              <w:t>13</w:t>
            </w:r>
            <w:r w:rsidR="00820927">
              <w:rPr>
                <w:noProof/>
                <w:webHidden/>
              </w:rPr>
              <w:fldChar w:fldCharType="end"/>
            </w:r>
          </w:hyperlink>
        </w:p>
        <w:p w14:paraId="6C33CD87" w14:textId="3B9BF40C"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47"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_Toc20154647 \h </w:instrText>
            </w:r>
            <w:r w:rsidR="00820927">
              <w:rPr>
                <w:noProof/>
                <w:webHidden/>
              </w:rPr>
            </w:r>
            <w:r w:rsidR="00820927">
              <w:rPr>
                <w:noProof/>
                <w:webHidden/>
              </w:rPr>
              <w:fldChar w:fldCharType="separate"/>
            </w:r>
            <w:r w:rsidR="00820927">
              <w:rPr>
                <w:noProof/>
                <w:webHidden/>
              </w:rPr>
              <w:t>13</w:t>
            </w:r>
            <w:r w:rsidR="00820927">
              <w:rPr>
                <w:noProof/>
                <w:webHidden/>
              </w:rPr>
              <w:fldChar w:fldCharType="end"/>
            </w:r>
          </w:hyperlink>
        </w:p>
        <w:p w14:paraId="1A609DC5" w14:textId="14BDDC02"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48"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_Toc20154648 \h </w:instrText>
            </w:r>
            <w:r w:rsidR="00820927">
              <w:rPr>
                <w:noProof/>
                <w:webHidden/>
              </w:rPr>
            </w:r>
            <w:r w:rsidR="00820927">
              <w:rPr>
                <w:noProof/>
                <w:webHidden/>
              </w:rPr>
              <w:fldChar w:fldCharType="separate"/>
            </w:r>
            <w:r w:rsidR="00820927">
              <w:rPr>
                <w:noProof/>
                <w:webHidden/>
              </w:rPr>
              <w:t>13</w:t>
            </w:r>
            <w:r w:rsidR="00820927">
              <w:rPr>
                <w:noProof/>
                <w:webHidden/>
              </w:rPr>
              <w:fldChar w:fldCharType="end"/>
            </w:r>
          </w:hyperlink>
        </w:p>
        <w:p w14:paraId="07914D6F" w14:textId="3642E54D"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49" w:history="1">
            <w:r w:rsidR="00820927" w:rsidRPr="002F64E9">
              <w:rPr>
                <w:rStyle w:val="Hyperlink"/>
                <w:rFonts w:ascii="Times" w:hAnsi="Times" w:cs="Arial"/>
                <w:noProof/>
              </w:rPr>
              <w:t>2.2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_Toc20154649 \h </w:instrText>
            </w:r>
            <w:r w:rsidR="00820927">
              <w:rPr>
                <w:noProof/>
                <w:webHidden/>
              </w:rPr>
            </w:r>
            <w:r w:rsidR="00820927">
              <w:rPr>
                <w:noProof/>
                <w:webHidden/>
              </w:rPr>
              <w:fldChar w:fldCharType="separate"/>
            </w:r>
            <w:r w:rsidR="00820927">
              <w:rPr>
                <w:noProof/>
                <w:webHidden/>
              </w:rPr>
              <w:t>13</w:t>
            </w:r>
            <w:r w:rsidR="00820927">
              <w:rPr>
                <w:noProof/>
                <w:webHidden/>
              </w:rPr>
              <w:fldChar w:fldCharType="end"/>
            </w:r>
          </w:hyperlink>
        </w:p>
        <w:p w14:paraId="6C545E02" w14:textId="7CA22344" w:rsidR="00820927" w:rsidRDefault="009D52A8">
          <w:pPr>
            <w:pStyle w:val="TOC1"/>
            <w:tabs>
              <w:tab w:val="left" w:pos="400"/>
              <w:tab w:val="right" w:leader="dot" w:pos="10112"/>
            </w:tabs>
            <w:rPr>
              <w:rFonts w:asciiTheme="minorHAnsi" w:eastAsiaTheme="minorEastAsia" w:hAnsiTheme="minorHAnsi" w:cstheme="minorBidi"/>
              <w:b w:val="0"/>
              <w:caps w:val="0"/>
              <w:noProof/>
              <w:sz w:val="24"/>
              <w:szCs w:val="24"/>
              <w:lang w:val="en-IN" w:eastAsia="en-GB"/>
            </w:rPr>
          </w:pPr>
          <w:hyperlink w:anchor="_Toc20154650" w:history="1">
            <w:r w:rsidR="00820927" w:rsidRPr="002F64E9">
              <w:rPr>
                <w:rStyle w:val="Hyperlink"/>
                <w:bCs/>
                <w:noProof/>
              </w:rPr>
              <w:t>3</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bCs/>
                <w:noProof/>
              </w:rPr>
              <w:t>Set</w:t>
            </w:r>
            <w:r w:rsidR="00820927" w:rsidRPr="002F64E9">
              <w:rPr>
                <w:rStyle w:val="Hyperlink"/>
                <w:bCs/>
                <w:noProof/>
              </w:rPr>
              <w:t xml:space="preserve"> </w:t>
            </w:r>
            <w:r w:rsidR="00820927" w:rsidRPr="002F64E9">
              <w:rPr>
                <w:rStyle w:val="Hyperlink"/>
                <w:rFonts w:ascii="Times" w:hAnsi="Times"/>
                <w:bCs/>
                <w:noProof/>
              </w:rPr>
              <w:t>Proposition</w:t>
            </w:r>
            <w:r w:rsidR="00820927" w:rsidRPr="002F64E9">
              <w:rPr>
                <w:rStyle w:val="Hyperlink"/>
                <w:bCs/>
                <w:noProof/>
              </w:rPr>
              <w:t xml:space="preserve"> </w:t>
            </w:r>
            <w:r w:rsidR="00820927" w:rsidRPr="002F64E9">
              <w:rPr>
                <w:rStyle w:val="Hyperlink"/>
                <w:rFonts w:ascii="Times" w:hAnsi="Times"/>
                <w:bCs/>
                <w:noProof/>
              </w:rPr>
              <w:t>ID</w:t>
            </w:r>
            <w:r w:rsidR="00820927">
              <w:rPr>
                <w:noProof/>
                <w:webHidden/>
              </w:rPr>
              <w:tab/>
            </w:r>
            <w:r w:rsidR="00820927">
              <w:rPr>
                <w:noProof/>
                <w:webHidden/>
              </w:rPr>
              <w:fldChar w:fldCharType="begin"/>
            </w:r>
            <w:r w:rsidR="00820927">
              <w:rPr>
                <w:noProof/>
                <w:webHidden/>
              </w:rPr>
              <w:instrText xml:space="preserve"> PAGEREF _Toc20154650 \h </w:instrText>
            </w:r>
            <w:r w:rsidR="00820927">
              <w:rPr>
                <w:noProof/>
                <w:webHidden/>
              </w:rPr>
            </w:r>
            <w:r w:rsidR="00820927">
              <w:rPr>
                <w:noProof/>
                <w:webHidden/>
              </w:rPr>
              <w:fldChar w:fldCharType="separate"/>
            </w:r>
            <w:r w:rsidR="00820927">
              <w:rPr>
                <w:noProof/>
                <w:webHidden/>
              </w:rPr>
              <w:t>13</w:t>
            </w:r>
            <w:r w:rsidR="00820927">
              <w:rPr>
                <w:noProof/>
                <w:webHidden/>
              </w:rPr>
              <w:fldChar w:fldCharType="end"/>
            </w:r>
          </w:hyperlink>
        </w:p>
        <w:p w14:paraId="7BA765E3" w14:textId="22407B8E"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51" w:history="1">
            <w:r w:rsidR="00820927" w:rsidRPr="002F64E9">
              <w:rPr>
                <w:rStyle w:val="Hyperlink"/>
                <w:rFonts w:ascii="Times" w:hAnsi="Times" w:cs="Arial"/>
                <w:noProof/>
              </w:rPr>
              <w:t>3.1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_Toc20154651 \h </w:instrText>
            </w:r>
            <w:r w:rsidR="00820927">
              <w:rPr>
                <w:noProof/>
                <w:webHidden/>
              </w:rPr>
            </w:r>
            <w:r w:rsidR="00820927">
              <w:rPr>
                <w:noProof/>
                <w:webHidden/>
              </w:rPr>
              <w:fldChar w:fldCharType="separate"/>
            </w:r>
            <w:r w:rsidR="00820927">
              <w:rPr>
                <w:noProof/>
                <w:webHidden/>
              </w:rPr>
              <w:t>13</w:t>
            </w:r>
            <w:r w:rsidR="00820927">
              <w:rPr>
                <w:noProof/>
                <w:webHidden/>
              </w:rPr>
              <w:fldChar w:fldCharType="end"/>
            </w:r>
          </w:hyperlink>
        </w:p>
        <w:p w14:paraId="5FFCBCB5" w14:textId="77C9E308"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52"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_Toc20154652 \h </w:instrText>
            </w:r>
            <w:r w:rsidR="00820927">
              <w:rPr>
                <w:noProof/>
                <w:webHidden/>
              </w:rPr>
            </w:r>
            <w:r w:rsidR="00820927">
              <w:rPr>
                <w:noProof/>
                <w:webHidden/>
              </w:rPr>
              <w:fldChar w:fldCharType="separate"/>
            </w:r>
            <w:r w:rsidR="00820927">
              <w:rPr>
                <w:noProof/>
                <w:webHidden/>
              </w:rPr>
              <w:t>13</w:t>
            </w:r>
            <w:r w:rsidR="00820927">
              <w:rPr>
                <w:noProof/>
                <w:webHidden/>
              </w:rPr>
              <w:fldChar w:fldCharType="end"/>
            </w:r>
          </w:hyperlink>
        </w:p>
        <w:p w14:paraId="7DE066B5" w14:textId="6E958283"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53" w:history="1">
            <w:r w:rsidR="00820927" w:rsidRPr="002F64E9">
              <w:rPr>
                <w:rStyle w:val="Hyperlink"/>
                <w:rFonts w:ascii="Times" w:hAnsi="Times" w:cs="Arial"/>
                <w:noProof/>
              </w:rPr>
              <w:t>3.2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_Toc20154653 \h </w:instrText>
            </w:r>
            <w:r w:rsidR="00820927">
              <w:rPr>
                <w:noProof/>
                <w:webHidden/>
              </w:rPr>
            </w:r>
            <w:r w:rsidR="00820927">
              <w:rPr>
                <w:noProof/>
                <w:webHidden/>
              </w:rPr>
              <w:fldChar w:fldCharType="separate"/>
            </w:r>
            <w:r w:rsidR="00820927">
              <w:rPr>
                <w:noProof/>
                <w:webHidden/>
              </w:rPr>
              <w:t>13</w:t>
            </w:r>
            <w:r w:rsidR="00820927">
              <w:rPr>
                <w:noProof/>
                <w:webHidden/>
              </w:rPr>
              <w:fldChar w:fldCharType="end"/>
            </w:r>
          </w:hyperlink>
        </w:p>
        <w:p w14:paraId="24D130BB" w14:textId="62E16B5A" w:rsidR="00820927" w:rsidRDefault="009D52A8">
          <w:pPr>
            <w:pStyle w:val="TOC1"/>
            <w:tabs>
              <w:tab w:val="left" w:pos="400"/>
              <w:tab w:val="right" w:leader="dot" w:pos="10112"/>
            </w:tabs>
            <w:rPr>
              <w:rFonts w:asciiTheme="minorHAnsi" w:eastAsiaTheme="minorEastAsia" w:hAnsiTheme="minorHAnsi" w:cstheme="minorBidi"/>
              <w:b w:val="0"/>
              <w:caps w:val="0"/>
              <w:noProof/>
              <w:sz w:val="24"/>
              <w:szCs w:val="24"/>
              <w:lang w:val="en-IN" w:eastAsia="en-GB"/>
            </w:rPr>
          </w:pPr>
          <w:hyperlink w:anchor="_Toc20154654" w:history="1">
            <w:r w:rsidR="00820927" w:rsidRPr="002F64E9">
              <w:rPr>
                <w:rStyle w:val="Hyperlink"/>
                <w:rFonts w:ascii="Times" w:hAnsi="Times" w:cs="Arial"/>
                <w:bCs/>
                <w:noProof/>
              </w:rPr>
              <w:t>4</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Configure ECS</w:t>
            </w:r>
            <w:r w:rsidR="00820927">
              <w:rPr>
                <w:noProof/>
                <w:webHidden/>
              </w:rPr>
              <w:tab/>
            </w:r>
            <w:r w:rsidR="00820927">
              <w:rPr>
                <w:noProof/>
                <w:webHidden/>
              </w:rPr>
              <w:fldChar w:fldCharType="begin"/>
            </w:r>
            <w:r w:rsidR="00820927">
              <w:rPr>
                <w:noProof/>
                <w:webHidden/>
              </w:rPr>
              <w:instrText xml:space="preserve"> PAGEREF _Toc20154654 \h </w:instrText>
            </w:r>
            <w:r w:rsidR="00820927">
              <w:rPr>
                <w:noProof/>
                <w:webHidden/>
              </w:rPr>
            </w:r>
            <w:r w:rsidR="00820927">
              <w:rPr>
                <w:noProof/>
                <w:webHidden/>
              </w:rPr>
              <w:fldChar w:fldCharType="separate"/>
            </w:r>
            <w:r w:rsidR="00820927">
              <w:rPr>
                <w:noProof/>
                <w:webHidden/>
              </w:rPr>
              <w:t>14</w:t>
            </w:r>
            <w:r w:rsidR="00820927">
              <w:rPr>
                <w:noProof/>
                <w:webHidden/>
              </w:rPr>
              <w:fldChar w:fldCharType="end"/>
            </w:r>
          </w:hyperlink>
        </w:p>
        <w:p w14:paraId="08473CE5" w14:textId="36F0B59C"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55" w:history="1">
            <w:r w:rsidR="00820927" w:rsidRPr="002F64E9">
              <w:rPr>
                <w:rStyle w:val="Hyperlink"/>
                <w:rFonts w:ascii="Times" w:hAnsi="Times" w:cs="Arial"/>
                <w:noProof/>
              </w:rPr>
              <w:t>4.1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_Toc20154655 \h </w:instrText>
            </w:r>
            <w:r w:rsidR="00820927">
              <w:rPr>
                <w:noProof/>
                <w:webHidden/>
              </w:rPr>
            </w:r>
            <w:r w:rsidR="00820927">
              <w:rPr>
                <w:noProof/>
                <w:webHidden/>
              </w:rPr>
              <w:fldChar w:fldCharType="separate"/>
            </w:r>
            <w:r w:rsidR="00820927">
              <w:rPr>
                <w:noProof/>
                <w:webHidden/>
              </w:rPr>
              <w:t>14</w:t>
            </w:r>
            <w:r w:rsidR="00820927">
              <w:rPr>
                <w:noProof/>
                <w:webHidden/>
              </w:rPr>
              <w:fldChar w:fldCharType="end"/>
            </w:r>
          </w:hyperlink>
        </w:p>
        <w:p w14:paraId="2FF7D131" w14:textId="7804F6B3"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56"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_Toc20154656 \h </w:instrText>
            </w:r>
            <w:r w:rsidR="00820927">
              <w:rPr>
                <w:noProof/>
                <w:webHidden/>
              </w:rPr>
            </w:r>
            <w:r w:rsidR="00820927">
              <w:rPr>
                <w:noProof/>
                <w:webHidden/>
              </w:rPr>
              <w:fldChar w:fldCharType="separate"/>
            </w:r>
            <w:r w:rsidR="00820927">
              <w:rPr>
                <w:noProof/>
                <w:webHidden/>
              </w:rPr>
              <w:t>14</w:t>
            </w:r>
            <w:r w:rsidR="00820927">
              <w:rPr>
                <w:noProof/>
                <w:webHidden/>
              </w:rPr>
              <w:fldChar w:fldCharType="end"/>
            </w:r>
          </w:hyperlink>
        </w:p>
        <w:p w14:paraId="512120E3" w14:textId="17DEB52A"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57"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_Toc20154657 \h </w:instrText>
            </w:r>
            <w:r w:rsidR="00820927">
              <w:rPr>
                <w:noProof/>
                <w:webHidden/>
              </w:rPr>
            </w:r>
            <w:r w:rsidR="00820927">
              <w:rPr>
                <w:noProof/>
                <w:webHidden/>
              </w:rPr>
              <w:fldChar w:fldCharType="separate"/>
            </w:r>
            <w:r w:rsidR="00820927">
              <w:rPr>
                <w:noProof/>
                <w:webHidden/>
              </w:rPr>
              <w:t>14</w:t>
            </w:r>
            <w:r w:rsidR="00820927">
              <w:rPr>
                <w:noProof/>
                <w:webHidden/>
              </w:rPr>
              <w:fldChar w:fldCharType="end"/>
            </w:r>
          </w:hyperlink>
        </w:p>
        <w:p w14:paraId="7EF7875E" w14:textId="1EA7F15E"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58" w:history="1">
            <w:r w:rsidR="00820927" w:rsidRPr="002F64E9">
              <w:rPr>
                <w:rStyle w:val="Hyperlink"/>
                <w:rFonts w:ascii="Times" w:hAnsi="Times" w:cs="Arial"/>
                <w:noProof/>
              </w:rPr>
              <w:t>4.2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_Toc20154658 \h </w:instrText>
            </w:r>
            <w:r w:rsidR="00820927">
              <w:rPr>
                <w:noProof/>
                <w:webHidden/>
              </w:rPr>
            </w:r>
            <w:r w:rsidR="00820927">
              <w:rPr>
                <w:noProof/>
                <w:webHidden/>
              </w:rPr>
              <w:fldChar w:fldCharType="separate"/>
            </w:r>
            <w:r w:rsidR="00820927">
              <w:rPr>
                <w:noProof/>
                <w:webHidden/>
              </w:rPr>
              <w:t>14</w:t>
            </w:r>
            <w:r w:rsidR="00820927">
              <w:rPr>
                <w:noProof/>
                <w:webHidden/>
              </w:rPr>
              <w:fldChar w:fldCharType="end"/>
            </w:r>
          </w:hyperlink>
        </w:p>
        <w:p w14:paraId="7911185B" w14:textId="455E56DF"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59" w:history="1">
            <w:r w:rsidR="00820927" w:rsidRPr="002F64E9">
              <w:rPr>
                <w:rStyle w:val="Hyperlink"/>
                <w:rFonts w:ascii="Times" w:hAnsi="Times" w:cs="Arial"/>
                <w:noProof/>
              </w:rPr>
              <w:t>4.3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_Toc20154659 \h </w:instrText>
            </w:r>
            <w:r w:rsidR="00820927">
              <w:rPr>
                <w:noProof/>
                <w:webHidden/>
              </w:rPr>
            </w:r>
            <w:r w:rsidR="00820927">
              <w:rPr>
                <w:noProof/>
                <w:webHidden/>
              </w:rPr>
              <w:fldChar w:fldCharType="separate"/>
            </w:r>
            <w:r w:rsidR="00820927">
              <w:rPr>
                <w:noProof/>
                <w:webHidden/>
              </w:rPr>
              <w:t>14</w:t>
            </w:r>
            <w:r w:rsidR="00820927">
              <w:rPr>
                <w:noProof/>
                <w:webHidden/>
              </w:rPr>
              <w:fldChar w:fldCharType="end"/>
            </w:r>
          </w:hyperlink>
        </w:p>
        <w:p w14:paraId="1FE05AF7" w14:textId="6780B107" w:rsidR="00820927" w:rsidRDefault="009D52A8">
          <w:pPr>
            <w:pStyle w:val="TOC1"/>
            <w:tabs>
              <w:tab w:val="left" w:pos="400"/>
              <w:tab w:val="right" w:leader="dot" w:pos="10112"/>
            </w:tabs>
            <w:rPr>
              <w:rFonts w:asciiTheme="minorHAnsi" w:eastAsiaTheme="minorEastAsia" w:hAnsiTheme="minorHAnsi" w:cstheme="minorBidi"/>
              <w:b w:val="0"/>
              <w:caps w:val="0"/>
              <w:noProof/>
              <w:sz w:val="24"/>
              <w:szCs w:val="24"/>
              <w:lang w:val="en-IN" w:eastAsia="en-GB"/>
            </w:rPr>
          </w:pPr>
          <w:hyperlink w:anchor="_Toc20154660" w:history="1">
            <w:r w:rsidR="00820927" w:rsidRPr="002F64E9">
              <w:rPr>
                <w:rStyle w:val="Hyperlink"/>
                <w:rFonts w:ascii="Times" w:hAnsi="Times" w:cs="Arial"/>
                <w:bCs/>
                <w:noProof/>
              </w:rPr>
              <w:t>5</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Configure ECS to Fetch Configuration</w:t>
            </w:r>
            <w:r w:rsidR="00820927">
              <w:rPr>
                <w:noProof/>
                <w:webHidden/>
              </w:rPr>
              <w:tab/>
            </w:r>
            <w:r w:rsidR="00820927">
              <w:rPr>
                <w:noProof/>
                <w:webHidden/>
              </w:rPr>
              <w:fldChar w:fldCharType="begin"/>
            </w:r>
            <w:r w:rsidR="00820927">
              <w:rPr>
                <w:noProof/>
                <w:webHidden/>
              </w:rPr>
              <w:instrText xml:space="preserve"> PAGEREF _Toc20154660 \h </w:instrText>
            </w:r>
            <w:r w:rsidR="00820927">
              <w:rPr>
                <w:noProof/>
                <w:webHidden/>
              </w:rPr>
            </w:r>
            <w:r w:rsidR="00820927">
              <w:rPr>
                <w:noProof/>
                <w:webHidden/>
              </w:rPr>
              <w:fldChar w:fldCharType="separate"/>
            </w:r>
            <w:r w:rsidR="00820927">
              <w:rPr>
                <w:noProof/>
                <w:webHidden/>
              </w:rPr>
              <w:t>15</w:t>
            </w:r>
            <w:r w:rsidR="00820927">
              <w:rPr>
                <w:noProof/>
                <w:webHidden/>
              </w:rPr>
              <w:fldChar w:fldCharType="end"/>
            </w:r>
          </w:hyperlink>
        </w:p>
        <w:p w14:paraId="7D0E6B9A" w14:textId="0F01BD68"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61" w:history="1">
            <w:r w:rsidR="00820927" w:rsidRPr="002F64E9">
              <w:rPr>
                <w:rStyle w:val="Hyperlink"/>
                <w:rFonts w:ascii="Times" w:hAnsi="Times" w:cs="Arial"/>
                <w:noProof/>
              </w:rPr>
              <w:t>5.1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_Toc20154661 \h </w:instrText>
            </w:r>
            <w:r w:rsidR="00820927">
              <w:rPr>
                <w:noProof/>
                <w:webHidden/>
              </w:rPr>
            </w:r>
            <w:r w:rsidR="00820927">
              <w:rPr>
                <w:noProof/>
                <w:webHidden/>
              </w:rPr>
              <w:fldChar w:fldCharType="separate"/>
            </w:r>
            <w:r w:rsidR="00820927">
              <w:rPr>
                <w:noProof/>
                <w:webHidden/>
              </w:rPr>
              <w:t>15</w:t>
            </w:r>
            <w:r w:rsidR="00820927">
              <w:rPr>
                <w:noProof/>
                <w:webHidden/>
              </w:rPr>
              <w:fldChar w:fldCharType="end"/>
            </w:r>
          </w:hyperlink>
        </w:p>
        <w:p w14:paraId="2D42E3CA" w14:textId="76713D8F"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62"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_Toc20154662 \h </w:instrText>
            </w:r>
            <w:r w:rsidR="00820927">
              <w:rPr>
                <w:noProof/>
                <w:webHidden/>
              </w:rPr>
            </w:r>
            <w:r w:rsidR="00820927">
              <w:rPr>
                <w:noProof/>
                <w:webHidden/>
              </w:rPr>
              <w:fldChar w:fldCharType="separate"/>
            </w:r>
            <w:r w:rsidR="00820927">
              <w:rPr>
                <w:noProof/>
                <w:webHidden/>
              </w:rPr>
              <w:t>15</w:t>
            </w:r>
            <w:r w:rsidR="00820927">
              <w:rPr>
                <w:noProof/>
                <w:webHidden/>
              </w:rPr>
              <w:fldChar w:fldCharType="end"/>
            </w:r>
          </w:hyperlink>
        </w:p>
        <w:p w14:paraId="7A298523" w14:textId="0E5CDB97"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63"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_Toc20154663 \h </w:instrText>
            </w:r>
            <w:r w:rsidR="00820927">
              <w:rPr>
                <w:noProof/>
                <w:webHidden/>
              </w:rPr>
            </w:r>
            <w:r w:rsidR="00820927">
              <w:rPr>
                <w:noProof/>
                <w:webHidden/>
              </w:rPr>
              <w:fldChar w:fldCharType="separate"/>
            </w:r>
            <w:r w:rsidR="00820927">
              <w:rPr>
                <w:noProof/>
                <w:webHidden/>
              </w:rPr>
              <w:t>15</w:t>
            </w:r>
            <w:r w:rsidR="00820927">
              <w:rPr>
                <w:noProof/>
                <w:webHidden/>
              </w:rPr>
              <w:fldChar w:fldCharType="end"/>
            </w:r>
          </w:hyperlink>
        </w:p>
        <w:p w14:paraId="25E577DE" w14:textId="25CB6766"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64" w:history="1">
            <w:r w:rsidR="00820927" w:rsidRPr="002F64E9">
              <w:rPr>
                <w:rStyle w:val="Hyperlink"/>
                <w:rFonts w:ascii="Times" w:hAnsi="Times" w:cs="Arial"/>
                <w:noProof/>
              </w:rPr>
              <w:t>5.2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_Toc20154664 \h </w:instrText>
            </w:r>
            <w:r w:rsidR="00820927">
              <w:rPr>
                <w:noProof/>
                <w:webHidden/>
              </w:rPr>
            </w:r>
            <w:r w:rsidR="00820927">
              <w:rPr>
                <w:noProof/>
                <w:webHidden/>
              </w:rPr>
              <w:fldChar w:fldCharType="separate"/>
            </w:r>
            <w:r w:rsidR="00820927">
              <w:rPr>
                <w:noProof/>
                <w:webHidden/>
              </w:rPr>
              <w:t>15</w:t>
            </w:r>
            <w:r w:rsidR="00820927">
              <w:rPr>
                <w:noProof/>
                <w:webHidden/>
              </w:rPr>
              <w:fldChar w:fldCharType="end"/>
            </w:r>
          </w:hyperlink>
        </w:p>
        <w:p w14:paraId="6F3445B4" w14:textId="2A120B1B"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65" w:history="1">
            <w:r w:rsidR="00820927" w:rsidRPr="002F64E9">
              <w:rPr>
                <w:rStyle w:val="Hyperlink"/>
                <w:rFonts w:ascii="Times" w:hAnsi="Times" w:cs="Arial"/>
                <w:noProof/>
              </w:rPr>
              <w:t>5.3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_Toc20154665 \h </w:instrText>
            </w:r>
            <w:r w:rsidR="00820927">
              <w:rPr>
                <w:noProof/>
                <w:webHidden/>
              </w:rPr>
            </w:r>
            <w:r w:rsidR="00820927">
              <w:rPr>
                <w:noProof/>
                <w:webHidden/>
              </w:rPr>
              <w:fldChar w:fldCharType="separate"/>
            </w:r>
            <w:r w:rsidR="00820927">
              <w:rPr>
                <w:noProof/>
                <w:webHidden/>
              </w:rPr>
              <w:t>15</w:t>
            </w:r>
            <w:r w:rsidR="00820927">
              <w:rPr>
                <w:noProof/>
                <w:webHidden/>
              </w:rPr>
              <w:fldChar w:fldCharType="end"/>
            </w:r>
          </w:hyperlink>
        </w:p>
        <w:p w14:paraId="43630439" w14:textId="5D0EC1FC" w:rsidR="00820927" w:rsidRDefault="009D52A8">
          <w:pPr>
            <w:pStyle w:val="TOC1"/>
            <w:tabs>
              <w:tab w:val="left" w:pos="400"/>
              <w:tab w:val="right" w:leader="dot" w:pos="10112"/>
            </w:tabs>
            <w:rPr>
              <w:rFonts w:asciiTheme="minorHAnsi" w:eastAsiaTheme="minorEastAsia" w:hAnsiTheme="minorHAnsi" w:cstheme="minorBidi"/>
              <w:b w:val="0"/>
              <w:caps w:val="0"/>
              <w:noProof/>
              <w:sz w:val="24"/>
              <w:szCs w:val="24"/>
              <w:lang w:val="en-IN" w:eastAsia="en-GB"/>
            </w:rPr>
          </w:pPr>
          <w:hyperlink w:anchor="_Toc20154666" w:history="1">
            <w:r w:rsidR="00820927" w:rsidRPr="002F64E9">
              <w:rPr>
                <w:rStyle w:val="Hyperlink"/>
                <w:rFonts w:ascii="Times" w:hAnsi="Times" w:cs="Arial"/>
                <w:bCs/>
                <w:noProof/>
              </w:rPr>
              <w:t>6</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Hybris OAuth Authentication</w:t>
            </w:r>
            <w:r w:rsidR="00820927">
              <w:rPr>
                <w:noProof/>
                <w:webHidden/>
              </w:rPr>
              <w:tab/>
            </w:r>
            <w:r w:rsidR="00820927">
              <w:rPr>
                <w:noProof/>
                <w:webHidden/>
              </w:rPr>
              <w:fldChar w:fldCharType="begin"/>
            </w:r>
            <w:r w:rsidR="00820927">
              <w:rPr>
                <w:noProof/>
                <w:webHidden/>
              </w:rPr>
              <w:instrText xml:space="preserve"> PAGEREF _Toc20154666 \h </w:instrText>
            </w:r>
            <w:r w:rsidR="00820927">
              <w:rPr>
                <w:noProof/>
                <w:webHidden/>
              </w:rPr>
            </w:r>
            <w:r w:rsidR="00820927">
              <w:rPr>
                <w:noProof/>
                <w:webHidden/>
              </w:rPr>
              <w:fldChar w:fldCharType="separate"/>
            </w:r>
            <w:r w:rsidR="00820927">
              <w:rPr>
                <w:noProof/>
                <w:webHidden/>
              </w:rPr>
              <w:t>15</w:t>
            </w:r>
            <w:r w:rsidR="00820927">
              <w:rPr>
                <w:noProof/>
                <w:webHidden/>
              </w:rPr>
              <w:fldChar w:fldCharType="end"/>
            </w:r>
          </w:hyperlink>
        </w:p>
        <w:p w14:paraId="48A5E608" w14:textId="2945B8F4"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67" w:history="1">
            <w:r w:rsidR="00820927" w:rsidRPr="002F64E9">
              <w:rPr>
                <w:rStyle w:val="Hyperlink"/>
                <w:rFonts w:ascii="Times" w:hAnsi="Times" w:cs="Arial"/>
                <w:noProof/>
              </w:rPr>
              <w:t>6.1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_Toc20154667 \h </w:instrText>
            </w:r>
            <w:r w:rsidR="00820927">
              <w:rPr>
                <w:noProof/>
                <w:webHidden/>
              </w:rPr>
            </w:r>
            <w:r w:rsidR="00820927">
              <w:rPr>
                <w:noProof/>
                <w:webHidden/>
              </w:rPr>
              <w:fldChar w:fldCharType="separate"/>
            </w:r>
            <w:r w:rsidR="00820927">
              <w:rPr>
                <w:noProof/>
                <w:webHidden/>
              </w:rPr>
              <w:t>16</w:t>
            </w:r>
            <w:r w:rsidR="00820927">
              <w:rPr>
                <w:noProof/>
                <w:webHidden/>
              </w:rPr>
              <w:fldChar w:fldCharType="end"/>
            </w:r>
          </w:hyperlink>
        </w:p>
        <w:p w14:paraId="1F76AD41" w14:textId="7FE7F17D"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68"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_Toc20154668 \h </w:instrText>
            </w:r>
            <w:r w:rsidR="00820927">
              <w:rPr>
                <w:noProof/>
                <w:webHidden/>
              </w:rPr>
            </w:r>
            <w:r w:rsidR="00820927">
              <w:rPr>
                <w:noProof/>
                <w:webHidden/>
              </w:rPr>
              <w:fldChar w:fldCharType="separate"/>
            </w:r>
            <w:r w:rsidR="00820927">
              <w:rPr>
                <w:noProof/>
                <w:webHidden/>
              </w:rPr>
              <w:t>16</w:t>
            </w:r>
            <w:r w:rsidR="00820927">
              <w:rPr>
                <w:noProof/>
                <w:webHidden/>
              </w:rPr>
              <w:fldChar w:fldCharType="end"/>
            </w:r>
          </w:hyperlink>
        </w:p>
        <w:p w14:paraId="26E1631E" w14:textId="549C265C"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69"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_Toc20154669 \h </w:instrText>
            </w:r>
            <w:r w:rsidR="00820927">
              <w:rPr>
                <w:noProof/>
                <w:webHidden/>
              </w:rPr>
            </w:r>
            <w:r w:rsidR="00820927">
              <w:rPr>
                <w:noProof/>
                <w:webHidden/>
              </w:rPr>
              <w:fldChar w:fldCharType="separate"/>
            </w:r>
            <w:r w:rsidR="00820927">
              <w:rPr>
                <w:noProof/>
                <w:webHidden/>
              </w:rPr>
              <w:t>16</w:t>
            </w:r>
            <w:r w:rsidR="00820927">
              <w:rPr>
                <w:noProof/>
                <w:webHidden/>
              </w:rPr>
              <w:fldChar w:fldCharType="end"/>
            </w:r>
          </w:hyperlink>
        </w:p>
        <w:p w14:paraId="2FA43AD5" w14:textId="77588F0D"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70" w:history="1">
            <w:r w:rsidR="00820927" w:rsidRPr="002F64E9">
              <w:rPr>
                <w:rStyle w:val="Hyperlink"/>
                <w:rFonts w:ascii="Times" w:hAnsi="Times" w:cs="Arial"/>
                <w:noProof/>
              </w:rPr>
              <w:t>6.2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_Toc20154670 \h </w:instrText>
            </w:r>
            <w:r w:rsidR="00820927">
              <w:rPr>
                <w:noProof/>
                <w:webHidden/>
              </w:rPr>
            </w:r>
            <w:r w:rsidR="00820927">
              <w:rPr>
                <w:noProof/>
                <w:webHidden/>
              </w:rPr>
              <w:fldChar w:fldCharType="separate"/>
            </w:r>
            <w:r w:rsidR="00820927">
              <w:rPr>
                <w:noProof/>
                <w:webHidden/>
              </w:rPr>
              <w:t>16</w:t>
            </w:r>
            <w:r w:rsidR="00820927">
              <w:rPr>
                <w:noProof/>
                <w:webHidden/>
              </w:rPr>
              <w:fldChar w:fldCharType="end"/>
            </w:r>
          </w:hyperlink>
        </w:p>
        <w:p w14:paraId="4A71DB6A" w14:textId="4CD01E73"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71" w:history="1">
            <w:r w:rsidR="00820927" w:rsidRPr="002F64E9">
              <w:rPr>
                <w:rStyle w:val="Hyperlink"/>
                <w:rFonts w:ascii="Times" w:hAnsi="Times" w:cs="Arial"/>
                <w:noProof/>
              </w:rPr>
              <w:t>6.3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_Toc20154671 \h </w:instrText>
            </w:r>
            <w:r w:rsidR="00820927">
              <w:rPr>
                <w:noProof/>
                <w:webHidden/>
              </w:rPr>
            </w:r>
            <w:r w:rsidR="00820927">
              <w:rPr>
                <w:noProof/>
                <w:webHidden/>
              </w:rPr>
              <w:fldChar w:fldCharType="separate"/>
            </w:r>
            <w:r w:rsidR="00820927">
              <w:rPr>
                <w:noProof/>
                <w:webHidden/>
              </w:rPr>
              <w:t>16</w:t>
            </w:r>
            <w:r w:rsidR="00820927">
              <w:rPr>
                <w:noProof/>
                <w:webHidden/>
              </w:rPr>
              <w:fldChar w:fldCharType="end"/>
            </w:r>
          </w:hyperlink>
        </w:p>
        <w:p w14:paraId="0CFB49C7" w14:textId="0F1BEF77" w:rsidR="00820927" w:rsidRDefault="009D52A8">
          <w:pPr>
            <w:pStyle w:val="TOC1"/>
            <w:tabs>
              <w:tab w:val="left" w:pos="400"/>
              <w:tab w:val="right" w:leader="dot" w:pos="10112"/>
            </w:tabs>
            <w:rPr>
              <w:rFonts w:asciiTheme="minorHAnsi" w:eastAsiaTheme="minorEastAsia" w:hAnsiTheme="minorHAnsi" w:cstheme="minorBidi"/>
              <w:b w:val="0"/>
              <w:caps w:val="0"/>
              <w:noProof/>
              <w:sz w:val="24"/>
              <w:szCs w:val="24"/>
              <w:lang w:val="en-IN" w:eastAsia="en-GB"/>
            </w:rPr>
          </w:pPr>
          <w:hyperlink w:anchor="_Toc20154672" w:history="1">
            <w:r w:rsidR="00820927" w:rsidRPr="002F64E9">
              <w:rPr>
                <w:rStyle w:val="Hyperlink"/>
                <w:rFonts w:ascii="Times" w:hAnsi="Times" w:cs="Arial"/>
                <w:bCs/>
                <w:noProof/>
              </w:rPr>
              <w:t>7</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Refresh Hybris OAuth</w:t>
            </w:r>
            <w:r w:rsidR="00820927">
              <w:rPr>
                <w:noProof/>
                <w:webHidden/>
              </w:rPr>
              <w:tab/>
            </w:r>
            <w:r w:rsidR="00820927">
              <w:rPr>
                <w:noProof/>
                <w:webHidden/>
              </w:rPr>
              <w:fldChar w:fldCharType="begin"/>
            </w:r>
            <w:r w:rsidR="00820927">
              <w:rPr>
                <w:noProof/>
                <w:webHidden/>
              </w:rPr>
              <w:instrText xml:space="preserve"> PAGEREF _Toc20154672 \h </w:instrText>
            </w:r>
            <w:r w:rsidR="00820927">
              <w:rPr>
                <w:noProof/>
                <w:webHidden/>
              </w:rPr>
            </w:r>
            <w:r w:rsidR="00820927">
              <w:rPr>
                <w:noProof/>
                <w:webHidden/>
              </w:rPr>
              <w:fldChar w:fldCharType="separate"/>
            </w:r>
            <w:r w:rsidR="00820927">
              <w:rPr>
                <w:noProof/>
                <w:webHidden/>
              </w:rPr>
              <w:t>17</w:t>
            </w:r>
            <w:r w:rsidR="00820927">
              <w:rPr>
                <w:noProof/>
                <w:webHidden/>
              </w:rPr>
              <w:fldChar w:fldCharType="end"/>
            </w:r>
          </w:hyperlink>
        </w:p>
        <w:p w14:paraId="1F4A09B9" w14:textId="3C6D20E0"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73" w:history="1">
            <w:r w:rsidR="00820927" w:rsidRPr="002F64E9">
              <w:rPr>
                <w:rStyle w:val="Hyperlink"/>
                <w:rFonts w:ascii="Times" w:hAnsi="Times" w:cs="Arial"/>
                <w:noProof/>
              </w:rPr>
              <w:t>7.1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_Toc20154673 \h </w:instrText>
            </w:r>
            <w:r w:rsidR="00820927">
              <w:rPr>
                <w:noProof/>
                <w:webHidden/>
              </w:rPr>
            </w:r>
            <w:r w:rsidR="00820927">
              <w:rPr>
                <w:noProof/>
                <w:webHidden/>
              </w:rPr>
              <w:fldChar w:fldCharType="separate"/>
            </w:r>
            <w:r w:rsidR="00820927">
              <w:rPr>
                <w:noProof/>
                <w:webHidden/>
              </w:rPr>
              <w:t>17</w:t>
            </w:r>
            <w:r w:rsidR="00820927">
              <w:rPr>
                <w:noProof/>
                <w:webHidden/>
              </w:rPr>
              <w:fldChar w:fldCharType="end"/>
            </w:r>
          </w:hyperlink>
        </w:p>
        <w:p w14:paraId="7663BB0C" w14:textId="4259A710"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74"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_Toc20154674 \h </w:instrText>
            </w:r>
            <w:r w:rsidR="00820927">
              <w:rPr>
                <w:noProof/>
                <w:webHidden/>
              </w:rPr>
            </w:r>
            <w:r w:rsidR="00820927">
              <w:rPr>
                <w:noProof/>
                <w:webHidden/>
              </w:rPr>
              <w:fldChar w:fldCharType="separate"/>
            </w:r>
            <w:r w:rsidR="00820927">
              <w:rPr>
                <w:noProof/>
                <w:webHidden/>
              </w:rPr>
              <w:t>17</w:t>
            </w:r>
            <w:r w:rsidR="00820927">
              <w:rPr>
                <w:noProof/>
                <w:webHidden/>
              </w:rPr>
              <w:fldChar w:fldCharType="end"/>
            </w:r>
          </w:hyperlink>
        </w:p>
        <w:p w14:paraId="6B0BA814" w14:textId="59C11E7F"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75"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_Toc20154675 \h </w:instrText>
            </w:r>
            <w:r w:rsidR="00820927">
              <w:rPr>
                <w:noProof/>
                <w:webHidden/>
              </w:rPr>
            </w:r>
            <w:r w:rsidR="00820927">
              <w:rPr>
                <w:noProof/>
                <w:webHidden/>
              </w:rPr>
              <w:fldChar w:fldCharType="separate"/>
            </w:r>
            <w:r w:rsidR="00820927">
              <w:rPr>
                <w:noProof/>
                <w:webHidden/>
              </w:rPr>
              <w:t>17</w:t>
            </w:r>
            <w:r w:rsidR="00820927">
              <w:rPr>
                <w:noProof/>
                <w:webHidden/>
              </w:rPr>
              <w:fldChar w:fldCharType="end"/>
            </w:r>
          </w:hyperlink>
        </w:p>
        <w:p w14:paraId="393BF6AF" w14:textId="3D512D06"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76" w:history="1">
            <w:r w:rsidR="00820927" w:rsidRPr="002F64E9">
              <w:rPr>
                <w:rStyle w:val="Hyperlink"/>
                <w:rFonts w:ascii="Times" w:hAnsi="Times" w:cs="Arial"/>
                <w:noProof/>
              </w:rPr>
              <w:t>7.2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_Toc20154676 \h </w:instrText>
            </w:r>
            <w:r w:rsidR="00820927">
              <w:rPr>
                <w:noProof/>
                <w:webHidden/>
              </w:rPr>
            </w:r>
            <w:r w:rsidR="00820927">
              <w:rPr>
                <w:noProof/>
                <w:webHidden/>
              </w:rPr>
              <w:fldChar w:fldCharType="separate"/>
            </w:r>
            <w:r w:rsidR="00820927">
              <w:rPr>
                <w:noProof/>
                <w:webHidden/>
              </w:rPr>
              <w:t>18</w:t>
            </w:r>
            <w:r w:rsidR="00820927">
              <w:rPr>
                <w:noProof/>
                <w:webHidden/>
              </w:rPr>
              <w:fldChar w:fldCharType="end"/>
            </w:r>
          </w:hyperlink>
        </w:p>
        <w:p w14:paraId="4C73754F" w14:textId="0ED01CC1"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77" w:history="1">
            <w:r w:rsidR="00820927" w:rsidRPr="002F64E9">
              <w:rPr>
                <w:rStyle w:val="Hyperlink"/>
                <w:rFonts w:ascii="Times" w:hAnsi="Times" w:cs="Arial"/>
                <w:noProof/>
              </w:rPr>
              <w:t>7.3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_Toc20154677 \h </w:instrText>
            </w:r>
            <w:r w:rsidR="00820927">
              <w:rPr>
                <w:noProof/>
                <w:webHidden/>
              </w:rPr>
            </w:r>
            <w:r w:rsidR="00820927">
              <w:rPr>
                <w:noProof/>
                <w:webHidden/>
              </w:rPr>
              <w:fldChar w:fldCharType="separate"/>
            </w:r>
            <w:r w:rsidR="00820927">
              <w:rPr>
                <w:noProof/>
                <w:webHidden/>
              </w:rPr>
              <w:t>18</w:t>
            </w:r>
            <w:r w:rsidR="00820927">
              <w:rPr>
                <w:noProof/>
                <w:webHidden/>
              </w:rPr>
              <w:fldChar w:fldCharType="end"/>
            </w:r>
          </w:hyperlink>
        </w:p>
        <w:p w14:paraId="04683A75" w14:textId="106F5A00" w:rsidR="00820927" w:rsidRDefault="009D52A8">
          <w:pPr>
            <w:pStyle w:val="TOC1"/>
            <w:tabs>
              <w:tab w:val="left" w:pos="400"/>
              <w:tab w:val="right" w:leader="dot" w:pos="10112"/>
            </w:tabs>
            <w:rPr>
              <w:rFonts w:asciiTheme="minorHAnsi" w:eastAsiaTheme="minorEastAsia" w:hAnsiTheme="minorHAnsi" w:cstheme="minorBidi"/>
              <w:b w:val="0"/>
              <w:caps w:val="0"/>
              <w:noProof/>
              <w:sz w:val="24"/>
              <w:szCs w:val="24"/>
              <w:lang w:val="en-IN" w:eastAsia="en-GB"/>
            </w:rPr>
          </w:pPr>
          <w:hyperlink w:anchor="_Toc20154678" w:history="1">
            <w:r w:rsidR="00820927" w:rsidRPr="002F64E9">
              <w:rPr>
                <w:rStyle w:val="Hyperlink"/>
                <w:rFonts w:ascii="Times" w:hAnsi="Times" w:cs="Arial"/>
                <w:bCs/>
                <w:noProof/>
              </w:rPr>
              <w:t>8</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Product List</w:t>
            </w:r>
            <w:r w:rsidR="00820927">
              <w:rPr>
                <w:noProof/>
                <w:webHidden/>
              </w:rPr>
              <w:tab/>
            </w:r>
            <w:r w:rsidR="00820927">
              <w:rPr>
                <w:noProof/>
                <w:webHidden/>
              </w:rPr>
              <w:fldChar w:fldCharType="begin"/>
            </w:r>
            <w:r w:rsidR="00820927">
              <w:rPr>
                <w:noProof/>
                <w:webHidden/>
              </w:rPr>
              <w:instrText xml:space="preserve"> PAGEREF _Toc20154678 \h </w:instrText>
            </w:r>
            <w:r w:rsidR="00820927">
              <w:rPr>
                <w:noProof/>
                <w:webHidden/>
              </w:rPr>
            </w:r>
            <w:r w:rsidR="00820927">
              <w:rPr>
                <w:noProof/>
                <w:webHidden/>
              </w:rPr>
              <w:fldChar w:fldCharType="separate"/>
            </w:r>
            <w:r w:rsidR="00820927">
              <w:rPr>
                <w:noProof/>
                <w:webHidden/>
              </w:rPr>
              <w:t>18</w:t>
            </w:r>
            <w:r w:rsidR="00820927">
              <w:rPr>
                <w:noProof/>
                <w:webHidden/>
              </w:rPr>
              <w:fldChar w:fldCharType="end"/>
            </w:r>
          </w:hyperlink>
        </w:p>
        <w:p w14:paraId="2D975D6B" w14:textId="0BB4C727"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79" w:history="1">
            <w:r w:rsidR="00820927" w:rsidRPr="002F64E9">
              <w:rPr>
                <w:rStyle w:val="Hyperlink"/>
                <w:rFonts w:ascii="Times" w:hAnsi="Times" w:cs="Arial"/>
                <w:noProof/>
              </w:rPr>
              <w:t>8.1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_Toc20154679 \h </w:instrText>
            </w:r>
            <w:r w:rsidR="00820927">
              <w:rPr>
                <w:noProof/>
                <w:webHidden/>
              </w:rPr>
            </w:r>
            <w:r w:rsidR="00820927">
              <w:rPr>
                <w:noProof/>
                <w:webHidden/>
              </w:rPr>
              <w:fldChar w:fldCharType="separate"/>
            </w:r>
            <w:r w:rsidR="00820927">
              <w:rPr>
                <w:noProof/>
                <w:webHidden/>
              </w:rPr>
              <w:t>18</w:t>
            </w:r>
            <w:r w:rsidR="00820927">
              <w:rPr>
                <w:noProof/>
                <w:webHidden/>
              </w:rPr>
              <w:fldChar w:fldCharType="end"/>
            </w:r>
          </w:hyperlink>
        </w:p>
        <w:p w14:paraId="22E78D37" w14:textId="38E637B0"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80"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_Toc20154680 \h </w:instrText>
            </w:r>
            <w:r w:rsidR="00820927">
              <w:rPr>
                <w:noProof/>
                <w:webHidden/>
              </w:rPr>
            </w:r>
            <w:r w:rsidR="00820927">
              <w:rPr>
                <w:noProof/>
                <w:webHidden/>
              </w:rPr>
              <w:fldChar w:fldCharType="separate"/>
            </w:r>
            <w:r w:rsidR="00820927">
              <w:rPr>
                <w:noProof/>
                <w:webHidden/>
              </w:rPr>
              <w:t>19</w:t>
            </w:r>
            <w:r w:rsidR="00820927">
              <w:rPr>
                <w:noProof/>
                <w:webHidden/>
              </w:rPr>
              <w:fldChar w:fldCharType="end"/>
            </w:r>
          </w:hyperlink>
        </w:p>
        <w:p w14:paraId="28214B6D" w14:textId="692A261E"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81"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_Toc20154681 \h </w:instrText>
            </w:r>
            <w:r w:rsidR="00820927">
              <w:rPr>
                <w:noProof/>
                <w:webHidden/>
              </w:rPr>
            </w:r>
            <w:r w:rsidR="00820927">
              <w:rPr>
                <w:noProof/>
                <w:webHidden/>
              </w:rPr>
              <w:fldChar w:fldCharType="separate"/>
            </w:r>
            <w:r w:rsidR="00820927">
              <w:rPr>
                <w:noProof/>
                <w:webHidden/>
              </w:rPr>
              <w:t>19</w:t>
            </w:r>
            <w:r w:rsidR="00820927">
              <w:rPr>
                <w:noProof/>
                <w:webHidden/>
              </w:rPr>
              <w:fldChar w:fldCharType="end"/>
            </w:r>
          </w:hyperlink>
        </w:p>
        <w:p w14:paraId="20576346" w14:textId="5B3B7C9C"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82" w:history="1">
            <w:r w:rsidR="00820927" w:rsidRPr="002F64E9">
              <w:rPr>
                <w:rStyle w:val="Hyperlink"/>
                <w:rFonts w:ascii="Times" w:hAnsi="Times" w:cs="Arial"/>
                <w:noProof/>
              </w:rPr>
              <w:t>8.2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_Toc20154682 \h </w:instrText>
            </w:r>
            <w:r w:rsidR="00820927">
              <w:rPr>
                <w:noProof/>
                <w:webHidden/>
              </w:rPr>
            </w:r>
            <w:r w:rsidR="00820927">
              <w:rPr>
                <w:noProof/>
                <w:webHidden/>
              </w:rPr>
              <w:fldChar w:fldCharType="separate"/>
            </w:r>
            <w:r w:rsidR="00820927">
              <w:rPr>
                <w:noProof/>
                <w:webHidden/>
              </w:rPr>
              <w:t>19</w:t>
            </w:r>
            <w:r w:rsidR="00820927">
              <w:rPr>
                <w:noProof/>
                <w:webHidden/>
              </w:rPr>
              <w:fldChar w:fldCharType="end"/>
            </w:r>
          </w:hyperlink>
        </w:p>
        <w:p w14:paraId="538843A1" w14:textId="1493AD53"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83" w:history="1">
            <w:r w:rsidR="00820927" w:rsidRPr="002F64E9">
              <w:rPr>
                <w:rStyle w:val="Hyperlink"/>
                <w:rFonts w:ascii="Times" w:hAnsi="Times" w:cs="Arial"/>
                <w:noProof/>
              </w:rPr>
              <w:t>8.3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_Toc20154683 \h </w:instrText>
            </w:r>
            <w:r w:rsidR="00820927">
              <w:rPr>
                <w:noProof/>
                <w:webHidden/>
              </w:rPr>
            </w:r>
            <w:r w:rsidR="00820927">
              <w:rPr>
                <w:noProof/>
                <w:webHidden/>
              </w:rPr>
              <w:fldChar w:fldCharType="separate"/>
            </w:r>
            <w:r w:rsidR="00820927">
              <w:rPr>
                <w:noProof/>
                <w:webHidden/>
              </w:rPr>
              <w:t>19</w:t>
            </w:r>
            <w:r w:rsidR="00820927">
              <w:rPr>
                <w:noProof/>
                <w:webHidden/>
              </w:rPr>
              <w:fldChar w:fldCharType="end"/>
            </w:r>
          </w:hyperlink>
        </w:p>
        <w:p w14:paraId="2D97511B" w14:textId="14EBACFE" w:rsidR="00820927" w:rsidRDefault="009D52A8">
          <w:pPr>
            <w:pStyle w:val="TOC1"/>
            <w:tabs>
              <w:tab w:val="left" w:pos="400"/>
              <w:tab w:val="right" w:leader="dot" w:pos="10112"/>
            </w:tabs>
            <w:rPr>
              <w:rFonts w:asciiTheme="minorHAnsi" w:eastAsiaTheme="minorEastAsia" w:hAnsiTheme="minorHAnsi" w:cstheme="minorBidi"/>
              <w:b w:val="0"/>
              <w:caps w:val="0"/>
              <w:noProof/>
              <w:sz w:val="24"/>
              <w:szCs w:val="24"/>
              <w:lang w:val="en-IN" w:eastAsia="en-GB"/>
            </w:rPr>
          </w:pPr>
          <w:hyperlink w:anchor="_Toc20154684" w:history="1">
            <w:r w:rsidR="00820927" w:rsidRPr="002F64E9">
              <w:rPr>
                <w:rStyle w:val="Hyperlink"/>
                <w:rFonts w:ascii="Times" w:hAnsi="Times" w:cs="Arial"/>
                <w:bCs/>
                <w:noProof/>
              </w:rPr>
              <w:t>9</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Product for CTN</w:t>
            </w:r>
            <w:r w:rsidR="00820927">
              <w:rPr>
                <w:noProof/>
                <w:webHidden/>
              </w:rPr>
              <w:tab/>
            </w:r>
            <w:r w:rsidR="00820927">
              <w:rPr>
                <w:noProof/>
                <w:webHidden/>
              </w:rPr>
              <w:fldChar w:fldCharType="begin"/>
            </w:r>
            <w:r w:rsidR="00820927">
              <w:rPr>
                <w:noProof/>
                <w:webHidden/>
              </w:rPr>
              <w:instrText xml:space="preserve"> PAGEREF _Toc20154684 \h </w:instrText>
            </w:r>
            <w:r w:rsidR="00820927">
              <w:rPr>
                <w:noProof/>
                <w:webHidden/>
              </w:rPr>
            </w:r>
            <w:r w:rsidR="00820927">
              <w:rPr>
                <w:noProof/>
                <w:webHidden/>
              </w:rPr>
              <w:fldChar w:fldCharType="separate"/>
            </w:r>
            <w:r w:rsidR="00820927">
              <w:rPr>
                <w:noProof/>
                <w:webHidden/>
              </w:rPr>
              <w:t>20</w:t>
            </w:r>
            <w:r w:rsidR="00820927">
              <w:rPr>
                <w:noProof/>
                <w:webHidden/>
              </w:rPr>
              <w:fldChar w:fldCharType="end"/>
            </w:r>
          </w:hyperlink>
        </w:p>
        <w:p w14:paraId="210F3594" w14:textId="118B96B5"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85" w:history="1">
            <w:r w:rsidR="00820927" w:rsidRPr="002F64E9">
              <w:rPr>
                <w:rStyle w:val="Hyperlink"/>
                <w:rFonts w:ascii="Times" w:hAnsi="Times" w:cs="Arial"/>
                <w:noProof/>
              </w:rPr>
              <w:t>9.1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_Toc20154685 \h </w:instrText>
            </w:r>
            <w:r w:rsidR="00820927">
              <w:rPr>
                <w:noProof/>
                <w:webHidden/>
              </w:rPr>
            </w:r>
            <w:r w:rsidR="00820927">
              <w:rPr>
                <w:noProof/>
                <w:webHidden/>
              </w:rPr>
              <w:fldChar w:fldCharType="separate"/>
            </w:r>
            <w:r w:rsidR="00820927">
              <w:rPr>
                <w:noProof/>
                <w:webHidden/>
              </w:rPr>
              <w:t>20</w:t>
            </w:r>
            <w:r w:rsidR="00820927">
              <w:rPr>
                <w:noProof/>
                <w:webHidden/>
              </w:rPr>
              <w:fldChar w:fldCharType="end"/>
            </w:r>
          </w:hyperlink>
        </w:p>
        <w:p w14:paraId="5F872E27" w14:textId="78B6F468"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86"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_Toc20154686 \h </w:instrText>
            </w:r>
            <w:r w:rsidR="00820927">
              <w:rPr>
                <w:noProof/>
                <w:webHidden/>
              </w:rPr>
            </w:r>
            <w:r w:rsidR="00820927">
              <w:rPr>
                <w:noProof/>
                <w:webHidden/>
              </w:rPr>
              <w:fldChar w:fldCharType="separate"/>
            </w:r>
            <w:r w:rsidR="00820927">
              <w:rPr>
                <w:noProof/>
                <w:webHidden/>
              </w:rPr>
              <w:t>20</w:t>
            </w:r>
            <w:r w:rsidR="00820927">
              <w:rPr>
                <w:noProof/>
                <w:webHidden/>
              </w:rPr>
              <w:fldChar w:fldCharType="end"/>
            </w:r>
          </w:hyperlink>
        </w:p>
        <w:p w14:paraId="600281A1" w14:textId="27C9D1BC"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87"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_Toc20154687 \h </w:instrText>
            </w:r>
            <w:r w:rsidR="00820927">
              <w:rPr>
                <w:noProof/>
                <w:webHidden/>
              </w:rPr>
            </w:r>
            <w:r w:rsidR="00820927">
              <w:rPr>
                <w:noProof/>
                <w:webHidden/>
              </w:rPr>
              <w:fldChar w:fldCharType="separate"/>
            </w:r>
            <w:r w:rsidR="00820927">
              <w:rPr>
                <w:noProof/>
                <w:webHidden/>
              </w:rPr>
              <w:t>20</w:t>
            </w:r>
            <w:r w:rsidR="00820927">
              <w:rPr>
                <w:noProof/>
                <w:webHidden/>
              </w:rPr>
              <w:fldChar w:fldCharType="end"/>
            </w:r>
          </w:hyperlink>
        </w:p>
        <w:p w14:paraId="5B33FA2B" w14:textId="50055D11"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88" w:history="1">
            <w:r w:rsidR="00820927" w:rsidRPr="002F64E9">
              <w:rPr>
                <w:rStyle w:val="Hyperlink"/>
                <w:rFonts w:ascii="Times" w:hAnsi="Times" w:cs="Arial"/>
                <w:noProof/>
              </w:rPr>
              <w:t>9.2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_Toc20154688 \h </w:instrText>
            </w:r>
            <w:r w:rsidR="00820927">
              <w:rPr>
                <w:noProof/>
                <w:webHidden/>
              </w:rPr>
            </w:r>
            <w:r w:rsidR="00820927">
              <w:rPr>
                <w:noProof/>
                <w:webHidden/>
              </w:rPr>
              <w:fldChar w:fldCharType="separate"/>
            </w:r>
            <w:r w:rsidR="00820927">
              <w:rPr>
                <w:noProof/>
                <w:webHidden/>
              </w:rPr>
              <w:t>20</w:t>
            </w:r>
            <w:r w:rsidR="00820927">
              <w:rPr>
                <w:noProof/>
                <w:webHidden/>
              </w:rPr>
              <w:fldChar w:fldCharType="end"/>
            </w:r>
          </w:hyperlink>
        </w:p>
        <w:p w14:paraId="7411270C" w14:textId="311E0D18" w:rsidR="00820927" w:rsidRDefault="009D52A8">
          <w:pPr>
            <w:pStyle w:val="TOC2"/>
            <w:tabs>
              <w:tab w:val="left" w:pos="720"/>
              <w:tab w:val="right" w:leader="dot" w:pos="10112"/>
            </w:tabs>
            <w:rPr>
              <w:rFonts w:asciiTheme="minorHAnsi" w:eastAsiaTheme="minorEastAsia" w:hAnsiTheme="minorHAnsi" w:cstheme="minorBidi"/>
              <w:smallCaps w:val="0"/>
              <w:noProof/>
              <w:sz w:val="24"/>
              <w:szCs w:val="24"/>
              <w:lang w:val="en-IN" w:eastAsia="en-GB"/>
            </w:rPr>
          </w:pPr>
          <w:hyperlink w:anchor="_Toc20154689" w:history="1">
            <w:r w:rsidR="00820927" w:rsidRPr="002F64E9">
              <w:rPr>
                <w:rStyle w:val="Hyperlink"/>
                <w:rFonts w:ascii="Times" w:hAnsi="Times" w:cs="Arial"/>
                <w:noProof/>
              </w:rPr>
              <w:t>9.3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_Toc20154689 \h </w:instrText>
            </w:r>
            <w:r w:rsidR="00820927">
              <w:rPr>
                <w:noProof/>
                <w:webHidden/>
              </w:rPr>
            </w:r>
            <w:r w:rsidR="00820927">
              <w:rPr>
                <w:noProof/>
                <w:webHidden/>
              </w:rPr>
              <w:fldChar w:fldCharType="separate"/>
            </w:r>
            <w:r w:rsidR="00820927">
              <w:rPr>
                <w:noProof/>
                <w:webHidden/>
              </w:rPr>
              <w:t>20</w:t>
            </w:r>
            <w:r w:rsidR="00820927">
              <w:rPr>
                <w:noProof/>
                <w:webHidden/>
              </w:rPr>
              <w:fldChar w:fldCharType="end"/>
            </w:r>
          </w:hyperlink>
        </w:p>
        <w:p w14:paraId="5113F8FC" w14:textId="1A40D860"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690" w:history="1">
            <w:r w:rsidR="00820927" w:rsidRPr="002F64E9">
              <w:rPr>
                <w:rStyle w:val="Hyperlink"/>
                <w:rFonts w:ascii="Times" w:hAnsi="Times" w:cs="Arial"/>
                <w:bCs/>
                <w:noProof/>
              </w:rPr>
              <w:t>10</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Product List for Set of CTNs</w:t>
            </w:r>
            <w:r w:rsidR="00820927">
              <w:rPr>
                <w:noProof/>
                <w:webHidden/>
              </w:rPr>
              <w:tab/>
            </w:r>
            <w:r w:rsidR="00820927">
              <w:rPr>
                <w:noProof/>
                <w:webHidden/>
              </w:rPr>
              <w:fldChar w:fldCharType="begin"/>
            </w:r>
            <w:r w:rsidR="00820927">
              <w:rPr>
                <w:noProof/>
                <w:webHidden/>
              </w:rPr>
              <w:instrText xml:space="preserve"> PAGEREF _Toc20154690 \h </w:instrText>
            </w:r>
            <w:r w:rsidR="00820927">
              <w:rPr>
                <w:noProof/>
                <w:webHidden/>
              </w:rPr>
            </w:r>
            <w:r w:rsidR="00820927">
              <w:rPr>
                <w:noProof/>
                <w:webHidden/>
              </w:rPr>
              <w:fldChar w:fldCharType="separate"/>
            </w:r>
            <w:r w:rsidR="00820927">
              <w:rPr>
                <w:noProof/>
                <w:webHidden/>
              </w:rPr>
              <w:t>22</w:t>
            </w:r>
            <w:r w:rsidR="00820927">
              <w:rPr>
                <w:noProof/>
                <w:webHidden/>
              </w:rPr>
              <w:fldChar w:fldCharType="end"/>
            </w:r>
          </w:hyperlink>
        </w:p>
        <w:p w14:paraId="0643BEAE" w14:textId="55EA2E7C"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691" w:history="1">
            <w:r w:rsidR="00820927" w:rsidRPr="002F64E9">
              <w:rPr>
                <w:rStyle w:val="Hyperlink"/>
                <w:rFonts w:ascii="Times" w:hAnsi="Times" w:cs="Arial"/>
                <w:noProof/>
              </w:rPr>
              <w:t>10.1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_Toc20154691 \h </w:instrText>
            </w:r>
            <w:r w:rsidR="00820927">
              <w:rPr>
                <w:noProof/>
                <w:webHidden/>
              </w:rPr>
            </w:r>
            <w:r w:rsidR="00820927">
              <w:rPr>
                <w:noProof/>
                <w:webHidden/>
              </w:rPr>
              <w:fldChar w:fldCharType="separate"/>
            </w:r>
            <w:r w:rsidR="00820927">
              <w:rPr>
                <w:noProof/>
                <w:webHidden/>
              </w:rPr>
              <w:t>22</w:t>
            </w:r>
            <w:r w:rsidR="00820927">
              <w:rPr>
                <w:noProof/>
                <w:webHidden/>
              </w:rPr>
              <w:fldChar w:fldCharType="end"/>
            </w:r>
          </w:hyperlink>
        </w:p>
        <w:p w14:paraId="6FF6D899" w14:textId="262DEA65"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92"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_Toc20154692 \h </w:instrText>
            </w:r>
            <w:r w:rsidR="00820927">
              <w:rPr>
                <w:noProof/>
                <w:webHidden/>
              </w:rPr>
            </w:r>
            <w:r w:rsidR="00820927">
              <w:rPr>
                <w:noProof/>
                <w:webHidden/>
              </w:rPr>
              <w:fldChar w:fldCharType="separate"/>
            </w:r>
            <w:r w:rsidR="00820927">
              <w:rPr>
                <w:noProof/>
                <w:webHidden/>
              </w:rPr>
              <w:t>22</w:t>
            </w:r>
            <w:r w:rsidR="00820927">
              <w:rPr>
                <w:noProof/>
                <w:webHidden/>
              </w:rPr>
              <w:fldChar w:fldCharType="end"/>
            </w:r>
          </w:hyperlink>
        </w:p>
        <w:p w14:paraId="6BE0590B" w14:textId="42112043"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93"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_Toc20154693 \h </w:instrText>
            </w:r>
            <w:r w:rsidR="00820927">
              <w:rPr>
                <w:noProof/>
                <w:webHidden/>
              </w:rPr>
            </w:r>
            <w:r w:rsidR="00820927">
              <w:rPr>
                <w:noProof/>
                <w:webHidden/>
              </w:rPr>
              <w:fldChar w:fldCharType="separate"/>
            </w:r>
            <w:r w:rsidR="00820927">
              <w:rPr>
                <w:noProof/>
                <w:webHidden/>
              </w:rPr>
              <w:t>22</w:t>
            </w:r>
            <w:r w:rsidR="00820927">
              <w:rPr>
                <w:noProof/>
                <w:webHidden/>
              </w:rPr>
              <w:fldChar w:fldCharType="end"/>
            </w:r>
          </w:hyperlink>
        </w:p>
        <w:p w14:paraId="18C4F7C1" w14:textId="2D77D2AF"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694" w:history="1">
            <w:r w:rsidR="00820927" w:rsidRPr="002F64E9">
              <w:rPr>
                <w:rStyle w:val="Hyperlink"/>
                <w:rFonts w:ascii="Times" w:hAnsi="Times" w:cs="Arial"/>
                <w:noProof/>
              </w:rPr>
              <w:t>10.2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_Toc20154694 \h </w:instrText>
            </w:r>
            <w:r w:rsidR="00820927">
              <w:rPr>
                <w:noProof/>
                <w:webHidden/>
              </w:rPr>
            </w:r>
            <w:r w:rsidR="00820927">
              <w:rPr>
                <w:noProof/>
                <w:webHidden/>
              </w:rPr>
              <w:fldChar w:fldCharType="separate"/>
            </w:r>
            <w:r w:rsidR="00820927">
              <w:rPr>
                <w:noProof/>
                <w:webHidden/>
              </w:rPr>
              <w:t>22</w:t>
            </w:r>
            <w:r w:rsidR="00820927">
              <w:rPr>
                <w:noProof/>
                <w:webHidden/>
              </w:rPr>
              <w:fldChar w:fldCharType="end"/>
            </w:r>
          </w:hyperlink>
        </w:p>
        <w:p w14:paraId="57616B39" w14:textId="3D959C36"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695" w:history="1">
            <w:r w:rsidR="00820927" w:rsidRPr="002F64E9">
              <w:rPr>
                <w:rStyle w:val="Hyperlink"/>
                <w:rFonts w:ascii="Times" w:hAnsi="Times" w:cs="Arial"/>
                <w:noProof/>
              </w:rPr>
              <w:t>10.3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_Toc20154695 \h </w:instrText>
            </w:r>
            <w:r w:rsidR="00820927">
              <w:rPr>
                <w:noProof/>
                <w:webHidden/>
              </w:rPr>
            </w:r>
            <w:r w:rsidR="00820927">
              <w:rPr>
                <w:noProof/>
                <w:webHidden/>
              </w:rPr>
              <w:fldChar w:fldCharType="separate"/>
            </w:r>
            <w:r w:rsidR="00820927">
              <w:rPr>
                <w:noProof/>
                <w:webHidden/>
              </w:rPr>
              <w:t>22</w:t>
            </w:r>
            <w:r w:rsidR="00820927">
              <w:rPr>
                <w:noProof/>
                <w:webHidden/>
              </w:rPr>
              <w:fldChar w:fldCharType="end"/>
            </w:r>
          </w:hyperlink>
        </w:p>
        <w:p w14:paraId="4F5B47D1" w14:textId="7F85CD90"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696" w:history="1">
            <w:r w:rsidR="00820927" w:rsidRPr="002F64E9">
              <w:rPr>
                <w:rStyle w:val="Hyperlink"/>
                <w:rFonts w:ascii="Times" w:hAnsi="Times" w:cs="Arial"/>
                <w:bCs/>
                <w:noProof/>
              </w:rPr>
              <w:t>11</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Product Details</w:t>
            </w:r>
            <w:r w:rsidR="00820927">
              <w:rPr>
                <w:noProof/>
                <w:webHidden/>
              </w:rPr>
              <w:tab/>
            </w:r>
            <w:r w:rsidR="00820927">
              <w:rPr>
                <w:noProof/>
                <w:webHidden/>
              </w:rPr>
              <w:fldChar w:fldCharType="begin"/>
            </w:r>
            <w:r w:rsidR="00820927">
              <w:rPr>
                <w:noProof/>
                <w:webHidden/>
              </w:rPr>
              <w:instrText xml:space="preserve"> PAGEREF _Toc20154696 \h </w:instrText>
            </w:r>
            <w:r w:rsidR="00820927">
              <w:rPr>
                <w:noProof/>
                <w:webHidden/>
              </w:rPr>
            </w:r>
            <w:r w:rsidR="00820927">
              <w:rPr>
                <w:noProof/>
                <w:webHidden/>
              </w:rPr>
              <w:fldChar w:fldCharType="separate"/>
            </w:r>
            <w:r w:rsidR="00820927">
              <w:rPr>
                <w:noProof/>
                <w:webHidden/>
              </w:rPr>
              <w:t>24</w:t>
            </w:r>
            <w:r w:rsidR="00820927">
              <w:rPr>
                <w:noProof/>
                <w:webHidden/>
              </w:rPr>
              <w:fldChar w:fldCharType="end"/>
            </w:r>
          </w:hyperlink>
        </w:p>
        <w:p w14:paraId="7BDEFC28" w14:textId="1575716C"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697" w:history="1">
            <w:r w:rsidR="00820927" w:rsidRPr="002F64E9">
              <w:rPr>
                <w:rStyle w:val="Hyperlink"/>
                <w:rFonts w:ascii="Times" w:hAnsi="Times" w:cs="Arial"/>
                <w:noProof/>
              </w:rPr>
              <w:t>11.1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_Toc20154697 \h </w:instrText>
            </w:r>
            <w:r w:rsidR="00820927">
              <w:rPr>
                <w:noProof/>
                <w:webHidden/>
              </w:rPr>
            </w:r>
            <w:r w:rsidR="00820927">
              <w:rPr>
                <w:noProof/>
                <w:webHidden/>
              </w:rPr>
              <w:fldChar w:fldCharType="separate"/>
            </w:r>
            <w:r w:rsidR="00820927">
              <w:rPr>
                <w:noProof/>
                <w:webHidden/>
              </w:rPr>
              <w:t>24</w:t>
            </w:r>
            <w:r w:rsidR="00820927">
              <w:rPr>
                <w:noProof/>
                <w:webHidden/>
              </w:rPr>
              <w:fldChar w:fldCharType="end"/>
            </w:r>
          </w:hyperlink>
        </w:p>
        <w:p w14:paraId="347C8591" w14:textId="3A0A8513"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98"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_Toc20154698 \h </w:instrText>
            </w:r>
            <w:r w:rsidR="00820927">
              <w:rPr>
                <w:noProof/>
                <w:webHidden/>
              </w:rPr>
            </w:r>
            <w:r w:rsidR="00820927">
              <w:rPr>
                <w:noProof/>
                <w:webHidden/>
              </w:rPr>
              <w:fldChar w:fldCharType="separate"/>
            </w:r>
            <w:r w:rsidR="00820927">
              <w:rPr>
                <w:noProof/>
                <w:webHidden/>
              </w:rPr>
              <w:t>24</w:t>
            </w:r>
            <w:r w:rsidR="00820927">
              <w:rPr>
                <w:noProof/>
                <w:webHidden/>
              </w:rPr>
              <w:fldChar w:fldCharType="end"/>
            </w:r>
          </w:hyperlink>
        </w:p>
        <w:p w14:paraId="281CC90B" w14:textId="224F8DD5"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699"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_Toc20154699 \h </w:instrText>
            </w:r>
            <w:r w:rsidR="00820927">
              <w:rPr>
                <w:noProof/>
                <w:webHidden/>
              </w:rPr>
            </w:r>
            <w:r w:rsidR="00820927">
              <w:rPr>
                <w:noProof/>
                <w:webHidden/>
              </w:rPr>
              <w:fldChar w:fldCharType="separate"/>
            </w:r>
            <w:r w:rsidR="00820927">
              <w:rPr>
                <w:noProof/>
                <w:webHidden/>
              </w:rPr>
              <w:t>24</w:t>
            </w:r>
            <w:r w:rsidR="00820927">
              <w:rPr>
                <w:noProof/>
                <w:webHidden/>
              </w:rPr>
              <w:fldChar w:fldCharType="end"/>
            </w:r>
          </w:hyperlink>
        </w:p>
        <w:p w14:paraId="73597BC4" w14:textId="48BB295E"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00" w:history="1">
            <w:r w:rsidR="00820927" w:rsidRPr="002F64E9">
              <w:rPr>
                <w:rStyle w:val="Hyperlink"/>
                <w:rFonts w:ascii="Times" w:hAnsi="Times" w:cs="Arial"/>
                <w:noProof/>
              </w:rPr>
              <w:t>11.2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_Toc20154700 \h </w:instrText>
            </w:r>
            <w:r w:rsidR="00820927">
              <w:rPr>
                <w:noProof/>
                <w:webHidden/>
              </w:rPr>
            </w:r>
            <w:r w:rsidR="00820927">
              <w:rPr>
                <w:noProof/>
                <w:webHidden/>
              </w:rPr>
              <w:fldChar w:fldCharType="separate"/>
            </w:r>
            <w:r w:rsidR="00820927">
              <w:rPr>
                <w:noProof/>
                <w:webHidden/>
              </w:rPr>
              <w:t>24</w:t>
            </w:r>
            <w:r w:rsidR="00820927">
              <w:rPr>
                <w:noProof/>
                <w:webHidden/>
              </w:rPr>
              <w:fldChar w:fldCharType="end"/>
            </w:r>
          </w:hyperlink>
        </w:p>
        <w:p w14:paraId="4AEE0710" w14:textId="578C3C91"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01" w:history="1">
            <w:r w:rsidR="00820927" w:rsidRPr="002F64E9">
              <w:rPr>
                <w:rStyle w:val="Hyperlink"/>
                <w:rFonts w:ascii="Times" w:hAnsi="Times" w:cs="Arial"/>
                <w:noProof/>
              </w:rPr>
              <w:t>11.3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_Toc20154701 \h </w:instrText>
            </w:r>
            <w:r w:rsidR="00820927">
              <w:rPr>
                <w:noProof/>
                <w:webHidden/>
              </w:rPr>
            </w:r>
            <w:r w:rsidR="00820927">
              <w:rPr>
                <w:noProof/>
                <w:webHidden/>
              </w:rPr>
              <w:fldChar w:fldCharType="separate"/>
            </w:r>
            <w:r w:rsidR="00820927">
              <w:rPr>
                <w:noProof/>
                <w:webHidden/>
              </w:rPr>
              <w:t>24</w:t>
            </w:r>
            <w:r w:rsidR="00820927">
              <w:rPr>
                <w:noProof/>
                <w:webHidden/>
              </w:rPr>
              <w:fldChar w:fldCharType="end"/>
            </w:r>
          </w:hyperlink>
        </w:p>
        <w:p w14:paraId="2891CA34" w14:textId="713D5F96"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02" w:history="1">
            <w:r w:rsidR="00820927" w:rsidRPr="002F64E9">
              <w:rPr>
                <w:rStyle w:val="Hyperlink"/>
                <w:rFonts w:ascii="Times" w:hAnsi="Times" w:cs="Arial"/>
                <w:bCs/>
                <w:noProof/>
              </w:rPr>
              <w:t>12</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Create Shopping Cart</w:t>
            </w:r>
            <w:r w:rsidR="00820927">
              <w:rPr>
                <w:noProof/>
                <w:webHidden/>
              </w:rPr>
              <w:tab/>
            </w:r>
            <w:r w:rsidR="00820927">
              <w:rPr>
                <w:noProof/>
                <w:webHidden/>
              </w:rPr>
              <w:fldChar w:fldCharType="begin"/>
            </w:r>
            <w:r w:rsidR="00820927">
              <w:rPr>
                <w:noProof/>
                <w:webHidden/>
              </w:rPr>
              <w:instrText xml:space="preserve"> PAGEREF _Toc20154702 \h </w:instrText>
            </w:r>
            <w:r w:rsidR="00820927">
              <w:rPr>
                <w:noProof/>
                <w:webHidden/>
              </w:rPr>
            </w:r>
            <w:r w:rsidR="00820927">
              <w:rPr>
                <w:noProof/>
                <w:webHidden/>
              </w:rPr>
              <w:fldChar w:fldCharType="separate"/>
            </w:r>
            <w:r w:rsidR="00820927">
              <w:rPr>
                <w:noProof/>
                <w:webHidden/>
              </w:rPr>
              <w:t>25</w:t>
            </w:r>
            <w:r w:rsidR="00820927">
              <w:rPr>
                <w:noProof/>
                <w:webHidden/>
              </w:rPr>
              <w:fldChar w:fldCharType="end"/>
            </w:r>
          </w:hyperlink>
        </w:p>
        <w:p w14:paraId="7C06FB1D" w14:textId="49F2FCC2"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03" w:history="1">
            <w:r w:rsidR="00820927" w:rsidRPr="002F64E9">
              <w:rPr>
                <w:rStyle w:val="Hyperlink"/>
                <w:rFonts w:ascii="Times" w:hAnsi="Times" w:cs="Arial"/>
                <w:noProof/>
              </w:rPr>
              <w:t>12.1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_Toc20154703 \h </w:instrText>
            </w:r>
            <w:r w:rsidR="00820927">
              <w:rPr>
                <w:noProof/>
                <w:webHidden/>
              </w:rPr>
            </w:r>
            <w:r w:rsidR="00820927">
              <w:rPr>
                <w:noProof/>
                <w:webHidden/>
              </w:rPr>
              <w:fldChar w:fldCharType="separate"/>
            </w:r>
            <w:r w:rsidR="00820927">
              <w:rPr>
                <w:noProof/>
                <w:webHidden/>
              </w:rPr>
              <w:t>25</w:t>
            </w:r>
            <w:r w:rsidR="00820927">
              <w:rPr>
                <w:noProof/>
                <w:webHidden/>
              </w:rPr>
              <w:fldChar w:fldCharType="end"/>
            </w:r>
          </w:hyperlink>
        </w:p>
        <w:p w14:paraId="32DC79A7" w14:textId="445A50AF"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04"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_Toc20154704 \h </w:instrText>
            </w:r>
            <w:r w:rsidR="00820927">
              <w:rPr>
                <w:noProof/>
                <w:webHidden/>
              </w:rPr>
            </w:r>
            <w:r w:rsidR="00820927">
              <w:rPr>
                <w:noProof/>
                <w:webHidden/>
              </w:rPr>
              <w:fldChar w:fldCharType="separate"/>
            </w:r>
            <w:r w:rsidR="00820927">
              <w:rPr>
                <w:noProof/>
                <w:webHidden/>
              </w:rPr>
              <w:t>25</w:t>
            </w:r>
            <w:r w:rsidR="00820927">
              <w:rPr>
                <w:noProof/>
                <w:webHidden/>
              </w:rPr>
              <w:fldChar w:fldCharType="end"/>
            </w:r>
          </w:hyperlink>
        </w:p>
        <w:p w14:paraId="4F33C7B8" w14:textId="399A57A3"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05"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_Toc20154705 \h </w:instrText>
            </w:r>
            <w:r w:rsidR="00820927">
              <w:rPr>
                <w:noProof/>
                <w:webHidden/>
              </w:rPr>
            </w:r>
            <w:r w:rsidR="00820927">
              <w:rPr>
                <w:noProof/>
                <w:webHidden/>
              </w:rPr>
              <w:fldChar w:fldCharType="separate"/>
            </w:r>
            <w:r w:rsidR="00820927">
              <w:rPr>
                <w:noProof/>
                <w:webHidden/>
              </w:rPr>
              <w:t>25</w:t>
            </w:r>
            <w:r w:rsidR="00820927">
              <w:rPr>
                <w:noProof/>
                <w:webHidden/>
              </w:rPr>
              <w:fldChar w:fldCharType="end"/>
            </w:r>
          </w:hyperlink>
        </w:p>
        <w:p w14:paraId="1081C5B3" w14:textId="54008641"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06" w:history="1">
            <w:r w:rsidR="00820927" w:rsidRPr="002F64E9">
              <w:rPr>
                <w:rStyle w:val="Hyperlink"/>
                <w:rFonts w:ascii="Times" w:hAnsi="Times" w:cs="Arial"/>
                <w:noProof/>
              </w:rPr>
              <w:t>12.2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_Toc20154706 \h </w:instrText>
            </w:r>
            <w:r w:rsidR="00820927">
              <w:rPr>
                <w:noProof/>
                <w:webHidden/>
              </w:rPr>
            </w:r>
            <w:r w:rsidR="00820927">
              <w:rPr>
                <w:noProof/>
                <w:webHidden/>
              </w:rPr>
              <w:fldChar w:fldCharType="separate"/>
            </w:r>
            <w:r w:rsidR="00820927">
              <w:rPr>
                <w:noProof/>
                <w:webHidden/>
              </w:rPr>
              <w:t>25</w:t>
            </w:r>
            <w:r w:rsidR="00820927">
              <w:rPr>
                <w:noProof/>
                <w:webHidden/>
              </w:rPr>
              <w:fldChar w:fldCharType="end"/>
            </w:r>
          </w:hyperlink>
        </w:p>
        <w:p w14:paraId="5D8A0E10" w14:textId="0EAB3156"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07" w:history="1">
            <w:r w:rsidR="00820927" w:rsidRPr="002F64E9">
              <w:rPr>
                <w:rStyle w:val="Hyperlink"/>
                <w:rFonts w:ascii="Times" w:hAnsi="Times" w:cs="Arial"/>
                <w:noProof/>
              </w:rPr>
              <w:t>12.3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_Toc20154707 \h </w:instrText>
            </w:r>
            <w:r w:rsidR="00820927">
              <w:rPr>
                <w:noProof/>
                <w:webHidden/>
              </w:rPr>
            </w:r>
            <w:r w:rsidR="00820927">
              <w:rPr>
                <w:noProof/>
                <w:webHidden/>
              </w:rPr>
              <w:fldChar w:fldCharType="separate"/>
            </w:r>
            <w:r w:rsidR="00820927">
              <w:rPr>
                <w:noProof/>
                <w:webHidden/>
              </w:rPr>
              <w:t>26</w:t>
            </w:r>
            <w:r w:rsidR="00820927">
              <w:rPr>
                <w:noProof/>
                <w:webHidden/>
              </w:rPr>
              <w:fldChar w:fldCharType="end"/>
            </w:r>
          </w:hyperlink>
        </w:p>
        <w:p w14:paraId="144A51D5" w14:textId="1907E98A"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08" w:history="1">
            <w:r w:rsidR="00820927" w:rsidRPr="002F64E9">
              <w:rPr>
                <w:rStyle w:val="Hyperlink"/>
                <w:rFonts w:ascii="Times" w:hAnsi="Times" w:cs="Arial"/>
                <w:bCs/>
                <w:noProof/>
              </w:rPr>
              <w:t>13</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Add Product to Shopping Cart</w:t>
            </w:r>
            <w:r w:rsidR="00820927">
              <w:rPr>
                <w:noProof/>
                <w:webHidden/>
              </w:rPr>
              <w:tab/>
            </w:r>
            <w:r w:rsidR="00820927">
              <w:rPr>
                <w:noProof/>
                <w:webHidden/>
              </w:rPr>
              <w:fldChar w:fldCharType="begin"/>
            </w:r>
            <w:r w:rsidR="00820927">
              <w:rPr>
                <w:noProof/>
                <w:webHidden/>
              </w:rPr>
              <w:instrText xml:space="preserve"> PAGEREF _Toc20154708 \h </w:instrText>
            </w:r>
            <w:r w:rsidR="00820927">
              <w:rPr>
                <w:noProof/>
                <w:webHidden/>
              </w:rPr>
            </w:r>
            <w:r w:rsidR="00820927">
              <w:rPr>
                <w:noProof/>
                <w:webHidden/>
              </w:rPr>
              <w:fldChar w:fldCharType="separate"/>
            </w:r>
            <w:r w:rsidR="00820927">
              <w:rPr>
                <w:noProof/>
                <w:webHidden/>
              </w:rPr>
              <w:t>26</w:t>
            </w:r>
            <w:r w:rsidR="00820927">
              <w:rPr>
                <w:noProof/>
                <w:webHidden/>
              </w:rPr>
              <w:fldChar w:fldCharType="end"/>
            </w:r>
          </w:hyperlink>
        </w:p>
        <w:p w14:paraId="02321FF1" w14:textId="687F6F95"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09" w:history="1">
            <w:r w:rsidR="00820927" w:rsidRPr="002F64E9">
              <w:rPr>
                <w:rStyle w:val="Hyperlink"/>
                <w:rFonts w:ascii="Times" w:hAnsi="Times" w:cs="Arial"/>
                <w:noProof/>
              </w:rPr>
              <w:t>13.1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_Toc20154709 \h </w:instrText>
            </w:r>
            <w:r w:rsidR="00820927">
              <w:rPr>
                <w:noProof/>
                <w:webHidden/>
              </w:rPr>
            </w:r>
            <w:r w:rsidR="00820927">
              <w:rPr>
                <w:noProof/>
                <w:webHidden/>
              </w:rPr>
              <w:fldChar w:fldCharType="separate"/>
            </w:r>
            <w:r w:rsidR="00820927">
              <w:rPr>
                <w:noProof/>
                <w:webHidden/>
              </w:rPr>
              <w:t>26</w:t>
            </w:r>
            <w:r w:rsidR="00820927">
              <w:rPr>
                <w:noProof/>
                <w:webHidden/>
              </w:rPr>
              <w:fldChar w:fldCharType="end"/>
            </w:r>
          </w:hyperlink>
        </w:p>
        <w:p w14:paraId="57FFFF92" w14:textId="1B354EE8"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10"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_Toc20154710 \h </w:instrText>
            </w:r>
            <w:r w:rsidR="00820927">
              <w:rPr>
                <w:noProof/>
                <w:webHidden/>
              </w:rPr>
            </w:r>
            <w:r w:rsidR="00820927">
              <w:rPr>
                <w:noProof/>
                <w:webHidden/>
              </w:rPr>
              <w:fldChar w:fldCharType="separate"/>
            </w:r>
            <w:r w:rsidR="00820927">
              <w:rPr>
                <w:noProof/>
                <w:webHidden/>
              </w:rPr>
              <w:t>26</w:t>
            </w:r>
            <w:r w:rsidR="00820927">
              <w:rPr>
                <w:noProof/>
                <w:webHidden/>
              </w:rPr>
              <w:fldChar w:fldCharType="end"/>
            </w:r>
          </w:hyperlink>
        </w:p>
        <w:p w14:paraId="12FC6587" w14:textId="5D770ACF"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11"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_Toc20154711 \h </w:instrText>
            </w:r>
            <w:r w:rsidR="00820927">
              <w:rPr>
                <w:noProof/>
                <w:webHidden/>
              </w:rPr>
            </w:r>
            <w:r w:rsidR="00820927">
              <w:rPr>
                <w:noProof/>
                <w:webHidden/>
              </w:rPr>
              <w:fldChar w:fldCharType="separate"/>
            </w:r>
            <w:r w:rsidR="00820927">
              <w:rPr>
                <w:noProof/>
                <w:webHidden/>
              </w:rPr>
              <w:t>26</w:t>
            </w:r>
            <w:r w:rsidR="00820927">
              <w:rPr>
                <w:noProof/>
                <w:webHidden/>
              </w:rPr>
              <w:fldChar w:fldCharType="end"/>
            </w:r>
          </w:hyperlink>
        </w:p>
        <w:p w14:paraId="77CF9C38" w14:textId="794CF724"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12" w:history="1">
            <w:r w:rsidR="00820927" w:rsidRPr="002F64E9">
              <w:rPr>
                <w:rStyle w:val="Hyperlink"/>
                <w:rFonts w:ascii="Times" w:hAnsi="Times" w:cs="Arial"/>
                <w:noProof/>
              </w:rPr>
              <w:t>13.2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_Toc20154712 \h </w:instrText>
            </w:r>
            <w:r w:rsidR="00820927">
              <w:rPr>
                <w:noProof/>
                <w:webHidden/>
              </w:rPr>
            </w:r>
            <w:r w:rsidR="00820927">
              <w:rPr>
                <w:noProof/>
                <w:webHidden/>
              </w:rPr>
              <w:fldChar w:fldCharType="separate"/>
            </w:r>
            <w:r w:rsidR="00820927">
              <w:rPr>
                <w:noProof/>
                <w:webHidden/>
              </w:rPr>
              <w:t>27</w:t>
            </w:r>
            <w:r w:rsidR="00820927">
              <w:rPr>
                <w:noProof/>
                <w:webHidden/>
              </w:rPr>
              <w:fldChar w:fldCharType="end"/>
            </w:r>
          </w:hyperlink>
        </w:p>
        <w:p w14:paraId="72A908AD" w14:textId="6BB8A827"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13" w:history="1">
            <w:r w:rsidR="00820927" w:rsidRPr="002F64E9">
              <w:rPr>
                <w:rStyle w:val="Hyperlink"/>
                <w:rFonts w:ascii="Times" w:hAnsi="Times" w:cs="Arial"/>
                <w:noProof/>
              </w:rPr>
              <w:t>13.3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_Toc20154713 \h </w:instrText>
            </w:r>
            <w:r w:rsidR="00820927">
              <w:rPr>
                <w:noProof/>
                <w:webHidden/>
              </w:rPr>
            </w:r>
            <w:r w:rsidR="00820927">
              <w:rPr>
                <w:noProof/>
                <w:webHidden/>
              </w:rPr>
              <w:fldChar w:fldCharType="separate"/>
            </w:r>
            <w:r w:rsidR="00820927">
              <w:rPr>
                <w:noProof/>
                <w:webHidden/>
              </w:rPr>
              <w:t>27</w:t>
            </w:r>
            <w:r w:rsidR="00820927">
              <w:rPr>
                <w:noProof/>
                <w:webHidden/>
              </w:rPr>
              <w:fldChar w:fldCharType="end"/>
            </w:r>
          </w:hyperlink>
        </w:p>
        <w:p w14:paraId="59BECA42" w14:textId="509573D7"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14" w:history="1">
            <w:r w:rsidR="00820927" w:rsidRPr="002F64E9">
              <w:rPr>
                <w:rStyle w:val="Hyperlink"/>
                <w:rFonts w:ascii="Times" w:hAnsi="Times" w:cs="Arial"/>
                <w:bCs/>
                <w:noProof/>
              </w:rPr>
              <w:t>14</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Shopping Cart</w:t>
            </w:r>
            <w:r w:rsidR="00820927">
              <w:rPr>
                <w:noProof/>
                <w:webHidden/>
              </w:rPr>
              <w:tab/>
            </w:r>
            <w:r w:rsidR="00820927">
              <w:rPr>
                <w:noProof/>
                <w:webHidden/>
              </w:rPr>
              <w:fldChar w:fldCharType="begin"/>
            </w:r>
            <w:r w:rsidR="00820927">
              <w:rPr>
                <w:noProof/>
                <w:webHidden/>
              </w:rPr>
              <w:instrText xml:space="preserve"> PAGEREF _Toc20154714 \h </w:instrText>
            </w:r>
            <w:r w:rsidR="00820927">
              <w:rPr>
                <w:noProof/>
                <w:webHidden/>
              </w:rPr>
            </w:r>
            <w:r w:rsidR="00820927">
              <w:rPr>
                <w:noProof/>
                <w:webHidden/>
              </w:rPr>
              <w:fldChar w:fldCharType="separate"/>
            </w:r>
            <w:r w:rsidR="00820927">
              <w:rPr>
                <w:noProof/>
                <w:webHidden/>
              </w:rPr>
              <w:t>27</w:t>
            </w:r>
            <w:r w:rsidR="00820927">
              <w:rPr>
                <w:noProof/>
                <w:webHidden/>
              </w:rPr>
              <w:fldChar w:fldCharType="end"/>
            </w:r>
          </w:hyperlink>
        </w:p>
        <w:p w14:paraId="07623819" w14:textId="266F749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15" w:history="1">
            <w:r w:rsidR="00820927" w:rsidRPr="002F64E9">
              <w:rPr>
                <w:rStyle w:val="Hyperlink"/>
                <w:rFonts w:ascii="Times" w:hAnsi="Times" w:cs="Arial"/>
                <w:noProof/>
              </w:rPr>
              <w:t>14.1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_Toc20154715 \h </w:instrText>
            </w:r>
            <w:r w:rsidR="00820927">
              <w:rPr>
                <w:noProof/>
                <w:webHidden/>
              </w:rPr>
            </w:r>
            <w:r w:rsidR="00820927">
              <w:rPr>
                <w:noProof/>
                <w:webHidden/>
              </w:rPr>
              <w:fldChar w:fldCharType="separate"/>
            </w:r>
            <w:r w:rsidR="00820927">
              <w:rPr>
                <w:noProof/>
                <w:webHidden/>
              </w:rPr>
              <w:t>27</w:t>
            </w:r>
            <w:r w:rsidR="00820927">
              <w:rPr>
                <w:noProof/>
                <w:webHidden/>
              </w:rPr>
              <w:fldChar w:fldCharType="end"/>
            </w:r>
          </w:hyperlink>
        </w:p>
        <w:p w14:paraId="5E0EBCB2" w14:textId="176257D5"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16"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_Toc20154716 \h </w:instrText>
            </w:r>
            <w:r w:rsidR="00820927">
              <w:rPr>
                <w:noProof/>
                <w:webHidden/>
              </w:rPr>
            </w:r>
            <w:r w:rsidR="00820927">
              <w:rPr>
                <w:noProof/>
                <w:webHidden/>
              </w:rPr>
              <w:fldChar w:fldCharType="separate"/>
            </w:r>
            <w:r w:rsidR="00820927">
              <w:rPr>
                <w:noProof/>
                <w:webHidden/>
              </w:rPr>
              <w:t>27</w:t>
            </w:r>
            <w:r w:rsidR="00820927">
              <w:rPr>
                <w:noProof/>
                <w:webHidden/>
              </w:rPr>
              <w:fldChar w:fldCharType="end"/>
            </w:r>
          </w:hyperlink>
        </w:p>
        <w:p w14:paraId="7669D98B" w14:textId="56C5F10D"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17"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_Toc20154717 \h </w:instrText>
            </w:r>
            <w:r w:rsidR="00820927">
              <w:rPr>
                <w:noProof/>
                <w:webHidden/>
              </w:rPr>
            </w:r>
            <w:r w:rsidR="00820927">
              <w:rPr>
                <w:noProof/>
                <w:webHidden/>
              </w:rPr>
              <w:fldChar w:fldCharType="separate"/>
            </w:r>
            <w:r w:rsidR="00820927">
              <w:rPr>
                <w:noProof/>
                <w:webHidden/>
              </w:rPr>
              <w:t>28</w:t>
            </w:r>
            <w:r w:rsidR="00820927">
              <w:rPr>
                <w:noProof/>
                <w:webHidden/>
              </w:rPr>
              <w:fldChar w:fldCharType="end"/>
            </w:r>
          </w:hyperlink>
        </w:p>
        <w:p w14:paraId="55CBA461" w14:textId="28EAD1D1"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18" w:history="1">
            <w:r w:rsidR="00820927" w:rsidRPr="002F64E9">
              <w:rPr>
                <w:rStyle w:val="Hyperlink"/>
                <w:rFonts w:ascii="Times" w:hAnsi="Times" w:cs="Arial"/>
                <w:noProof/>
              </w:rPr>
              <w:t>14.2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_Toc20154718 \h </w:instrText>
            </w:r>
            <w:r w:rsidR="00820927">
              <w:rPr>
                <w:noProof/>
                <w:webHidden/>
              </w:rPr>
            </w:r>
            <w:r w:rsidR="00820927">
              <w:rPr>
                <w:noProof/>
                <w:webHidden/>
              </w:rPr>
              <w:fldChar w:fldCharType="separate"/>
            </w:r>
            <w:r w:rsidR="00820927">
              <w:rPr>
                <w:noProof/>
                <w:webHidden/>
              </w:rPr>
              <w:t>28</w:t>
            </w:r>
            <w:r w:rsidR="00820927">
              <w:rPr>
                <w:noProof/>
                <w:webHidden/>
              </w:rPr>
              <w:fldChar w:fldCharType="end"/>
            </w:r>
          </w:hyperlink>
        </w:p>
        <w:p w14:paraId="006DF2E3" w14:textId="1D3D5E43"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19" w:history="1">
            <w:r w:rsidR="00820927" w:rsidRPr="002F64E9">
              <w:rPr>
                <w:rStyle w:val="Hyperlink"/>
                <w:rFonts w:ascii="Times" w:hAnsi="Times" w:cs="Arial"/>
                <w:noProof/>
              </w:rPr>
              <w:t>14.3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_Toc20154719 \h </w:instrText>
            </w:r>
            <w:r w:rsidR="00820927">
              <w:rPr>
                <w:noProof/>
                <w:webHidden/>
              </w:rPr>
            </w:r>
            <w:r w:rsidR="00820927">
              <w:rPr>
                <w:noProof/>
                <w:webHidden/>
              </w:rPr>
              <w:fldChar w:fldCharType="separate"/>
            </w:r>
            <w:r w:rsidR="00820927">
              <w:rPr>
                <w:noProof/>
                <w:webHidden/>
              </w:rPr>
              <w:t>28</w:t>
            </w:r>
            <w:r w:rsidR="00820927">
              <w:rPr>
                <w:noProof/>
                <w:webHidden/>
              </w:rPr>
              <w:fldChar w:fldCharType="end"/>
            </w:r>
          </w:hyperlink>
        </w:p>
        <w:p w14:paraId="150B932F" w14:textId="5096FF5A"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20" w:history="1">
            <w:r w:rsidR="00820927" w:rsidRPr="002F64E9">
              <w:rPr>
                <w:rStyle w:val="Hyperlink"/>
                <w:rFonts w:ascii="Times" w:hAnsi="Times" w:cs="Arial"/>
                <w:bCs/>
                <w:noProof/>
              </w:rPr>
              <w:t>15</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Update Shopping Cart</w:t>
            </w:r>
            <w:r w:rsidR="00820927">
              <w:rPr>
                <w:noProof/>
                <w:webHidden/>
              </w:rPr>
              <w:tab/>
            </w:r>
            <w:r w:rsidR="00820927">
              <w:rPr>
                <w:noProof/>
                <w:webHidden/>
              </w:rPr>
              <w:fldChar w:fldCharType="begin"/>
            </w:r>
            <w:r w:rsidR="00820927">
              <w:rPr>
                <w:noProof/>
                <w:webHidden/>
              </w:rPr>
              <w:instrText xml:space="preserve"> PAGEREF _Toc20154720 \h </w:instrText>
            </w:r>
            <w:r w:rsidR="00820927">
              <w:rPr>
                <w:noProof/>
                <w:webHidden/>
              </w:rPr>
            </w:r>
            <w:r w:rsidR="00820927">
              <w:rPr>
                <w:noProof/>
                <w:webHidden/>
              </w:rPr>
              <w:fldChar w:fldCharType="separate"/>
            </w:r>
            <w:r w:rsidR="00820927">
              <w:rPr>
                <w:noProof/>
                <w:webHidden/>
              </w:rPr>
              <w:t>29</w:t>
            </w:r>
            <w:r w:rsidR="00820927">
              <w:rPr>
                <w:noProof/>
                <w:webHidden/>
              </w:rPr>
              <w:fldChar w:fldCharType="end"/>
            </w:r>
          </w:hyperlink>
        </w:p>
        <w:p w14:paraId="781A25B3" w14:textId="416B94F7"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21" w:history="1">
            <w:r w:rsidR="00820927" w:rsidRPr="002F64E9">
              <w:rPr>
                <w:rStyle w:val="Hyperlink"/>
                <w:rFonts w:ascii="Times" w:hAnsi="Times" w:cs="Arial"/>
                <w:noProof/>
              </w:rPr>
              <w:t>15.1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_Toc20154721 \h </w:instrText>
            </w:r>
            <w:r w:rsidR="00820927">
              <w:rPr>
                <w:noProof/>
                <w:webHidden/>
              </w:rPr>
            </w:r>
            <w:r w:rsidR="00820927">
              <w:rPr>
                <w:noProof/>
                <w:webHidden/>
              </w:rPr>
              <w:fldChar w:fldCharType="separate"/>
            </w:r>
            <w:r w:rsidR="00820927">
              <w:rPr>
                <w:noProof/>
                <w:webHidden/>
              </w:rPr>
              <w:t>29</w:t>
            </w:r>
            <w:r w:rsidR="00820927">
              <w:rPr>
                <w:noProof/>
                <w:webHidden/>
              </w:rPr>
              <w:fldChar w:fldCharType="end"/>
            </w:r>
          </w:hyperlink>
        </w:p>
        <w:p w14:paraId="1E252F24" w14:textId="34272184"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22"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_Toc20154722 \h </w:instrText>
            </w:r>
            <w:r w:rsidR="00820927">
              <w:rPr>
                <w:noProof/>
                <w:webHidden/>
              </w:rPr>
            </w:r>
            <w:r w:rsidR="00820927">
              <w:rPr>
                <w:noProof/>
                <w:webHidden/>
              </w:rPr>
              <w:fldChar w:fldCharType="separate"/>
            </w:r>
            <w:r w:rsidR="00820927">
              <w:rPr>
                <w:noProof/>
                <w:webHidden/>
              </w:rPr>
              <w:t>29</w:t>
            </w:r>
            <w:r w:rsidR="00820927">
              <w:rPr>
                <w:noProof/>
                <w:webHidden/>
              </w:rPr>
              <w:fldChar w:fldCharType="end"/>
            </w:r>
          </w:hyperlink>
        </w:p>
        <w:p w14:paraId="138E318D" w14:textId="4B3BEF75"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23"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_Toc20154723 \h </w:instrText>
            </w:r>
            <w:r w:rsidR="00820927">
              <w:rPr>
                <w:noProof/>
                <w:webHidden/>
              </w:rPr>
            </w:r>
            <w:r w:rsidR="00820927">
              <w:rPr>
                <w:noProof/>
                <w:webHidden/>
              </w:rPr>
              <w:fldChar w:fldCharType="separate"/>
            </w:r>
            <w:r w:rsidR="00820927">
              <w:rPr>
                <w:noProof/>
                <w:webHidden/>
              </w:rPr>
              <w:t>29</w:t>
            </w:r>
            <w:r w:rsidR="00820927">
              <w:rPr>
                <w:noProof/>
                <w:webHidden/>
              </w:rPr>
              <w:fldChar w:fldCharType="end"/>
            </w:r>
          </w:hyperlink>
        </w:p>
        <w:p w14:paraId="510FADE9" w14:textId="054A3318"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24" w:history="1">
            <w:r w:rsidR="00820927" w:rsidRPr="002F64E9">
              <w:rPr>
                <w:rStyle w:val="Hyperlink"/>
                <w:rFonts w:ascii="Times" w:hAnsi="Times" w:cs="Arial"/>
                <w:noProof/>
              </w:rPr>
              <w:t>15.2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_Toc20154724 \h </w:instrText>
            </w:r>
            <w:r w:rsidR="00820927">
              <w:rPr>
                <w:noProof/>
                <w:webHidden/>
              </w:rPr>
            </w:r>
            <w:r w:rsidR="00820927">
              <w:rPr>
                <w:noProof/>
                <w:webHidden/>
              </w:rPr>
              <w:fldChar w:fldCharType="separate"/>
            </w:r>
            <w:r w:rsidR="00820927">
              <w:rPr>
                <w:noProof/>
                <w:webHidden/>
              </w:rPr>
              <w:t>29</w:t>
            </w:r>
            <w:r w:rsidR="00820927">
              <w:rPr>
                <w:noProof/>
                <w:webHidden/>
              </w:rPr>
              <w:fldChar w:fldCharType="end"/>
            </w:r>
          </w:hyperlink>
        </w:p>
        <w:p w14:paraId="618FAC9E" w14:textId="30A4B0E0"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25" w:history="1">
            <w:r w:rsidR="00820927" w:rsidRPr="002F64E9">
              <w:rPr>
                <w:rStyle w:val="Hyperlink"/>
                <w:rFonts w:ascii="Times" w:hAnsi="Times" w:cs="Arial"/>
                <w:noProof/>
              </w:rPr>
              <w:t>15.3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_Toc20154725 \h </w:instrText>
            </w:r>
            <w:r w:rsidR="00820927">
              <w:rPr>
                <w:noProof/>
                <w:webHidden/>
              </w:rPr>
            </w:r>
            <w:r w:rsidR="00820927">
              <w:rPr>
                <w:noProof/>
                <w:webHidden/>
              </w:rPr>
              <w:fldChar w:fldCharType="separate"/>
            </w:r>
            <w:r w:rsidR="00820927">
              <w:rPr>
                <w:noProof/>
                <w:webHidden/>
              </w:rPr>
              <w:t>29</w:t>
            </w:r>
            <w:r w:rsidR="00820927">
              <w:rPr>
                <w:noProof/>
                <w:webHidden/>
              </w:rPr>
              <w:fldChar w:fldCharType="end"/>
            </w:r>
          </w:hyperlink>
        </w:p>
        <w:p w14:paraId="5FDE1598" w14:textId="720B183D"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26" w:history="1">
            <w:r w:rsidR="00820927" w:rsidRPr="002F64E9">
              <w:rPr>
                <w:rStyle w:val="Hyperlink"/>
                <w:rFonts w:ascii="Times" w:hAnsi="Times" w:cs="Arial"/>
                <w:bCs/>
                <w:noProof/>
              </w:rPr>
              <w:t>16</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Apply Voucher</w:t>
            </w:r>
            <w:r w:rsidR="00820927">
              <w:rPr>
                <w:noProof/>
                <w:webHidden/>
              </w:rPr>
              <w:tab/>
            </w:r>
            <w:r w:rsidR="00820927">
              <w:rPr>
                <w:noProof/>
                <w:webHidden/>
              </w:rPr>
              <w:fldChar w:fldCharType="begin"/>
            </w:r>
            <w:r w:rsidR="00820927">
              <w:rPr>
                <w:noProof/>
                <w:webHidden/>
              </w:rPr>
              <w:instrText xml:space="preserve"> PAGEREF _Toc20154726 \h </w:instrText>
            </w:r>
            <w:r w:rsidR="00820927">
              <w:rPr>
                <w:noProof/>
                <w:webHidden/>
              </w:rPr>
            </w:r>
            <w:r w:rsidR="00820927">
              <w:rPr>
                <w:noProof/>
                <w:webHidden/>
              </w:rPr>
              <w:fldChar w:fldCharType="separate"/>
            </w:r>
            <w:r w:rsidR="00820927">
              <w:rPr>
                <w:noProof/>
                <w:webHidden/>
              </w:rPr>
              <w:t>30</w:t>
            </w:r>
            <w:r w:rsidR="00820927">
              <w:rPr>
                <w:noProof/>
                <w:webHidden/>
              </w:rPr>
              <w:fldChar w:fldCharType="end"/>
            </w:r>
          </w:hyperlink>
        </w:p>
        <w:p w14:paraId="65EF4D25" w14:textId="1E255A0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27" w:history="1">
            <w:r w:rsidR="00820927" w:rsidRPr="002F64E9">
              <w:rPr>
                <w:rStyle w:val="Hyperlink"/>
                <w:rFonts w:ascii="Times" w:hAnsi="Times" w:cs="Arial"/>
                <w:noProof/>
              </w:rPr>
              <w:t>16.1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_Toc20154727 \h </w:instrText>
            </w:r>
            <w:r w:rsidR="00820927">
              <w:rPr>
                <w:noProof/>
                <w:webHidden/>
              </w:rPr>
            </w:r>
            <w:r w:rsidR="00820927">
              <w:rPr>
                <w:noProof/>
                <w:webHidden/>
              </w:rPr>
              <w:fldChar w:fldCharType="separate"/>
            </w:r>
            <w:r w:rsidR="00820927">
              <w:rPr>
                <w:noProof/>
                <w:webHidden/>
              </w:rPr>
              <w:t>30</w:t>
            </w:r>
            <w:r w:rsidR="00820927">
              <w:rPr>
                <w:noProof/>
                <w:webHidden/>
              </w:rPr>
              <w:fldChar w:fldCharType="end"/>
            </w:r>
          </w:hyperlink>
        </w:p>
        <w:p w14:paraId="286F77FC" w14:textId="3302FCE1"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28"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_Toc20154728 \h </w:instrText>
            </w:r>
            <w:r w:rsidR="00820927">
              <w:rPr>
                <w:noProof/>
                <w:webHidden/>
              </w:rPr>
            </w:r>
            <w:r w:rsidR="00820927">
              <w:rPr>
                <w:noProof/>
                <w:webHidden/>
              </w:rPr>
              <w:fldChar w:fldCharType="separate"/>
            </w:r>
            <w:r w:rsidR="00820927">
              <w:rPr>
                <w:noProof/>
                <w:webHidden/>
              </w:rPr>
              <w:t>30</w:t>
            </w:r>
            <w:r w:rsidR="00820927">
              <w:rPr>
                <w:noProof/>
                <w:webHidden/>
              </w:rPr>
              <w:fldChar w:fldCharType="end"/>
            </w:r>
          </w:hyperlink>
        </w:p>
        <w:p w14:paraId="575AB578" w14:textId="2C1FE7DA"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29"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_Toc20154729 \h </w:instrText>
            </w:r>
            <w:r w:rsidR="00820927">
              <w:rPr>
                <w:noProof/>
                <w:webHidden/>
              </w:rPr>
            </w:r>
            <w:r w:rsidR="00820927">
              <w:rPr>
                <w:noProof/>
                <w:webHidden/>
              </w:rPr>
              <w:fldChar w:fldCharType="separate"/>
            </w:r>
            <w:r w:rsidR="00820927">
              <w:rPr>
                <w:noProof/>
                <w:webHidden/>
              </w:rPr>
              <w:t>30</w:t>
            </w:r>
            <w:r w:rsidR="00820927">
              <w:rPr>
                <w:noProof/>
                <w:webHidden/>
              </w:rPr>
              <w:fldChar w:fldCharType="end"/>
            </w:r>
          </w:hyperlink>
        </w:p>
        <w:p w14:paraId="4DF09BE7" w14:textId="5EAFBE49"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30" w:history="1">
            <w:r w:rsidR="00820927" w:rsidRPr="002F64E9">
              <w:rPr>
                <w:rStyle w:val="Hyperlink"/>
                <w:rFonts w:ascii="Times" w:hAnsi="Times" w:cs="Arial"/>
                <w:noProof/>
              </w:rPr>
              <w:t>16.2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_Toc20154730 \h </w:instrText>
            </w:r>
            <w:r w:rsidR="00820927">
              <w:rPr>
                <w:noProof/>
                <w:webHidden/>
              </w:rPr>
            </w:r>
            <w:r w:rsidR="00820927">
              <w:rPr>
                <w:noProof/>
                <w:webHidden/>
              </w:rPr>
              <w:fldChar w:fldCharType="separate"/>
            </w:r>
            <w:r w:rsidR="00820927">
              <w:rPr>
                <w:noProof/>
                <w:webHidden/>
              </w:rPr>
              <w:t>30</w:t>
            </w:r>
            <w:r w:rsidR="00820927">
              <w:rPr>
                <w:noProof/>
                <w:webHidden/>
              </w:rPr>
              <w:fldChar w:fldCharType="end"/>
            </w:r>
          </w:hyperlink>
        </w:p>
        <w:p w14:paraId="2299C88F" w14:textId="687B6E0D"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31" w:history="1">
            <w:r w:rsidR="00820927" w:rsidRPr="002F64E9">
              <w:rPr>
                <w:rStyle w:val="Hyperlink"/>
                <w:rFonts w:ascii="Times" w:hAnsi="Times" w:cs="Arial"/>
                <w:noProof/>
              </w:rPr>
              <w:t>16.3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_Toc20154731 \h </w:instrText>
            </w:r>
            <w:r w:rsidR="00820927">
              <w:rPr>
                <w:noProof/>
                <w:webHidden/>
              </w:rPr>
            </w:r>
            <w:r w:rsidR="00820927">
              <w:rPr>
                <w:noProof/>
                <w:webHidden/>
              </w:rPr>
              <w:fldChar w:fldCharType="separate"/>
            </w:r>
            <w:r w:rsidR="00820927">
              <w:rPr>
                <w:noProof/>
                <w:webHidden/>
              </w:rPr>
              <w:t>31</w:t>
            </w:r>
            <w:r w:rsidR="00820927">
              <w:rPr>
                <w:noProof/>
                <w:webHidden/>
              </w:rPr>
              <w:fldChar w:fldCharType="end"/>
            </w:r>
          </w:hyperlink>
        </w:p>
        <w:p w14:paraId="00AFCF0C" w14:textId="465D038C"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32" w:history="1">
            <w:r w:rsidR="00820927" w:rsidRPr="002F64E9">
              <w:rPr>
                <w:rStyle w:val="Hyperlink"/>
                <w:rFonts w:ascii="Times" w:hAnsi="Times" w:cs="Arial"/>
                <w:bCs/>
                <w:noProof/>
              </w:rPr>
              <w:t>17</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Applied Voucher</w:t>
            </w:r>
            <w:r w:rsidR="00820927">
              <w:rPr>
                <w:noProof/>
                <w:webHidden/>
              </w:rPr>
              <w:tab/>
            </w:r>
            <w:r w:rsidR="00820927">
              <w:rPr>
                <w:noProof/>
                <w:webHidden/>
              </w:rPr>
              <w:fldChar w:fldCharType="begin"/>
            </w:r>
            <w:r w:rsidR="00820927">
              <w:rPr>
                <w:noProof/>
                <w:webHidden/>
              </w:rPr>
              <w:instrText xml:space="preserve"> PAGEREF _Toc20154732 \h </w:instrText>
            </w:r>
            <w:r w:rsidR="00820927">
              <w:rPr>
                <w:noProof/>
                <w:webHidden/>
              </w:rPr>
            </w:r>
            <w:r w:rsidR="00820927">
              <w:rPr>
                <w:noProof/>
                <w:webHidden/>
              </w:rPr>
              <w:fldChar w:fldCharType="separate"/>
            </w:r>
            <w:r w:rsidR="00820927">
              <w:rPr>
                <w:noProof/>
                <w:webHidden/>
              </w:rPr>
              <w:t>31</w:t>
            </w:r>
            <w:r w:rsidR="00820927">
              <w:rPr>
                <w:noProof/>
                <w:webHidden/>
              </w:rPr>
              <w:fldChar w:fldCharType="end"/>
            </w:r>
          </w:hyperlink>
        </w:p>
        <w:p w14:paraId="73A6C291" w14:textId="2453B9CD"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33" w:history="1">
            <w:r w:rsidR="00820927" w:rsidRPr="002F64E9">
              <w:rPr>
                <w:rStyle w:val="Hyperlink"/>
                <w:rFonts w:ascii="Times" w:hAnsi="Times" w:cs="Arial"/>
                <w:noProof/>
              </w:rPr>
              <w:t>17.1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_Toc20154733 \h </w:instrText>
            </w:r>
            <w:r w:rsidR="00820927">
              <w:rPr>
                <w:noProof/>
                <w:webHidden/>
              </w:rPr>
            </w:r>
            <w:r w:rsidR="00820927">
              <w:rPr>
                <w:noProof/>
                <w:webHidden/>
              </w:rPr>
              <w:fldChar w:fldCharType="separate"/>
            </w:r>
            <w:r w:rsidR="00820927">
              <w:rPr>
                <w:noProof/>
                <w:webHidden/>
              </w:rPr>
              <w:t>31</w:t>
            </w:r>
            <w:r w:rsidR="00820927">
              <w:rPr>
                <w:noProof/>
                <w:webHidden/>
              </w:rPr>
              <w:fldChar w:fldCharType="end"/>
            </w:r>
          </w:hyperlink>
        </w:p>
        <w:p w14:paraId="5F833241" w14:textId="273DB32B"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34"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_Toc20154734 \h </w:instrText>
            </w:r>
            <w:r w:rsidR="00820927">
              <w:rPr>
                <w:noProof/>
                <w:webHidden/>
              </w:rPr>
            </w:r>
            <w:r w:rsidR="00820927">
              <w:rPr>
                <w:noProof/>
                <w:webHidden/>
              </w:rPr>
              <w:fldChar w:fldCharType="separate"/>
            </w:r>
            <w:r w:rsidR="00820927">
              <w:rPr>
                <w:noProof/>
                <w:webHidden/>
              </w:rPr>
              <w:t>31</w:t>
            </w:r>
            <w:r w:rsidR="00820927">
              <w:rPr>
                <w:noProof/>
                <w:webHidden/>
              </w:rPr>
              <w:fldChar w:fldCharType="end"/>
            </w:r>
          </w:hyperlink>
        </w:p>
        <w:p w14:paraId="472BDD7A" w14:textId="031F56A1"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35"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_Toc20154735 \h </w:instrText>
            </w:r>
            <w:r w:rsidR="00820927">
              <w:rPr>
                <w:noProof/>
                <w:webHidden/>
              </w:rPr>
            </w:r>
            <w:r w:rsidR="00820927">
              <w:rPr>
                <w:noProof/>
                <w:webHidden/>
              </w:rPr>
              <w:fldChar w:fldCharType="separate"/>
            </w:r>
            <w:r w:rsidR="00820927">
              <w:rPr>
                <w:noProof/>
                <w:webHidden/>
              </w:rPr>
              <w:t>31</w:t>
            </w:r>
            <w:r w:rsidR="00820927">
              <w:rPr>
                <w:noProof/>
                <w:webHidden/>
              </w:rPr>
              <w:fldChar w:fldCharType="end"/>
            </w:r>
          </w:hyperlink>
        </w:p>
        <w:p w14:paraId="78DC6071" w14:textId="6F6986A6"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36" w:history="1">
            <w:r w:rsidR="00820927" w:rsidRPr="002F64E9">
              <w:rPr>
                <w:rStyle w:val="Hyperlink"/>
                <w:rFonts w:ascii="Times" w:hAnsi="Times" w:cs="Arial"/>
                <w:noProof/>
              </w:rPr>
              <w:t>17.2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_Toc20154736 \h </w:instrText>
            </w:r>
            <w:r w:rsidR="00820927">
              <w:rPr>
                <w:noProof/>
                <w:webHidden/>
              </w:rPr>
            </w:r>
            <w:r w:rsidR="00820927">
              <w:rPr>
                <w:noProof/>
                <w:webHidden/>
              </w:rPr>
              <w:fldChar w:fldCharType="separate"/>
            </w:r>
            <w:r w:rsidR="00820927">
              <w:rPr>
                <w:noProof/>
                <w:webHidden/>
              </w:rPr>
              <w:t>32</w:t>
            </w:r>
            <w:r w:rsidR="00820927">
              <w:rPr>
                <w:noProof/>
                <w:webHidden/>
              </w:rPr>
              <w:fldChar w:fldCharType="end"/>
            </w:r>
          </w:hyperlink>
        </w:p>
        <w:p w14:paraId="396CC810" w14:textId="0EA4557D"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37" w:history="1">
            <w:r w:rsidR="00820927" w:rsidRPr="002F64E9">
              <w:rPr>
                <w:rStyle w:val="Hyperlink"/>
                <w:rFonts w:ascii="Times" w:hAnsi="Times" w:cs="Arial"/>
                <w:noProof/>
              </w:rPr>
              <w:t>17.3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_Toc20154737 \h </w:instrText>
            </w:r>
            <w:r w:rsidR="00820927">
              <w:rPr>
                <w:noProof/>
                <w:webHidden/>
              </w:rPr>
            </w:r>
            <w:r w:rsidR="00820927">
              <w:rPr>
                <w:noProof/>
                <w:webHidden/>
              </w:rPr>
              <w:fldChar w:fldCharType="separate"/>
            </w:r>
            <w:r w:rsidR="00820927">
              <w:rPr>
                <w:noProof/>
                <w:webHidden/>
              </w:rPr>
              <w:t>32</w:t>
            </w:r>
            <w:r w:rsidR="00820927">
              <w:rPr>
                <w:noProof/>
                <w:webHidden/>
              </w:rPr>
              <w:fldChar w:fldCharType="end"/>
            </w:r>
          </w:hyperlink>
        </w:p>
        <w:p w14:paraId="1D43CEC7" w14:textId="6BC4EFB8"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38" w:history="1">
            <w:r w:rsidR="00820927" w:rsidRPr="002F64E9">
              <w:rPr>
                <w:rStyle w:val="Hyperlink"/>
                <w:rFonts w:ascii="Times" w:hAnsi="Times" w:cs="Arial"/>
                <w:bCs/>
                <w:noProof/>
              </w:rPr>
              <w:t>18</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Remove Voucher</w:t>
            </w:r>
            <w:r w:rsidR="00820927">
              <w:rPr>
                <w:noProof/>
                <w:webHidden/>
              </w:rPr>
              <w:tab/>
            </w:r>
            <w:r w:rsidR="00820927">
              <w:rPr>
                <w:noProof/>
                <w:webHidden/>
              </w:rPr>
              <w:fldChar w:fldCharType="begin"/>
            </w:r>
            <w:r w:rsidR="00820927">
              <w:rPr>
                <w:noProof/>
                <w:webHidden/>
              </w:rPr>
              <w:instrText xml:space="preserve"> PAGEREF _Toc20154738 \h </w:instrText>
            </w:r>
            <w:r w:rsidR="00820927">
              <w:rPr>
                <w:noProof/>
                <w:webHidden/>
              </w:rPr>
            </w:r>
            <w:r w:rsidR="00820927">
              <w:rPr>
                <w:noProof/>
                <w:webHidden/>
              </w:rPr>
              <w:fldChar w:fldCharType="separate"/>
            </w:r>
            <w:r w:rsidR="00820927">
              <w:rPr>
                <w:noProof/>
                <w:webHidden/>
              </w:rPr>
              <w:t>33</w:t>
            </w:r>
            <w:r w:rsidR="00820927">
              <w:rPr>
                <w:noProof/>
                <w:webHidden/>
              </w:rPr>
              <w:fldChar w:fldCharType="end"/>
            </w:r>
          </w:hyperlink>
        </w:p>
        <w:p w14:paraId="4D606E47" w14:textId="5203554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39" w:history="1">
            <w:r w:rsidR="00820927" w:rsidRPr="002F64E9">
              <w:rPr>
                <w:rStyle w:val="Hyperlink"/>
                <w:rFonts w:ascii="Times" w:hAnsi="Times" w:cs="Arial"/>
                <w:noProof/>
              </w:rPr>
              <w:t>18.1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_Toc20154739 \h </w:instrText>
            </w:r>
            <w:r w:rsidR="00820927">
              <w:rPr>
                <w:noProof/>
                <w:webHidden/>
              </w:rPr>
            </w:r>
            <w:r w:rsidR="00820927">
              <w:rPr>
                <w:noProof/>
                <w:webHidden/>
              </w:rPr>
              <w:fldChar w:fldCharType="separate"/>
            </w:r>
            <w:r w:rsidR="00820927">
              <w:rPr>
                <w:noProof/>
                <w:webHidden/>
              </w:rPr>
              <w:t>33</w:t>
            </w:r>
            <w:r w:rsidR="00820927">
              <w:rPr>
                <w:noProof/>
                <w:webHidden/>
              </w:rPr>
              <w:fldChar w:fldCharType="end"/>
            </w:r>
          </w:hyperlink>
        </w:p>
        <w:p w14:paraId="0773664C" w14:textId="6C83483A"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40"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_Toc20154740 \h </w:instrText>
            </w:r>
            <w:r w:rsidR="00820927">
              <w:rPr>
                <w:noProof/>
                <w:webHidden/>
              </w:rPr>
            </w:r>
            <w:r w:rsidR="00820927">
              <w:rPr>
                <w:noProof/>
                <w:webHidden/>
              </w:rPr>
              <w:fldChar w:fldCharType="separate"/>
            </w:r>
            <w:r w:rsidR="00820927">
              <w:rPr>
                <w:noProof/>
                <w:webHidden/>
              </w:rPr>
              <w:t>33</w:t>
            </w:r>
            <w:r w:rsidR="00820927">
              <w:rPr>
                <w:noProof/>
                <w:webHidden/>
              </w:rPr>
              <w:fldChar w:fldCharType="end"/>
            </w:r>
          </w:hyperlink>
        </w:p>
        <w:p w14:paraId="7128368A" w14:textId="538BA4C1"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41"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_Toc20154741 \h </w:instrText>
            </w:r>
            <w:r w:rsidR="00820927">
              <w:rPr>
                <w:noProof/>
                <w:webHidden/>
              </w:rPr>
            </w:r>
            <w:r w:rsidR="00820927">
              <w:rPr>
                <w:noProof/>
                <w:webHidden/>
              </w:rPr>
              <w:fldChar w:fldCharType="separate"/>
            </w:r>
            <w:r w:rsidR="00820927">
              <w:rPr>
                <w:noProof/>
                <w:webHidden/>
              </w:rPr>
              <w:t>33</w:t>
            </w:r>
            <w:r w:rsidR="00820927">
              <w:rPr>
                <w:noProof/>
                <w:webHidden/>
              </w:rPr>
              <w:fldChar w:fldCharType="end"/>
            </w:r>
          </w:hyperlink>
        </w:p>
        <w:p w14:paraId="2EC15088" w14:textId="31B17DF7"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42" w:history="1">
            <w:r w:rsidR="00820927" w:rsidRPr="002F64E9">
              <w:rPr>
                <w:rStyle w:val="Hyperlink"/>
                <w:rFonts w:ascii="Times" w:hAnsi="Times" w:cs="Arial"/>
                <w:noProof/>
              </w:rPr>
              <w:t>18.2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_Toc20154742 \h </w:instrText>
            </w:r>
            <w:r w:rsidR="00820927">
              <w:rPr>
                <w:noProof/>
                <w:webHidden/>
              </w:rPr>
            </w:r>
            <w:r w:rsidR="00820927">
              <w:rPr>
                <w:noProof/>
                <w:webHidden/>
              </w:rPr>
              <w:fldChar w:fldCharType="separate"/>
            </w:r>
            <w:r w:rsidR="00820927">
              <w:rPr>
                <w:noProof/>
                <w:webHidden/>
              </w:rPr>
              <w:t>33</w:t>
            </w:r>
            <w:r w:rsidR="00820927">
              <w:rPr>
                <w:noProof/>
                <w:webHidden/>
              </w:rPr>
              <w:fldChar w:fldCharType="end"/>
            </w:r>
          </w:hyperlink>
        </w:p>
        <w:p w14:paraId="493B49BF" w14:textId="7A348335"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43" w:history="1">
            <w:r w:rsidR="00820927" w:rsidRPr="002F64E9">
              <w:rPr>
                <w:rStyle w:val="Hyperlink"/>
                <w:rFonts w:ascii="Times" w:hAnsi="Times" w:cs="Arial"/>
                <w:noProof/>
              </w:rPr>
              <w:t>18.3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_Toc20154743 \h </w:instrText>
            </w:r>
            <w:r w:rsidR="00820927">
              <w:rPr>
                <w:noProof/>
                <w:webHidden/>
              </w:rPr>
            </w:r>
            <w:r w:rsidR="00820927">
              <w:rPr>
                <w:noProof/>
                <w:webHidden/>
              </w:rPr>
              <w:fldChar w:fldCharType="separate"/>
            </w:r>
            <w:r w:rsidR="00820927">
              <w:rPr>
                <w:noProof/>
                <w:webHidden/>
              </w:rPr>
              <w:t>33</w:t>
            </w:r>
            <w:r w:rsidR="00820927">
              <w:rPr>
                <w:noProof/>
                <w:webHidden/>
              </w:rPr>
              <w:fldChar w:fldCharType="end"/>
            </w:r>
          </w:hyperlink>
        </w:p>
        <w:p w14:paraId="02890426" w14:textId="3A24E534"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44" w:history="1">
            <w:r w:rsidR="00820927" w:rsidRPr="002F64E9">
              <w:rPr>
                <w:rStyle w:val="Hyperlink"/>
                <w:rFonts w:ascii="Times" w:hAnsi="Times" w:cs="Arial"/>
                <w:bCs/>
                <w:noProof/>
              </w:rPr>
              <w:t>19</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Set Delivery Mode</w:t>
            </w:r>
            <w:r w:rsidR="00820927">
              <w:rPr>
                <w:noProof/>
                <w:webHidden/>
              </w:rPr>
              <w:tab/>
            </w:r>
            <w:r w:rsidR="00820927">
              <w:rPr>
                <w:noProof/>
                <w:webHidden/>
              </w:rPr>
              <w:fldChar w:fldCharType="begin"/>
            </w:r>
            <w:r w:rsidR="00820927">
              <w:rPr>
                <w:noProof/>
                <w:webHidden/>
              </w:rPr>
              <w:instrText xml:space="preserve"> PAGEREF _Toc20154744 \h </w:instrText>
            </w:r>
            <w:r w:rsidR="00820927">
              <w:rPr>
                <w:noProof/>
                <w:webHidden/>
              </w:rPr>
            </w:r>
            <w:r w:rsidR="00820927">
              <w:rPr>
                <w:noProof/>
                <w:webHidden/>
              </w:rPr>
              <w:fldChar w:fldCharType="separate"/>
            </w:r>
            <w:r w:rsidR="00820927">
              <w:rPr>
                <w:noProof/>
                <w:webHidden/>
              </w:rPr>
              <w:t>35</w:t>
            </w:r>
            <w:r w:rsidR="00820927">
              <w:rPr>
                <w:noProof/>
                <w:webHidden/>
              </w:rPr>
              <w:fldChar w:fldCharType="end"/>
            </w:r>
          </w:hyperlink>
        </w:p>
        <w:p w14:paraId="5D70DE86" w14:textId="0EC53501"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45" w:history="1">
            <w:r w:rsidR="00820927" w:rsidRPr="002F64E9">
              <w:rPr>
                <w:rStyle w:val="Hyperlink"/>
                <w:rFonts w:ascii="Times" w:hAnsi="Times" w:cs="Arial"/>
                <w:noProof/>
              </w:rPr>
              <w:t>19.1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_Toc20154745 \h </w:instrText>
            </w:r>
            <w:r w:rsidR="00820927">
              <w:rPr>
                <w:noProof/>
                <w:webHidden/>
              </w:rPr>
            </w:r>
            <w:r w:rsidR="00820927">
              <w:rPr>
                <w:noProof/>
                <w:webHidden/>
              </w:rPr>
              <w:fldChar w:fldCharType="separate"/>
            </w:r>
            <w:r w:rsidR="00820927">
              <w:rPr>
                <w:noProof/>
                <w:webHidden/>
              </w:rPr>
              <w:t>35</w:t>
            </w:r>
            <w:r w:rsidR="00820927">
              <w:rPr>
                <w:noProof/>
                <w:webHidden/>
              </w:rPr>
              <w:fldChar w:fldCharType="end"/>
            </w:r>
          </w:hyperlink>
        </w:p>
        <w:p w14:paraId="4E15A7C7" w14:textId="2FE34F0B"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46"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_Toc20154746 \h </w:instrText>
            </w:r>
            <w:r w:rsidR="00820927">
              <w:rPr>
                <w:noProof/>
                <w:webHidden/>
              </w:rPr>
            </w:r>
            <w:r w:rsidR="00820927">
              <w:rPr>
                <w:noProof/>
                <w:webHidden/>
              </w:rPr>
              <w:fldChar w:fldCharType="separate"/>
            </w:r>
            <w:r w:rsidR="00820927">
              <w:rPr>
                <w:noProof/>
                <w:webHidden/>
              </w:rPr>
              <w:t>35</w:t>
            </w:r>
            <w:r w:rsidR="00820927">
              <w:rPr>
                <w:noProof/>
                <w:webHidden/>
              </w:rPr>
              <w:fldChar w:fldCharType="end"/>
            </w:r>
          </w:hyperlink>
        </w:p>
        <w:p w14:paraId="2FD259C1" w14:textId="4CA67700"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47"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_Toc20154747 \h </w:instrText>
            </w:r>
            <w:r w:rsidR="00820927">
              <w:rPr>
                <w:noProof/>
                <w:webHidden/>
              </w:rPr>
            </w:r>
            <w:r w:rsidR="00820927">
              <w:rPr>
                <w:noProof/>
                <w:webHidden/>
              </w:rPr>
              <w:fldChar w:fldCharType="separate"/>
            </w:r>
            <w:r w:rsidR="00820927">
              <w:rPr>
                <w:noProof/>
                <w:webHidden/>
              </w:rPr>
              <w:t>35</w:t>
            </w:r>
            <w:r w:rsidR="00820927">
              <w:rPr>
                <w:noProof/>
                <w:webHidden/>
              </w:rPr>
              <w:fldChar w:fldCharType="end"/>
            </w:r>
          </w:hyperlink>
        </w:p>
        <w:p w14:paraId="33CA2080" w14:textId="550A4D5D"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48" w:history="1">
            <w:r w:rsidR="00820927" w:rsidRPr="002F64E9">
              <w:rPr>
                <w:rStyle w:val="Hyperlink"/>
                <w:rFonts w:ascii="Times" w:hAnsi="Times" w:cs="Arial"/>
                <w:noProof/>
              </w:rPr>
              <w:t>19.2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_Toc20154748 \h </w:instrText>
            </w:r>
            <w:r w:rsidR="00820927">
              <w:rPr>
                <w:noProof/>
                <w:webHidden/>
              </w:rPr>
            </w:r>
            <w:r w:rsidR="00820927">
              <w:rPr>
                <w:noProof/>
                <w:webHidden/>
              </w:rPr>
              <w:fldChar w:fldCharType="separate"/>
            </w:r>
            <w:r w:rsidR="00820927">
              <w:rPr>
                <w:noProof/>
                <w:webHidden/>
              </w:rPr>
              <w:t>35</w:t>
            </w:r>
            <w:r w:rsidR="00820927">
              <w:rPr>
                <w:noProof/>
                <w:webHidden/>
              </w:rPr>
              <w:fldChar w:fldCharType="end"/>
            </w:r>
          </w:hyperlink>
        </w:p>
        <w:p w14:paraId="6C4D8ABD" w14:textId="23F9162F"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49" w:history="1">
            <w:r w:rsidR="00820927" w:rsidRPr="002F64E9">
              <w:rPr>
                <w:rStyle w:val="Hyperlink"/>
                <w:rFonts w:ascii="Times" w:hAnsi="Times" w:cs="Arial"/>
                <w:noProof/>
              </w:rPr>
              <w:t>19.3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_Toc20154749 \h </w:instrText>
            </w:r>
            <w:r w:rsidR="00820927">
              <w:rPr>
                <w:noProof/>
                <w:webHidden/>
              </w:rPr>
            </w:r>
            <w:r w:rsidR="00820927">
              <w:rPr>
                <w:noProof/>
                <w:webHidden/>
              </w:rPr>
              <w:fldChar w:fldCharType="separate"/>
            </w:r>
            <w:r w:rsidR="00820927">
              <w:rPr>
                <w:noProof/>
                <w:webHidden/>
              </w:rPr>
              <w:t>35</w:t>
            </w:r>
            <w:r w:rsidR="00820927">
              <w:rPr>
                <w:noProof/>
                <w:webHidden/>
              </w:rPr>
              <w:fldChar w:fldCharType="end"/>
            </w:r>
          </w:hyperlink>
        </w:p>
        <w:p w14:paraId="75D0765C" w14:textId="4246C4FC"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50" w:history="1">
            <w:r w:rsidR="00820927" w:rsidRPr="002F64E9">
              <w:rPr>
                <w:rStyle w:val="Hyperlink"/>
                <w:rFonts w:ascii="Times" w:hAnsi="Times" w:cs="Arial"/>
                <w:bCs/>
                <w:noProof/>
              </w:rPr>
              <w:t>20</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Delivery Modes</w:t>
            </w:r>
            <w:r w:rsidR="00820927">
              <w:rPr>
                <w:noProof/>
                <w:webHidden/>
              </w:rPr>
              <w:tab/>
            </w:r>
            <w:r w:rsidR="00820927">
              <w:rPr>
                <w:noProof/>
                <w:webHidden/>
              </w:rPr>
              <w:fldChar w:fldCharType="begin"/>
            </w:r>
            <w:r w:rsidR="00820927">
              <w:rPr>
                <w:noProof/>
                <w:webHidden/>
              </w:rPr>
              <w:instrText xml:space="preserve"> PAGEREF _Toc20154750 \h </w:instrText>
            </w:r>
            <w:r w:rsidR="00820927">
              <w:rPr>
                <w:noProof/>
                <w:webHidden/>
              </w:rPr>
            </w:r>
            <w:r w:rsidR="00820927">
              <w:rPr>
                <w:noProof/>
                <w:webHidden/>
              </w:rPr>
              <w:fldChar w:fldCharType="separate"/>
            </w:r>
            <w:r w:rsidR="00820927">
              <w:rPr>
                <w:noProof/>
                <w:webHidden/>
              </w:rPr>
              <w:t>36</w:t>
            </w:r>
            <w:r w:rsidR="00820927">
              <w:rPr>
                <w:noProof/>
                <w:webHidden/>
              </w:rPr>
              <w:fldChar w:fldCharType="end"/>
            </w:r>
          </w:hyperlink>
        </w:p>
        <w:p w14:paraId="59599172" w14:textId="7C7E27CB"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51" w:history="1">
            <w:r w:rsidR="00820927" w:rsidRPr="002F64E9">
              <w:rPr>
                <w:rStyle w:val="Hyperlink"/>
                <w:rFonts w:ascii="Times" w:hAnsi="Times" w:cs="Arial"/>
                <w:noProof/>
              </w:rPr>
              <w:t>20.1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_Toc20154751 \h </w:instrText>
            </w:r>
            <w:r w:rsidR="00820927">
              <w:rPr>
                <w:noProof/>
                <w:webHidden/>
              </w:rPr>
            </w:r>
            <w:r w:rsidR="00820927">
              <w:rPr>
                <w:noProof/>
                <w:webHidden/>
              </w:rPr>
              <w:fldChar w:fldCharType="separate"/>
            </w:r>
            <w:r w:rsidR="00820927">
              <w:rPr>
                <w:noProof/>
                <w:webHidden/>
              </w:rPr>
              <w:t>36</w:t>
            </w:r>
            <w:r w:rsidR="00820927">
              <w:rPr>
                <w:noProof/>
                <w:webHidden/>
              </w:rPr>
              <w:fldChar w:fldCharType="end"/>
            </w:r>
          </w:hyperlink>
        </w:p>
        <w:p w14:paraId="5C2D9D27" w14:textId="1CD41DAE"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52"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_Toc20154752 \h </w:instrText>
            </w:r>
            <w:r w:rsidR="00820927">
              <w:rPr>
                <w:noProof/>
                <w:webHidden/>
              </w:rPr>
            </w:r>
            <w:r w:rsidR="00820927">
              <w:rPr>
                <w:noProof/>
                <w:webHidden/>
              </w:rPr>
              <w:fldChar w:fldCharType="separate"/>
            </w:r>
            <w:r w:rsidR="00820927">
              <w:rPr>
                <w:noProof/>
                <w:webHidden/>
              </w:rPr>
              <w:t>36</w:t>
            </w:r>
            <w:r w:rsidR="00820927">
              <w:rPr>
                <w:noProof/>
                <w:webHidden/>
              </w:rPr>
              <w:fldChar w:fldCharType="end"/>
            </w:r>
          </w:hyperlink>
        </w:p>
        <w:p w14:paraId="5CF2B9BB" w14:textId="432900C4"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53"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_Toc20154753 \h </w:instrText>
            </w:r>
            <w:r w:rsidR="00820927">
              <w:rPr>
                <w:noProof/>
                <w:webHidden/>
              </w:rPr>
            </w:r>
            <w:r w:rsidR="00820927">
              <w:rPr>
                <w:noProof/>
                <w:webHidden/>
              </w:rPr>
              <w:fldChar w:fldCharType="separate"/>
            </w:r>
            <w:r w:rsidR="00820927">
              <w:rPr>
                <w:noProof/>
                <w:webHidden/>
              </w:rPr>
              <w:t>36</w:t>
            </w:r>
            <w:r w:rsidR="00820927">
              <w:rPr>
                <w:noProof/>
                <w:webHidden/>
              </w:rPr>
              <w:fldChar w:fldCharType="end"/>
            </w:r>
          </w:hyperlink>
        </w:p>
        <w:p w14:paraId="66CC2F98" w14:textId="69E98E7D"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54" w:history="1">
            <w:r w:rsidR="00820927" w:rsidRPr="002F64E9">
              <w:rPr>
                <w:rStyle w:val="Hyperlink"/>
                <w:rFonts w:ascii="Times" w:hAnsi="Times" w:cs="Arial"/>
                <w:noProof/>
              </w:rPr>
              <w:t>20.2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_Toc20154754 \h </w:instrText>
            </w:r>
            <w:r w:rsidR="00820927">
              <w:rPr>
                <w:noProof/>
                <w:webHidden/>
              </w:rPr>
            </w:r>
            <w:r w:rsidR="00820927">
              <w:rPr>
                <w:noProof/>
                <w:webHidden/>
              </w:rPr>
              <w:fldChar w:fldCharType="separate"/>
            </w:r>
            <w:r w:rsidR="00820927">
              <w:rPr>
                <w:noProof/>
                <w:webHidden/>
              </w:rPr>
              <w:t>36</w:t>
            </w:r>
            <w:r w:rsidR="00820927">
              <w:rPr>
                <w:noProof/>
                <w:webHidden/>
              </w:rPr>
              <w:fldChar w:fldCharType="end"/>
            </w:r>
          </w:hyperlink>
        </w:p>
        <w:p w14:paraId="424AD34E" w14:textId="607F2E66"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55" w:history="1">
            <w:r w:rsidR="00820927" w:rsidRPr="002F64E9">
              <w:rPr>
                <w:rStyle w:val="Hyperlink"/>
                <w:rFonts w:ascii="Times" w:hAnsi="Times" w:cs="Arial"/>
                <w:noProof/>
              </w:rPr>
              <w:t>20.3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_Toc20154755 \h </w:instrText>
            </w:r>
            <w:r w:rsidR="00820927">
              <w:rPr>
                <w:noProof/>
                <w:webHidden/>
              </w:rPr>
            </w:r>
            <w:r w:rsidR="00820927">
              <w:rPr>
                <w:noProof/>
                <w:webHidden/>
              </w:rPr>
              <w:fldChar w:fldCharType="separate"/>
            </w:r>
            <w:r w:rsidR="00820927">
              <w:rPr>
                <w:noProof/>
                <w:webHidden/>
              </w:rPr>
              <w:t>37</w:t>
            </w:r>
            <w:r w:rsidR="00820927">
              <w:rPr>
                <w:noProof/>
                <w:webHidden/>
              </w:rPr>
              <w:fldChar w:fldCharType="end"/>
            </w:r>
          </w:hyperlink>
        </w:p>
        <w:p w14:paraId="4B991F31" w14:textId="4B5DFB8C"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56" w:history="1">
            <w:r w:rsidR="00820927" w:rsidRPr="002F64E9">
              <w:rPr>
                <w:rStyle w:val="Hyperlink"/>
                <w:rFonts w:ascii="Times" w:hAnsi="Times" w:cs="Arial"/>
                <w:bCs/>
                <w:noProof/>
              </w:rPr>
              <w:t>21</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Regions</w:t>
            </w:r>
            <w:r w:rsidR="00820927">
              <w:rPr>
                <w:noProof/>
                <w:webHidden/>
              </w:rPr>
              <w:tab/>
            </w:r>
            <w:r w:rsidR="00820927">
              <w:rPr>
                <w:noProof/>
                <w:webHidden/>
              </w:rPr>
              <w:fldChar w:fldCharType="begin"/>
            </w:r>
            <w:r w:rsidR="00820927">
              <w:rPr>
                <w:noProof/>
                <w:webHidden/>
              </w:rPr>
              <w:instrText xml:space="preserve"> PAGEREF _Toc20154756 \h </w:instrText>
            </w:r>
            <w:r w:rsidR="00820927">
              <w:rPr>
                <w:noProof/>
                <w:webHidden/>
              </w:rPr>
            </w:r>
            <w:r w:rsidR="00820927">
              <w:rPr>
                <w:noProof/>
                <w:webHidden/>
              </w:rPr>
              <w:fldChar w:fldCharType="separate"/>
            </w:r>
            <w:r w:rsidR="00820927">
              <w:rPr>
                <w:noProof/>
                <w:webHidden/>
              </w:rPr>
              <w:t>37</w:t>
            </w:r>
            <w:r w:rsidR="00820927">
              <w:rPr>
                <w:noProof/>
                <w:webHidden/>
              </w:rPr>
              <w:fldChar w:fldCharType="end"/>
            </w:r>
          </w:hyperlink>
        </w:p>
        <w:p w14:paraId="4C4E7C0F" w14:textId="727AAA18"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57" w:history="1">
            <w:r w:rsidR="00820927" w:rsidRPr="002F64E9">
              <w:rPr>
                <w:rStyle w:val="Hyperlink"/>
                <w:rFonts w:ascii="Times" w:hAnsi="Times" w:cs="Arial"/>
                <w:noProof/>
              </w:rPr>
              <w:t>21.1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_Toc20154757 \h </w:instrText>
            </w:r>
            <w:r w:rsidR="00820927">
              <w:rPr>
                <w:noProof/>
                <w:webHidden/>
              </w:rPr>
            </w:r>
            <w:r w:rsidR="00820927">
              <w:rPr>
                <w:noProof/>
                <w:webHidden/>
              </w:rPr>
              <w:fldChar w:fldCharType="separate"/>
            </w:r>
            <w:r w:rsidR="00820927">
              <w:rPr>
                <w:noProof/>
                <w:webHidden/>
              </w:rPr>
              <w:t>37</w:t>
            </w:r>
            <w:r w:rsidR="00820927">
              <w:rPr>
                <w:noProof/>
                <w:webHidden/>
              </w:rPr>
              <w:fldChar w:fldCharType="end"/>
            </w:r>
          </w:hyperlink>
        </w:p>
        <w:p w14:paraId="79FA1C72" w14:textId="67F3D220"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58"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_Toc20154758 \h </w:instrText>
            </w:r>
            <w:r w:rsidR="00820927">
              <w:rPr>
                <w:noProof/>
                <w:webHidden/>
              </w:rPr>
            </w:r>
            <w:r w:rsidR="00820927">
              <w:rPr>
                <w:noProof/>
                <w:webHidden/>
              </w:rPr>
              <w:fldChar w:fldCharType="separate"/>
            </w:r>
            <w:r w:rsidR="00820927">
              <w:rPr>
                <w:noProof/>
                <w:webHidden/>
              </w:rPr>
              <w:t>37</w:t>
            </w:r>
            <w:r w:rsidR="00820927">
              <w:rPr>
                <w:noProof/>
                <w:webHidden/>
              </w:rPr>
              <w:fldChar w:fldCharType="end"/>
            </w:r>
          </w:hyperlink>
        </w:p>
        <w:p w14:paraId="0B2228D2" w14:textId="4BA07006"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59"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_Toc20154759 \h </w:instrText>
            </w:r>
            <w:r w:rsidR="00820927">
              <w:rPr>
                <w:noProof/>
                <w:webHidden/>
              </w:rPr>
            </w:r>
            <w:r w:rsidR="00820927">
              <w:rPr>
                <w:noProof/>
                <w:webHidden/>
              </w:rPr>
              <w:fldChar w:fldCharType="separate"/>
            </w:r>
            <w:r w:rsidR="00820927">
              <w:rPr>
                <w:noProof/>
                <w:webHidden/>
              </w:rPr>
              <w:t>37</w:t>
            </w:r>
            <w:r w:rsidR="00820927">
              <w:rPr>
                <w:noProof/>
                <w:webHidden/>
              </w:rPr>
              <w:fldChar w:fldCharType="end"/>
            </w:r>
          </w:hyperlink>
        </w:p>
        <w:p w14:paraId="3884A6E1" w14:textId="6CB1BA4E"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60" w:history="1">
            <w:r w:rsidR="00820927" w:rsidRPr="002F64E9">
              <w:rPr>
                <w:rStyle w:val="Hyperlink"/>
                <w:rFonts w:ascii="Times" w:hAnsi="Times" w:cs="Arial"/>
                <w:noProof/>
              </w:rPr>
              <w:t>21.2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_Toc20154760 \h </w:instrText>
            </w:r>
            <w:r w:rsidR="00820927">
              <w:rPr>
                <w:noProof/>
                <w:webHidden/>
              </w:rPr>
            </w:r>
            <w:r w:rsidR="00820927">
              <w:rPr>
                <w:noProof/>
                <w:webHidden/>
              </w:rPr>
              <w:fldChar w:fldCharType="separate"/>
            </w:r>
            <w:r w:rsidR="00820927">
              <w:rPr>
                <w:noProof/>
                <w:webHidden/>
              </w:rPr>
              <w:t>37</w:t>
            </w:r>
            <w:r w:rsidR="00820927">
              <w:rPr>
                <w:noProof/>
                <w:webHidden/>
              </w:rPr>
              <w:fldChar w:fldCharType="end"/>
            </w:r>
          </w:hyperlink>
        </w:p>
        <w:p w14:paraId="5402CE1E" w14:textId="51A1C415"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61" w:history="1">
            <w:r w:rsidR="00820927" w:rsidRPr="002F64E9">
              <w:rPr>
                <w:rStyle w:val="Hyperlink"/>
                <w:rFonts w:ascii="Times" w:hAnsi="Times" w:cs="Arial"/>
                <w:noProof/>
              </w:rPr>
              <w:t>21.3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_Toc20154761 \h </w:instrText>
            </w:r>
            <w:r w:rsidR="00820927">
              <w:rPr>
                <w:noProof/>
                <w:webHidden/>
              </w:rPr>
            </w:r>
            <w:r w:rsidR="00820927">
              <w:rPr>
                <w:noProof/>
                <w:webHidden/>
              </w:rPr>
              <w:fldChar w:fldCharType="separate"/>
            </w:r>
            <w:r w:rsidR="00820927">
              <w:rPr>
                <w:noProof/>
                <w:webHidden/>
              </w:rPr>
              <w:t>38</w:t>
            </w:r>
            <w:r w:rsidR="00820927">
              <w:rPr>
                <w:noProof/>
                <w:webHidden/>
              </w:rPr>
              <w:fldChar w:fldCharType="end"/>
            </w:r>
          </w:hyperlink>
        </w:p>
        <w:p w14:paraId="0AAA4093" w14:textId="179C4E26"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62" w:history="1">
            <w:r w:rsidR="00820927" w:rsidRPr="002F64E9">
              <w:rPr>
                <w:rStyle w:val="Hyperlink"/>
                <w:rFonts w:ascii="Times" w:hAnsi="Times" w:cs="Arial"/>
                <w:bCs/>
                <w:noProof/>
              </w:rPr>
              <w:t>22</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Create Address</w:t>
            </w:r>
            <w:r w:rsidR="00820927">
              <w:rPr>
                <w:noProof/>
                <w:webHidden/>
              </w:rPr>
              <w:tab/>
            </w:r>
            <w:r w:rsidR="00820927">
              <w:rPr>
                <w:noProof/>
                <w:webHidden/>
              </w:rPr>
              <w:fldChar w:fldCharType="begin"/>
            </w:r>
            <w:r w:rsidR="00820927">
              <w:rPr>
                <w:noProof/>
                <w:webHidden/>
              </w:rPr>
              <w:instrText xml:space="preserve"> PAGEREF _Toc20154762 \h </w:instrText>
            </w:r>
            <w:r w:rsidR="00820927">
              <w:rPr>
                <w:noProof/>
                <w:webHidden/>
              </w:rPr>
            </w:r>
            <w:r w:rsidR="00820927">
              <w:rPr>
                <w:noProof/>
                <w:webHidden/>
              </w:rPr>
              <w:fldChar w:fldCharType="separate"/>
            </w:r>
            <w:r w:rsidR="00820927">
              <w:rPr>
                <w:noProof/>
                <w:webHidden/>
              </w:rPr>
              <w:t>38</w:t>
            </w:r>
            <w:r w:rsidR="00820927">
              <w:rPr>
                <w:noProof/>
                <w:webHidden/>
              </w:rPr>
              <w:fldChar w:fldCharType="end"/>
            </w:r>
          </w:hyperlink>
        </w:p>
        <w:p w14:paraId="407BFB8E" w14:textId="647AD04F"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63" w:history="1">
            <w:r w:rsidR="00820927" w:rsidRPr="002F64E9">
              <w:rPr>
                <w:rStyle w:val="Hyperlink"/>
                <w:rFonts w:ascii="Times" w:hAnsi="Times" w:cs="Arial"/>
                <w:noProof/>
              </w:rPr>
              <w:t>22.1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_Toc20154763 \h </w:instrText>
            </w:r>
            <w:r w:rsidR="00820927">
              <w:rPr>
                <w:noProof/>
                <w:webHidden/>
              </w:rPr>
            </w:r>
            <w:r w:rsidR="00820927">
              <w:rPr>
                <w:noProof/>
                <w:webHidden/>
              </w:rPr>
              <w:fldChar w:fldCharType="separate"/>
            </w:r>
            <w:r w:rsidR="00820927">
              <w:rPr>
                <w:noProof/>
                <w:webHidden/>
              </w:rPr>
              <w:t>38</w:t>
            </w:r>
            <w:r w:rsidR="00820927">
              <w:rPr>
                <w:noProof/>
                <w:webHidden/>
              </w:rPr>
              <w:fldChar w:fldCharType="end"/>
            </w:r>
          </w:hyperlink>
        </w:p>
        <w:p w14:paraId="6F6E3A3E" w14:textId="546A5FFD"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64"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_Toc20154764 \h </w:instrText>
            </w:r>
            <w:r w:rsidR="00820927">
              <w:rPr>
                <w:noProof/>
                <w:webHidden/>
              </w:rPr>
            </w:r>
            <w:r w:rsidR="00820927">
              <w:rPr>
                <w:noProof/>
                <w:webHidden/>
              </w:rPr>
              <w:fldChar w:fldCharType="separate"/>
            </w:r>
            <w:r w:rsidR="00820927">
              <w:rPr>
                <w:noProof/>
                <w:webHidden/>
              </w:rPr>
              <w:t>38</w:t>
            </w:r>
            <w:r w:rsidR="00820927">
              <w:rPr>
                <w:noProof/>
                <w:webHidden/>
              </w:rPr>
              <w:fldChar w:fldCharType="end"/>
            </w:r>
          </w:hyperlink>
        </w:p>
        <w:p w14:paraId="72BD5D8C" w14:textId="45A46ADD"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65"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_Toc20154765 \h </w:instrText>
            </w:r>
            <w:r w:rsidR="00820927">
              <w:rPr>
                <w:noProof/>
                <w:webHidden/>
              </w:rPr>
            </w:r>
            <w:r w:rsidR="00820927">
              <w:rPr>
                <w:noProof/>
                <w:webHidden/>
              </w:rPr>
              <w:fldChar w:fldCharType="separate"/>
            </w:r>
            <w:r w:rsidR="00820927">
              <w:rPr>
                <w:noProof/>
                <w:webHidden/>
              </w:rPr>
              <w:t>38</w:t>
            </w:r>
            <w:r w:rsidR="00820927">
              <w:rPr>
                <w:noProof/>
                <w:webHidden/>
              </w:rPr>
              <w:fldChar w:fldCharType="end"/>
            </w:r>
          </w:hyperlink>
        </w:p>
        <w:p w14:paraId="65BABBF8" w14:textId="0DDABDF0"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66" w:history="1">
            <w:r w:rsidR="00820927" w:rsidRPr="002F64E9">
              <w:rPr>
                <w:rStyle w:val="Hyperlink"/>
                <w:rFonts w:ascii="Times" w:hAnsi="Times" w:cs="Arial"/>
                <w:noProof/>
              </w:rPr>
              <w:t>22.2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_Toc20154766 \h </w:instrText>
            </w:r>
            <w:r w:rsidR="00820927">
              <w:rPr>
                <w:noProof/>
                <w:webHidden/>
              </w:rPr>
            </w:r>
            <w:r w:rsidR="00820927">
              <w:rPr>
                <w:noProof/>
                <w:webHidden/>
              </w:rPr>
              <w:fldChar w:fldCharType="separate"/>
            </w:r>
            <w:r w:rsidR="00820927">
              <w:rPr>
                <w:noProof/>
                <w:webHidden/>
              </w:rPr>
              <w:t>39</w:t>
            </w:r>
            <w:r w:rsidR="00820927">
              <w:rPr>
                <w:noProof/>
                <w:webHidden/>
              </w:rPr>
              <w:fldChar w:fldCharType="end"/>
            </w:r>
          </w:hyperlink>
        </w:p>
        <w:p w14:paraId="47C9F987" w14:textId="13075AEC"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67" w:history="1">
            <w:r w:rsidR="00820927" w:rsidRPr="002F64E9">
              <w:rPr>
                <w:rStyle w:val="Hyperlink"/>
                <w:rFonts w:ascii="Times" w:hAnsi="Times" w:cs="Arial"/>
                <w:noProof/>
              </w:rPr>
              <w:t>22.3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_Toc20154767 \h </w:instrText>
            </w:r>
            <w:r w:rsidR="00820927">
              <w:rPr>
                <w:noProof/>
                <w:webHidden/>
              </w:rPr>
            </w:r>
            <w:r w:rsidR="00820927">
              <w:rPr>
                <w:noProof/>
                <w:webHidden/>
              </w:rPr>
              <w:fldChar w:fldCharType="separate"/>
            </w:r>
            <w:r w:rsidR="00820927">
              <w:rPr>
                <w:noProof/>
                <w:webHidden/>
              </w:rPr>
              <w:t>39</w:t>
            </w:r>
            <w:r w:rsidR="00820927">
              <w:rPr>
                <w:noProof/>
                <w:webHidden/>
              </w:rPr>
              <w:fldChar w:fldCharType="end"/>
            </w:r>
          </w:hyperlink>
        </w:p>
        <w:p w14:paraId="2A76811E" w14:textId="0A6003D6"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68" w:history="1">
            <w:r w:rsidR="00820927" w:rsidRPr="002F64E9">
              <w:rPr>
                <w:rStyle w:val="Hyperlink"/>
                <w:rFonts w:ascii="Times" w:hAnsi="Times" w:cs="Arial"/>
                <w:bCs/>
                <w:noProof/>
              </w:rPr>
              <w:t>23</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Create and Fetch Address</w:t>
            </w:r>
            <w:r w:rsidR="00820927">
              <w:rPr>
                <w:noProof/>
                <w:webHidden/>
              </w:rPr>
              <w:tab/>
            </w:r>
            <w:r w:rsidR="00820927">
              <w:rPr>
                <w:noProof/>
                <w:webHidden/>
              </w:rPr>
              <w:fldChar w:fldCharType="begin"/>
            </w:r>
            <w:r w:rsidR="00820927">
              <w:rPr>
                <w:noProof/>
                <w:webHidden/>
              </w:rPr>
              <w:instrText xml:space="preserve"> PAGEREF _Toc20154768 \h </w:instrText>
            </w:r>
            <w:r w:rsidR="00820927">
              <w:rPr>
                <w:noProof/>
                <w:webHidden/>
              </w:rPr>
            </w:r>
            <w:r w:rsidR="00820927">
              <w:rPr>
                <w:noProof/>
                <w:webHidden/>
              </w:rPr>
              <w:fldChar w:fldCharType="separate"/>
            </w:r>
            <w:r w:rsidR="00820927">
              <w:rPr>
                <w:noProof/>
                <w:webHidden/>
              </w:rPr>
              <w:t>39</w:t>
            </w:r>
            <w:r w:rsidR="00820927">
              <w:rPr>
                <w:noProof/>
                <w:webHidden/>
              </w:rPr>
              <w:fldChar w:fldCharType="end"/>
            </w:r>
          </w:hyperlink>
        </w:p>
        <w:p w14:paraId="1F4423E8" w14:textId="681CB81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69" w:history="1">
            <w:r w:rsidR="00820927" w:rsidRPr="002F64E9">
              <w:rPr>
                <w:rStyle w:val="Hyperlink"/>
                <w:rFonts w:ascii="Times" w:hAnsi="Times" w:cs="Arial"/>
                <w:noProof/>
              </w:rPr>
              <w:t>23.1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_Toc20154769 \h </w:instrText>
            </w:r>
            <w:r w:rsidR="00820927">
              <w:rPr>
                <w:noProof/>
                <w:webHidden/>
              </w:rPr>
            </w:r>
            <w:r w:rsidR="00820927">
              <w:rPr>
                <w:noProof/>
                <w:webHidden/>
              </w:rPr>
              <w:fldChar w:fldCharType="separate"/>
            </w:r>
            <w:r w:rsidR="00820927">
              <w:rPr>
                <w:noProof/>
                <w:webHidden/>
              </w:rPr>
              <w:t>39</w:t>
            </w:r>
            <w:r w:rsidR="00820927">
              <w:rPr>
                <w:noProof/>
                <w:webHidden/>
              </w:rPr>
              <w:fldChar w:fldCharType="end"/>
            </w:r>
          </w:hyperlink>
        </w:p>
        <w:p w14:paraId="1422441D" w14:textId="44BDBBDF"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70"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_Toc20154770 \h </w:instrText>
            </w:r>
            <w:r w:rsidR="00820927">
              <w:rPr>
                <w:noProof/>
                <w:webHidden/>
              </w:rPr>
            </w:r>
            <w:r w:rsidR="00820927">
              <w:rPr>
                <w:noProof/>
                <w:webHidden/>
              </w:rPr>
              <w:fldChar w:fldCharType="separate"/>
            </w:r>
            <w:r w:rsidR="00820927">
              <w:rPr>
                <w:noProof/>
                <w:webHidden/>
              </w:rPr>
              <w:t>40</w:t>
            </w:r>
            <w:r w:rsidR="00820927">
              <w:rPr>
                <w:noProof/>
                <w:webHidden/>
              </w:rPr>
              <w:fldChar w:fldCharType="end"/>
            </w:r>
          </w:hyperlink>
        </w:p>
        <w:p w14:paraId="019BD54B" w14:textId="32066F29"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71"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_Toc20154771 \h </w:instrText>
            </w:r>
            <w:r w:rsidR="00820927">
              <w:rPr>
                <w:noProof/>
                <w:webHidden/>
              </w:rPr>
            </w:r>
            <w:r w:rsidR="00820927">
              <w:rPr>
                <w:noProof/>
                <w:webHidden/>
              </w:rPr>
              <w:fldChar w:fldCharType="separate"/>
            </w:r>
            <w:r w:rsidR="00820927">
              <w:rPr>
                <w:noProof/>
                <w:webHidden/>
              </w:rPr>
              <w:t>40</w:t>
            </w:r>
            <w:r w:rsidR="00820927">
              <w:rPr>
                <w:noProof/>
                <w:webHidden/>
              </w:rPr>
              <w:fldChar w:fldCharType="end"/>
            </w:r>
          </w:hyperlink>
        </w:p>
        <w:p w14:paraId="52526008" w14:textId="0D18745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72" w:history="1">
            <w:r w:rsidR="00820927" w:rsidRPr="002F64E9">
              <w:rPr>
                <w:rStyle w:val="Hyperlink"/>
                <w:rFonts w:ascii="Times" w:hAnsi="Times" w:cs="Arial"/>
                <w:noProof/>
              </w:rPr>
              <w:t>23.2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_Toc20154772 \h </w:instrText>
            </w:r>
            <w:r w:rsidR="00820927">
              <w:rPr>
                <w:noProof/>
                <w:webHidden/>
              </w:rPr>
            </w:r>
            <w:r w:rsidR="00820927">
              <w:rPr>
                <w:noProof/>
                <w:webHidden/>
              </w:rPr>
              <w:fldChar w:fldCharType="separate"/>
            </w:r>
            <w:r w:rsidR="00820927">
              <w:rPr>
                <w:noProof/>
                <w:webHidden/>
              </w:rPr>
              <w:t>40</w:t>
            </w:r>
            <w:r w:rsidR="00820927">
              <w:rPr>
                <w:noProof/>
                <w:webHidden/>
              </w:rPr>
              <w:fldChar w:fldCharType="end"/>
            </w:r>
          </w:hyperlink>
        </w:p>
        <w:p w14:paraId="3D3AFF2E" w14:textId="0D5EE3A7"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73" w:history="1">
            <w:r w:rsidR="00820927" w:rsidRPr="002F64E9">
              <w:rPr>
                <w:rStyle w:val="Hyperlink"/>
                <w:rFonts w:ascii="Times" w:hAnsi="Times" w:cs="Arial"/>
                <w:noProof/>
              </w:rPr>
              <w:t>23.3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_Toc20154773 \h </w:instrText>
            </w:r>
            <w:r w:rsidR="00820927">
              <w:rPr>
                <w:noProof/>
                <w:webHidden/>
              </w:rPr>
            </w:r>
            <w:r w:rsidR="00820927">
              <w:rPr>
                <w:noProof/>
                <w:webHidden/>
              </w:rPr>
              <w:fldChar w:fldCharType="separate"/>
            </w:r>
            <w:r w:rsidR="00820927">
              <w:rPr>
                <w:noProof/>
                <w:webHidden/>
              </w:rPr>
              <w:t>40</w:t>
            </w:r>
            <w:r w:rsidR="00820927">
              <w:rPr>
                <w:noProof/>
                <w:webHidden/>
              </w:rPr>
              <w:fldChar w:fldCharType="end"/>
            </w:r>
          </w:hyperlink>
        </w:p>
        <w:p w14:paraId="1B5C58B6" w14:textId="313550B0"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74" w:history="1">
            <w:r w:rsidR="00820927" w:rsidRPr="002F64E9">
              <w:rPr>
                <w:rStyle w:val="Hyperlink"/>
                <w:rFonts w:ascii="Times" w:hAnsi="Times" w:cs="Arial"/>
                <w:bCs/>
                <w:noProof/>
              </w:rPr>
              <w:t>24</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Saved Address</w:t>
            </w:r>
            <w:r w:rsidR="00820927">
              <w:rPr>
                <w:noProof/>
                <w:webHidden/>
              </w:rPr>
              <w:tab/>
            </w:r>
            <w:r w:rsidR="00820927">
              <w:rPr>
                <w:noProof/>
                <w:webHidden/>
              </w:rPr>
              <w:fldChar w:fldCharType="begin"/>
            </w:r>
            <w:r w:rsidR="00820927">
              <w:rPr>
                <w:noProof/>
                <w:webHidden/>
              </w:rPr>
              <w:instrText xml:space="preserve"> PAGEREF _Toc20154774 \h </w:instrText>
            </w:r>
            <w:r w:rsidR="00820927">
              <w:rPr>
                <w:noProof/>
                <w:webHidden/>
              </w:rPr>
            </w:r>
            <w:r w:rsidR="00820927">
              <w:rPr>
                <w:noProof/>
                <w:webHidden/>
              </w:rPr>
              <w:fldChar w:fldCharType="separate"/>
            </w:r>
            <w:r w:rsidR="00820927">
              <w:rPr>
                <w:noProof/>
                <w:webHidden/>
              </w:rPr>
              <w:t>41</w:t>
            </w:r>
            <w:r w:rsidR="00820927">
              <w:rPr>
                <w:noProof/>
                <w:webHidden/>
              </w:rPr>
              <w:fldChar w:fldCharType="end"/>
            </w:r>
          </w:hyperlink>
        </w:p>
        <w:p w14:paraId="40C3FF28" w14:textId="28E2D1E3"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75" w:history="1">
            <w:r w:rsidR="00820927" w:rsidRPr="002F64E9">
              <w:rPr>
                <w:rStyle w:val="Hyperlink"/>
                <w:rFonts w:ascii="Times" w:hAnsi="Times" w:cs="Arial"/>
                <w:noProof/>
              </w:rPr>
              <w:t>24.1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_Toc20154775 \h </w:instrText>
            </w:r>
            <w:r w:rsidR="00820927">
              <w:rPr>
                <w:noProof/>
                <w:webHidden/>
              </w:rPr>
            </w:r>
            <w:r w:rsidR="00820927">
              <w:rPr>
                <w:noProof/>
                <w:webHidden/>
              </w:rPr>
              <w:fldChar w:fldCharType="separate"/>
            </w:r>
            <w:r w:rsidR="00820927">
              <w:rPr>
                <w:noProof/>
                <w:webHidden/>
              </w:rPr>
              <w:t>41</w:t>
            </w:r>
            <w:r w:rsidR="00820927">
              <w:rPr>
                <w:noProof/>
                <w:webHidden/>
              </w:rPr>
              <w:fldChar w:fldCharType="end"/>
            </w:r>
          </w:hyperlink>
        </w:p>
        <w:p w14:paraId="3A206E7C" w14:textId="3C660F5A"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76"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_Toc20154776 \h </w:instrText>
            </w:r>
            <w:r w:rsidR="00820927">
              <w:rPr>
                <w:noProof/>
                <w:webHidden/>
              </w:rPr>
            </w:r>
            <w:r w:rsidR="00820927">
              <w:rPr>
                <w:noProof/>
                <w:webHidden/>
              </w:rPr>
              <w:fldChar w:fldCharType="separate"/>
            </w:r>
            <w:r w:rsidR="00820927">
              <w:rPr>
                <w:noProof/>
                <w:webHidden/>
              </w:rPr>
              <w:t>41</w:t>
            </w:r>
            <w:r w:rsidR="00820927">
              <w:rPr>
                <w:noProof/>
                <w:webHidden/>
              </w:rPr>
              <w:fldChar w:fldCharType="end"/>
            </w:r>
          </w:hyperlink>
        </w:p>
        <w:p w14:paraId="093B536E" w14:textId="6186D5E4"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77"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_Toc20154777 \h </w:instrText>
            </w:r>
            <w:r w:rsidR="00820927">
              <w:rPr>
                <w:noProof/>
                <w:webHidden/>
              </w:rPr>
            </w:r>
            <w:r w:rsidR="00820927">
              <w:rPr>
                <w:noProof/>
                <w:webHidden/>
              </w:rPr>
              <w:fldChar w:fldCharType="separate"/>
            </w:r>
            <w:r w:rsidR="00820927">
              <w:rPr>
                <w:noProof/>
                <w:webHidden/>
              </w:rPr>
              <w:t>41</w:t>
            </w:r>
            <w:r w:rsidR="00820927">
              <w:rPr>
                <w:noProof/>
                <w:webHidden/>
              </w:rPr>
              <w:fldChar w:fldCharType="end"/>
            </w:r>
          </w:hyperlink>
        </w:p>
        <w:p w14:paraId="43FC6845" w14:textId="19954CB9"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78" w:history="1">
            <w:r w:rsidR="00820927" w:rsidRPr="002F64E9">
              <w:rPr>
                <w:rStyle w:val="Hyperlink"/>
                <w:rFonts w:ascii="Times" w:hAnsi="Times" w:cs="Arial"/>
                <w:noProof/>
              </w:rPr>
              <w:t>24.2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_Toc20154778 \h </w:instrText>
            </w:r>
            <w:r w:rsidR="00820927">
              <w:rPr>
                <w:noProof/>
                <w:webHidden/>
              </w:rPr>
            </w:r>
            <w:r w:rsidR="00820927">
              <w:rPr>
                <w:noProof/>
                <w:webHidden/>
              </w:rPr>
              <w:fldChar w:fldCharType="separate"/>
            </w:r>
            <w:r w:rsidR="00820927">
              <w:rPr>
                <w:noProof/>
                <w:webHidden/>
              </w:rPr>
              <w:t>41</w:t>
            </w:r>
            <w:r w:rsidR="00820927">
              <w:rPr>
                <w:noProof/>
                <w:webHidden/>
              </w:rPr>
              <w:fldChar w:fldCharType="end"/>
            </w:r>
          </w:hyperlink>
        </w:p>
        <w:p w14:paraId="4538F994" w14:textId="673E7AD4"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79" w:history="1">
            <w:r w:rsidR="00820927" w:rsidRPr="002F64E9">
              <w:rPr>
                <w:rStyle w:val="Hyperlink"/>
                <w:rFonts w:ascii="Times" w:hAnsi="Times" w:cs="Arial"/>
                <w:noProof/>
              </w:rPr>
              <w:t>24.3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_Toc20154779 \h </w:instrText>
            </w:r>
            <w:r w:rsidR="00820927">
              <w:rPr>
                <w:noProof/>
                <w:webHidden/>
              </w:rPr>
            </w:r>
            <w:r w:rsidR="00820927">
              <w:rPr>
                <w:noProof/>
                <w:webHidden/>
              </w:rPr>
              <w:fldChar w:fldCharType="separate"/>
            </w:r>
            <w:r w:rsidR="00820927">
              <w:rPr>
                <w:noProof/>
                <w:webHidden/>
              </w:rPr>
              <w:t>41</w:t>
            </w:r>
            <w:r w:rsidR="00820927">
              <w:rPr>
                <w:noProof/>
                <w:webHidden/>
              </w:rPr>
              <w:fldChar w:fldCharType="end"/>
            </w:r>
          </w:hyperlink>
        </w:p>
        <w:p w14:paraId="35CB8CCA" w14:textId="53C6D5A8"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80" w:history="1">
            <w:r w:rsidR="00820927" w:rsidRPr="002F64E9">
              <w:rPr>
                <w:rStyle w:val="Hyperlink"/>
                <w:rFonts w:ascii="Times" w:hAnsi="Times" w:cs="Arial"/>
                <w:bCs/>
                <w:noProof/>
              </w:rPr>
              <w:t>25</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Set Delivery Address</w:t>
            </w:r>
            <w:r w:rsidR="00820927">
              <w:rPr>
                <w:noProof/>
                <w:webHidden/>
              </w:rPr>
              <w:tab/>
            </w:r>
            <w:r w:rsidR="00820927">
              <w:rPr>
                <w:noProof/>
                <w:webHidden/>
              </w:rPr>
              <w:fldChar w:fldCharType="begin"/>
            </w:r>
            <w:r w:rsidR="00820927">
              <w:rPr>
                <w:noProof/>
                <w:webHidden/>
              </w:rPr>
              <w:instrText xml:space="preserve"> PAGEREF _Toc20154780 \h </w:instrText>
            </w:r>
            <w:r w:rsidR="00820927">
              <w:rPr>
                <w:noProof/>
                <w:webHidden/>
              </w:rPr>
            </w:r>
            <w:r w:rsidR="00820927">
              <w:rPr>
                <w:noProof/>
                <w:webHidden/>
              </w:rPr>
              <w:fldChar w:fldCharType="separate"/>
            </w:r>
            <w:r w:rsidR="00820927">
              <w:rPr>
                <w:noProof/>
                <w:webHidden/>
              </w:rPr>
              <w:t>42</w:t>
            </w:r>
            <w:r w:rsidR="00820927">
              <w:rPr>
                <w:noProof/>
                <w:webHidden/>
              </w:rPr>
              <w:fldChar w:fldCharType="end"/>
            </w:r>
          </w:hyperlink>
        </w:p>
        <w:p w14:paraId="5CE4FC0B" w14:textId="38562644"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81" w:history="1">
            <w:r w:rsidR="00820927" w:rsidRPr="002F64E9">
              <w:rPr>
                <w:rStyle w:val="Hyperlink"/>
                <w:rFonts w:ascii="Times" w:hAnsi="Times" w:cs="Arial"/>
                <w:noProof/>
              </w:rPr>
              <w:t>25.1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_Toc20154781 \h </w:instrText>
            </w:r>
            <w:r w:rsidR="00820927">
              <w:rPr>
                <w:noProof/>
                <w:webHidden/>
              </w:rPr>
            </w:r>
            <w:r w:rsidR="00820927">
              <w:rPr>
                <w:noProof/>
                <w:webHidden/>
              </w:rPr>
              <w:fldChar w:fldCharType="separate"/>
            </w:r>
            <w:r w:rsidR="00820927">
              <w:rPr>
                <w:noProof/>
                <w:webHidden/>
              </w:rPr>
              <w:t>42</w:t>
            </w:r>
            <w:r w:rsidR="00820927">
              <w:rPr>
                <w:noProof/>
                <w:webHidden/>
              </w:rPr>
              <w:fldChar w:fldCharType="end"/>
            </w:r>
          </w:hyperlink>
        </w:p>
        <w:p w14:paraId="57A629F5" w14:textId="39B52D90"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82"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_Toc20154782 \h </w:instrText>
            </w:r>
            <w:r w:rsidR="00820927">
              <w:rPr>
                <w:noProof/>
                <w:webHidden/>
              </w:rPr>
            </w:r>
            <w:r w:rsidR="00820927">
              <w:rPr>
                <w:noProof/>
                <w:webHidden/>
              </w:rPr>
              <w:fldChar w:fldCharType="separate"/>
            </w:r>
            <w:r w:rsidR="00820927">
              <w:rPr>
                <w:noProof/>
                <w:webHidden/>
              </w:rPr>
              <w:t>42</w:t>
            </w:r>
            <w:r w:rsidR="00820927">
              <w:rPr>
                <w:noProof/>
                <w:webHidden/>
              </w:rPr>
              <w:fldChar w:fldCharType="end"/>
            </w:r>
          </w:hyperlink>
        </w:p>
        <w:p w14:paraId="1CA46E6D" w14:textId="4E94E403"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83"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_Toc20154783 \h </w:instrText>
            </w:r>
            <w:r w:rsidR="00820927">
              <w:rPr>
                <w:noProof/>
                <w:webHidden/>
              </w:rPr>
            </w:r>
            <w:r w:rsidR="00820927">
              <w:rPr>
                <w:noProof/>
                <w:webHidden/>
              </w:rPr>
              <w:fldChar w:fldCharType="separate"/>
            </w:r>
            <w:r w:rsidR="00820927">
              <w:rPr>
                <w:noProof/>
                <w:webHidden/>
              </w:rPr>
              <w:t>42</w:t>
            </w:r>
            <w:r w:rsidR="00820927">
              <w:rPr>
                <w:noProof/>
                <w:webHidden/>
              </w:rPr>
              <w:fldChar w:fldCharType="end"/>
            </w:r>
          </w:hyperlink>
        </w:p>
        <w:p w14:paraId="6B2D1DF1" w14:textId="0A5AFEF9"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84" w:history="1">
            <w:r w:rsidR="00820927" w:rsidRPr="002F64E9">
              <w:rPr>
                <w:rStyle w:val="Hyperlink"/>
                <w:rFonts w:ascii="Times" w:hAnsi="Times" w:cs="Arial"/>
                <w:noProof/>
              </w:rPr>
              <w:t>25.2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_Toc20154784 \h </w:instrText>
            </w:r>
            <w:r w:rsidR="00820927">
              <w:rPr>
                <w:noProof/>
                <w:webHidden/>
              </w:rPr>
            </w:r>
            <w:r w:rsidR="00820927">
              <w:rPr>
                <w:noProof/>
                <w:webHidden/>
              </w:rPr>
              <w:fldChar w:fldCharType="separate"/>
            </w:r>
            <w:r w:rsidR="00820927">
              <w:rPr>
                <w:noProof/>
                <w:webHidden/>
              </w:rPr>
              <w:t>42</w:t>
            </w:r>
            <w:r w:rsidR="00820927">
              <w:rPr>
                <w:noProof/>
                <w:webHidden/>
              </w:rPr>
              <w:fldChar w:fldCharType="end"/>
            </w:r>
          </w:hyperlink>
        </w:p>
        <w:p w14:paraId="3CE2984B" w14:textId="3B9131C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85" w:history="1">
            <w:r w:rsidR="00820927" w:rsidRPr="002F64E9">
              <w:rPr>
                <w:rStyle w:val="Hyperlink"/>
                <w:rFonts w:ascii="Times" w:hAnsi="Times" w:cs="Arial"/>
                <w:noProof/>
              </w:rPr>
              <w:t>25.3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_Toc20154785 \h </w:instrText>
            </w:r>
            <w:r w:rsidR="00820927">
              <w:rPr>
                <w:noProof/>
                <w:webHidden/>
              </w:rPr>
            </w:r>
            <w:r w:rsidR="00820927">
              <w:rPr>
                <w:noProof/>
                <w:webHidden/>
              </w:rPr>
              <w:fldChar w:fldCharType="separate"/>
            </w:r>
            <w:r w:rsidR="00820927">
              <w:rPr>
                <w:noProof/>
                <w:webHidden/>
              </w:rPr>
              <w:t>42</w:t>
            </w:r>
            <w:r w:rsidR="00820927">
              <w:rPr>
                <w:noProof/>
                <w:webHidden/>
              </w:rPr>
              <w:fldChar w:fldCharType="end"/>
            </w:r>
          </w:hyperlink>
        </w:p>
        <w:p w14:paraId="5BF944E5" w14:textId="216F2C41"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86" w:history="1">
            <w:r w:rsidR="00820927" w:rsidRPr="002F64E9">
              <w:rPr>
                <w:rStyle w:val="Hyperlink"/>
                <w:rFonts w:ascii="Times" w:hAnsi="Times" w:cs="Arial"/>
                <w:bCs/>
                <w:noProof/>
              </w:rPr>
              <w:t>26</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Set and Fetch Delivery Address</w:t>
            </w:r>
            <w:r w:rsidR="00820927">
              <w:rPr>
                <w:noProof/>
                <w:webHidden/>
              </w:rPr>
              <w:tab/>
            </w:r>
            <w:r w:rsidR="00820927">
              <w:rPr>
                <w:noProof/>
                <w:webHidden/>
              </w:rPr>
              <w:fldChar w:fldCharType="begin"/>
            </w:r>
            <w:r w:rsidR="00820927">
              <w:rPr>
                <w:noProof/>
                <w:webHidden/>
              </w:rPr>
              <w:instrText xml:space="preserve"> PAGEREF _Toc20154786 \h </w:instrText>
            </w:r>
            <w:r w:rsidR="00820927">
              <w:rPr>
                <w:noProof/>
                <w:webHidden/>
              </w:rPr>
            </w:r>
            <w:r w:rsidR="00820927">
              <w:rPr>
                <w:noProof/>
                <w:webHidden/>
              </w:rPr>
              <w:fldChar w:fldCharType="separate"/>
            </w:r>
            <w:r w:rsidR="00820927">
              <w:rPr>
                <w:noProof/>
                <w:webHidden/>
              </w:rPr>
              <w:t>43</w:t>
            </w:r>
            <w:r w:rsidR="00820927">
              <w:rPr>
                <w:noProof/>
                <w:webHidden/>
              </w:rPr>
              <w:fldChar w:fldCharType="end"/>
            </w:r>
          </w:hyperlink>
        </w:p>
        <w:p w14:paraId="04D4E242" w14:textId="51D4A5FE"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87" w:history="1">
            <w:r w:rsidR="00820927" w:rsidRPr="002F64E9">
              <w:rPr>
                <w:rStyle w:val="Hyperlink"/>
                <w:rFonts w:ascii="Times" w:hAnsi="Times" w:cs="Arial"/>
                <w:noProof/>
              </w:rPr>
              <w:t>26.1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_Toc20154787 \h </w:instrText>
            </w:r>
            <w:r w:rsidR="00820927">
              <w:rPr>
                <w:noProof/>
                <w:webHidden/>
              </w:rPr>
            </w:r>
            <w:r w:rsidR="00820927">
              <w:rPr>
                <w:noProof/>
                <w:webHidden/>
              </w:rPr>
              <w:fldChar w:fldCharType="separate"/>
            </w:r>
            <w:r w:rsidR="00820927">
              <w:rPr>
                <w:noProof/>
                <w:webHidden/>
              </w:rPr>
              <w:t>43</w:t>
            </w:r>
            <w:r w:rsidR="00820927">
              <w:rPr>
                <w:noProof/>
                <w:webHidden/>
              </w:rPr>
              <w:fldChar w:fldCharType="end"/>
            </w:r>
          </w:hyperlink>
        </w:p>
        <w:p w14:paraId="75F8A204" w14:textId="01C19B12"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88"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_Toc20154788 \h </w:instrText>
            </w:r>
            <w:r w:rsidR="00820927">
              <w:rPr>
                <w:noProof/>
                <w:webHidden/>
              </w:rPr>
            </w:r>
            <w:r w:rsidR="00820927">
              <w:rPr>
                <w:noProof/>
                <w:webHidden/>
              </w:rPr>
              <w:fldChar w:fldCharType="separate"/>
            </w:r>
            <w:r w:rsidR="00820927">
              <w:rPr>
                <w:noProof/>
                <w:webHidden/>
              </w:rPr>
              <w:t>43</w:t>
            </w:r>
            <w:r w:rsidR="00820927">
              <w:rPr>
                <w:noProof/>
                <w:webHidden/>
              </w:rPr>
              <w:fldChar w:fldCharType="end"/>
            </w:r>
          </w:hyperlink>
        </w:p>
        <w:p w14:paraId="5E6C5B74" w14:textId="01A0AC81"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89"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_Toc20154789 \h </w:instrText>
            </w:r>
            <w:r w:rsidR="00820927">
              <w:rPr>
                <w:noProof/>
                <w:webHidden/>
              </w:rPr>
            </w:r>
            <w:r w:rsidR="00820927">
              <w:rPr>
                <w:noProof/>
                <w:webHidden/>
              </w:rPr>
              <w:fldChar w:fldCharType="separate"/>
            </w:r>
            <w:r w:rsidR="00820927">
              <w:rPr>
                <w:noProof/>
                <w:webHidden/>
              </w:rPr>
              <w:t>43</w:t>
            </w:r>
            <w:r w:rsidR="00820927">
              <w:rPr>
                <w:noProof/>
                <w:webHidden/>
              </w:rPr>
              <w:fldChar w:fldCharType="end"/>
            </w:r>
          </w:hyperlink>
        </w:p>
        <w:p w14:paraId="7DFD4F79" w14:textId="1A71755C"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90" w:history="1">
            <w:r w:rsidR="00820927" w:rsidRPr="002F64E9">
              <w:rPr>
                <w:rStyle w:val="Hyperlink"/>
                <w:rFonts w:ascii="Times" w:hAnsi="Times" w:cs="Arial"/>
                <w:noProof/>
              </w:rPr>
              <w:t>26.2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_Toc20154790 \h </w:instrText>
            </w:r>
            <w:r w:rsidR="00820927">
              <w:rPr>
                <w:noProof/>
                <w:webHidden/>
              </w:rPr>
            </w:r>
            <w:r w:rsidR="00820927">
              <w:rPr>
                <w:noProof/>
                <w:webHidden/>
              </w:rPr>
              <w:fldChar w:fldCharType="separate"/>
            </w:r>
            <w:r w:rsidR="00820927">
              <w:rPr>
                <w:noProof/>
                <w:webHidden/>
              </w:rPr>
              <w:t>43</w:t>
            </w:r>
            <w:r w:rsidR="00820927">
              <w:rPr>
                <w:noProof/>
                <w:webHidden/>
              </w:rPr>
              <w:fldChar w:fldCharType="end"/>
            </w:r>
          </w:hyperlink>
        </w:p>
        <w:p w14:paraId="79DEC918" w14:textId="671BCC4B"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91" w:history="1">
            <w:r w:rsidR="00820927" w:rsidRPr="002F64E9">
              <w:rPr>
                <w:rStyle w:val="Hyperlink"/>
                <w:rFonts w:ascii="Times" w:hAnsi="Times" w:cs="Arial"/>
                <w:noProof/>
              </w:rPr>
              <w:t>26.3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_Toc20154791 \h </w:instrText>
            </w:r>
            <w:r w:rsidR="00820927">
              <w:rPr>
                <w:noProof/>
                <w:webHidden/>
              </w:rPr>
            </w:r>
            <w:r w:rsidR="00820927">
              <w:rPr>
                <w:noProof/>
                <w:webHidden/>
              </w:rPr>
              <w:fldChar w:fldCharType="separate"/>
            </w:r>
            <w:r w:rsidR="00820927">
              <w:rPr>
                <w:noProof/>
                <w:webHidden/>
              </w:rPr>
              <w:t>44</w:t>
            </w:r>
            <w:r w:rsidR="00820927">
              <w:rPr>
                <w:noProof/>
                <w:webHidden/>
              </w:rPr>
              <w:fldChar w:fldCharType="end"/>
            </w:r>
          </w:hyperlink>
        </w:p>
        <w:p w14:paraId="72D58C89" w14:textId="273EBE3E"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92" w:history="1">
            <w:r w:rsidR="00820927" w:rsidRPr="002F64E9">
              <w:rPr>
                <w:rStyle w:val="Hyperlink"/>
                <w:rFonts w:ascii="Times" w:hAnsi="Times" w:cs="Arial"/>
                <w:bCs/>
                <w:noProof/>
              </w:rPr>
              <w:t>27</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Update Address</w:t>
            </w:r>
            <w:r w:rsidR="00820927">
              <w:rPr>
                <w:noProof/>
                <w:webHidden/>
              </w:rPr>
              <w:tab/>
            </w:r>
            <w:r w:rsidR="00820927">
              <w:rPr>
                <w:noProof/>
                <w:webHidden/>
              </w:rPr>
              <w:fldChar w:fldCharType="begin"/>
            </w:r>
            <w:r w:rsidR="00820927">
              <w:rPr>
                <w:noProof/>
                <w:webHidden/>
              </w:rPr>
              <w:instrText xml:space="preserve"> PAGEREF _Toc20154792 \h </w:instrText>
            </w:r>
            <w:r w:rsidR="00820927">
              <w:rPr>
                <w:noProof/>
                <w:webHidden/>
              </w:rPr>
            </w:r>
            <w:r w:rsidR="00820927">
              <w:rPr>
                <w:noProof/>
                <w:webHidden/>
              </w:rPr>
              <w:fldChar w:fldCharType="separate"/>
            </w:r>
            <w:r w:rsidR="00820927">
              <w:rPr>
                <w:noProof/>
                <w:webHidden/>
              </w:rPr>
              <w:t>44</w:t>
            </w:r>
            <w:r w:rsidR="00820927">
              <w:rPr>
                <w:noProof/>
                <w:webHidden/>
              </w:rPr>
              <w:fldChar w:fldCharType="end"/>
            </w:r>
          </w:hyperlink>
        </w:p>
        <w:p w14:paraId="057D567D" w14:textId="28C36295"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93" w:history="1">
            <w:r w:rsidR="00820927" w:rsidRPr="002F64E9">
              <w:rPr>
                <w:rStyle w:val="Hyperlink"/>
                <w:rFonts w:ascii="Times" w:hAnsi="Times" w:cs="Arial"/>
                <w:noProof/>
              </w:rPr>
              <w:t>27.1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_Toc20154793 \h </w:instrText>
            </w:r>
            <w:r w:rsidR="00820927">
              <w:rPr>
                <w:noProof/>
                <w:webHidden/>
              </w:rPr>
            </w:r>
            <w:r w:rsidR="00820927">
              <w:rPr>
                <w:noProof/>
                <w:webHidden/>
              </w:rPr>
              <w:fldChar w:fldCharType="separate"/>
            </w:r>
            <w:r w:rsidR="00820927">
              <w:rPr>
                <w:noProof/>
                <w:webHidden/>
              </w:rPr>
              <w:t>44</w:t>
            </w:r>
            <w:r w:rsidR="00820927">
              <w:rPr>
                <w:noProof/>
                <w:webHidden/>
              </w:rPr>
              <w:fldChar w:fldCharType="end"/>
            </w:r>
          </w:hyperlink>
        </w:p>
        <w:p w14:paraId="346BB07C" w14:textId="746C131E"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94"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_Toc20154794 \h </w:instrText>
            </w:r>
            <w:r w:rsidR="00820927">
              <w:rPr>
                <w:noProof/>
                <w:webHidden/>
              </w:rPr>
            </w:r>
            <w:r w:rsidR="00820927">
              <w:rPr>
                <w:noProof/>
                <w:webHidden/>
              </w:rPr>
              <w:fldChar w:fldCharType="separate"/>
            </w:r>
            <w:r w:rsidR="00820927">
              <w:rPr>
                <w:noProof/>
                <w:webHidden/>
              </w:rPr>
              <w:t>44</w:t>
            </w:r>
            <w:r w:rsidR="00820927">
              <w:rPr>
                <w:noProof/>
                <w:webHidden/>
              </w:rPr>
              <w:fldChar w:fldCharType="end"/>
            </w:r>
          </w:hyperlink>
        </w:p>
        <w:p w14:paraId="225E4BEE" w14:textId="6F25A6DE"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795"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_Toc20154795 \h </w:instrText>
            </w:r>
            <w:r w:rsidR="00820927">
              <w:rPr>
                <w:noProof/>
                <w:webHidden/>
              </w:rPr>
            </w:r>
            <w:r w:rsidR="00820927">
              <w:rPr>
                <w:noProof/>
                <w:webHidden/>
              </w:rPr>
              <w:fldChar w:fldCharType="separate"/>
            </w:r>
            <w:r w:rsidR="00820927">
              <w:rPr>
                <w:noProof/>
                <w:webHidden/>
              </w:rPr>
              <w:t>44</w:t>
            </w:r>
            <w:r w:rsidR="00820927">
              <w:rPr>
                <w:noProof/>
                <w:webHidden/>
              </w:rPr>
              <w:fldChar w:fldCharType="end"/>
            </w:r>
          </w:hyperlink>
        </w:p>
        <w:p w14:paraId="1693BCDC" w14:textId="4C7A133F"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96" w:history="1">
            <w:r w:rsidR="00820927" w:rsidRPr="002F64E9">
              <w:rPr>
                <w:rStyle w:val="Hyperlink"/>
                <w:rFonts w:ascii="Times" w:hAnsi="Times" w:cs="Arial"/>
                <w:noProof/>
              </w:rPr>
              <w:t>27.2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_Toc20154796 \h </w:instrText>
            </w:r>
            <w:r w:rsidR="00820927">
              <w:rPr>
                <w:noProof/>
                <w:webHidden/>
              </w:rPr>
            </w:r>
            <w:r w:rsidR="00820927">
              <w:rPr>
                <w:noProof/>
                <w:webHidden/>
              </w:rPr>
              <w:fldChar w:fldCharType="separate"/>
            </w:r>
            <w:r w:rsidR="00820927">
              <w:rPr>
                <w:noProof/>
                <w:webHidden/>
              </w:rPr>
              <w:t>45</w:t>
            </w:r>
            <w:r w:rsidR="00820927">
              <w:rPr>
                <w:noProof/>
                <w:webHidden/>
              </w:rPr>
              <w:fldChar w:fldCharType="end"/>
            </w:r>
          </w:hyperlink>
        </w:p>
        <w:p w14:paraId="3CC0FDC4" w14:textId="3C762EDB"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97" w:history="1">
            <w:r w:rsidR="00820927" w:rsidRPr="002F64E9">
              <w:rPr>
                <w:rStyle w:val="Hyperlink"/>
                <w:rFonts w:ascii="Times" w:hAnsi="Times" w:cs="Arial"/>
                <w:noProof/>
              </w:rPr>
              <w:t>27.3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_Toc20154797 \h </w:instrText>
            </w:r>
            <w:r w:rsidR="00820927">
              <w:rPr>
                <w:noProof/>
                <w:webHidden/>
              </w:rPr>
            </w:r>
            <w:r w:rsidR="00820927">
              <w:rPr>
                <w:noProof/>
                <w:webHidden/>
              </w:rPr>
              <w:fldChar w:fldCharType="separate"/>
            </w:r>
            <w:r w:rsidR="00820927">
              <w:rPr>
                <w:noProof/>
                <w:webHidden/>
              </w:rPr>
              <w:t>45</w:t>
            </w:r>
            <w:r w:rsidR="00820927">
              <w:rPr>
                <w:noProof/>
                <w:webHidden/>
              </w:rPr>
              <w:fldChar w:fldCharType="end"/>
            </w:r>
          </w:hyperlink>
        </w:p>
        <w:p w14:paraId="52D42ABC" w14:textId="0ED81DC9"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798" w:history="1">
            <w:r w:rsidR="00820927" w:rsidRPr="002F64E9">
              <w:rPr>
                <w:rStyle w:val="Hyperlink"/>
                <w:rFonts w:ascii="Times" w:hAnsi="Times" w:cs="Arial"/>
                <w:bCs/>
                <w:noProof/>
              </w:rPr>
              <w:t>28</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Update and Fetch Address</w:t>
            </w:r>
            <w:r w:rsidR="00820927">
              <w:rPr>
                <w:noProof/>
                <w:webHidden/>
              </w:rPr>
              <w:tab/>
            </w:r>
            <w:r w:rsidR="00820927">
              <w:rPr>
                <w:noProof/>
                <w:webHidden/>
              </w:rPr>
              <w:fldChar w:fldCharType="begin"/>
            </w:r>
            <w:r w:rsidR="00820927">
              <w:rPr>
                <w:noProof/>
                <w:webHidden/>
              </w:rPr>
              <w:instrText xml:space="preserve"> PAGEREF _Toc20154798 \h </w:instrText>
            </w:r>
            <w:r w:rsidR="00820927">
              <w:rPr>
                <w:noProof/>
                <w:webHidden/>
              </w:rPr>
            </w:r>
            <w:r w:rsidR="00820927">
              <w:rPr>
                <w:noProof/>
                <w:webHidden/>
              </w:rPr>
              <w:fldChar w:fldCharType="separate"/>
            </w:r>
            <w:r w:rsidR="00820927">
              <w:rPr>
                <w:noProof/>
                <w:webHidden/>
              </w:rPr>
              <w:t>45</w:t>
            </w:r>
            <w:r w:rsidR="00820927">
              <w:rPr>
                <w:noProof/>
                <w:webHidden/>
              </w:rPr>
              <w:fldChar w:fldCharType="end"/>
            </w:r>
          </w:hyperlink>
        </w:p>
        <w:p w14:paraId="307842AB" w14:textId="328EEAC3"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799" w:history="1">
            <w:r w:rsidR="00820927" w:rsidRPr="002F64E9">
              <w:rPr>
                <w:rStyle w:val="Hyperlink"/>
                <w:rFonts w:ascii="Times" w:hAnsi="Times" w:cs="Arial"/>
                <w:noProof/>
              </w:rPr>
              <w:t>28.1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_Toc20154799 \h </w:instrText>
            </w:r>
            <w:r w:rsidR="00820927">
              <w:rPr>
                <w:noProof/>
                <w:webHidden/>
              </w:rPr>
            </w:r>
            <w:r w:rsidR="00820927">
              <w:rPr>
                <w:noProof/>
                <w:webHidden/>
              </w:rPr>
              <w:fldChar w:fldCharType="separate"/>
            </w:r>
            <w:r w:rsidR="00820927">
              <w:rPr>
                <w:noProof/>
                <w:webHidden/>
              </w:rPr>
              <w:t>46</w:t>
            </w:r>
            <w:r w:rsidR="00820927">
              <w:rPr>
                <w:noProof/>
                <w:webHidden/>
              </w:rPr>
              <w:fldChar w:fldCharType="end"/>
            </w:r>
          </w:hyperlink>
        </w:p>
        <w:p w14:paraId="10A261D5" w14:textId="45BEB7FA"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00"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_Toc20154800 \h </w:instrText>
            </w:r>
            <w:r w:rsidR="00820927">
              <w:rPr>
                <w:noProof/>
                <w:webHidden/>
              </w:rPr>
            </w:r>
            <w:r w:rsidR="00820927">
              <w:rPr>
                <w:noProof/>
                <w:webHidden/>
              </w:rPr>
              <w:fldChar w:fldCharType="separate"/>
            </w:r>
            <w:r w:rsidR="00820927">
              <w:rPr>
                <w:noProof/>
                <w:webHidden/>
              </w:rPr>
              <w:t>46</w:t>
            </w:r>
            <w:r w:rsidR="00820927">
              <w:rPr>
                <w:noProof/>
                <w:webHidden/>
              </w:rPr>
              <w:fldChar w:fldCharType="end"/>
            </w:r>
          </w:hyperlink>
        </w:p>
        <w:p w14:paraId="408FD556" w14:textId="415E9F61"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01"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_Toc20154801 \h </w:instrText>
            </w:r>
            <w:r w:rsidR="00820927">
              <w:rPr>
                <w:noProof/>
                <w:webHidden/>
              </w:rPr>
            </w:r>
            <w:r w:rsidR="00820927">
              <w:rPr>
                <w:noProof/>
                <w:webHidden/>
              </w:rPr>
              <w:fldChar w:fldCharType="separate"/>
            </w:r>
            <w:r w:rsidR="00820927">
              <w:rPr>
                <w:noProof/>
                <w:webHidden/>
              </w:rPr>
              <w:t>46</w:t>
            </w:r>
            <w:r w:rsidR="00820927">
              <w:rPr>
                <w:noProof/>
                <w:webHidden/>
              </w:rPr>
              <w:fldChar w:fldCharType="end"/>
            </w:r>
          </w:hyperlink>
        </w:p>
        <w:p w14:paraId="68F81D7B" w14:textId="34DA8CF3"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02" w:history="1">
            <w:r w:rsidR="00820927" w:rsidRPr="002F64E9">
              <w:rPr>
                <w:rStyle w:val="Hyperlink"/>
                <w:rFonts w:ascii="Times" w:hAnsi="Times" w:cs="Arial"/>
                <w:noProof/>
              </w:rPr>
              <w:t>28.2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_Toc20154802 \h </w:instrText>
            </w:r>
            <w:r w:rsidR="00820927">
              <w:rPr>
                <w:noProof/>
                <w:webHidden/>
              </w:rPr>
            </w:r>
            <w:r w:rsidR="00820927">
              <w:rPr>
                <w:noProof/>
                <w:webHidden/>
              </w:rPr>
              <w:fldChar w:fldCharType="separate"/>
            </w:r>
            <w:r w:rsidR="00820927">
              <w:rPr>
                <w:noProof/>
                <w:webHidden/>
              </w:rPr>
              <w:t>46</w:t>
            </w:r>
            <w:r w:rsidR="00820927">
              <w:rPr>
                <w:noProof/>
                <w:webHidden/>
              </w:rPr>
              <w:fldChar w:fldCharType="end"/>
            </w:r>
          </w:hyperlink>
        </w:p>
        <w:p w14:paraId="118FDE57" w14:textId="26FA3FF4"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03" w:history="1">
            <w:r w:rsidR="00820927" w:rsidRPr="002F64E9">
              <w:rPr>
                <w:rStyle w:val="Hyperlink"/>
                <w:rFonts w:ascii="Times" w:hAnsi="Times" w:cs="Arial"/>
                <w:noProof/>
              </w:rPr>
              <w:t>28.3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_Toc20154803 \h </w:instrText>
            </w:r>
            <w:r w:rsidR="00820927">
              <w:rPr>
                <w:noProof/>
                <w:webHidden/>
              </w:rPr>
            </w:r>
            <w:r w:rsidR="00820927">
              <w:rPr>
                <w:noProof/>
                <w:webHidden/>
              </w:rPr>
              <w:fldChar w:fldCharType="separate"/>
            </w:r>
            <w:r w:rsidR="00820927">
              <w:rPr>
                <w:noProof/>
                <w:webHidden/>
              </w:rPr>
              <w:t>46</w:t>
            </w:r>
            <w:r w:rsidR="00820927">
              <w:rPr>
                <w:noProof/>
                <w:webHidden/>
              </w:rPr>
              <w:fldChar w:fldCharType="end"/>
            </w:r>
          </w:hyperlink>
        </w:p>
        <w:p w14:paraId="57515D3C" w14:textId="33AD1269"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04" w:history="1">
            <w:r w:rsidR="00820927" w:rsidRPr="002F64E9">
              <w:rPr>
                <w:rStyle w:val="Hyperlink"/>
                <w:rFonts w:ascii="Times" w:hAnsi="Times" w:cs="Arial"/>
                <w:bCs/>
                <w:noProof/>
              </w:rPr>
              <w:t>29</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Delete Address</w:t>
            </w:r>
            <w:r w:rsidR="00820927">
              <w:rPr>
                <w:noProof/>
                <w:webHidden/>
              </w:rPr>
              <w:tab/>
            </w:r>
            <w:r w:rsidR="00820927">
              <w:rPr>
                <w:noProof/>
                <w:webHidden/>
              </w:rPr>
              <w:fldChar w:fldCharType="begin"/>
            </w:r>
            <w:r w:rsidR="00820927">
              <w:rPr>
                <w:noProof/>
                <w:webHidden/>
              </w:rPr>
              <w:instrText xml:space="preserve"> PAGEREF _Toc20154804 \h </w:instrText>
            </w:r>
            <w:r w:rsidR="00820927">
              <w:rPr>
                <w:noProof/>
                <w:webHidden/>
              </w:rPr>
            </w:r>
            <w:r w:rsidR="00820927">
              <w:rPr>
                <w:noProof/>
                <w:webHidden/>
              </w:rPr>
              <w:fldChar w:fldCharType="separate"/>
            </w:r>
            <w:r w:rsidR="00820927">
              <w:rPr>
                <w:noProof/>
                <w:webHidden/>
              </w:rPr>
              <w:t>47</w:t>
            </w:r>
            <w:r w:rsidR="00820927">
              <w:rPr>
                <w:noProof/>
                <w:webHidden/>
              </w:rPr>
              <w:fldChar w:fldCharType="end"/>
            </w:r>
          </w:hyperlink>
        </w:p>
        <w:p w14:paraId="6772B863" w14:textId="752D86E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05" w:history="1">
            <w:r w:rsidR="00820927" w:rsidRPr="002F64E9">
              <w:rPr>
                <w:rStyle w:val="Hyperlink"/>
                <w:rFonts w:ascii="Times" w:hAnsi="Times" w:cs="Arial"/>
                <w:noProof/>
              </w:rPr>
              <w:t>29.1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_Toc20154805 \h </w:instrText>
            </w:r>
            <w:r w:rsidR="00820927">
              <w:rPr>
                <w:noProof/>
                <w:webHidden/>
              </w:rPr>
            </w:r>
            <w:r w:rsidR="00820927">
              <w:rPr>
                <w:noProof/>
                <w:webHidden/>
              </w:rPr>
              <w:fldChar w:fldCharType="separate"/>
            </w:r>
            <w:r w:rsidR="00820927">
              <w:rPr>
                <w:noProof/>
                <w:webHidden/>
              </w:rPr>
              <w:t>47</w:t>
            </w:r>
            <w:r w:rsidR="00820927">
              <w:rPr>
                <w:noProof/>
                <w:webHidden/>
              </w:rPr>
              <w:fldChar w:fldCharType="end"/>
            </w:r>
          </w:hyperlink>
        </w:p>
        <w:p w14:paraId="371895E4" w14:textId="7CA22B65"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06"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_Toc20154806 \h </w:instrText>
            </w:r>
            <w:r w:rsidR="00820927">
              <w:rPr>
                <w:noProof/>
                <w:webHidden/>
              </w:rPr>
            </w:r>
            <w:r w:rsidR="00820927">
              <w:rPr>
                <w:noProof/>
                <w:webHidden/>
              </w:rPr>
              <w:fldChar w:fldCharType="separate"/>
            </w:r>
            <w:r w:rsidR="00820927">
              <w:rPr>
                <w:noProof/>
                <w:webHidden/>
              </w:rPr>
              <w:t>47</w:t>
            </w:r>
            <w:r w:rsidR="00820927">
              <w:rPr>
                <w:noProof/>
                <w:webHidden/>
              </w:rPr>
              <w:fldChar w:fldCharType="end"/>
            </w:r>
          </w:hyperlink>
        </w:p>
        <w:p w14:paraId="453B2332" w14:textId="06E1A4B1"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07"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_Toc20154807 \h </w:instrText>
            </w:r>
            <w:r w:rsidR="00820927">
              <w:rPr>
                <w:noProof/>
                <w:webHidden/>
              </w:rPr>
            </w:r>
            <w:r w:rsidR="00820927">
              <w:rPr>
                <w:noProof/>
                <w:webHidden/>
              </w:rPr>
              <w:fldChar w:fldCharType="separate"/>
            </w:r>
            <w:r w:rsidR="00820927">
              <w:rPr>
                <w:noProof/>
                <w:webHidden/>
              </w:rPr>
              <w:t>47</w:t>
            </w:r>
            <w:r w:rsidR="00820927">
              <w:rPr>
                <w:noProof/>
                <w:webHidden/>
              </w:rPr>
              <w:fldChar w:fldCharType="end"/>
            </w:r>
          </w:hyperlink>
        </w:p>
        <w:p w14:paraId="08C20710" w14:textId="2105F57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08" w:history="1">
            <w:r w:rsidR="00820927" w:rsidRPr="002F64E9">
              <w:rPr>
                <w:rStyle w:val="Hyperlink"/>
                <w:rFonts w:ascii="Times" w:hAnsi="Times" w:cs="Arial"/>
                <w:noProof/>
              </w:rPr>
              <w:t>29.2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_Toc20154808 \h </w:instrText>
            </w:r>
            <w:r w:rsidR="00820927">
              <w:rPr>
                <w:noProof/>
                <w:webHidden/>
              </w:rPr>
            </w:r>
            <w:r w:rsidR="00820927">
              <w:rPr>
                <w:noProof/>
                <w:webHidden/>
              </w:rPr>
              <w:fldChar w:fldCharType="separate"/>
            </w:r>
            <w:r w:rsidR="00820927">
              <w:rPr>
                <w:noProof/>
                <w:webHidden/>
              </w:rPr>
              <w:t>47</w:t>
            </w:r>
            <w:r w:rsidR="00820927">
              <w:rPr>
                <w:noProof/>
                <w:webHidden/>
              </w:rPr>
              <w:fldChar w:fldCharType="end"/>
            </w:r>
          </w:hyperlink>
        </w:p>
        <w:p w14:paraId="1695B8BF" w14:textId="434963FB"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09" w:history="1">
            <w:r w:rsidR="00820927" w:rsidRPr="002F64E9">
              <w:rPr>
                <w:rStyle w:val="Hyperlink"/>
                <w:rFonts w:ascii="Times" w:hAnsi="Times" w:cs="Arial"/>
                <w:noProof/>
              </w:rPr>
              <w:t>29.3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_Toc20154809 \h </w:instrText>
            </w:r>
            <w:r w:rsidR="00820927">
              <w:rPr>
                <w:noProof/>
                <w:webHidden/>
              </w:rPr>
            </w:r>
            <w:r w:rsidR="00820927">
              <w:rPr>
                <w:noProof/>
                <w:webHidden/>
              </w:rPr>
              <w:fldChar w:fldCharType="separate"/>
            </w:r>
            <w:r w:rsidR="00820927">
              <w:rPr>
                <w:noProof/>
                <w:webHidden/>
              </w:rPr>
              <w:t>48</w:t>
            </w:r>
            <w:r w:rsidR="00820927">
              <w:rPr>
                <w:noProof/>
                <w:webHidden/>
              </w:rPr>
              <w:fldChar w:fldCharType="end"/>
            </w:r>
          </w:hyperlink>
        </w:p>
        <w:p w14:paraId="08DD3941" w14:textId="0025F9A1"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10" w:history="1">
            <w:r w:rsidR="00820927" w:rsidRPr="002F64E9">
              <w:rPr>
                <w:rStyle w:val="Hyperlink"/>
                <w:rFonts w:ascii="Times" w:hAnsi="Times" w:cs="Arial"/>
                <w:bCs/>
                <w:noProof/>
              </w:rPr>
              <w:t>30</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Delete and Fetch Address</w:t>
            </w:r>
            <w:r w:rsidR="00820927">
              <w:rPr>
                <w:noProof/>
                <w:webHidden/>
              </w:rPr>
              <w:tab/>
            </w:r>
            <w:r w:rsidR="00820927">
              <w:rPr>
                <w:noProof/>
                <w:webHidden/>
              </w:rPr>
              <w:fldChar w:fldCharType="begin"/>
            </w:r>
            <w:r w:rsidR="00820927">
              <w:rPr>
                <w:noProof/>
                <w:webHidden/>
              </w:rPr>
              <w:instrText xml:space="preserve"> PAGEREF _Toc20154810 \h </w:instrText>
            </w:r>
            <w:r w:rsidR="00820927">
              <w:rPr>
                <w:noProof/>
                <w:webHidden/>
              </w:rPr>
            </w:r>
            <w:r w:rsidR="00820927">
              <w:rPr>
                <w:noProof/>
                <w:webHidden/>
              </w:rPr>
              <w:fldChar w:fldCharType="separate"/>
            </w:r>
            <w:r w:rsidR="00820927">
              <w:rPr>
                <w:noProof/>
                <w:webHidden/>
              </w:rPr>
              <w:t>48</w:t>
            </w:r>
            <w:r w:rsidR="00820927">
              <w:rPr>
                <w:noProof/>
                <w:webHidden/>
              </w:rPr>
              <w:fldChar w:fldCharType="end"/>
            </w:r>
          </w:hyperlink>
        </w:p>
        <w:p w14:paraId="29EA1921" w14:textId="159E0E52"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11" w:history="1">
            <w:r w:rsidR="00820927" w:rsidRPr="002F64E9">
              <w:rPr>
                <w:rStyle w:val="Hyperlink"/>
                <w:rFonts w:ascii="Times" w:hAnsi="Times" w:cs="Arial"/>
                <w:noProof/>
              </w:rPr>
              <w:t>30.1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_Toc20154811 \h </w:instrText>
            </w:r>
            <w:r w:rsidR="00820927">
              <w:rPr>
                <w:noProof/>
                <w:webHidden/>
              </w:rPr>
            </w:r>
            <w:r w:rsidR="00820927">
              <w:rPr>
                <w:noProof/>
                <w:webHidden/>
              </w:rPr>
              <w:fldChar w:fldCharType="separate"/>
            </w:r>
            <w:r w:rsidR="00820927">
              <w:rPr>
                <w:noProof/>
                <w:webHidden/>
              </w:rPr>
              <w:t>48</w:t>
            </w:r>
            <w:r w:rsidR="00820927">
              <w:rPr>
                <w:noProof/>
                <w:webHidden/>
              </w:rPr>
              <w:fldChar w:fldCharType="end"/>
            </w:r>
          </w:hyperlink>
        </w:p>
        <w:p w14:paraId="14D2C867" w14:textId="2BCEF74A"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12"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_Toc20154812 \h </w:instrText>
            </w:r>
            <w:r w:rsidR="00820927">
              <w:rPr>
                <w:noProof/>
                <w:webHidden/>
              </w:rPr>
            </w:r>
            <w:r w:rsidR="00820927">
              <w:rPr>
                <w:noProof/>
                <w:webHidden/>
              </w:rPr>
              <w:fldChar w:fldCharType="separate"/>
            </w:r>
            <w:r w:rsidR="00820927">
              <w:rPr>
                <w:noProof/>
                <w:webHidden/>
              </w:rPr>
              <w:t>48</w:t>
            </w:r>
            <w:r w:rsidR="00820927">
              <w:rPr>
                <w:noProof/>
                <w:webHidden/>
              </w:rPr>
              <w:fldChar w:fldCharType="end"/>
            </w:r>
          </w:hyperlink>
        </w:p>
        <w:p w14:paraId="755EE0D8" w14:textId="5D64BAF2"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13"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_Toc20154813 \h </w:instrText>
            </w:r>
            <w:r w:rsidR="00820927">
              <w:rPr>
                <w:noProof/>
                <w:webHidden/>
              </w:rPr>
            </w:r>
            <w:r w:rsidR="00820927">
              <w:rPr>
                <w:noProof/>
                <w:webHidden/>
              </w:rPr>
              <w:fldChar w:fldCharType="separate"/>
            </w:r>
            <w:r w:rsidR="00820927">
              <w:rPr>
                <w:noProof/>
                <w:webHidden/>
              </w:rPr>
              <w:t>48</w:t>
            </w:r>
            <w:r w:rsidR="00820927">
              <w:rPr>
                <w:noProof/>
                <w:webHidden/>
              </w:rPr>
              <w:fldChar w:fldCharType="end"/>
            </w:r>
          </w:hyperlink>
        </w:p>
        <w:p w14:paraId="53E4BEF8" w14:textId="1BD25B52"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14" w:history="1">
            <w:r w:rsidR="00820927" w:rsidRPr="002F64E9">
              <w:rPr>
                <w:rStyle w:val="Hyperlink"/>
                <w:rFonts w:ascii="Times" w:hAnsi="Times" w:cs="Arial"/>
                <w:noProof/>
              </w:rPr>
              <w:t>30.2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_Toc20154814 \h </w:instrText>
            </w:r>
            <w:r w:rsidR="00820927">
              <w:rPr>
                <w:noProof/>
                <w:webHidden/>
              </w:rPr>
            </w:r>
            <w:r w:rsidR="00820927">
              <w:rPr>
                <w:noProof/>
                <w:webHidden/>
              </w:rPr>
              <w:fldChar w:fldCharType="separate"/>
            </w:r>
            <w:r w:rsidR="00820927">
              <w:rPr>
                <w:noProof/>
                <w:webHidden/>
              </w:rPr>
              <w:t>49</w:t>
            </w:r>
            <w:r w:rsidR="00820927">
              <w:rPr>
                <w:noProof/>
                <w:webHidden/>
              </w:rPr>
              <w:fldChar w:fldCharType="end"/>
            </w:r>
          </w:hyperlink>
        </w:p>
        <w:p w14:paraId="097F1DB8" w14:textId="3D327DCE"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15" w:history="1">
            <w:r w:rsidR="00820927" w:rsidRPr="002F64E9">
              <w:rPr>
                <w:rStyle w:val="Hyperlink"/>
                <w:rFonts w:ascii="Times" w:hAnsi="Times" w:cs="Arial"/>
                <w:noProof/>
              </w:rPr>
              <w:t>30.3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_Toc20154815 \h </w:instrText>
            </w:r>
            <w:r w:rsidR="00820927">
              <w:rPr>
                <w:noProof/>
                <w:webHidden/>
              </w:rPr>
            </w:r>
            <w:r w:rsidR="00820927">
              <w:rPr>
                <w:noProof/>
                <w:webHidden/>
              </w:rPr>
              <w:fldChar w:fldCharType="separate"/>
            </w:r>
            <w:r w:rsidR="00820927">
              <w:rPr>
                <w:noProof/>
                <w:webHidden/>
              </w:rPr>
              <w:t>49</w:t>
            </w:r>
            <w:r w:rsidR="00820927">
              <w:rPr>
                <w:noProof/>
                <w:webHidden/>
              </w:rPr>
              <w:fldChar w:fldCharType="end"/>
            </w:r>
          </w:hyperlink>
        </w:p>
        <w:p w14:paraId="6CA3C55A" w14:textId="37DD5FF5"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16" w:history="1">
            <w:r w:rsidR="00820927" w:rsidRPr="002F64E9">
              <w:rPr>
                <w:rStyle w:val="Hyperlink"/>
                <w:rFonts w:ascii="Times" w:hAnsi="Times" w:cs="Arial"/>
                <w:bCs/>
                <w:noProof/>
              </w:rPr>
              <w:t>31</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Retailers</w:t>
            </w:r>
            <w:r w:rsidR="00820927">
              <w:rPr>
                <w:noProof/>
                <w:webHidden/>
              </w:rPr>
              <w:tab/>
            </w:r>
            <w:r w:rsidR="00820927">
              <w:rPr>
                <w:noProof/>
                <w:webHidden/>
              </w:rPr>
              <w:fldChar w:fldCharType="begin"/>
            </w:r>
            <w:r w:rsidR="00820927">
              <w:rPr>
                <w:noProof/>
                <w:webHidden/>
              </w:rPr>
              <w:instrText xml:space="preserve"> PAGEREF _Toc20154816 \h </w:instrText>
            </w:r>
            <w:r w:rsidR="00820927">
              <w:rPr>
                <w:noProof/>
                <w:webHidden/>
              </w:rPr>
            </w:r>
            <w:r w:rsidR="00820927">
              <w:rPr>
                <w:noProof/>
                <w:webHidden/>
              </w:rPr>
              <w:fldChar w:fldCharType="separate"/>
            </w:r>
            <w:r w:rsidR="00820927">
              <w:rPr>
                <w:noProof/>
                <w:webHidden/>
              </w:rPr>
              <w:t>49</w:t>
            </w:r>
            <w:r w:rsidR="00820927">
              <w:rPr>
                <w:noProof/>
                <w:webHidden/>
              </w:rPr>
              <w:fldChar w:fldCharType="end"/>
            </w:r>
          </w:hyperlink>
        </w:p>
        <w:p w14:paraId="61D6FFA9" w14:textId="6F49D836"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17" w:history="1">
            <w:r w:rsidR="00820927" w:rsidRPr="002F64E9">
              <w:rPr>
                <w:rStyle w:val="Hyperlink"/>
                <w:rFonts w:ascii="Times" w:hAnsi="Times" w:cs="Arial"/>
                <w:noProof/>
              </w:rPr>
              <w:t>31.1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_Toc20154817 \h </w:instrText>
            </w:r>
            <w:r w:rsidR="00820927">
              <w:rPr>
                <w:noProof/>
                <w:webHidden/>
              </w:rPr>
            </w:r>
            <w:r w:rsidR="00820927">
              <w:rPr>
                <w:noProof/>
                <w:webHidden/>
              </w:rPr>
              <w:fldChar w:fldCharType="separate"/>
            </w:r>
            <w:r w:rsidR="00820927">
              <w:rPr>
                <w:noProof/>
                <w:webHidden/>
              </w:rPr>
              <w:t>49</w:t>
            </w:r>
            <w:r w:rsidR="00820927">
              <w:rPr>
                <w:noProof/>
                <w:webHidden/>
              </w:rPr>
              <w:fldChar w:fldCharType="end"/>
            </w:r>
          </w:hyperlink>
        </w:p>
        <w:p w14:paraId="101ADAE0" w14:textId="1E9A72DD"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18"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_Toc20154818 \h </w:instrText>
            </w:r>
            <w:r w:rsidR="00820927">
              <w:rPr>
                <w:noProof/>
                <w:webHidden/>
              </w:rPr>
            </w:r>
            <w:r w:rsidR="00820927">
              <w:rPr>
                <w:noProof/>
                <w:webHidden/>
              </w:rPr>
              <w:fldChar w:fldCharType="separate"/>
            </w:r>
            <w:r w:rsidR="00820927">
              <w:rPr>
                <w:noProof/>
                <w:webHidden/>
              </w:rPr>
              <w:t>49</w:t>
            </w:r>
            <w:r w:rsidR="00820927">
              <w:rPr>
                <w:noProof/>
                <w:webHidden/>
              </w:rPr>
              <w:fldChar w:fldCharType="end"/>
            </w:r>
          </w:hyperlink>
        </w:p>
        <w:p w14:paraId="714B8D1A" w14:textId="692996DC"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19"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_Toc20154819 \h </w:instrText>
            </w:r>
            <w:r w:rsidR="00820927">
              <w:rPr>
                <w:noProof/>
                <w:webHidden/>
              </w:rPr>
            </w:r>
            <w:r w:rsidR="00820927">
              <w:rPr>
                <w:noProof/>
                <w:webHidden/>
              </w:rPr>
              <w:fldChar w:fldCharType="separate"/>
            </w:r>
            <w:r w:rsidR="00820927">
              <w:rPr>
                <w:noProof/>
                <w:webHidden/>
              </w:rPr>
              <w:t>49</w:t>
            </w:r>
            <w:r w:rsidR="00820927">
              <w:rPr>
                <w:noProof/>
                <w:webHidden/>
              </w:rPr>
              <w:fldChar w:fldCharType="end"/>
            </w:r>
          </w:hyperlink>
        </w:p>
        <w:p w14:paraId="7A711474" w14:textId="283F8264"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20" w:history="1">
            <w:r w:rsidR="00820927" w:rsidRPr="002F64E9">
              <w:rPr>
                <w:rStyle w:val="Hyperlink"/>
                <w:rFonts w:ascii="Times" w:hAnsi="Times" w:cs="Arial"/>
                <w:noProof/>
              </w:rPr>
              <w:t>31.2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_Toc20154820 \h </w:instrText>
            </w:r>
            <w:r w:rsidR="00820927">
              <w:rPr>
                <w:noProof/>
                <w:webHidden/>
              </w:rPr>
            </w:r>
            <w:r w:rsidR="00820927">
              <w:rPr>
                <w:noProof/>
                <w:webHidden/>
              </w:rPr>
              <w:fldChar w:fldCharType="separate"/>
            </w:r>
            <w:r w:rsidR="00820927">
              <w:rPr>
                <w:noProof/>
                <w:webHidden/>
              </w:rPr>
              <w:t>50</w:t>
            </w:r>
            <w:r w:rsidR="00820927">
              <w:rPr>
                <w:noProof/>
                <w:webHidden/>
              </w:rPr>
              <w:fldChar w:fldCharType="end"/>
            </w:r>
          </w:hyperlink>
        </w:p>
        <w:p w14:paraId="5F2AA9A3" w14:textId="5BC3A1B0"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21" w:history="1">
            <w:r w:rsidR="00820927" w:rsidRPr="002F64E9">
              <w:rPr>
                <w:rStyle w:val="Hyperlink"/>
                <w:rFonts w:ascii="Times" w:hAnsi="Times" w:cs="Arial"/>
                <w:noProof/>
              </w:rPr>
              <w:t>31.3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_Toc20154821 \h </w:instrText>
            </w:r>
            <w:r w:rsidR="00820927">
              <w:rPr>
                <w:noProof/>
                <w:webHidden/>
              </w:rPr>
            </w:r>
            <w:r w:rsidR="00820927">
              <w:rPr>
                <w:noProof/>
                <w:webHidden/>
              </w:rPr>
              <w:fldChar w:fldCharType="separate"/>
            </w:r>
            <w:r w:rsidR="00820927">
              <w:rPr>
                <w:noProof/>
                <w:webHidden/>
              </w:rPr>
              <w:t>50</w:t>
            </w:r>
            <w:r w:rsidR="00820927">
              <w:rPr>
                <w:noProof/>
                <w:webHidden/>
              </w:rPr>
              <w:fldChar w:fldCharType="end"/>
            </w:r>
          </w:hyperlink>
        </w:p>
        <w:p w14:paraId="02BACA07" w14:textId="0108EEA7"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22" w:history="1">
            <w:r w:rsidR="00820927" w:rsidRPr="002F64E9">
              <w:rPr>
                <w:rStyle w:val="Hyperlink"/>
                <w:rFonts w:ascii="Times" w:hAnsi="Times" w:cs="Arial"/>
                <w:bCs/>
                <w:noProof/>
              </w:rPr>
              <w:t>32</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Retailers</w:t>
            </w:r>
            <w:r w:rsidR="00820927">
              <w:rPr>
                <w:noProof/>
                <w:webHidden/>
              </w:rPr>
              <w:tab/>
            </w:r>
            <w:r w:rsidR="00820927">
              <w:rPr>
                <w:noProof/>
                <w:webHidden/>
              </w:rPr>
              <w:fldChar w:fldCharType="begin"/>
            </w:r>
            <w:r w:rsidR="00820927">
              <w:rPr>
                <w:noProof/>
                <w:webHidden/>
              </w:rPr>
              <w:instrText xml:space="preserve"> PAGEREF _Toc20154822 \h </w:instrText>
            </w:r>
            <w:r w:rsidR="00820927">
              <w:rPr>
                <w:noProof/>
                <w:webHidden/>
              </w:rPr>
            </w:r>
            <w:r w:rsidR="00820927">
              <w:rPr>
                <w:noProof/>
                <w:webHidden/>
              </w:rPr>
              <w:fldChar w:fldCharType="separate"/>
            </w:r>
            <w:r w:rsidR="00820927">
              <w:rPr>
                <w:noProof/>
                <w:webHidden/>
              </w:rPr>
              <w:t>50</w:t>
            </w:r>
            <w:r w:rsidR="00820927">
              <w:rPr>
                <w:noProof/>
                <w:webHidden/>
              </w:rPr>
              <w:fldChar w:fldCharType="end"/>
            </w:r>
          </w:hyperlink>
        </w:p>
        <w:p w14:paraId="52E53307" w14:textId="4ECF7F1B"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23" w:history="1">
            <w:r w:rsidR="00820927" w:rsidRPr="002F64E9">
              <w:rPr>
                <w:rStyle w:val="Hyperlink"/>
                <w:rFonts w:ascii="Times" w:hAnsi="Times" w:cs="Arial"/>
                <w:noProof/>
              </w:rPr>
              <w:t>32.1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_Toc20154823 \h </w:instrText>
            </w:r>
            <w:r w:rsidR="00820927">
              <w:rPr>
                <w:noProof/>
                <w:webHidden/>
              </w:rPr>
            </w:r>
            <w:r w:rsidR="00820927">
              <w:rPr>
                <w:noProof/>
                <w:webHidden/>
              </w:rPr>
              <w:fldChar w:fldCharType="separate"/>
            </w:r>
            <w:r w:rsidR="00820927">
              <w:rPr>
                <w:noProof/>
                <w:webHidden/>
              </w:rPr>
              <w:t>50</w:t>
            </w:r>
            <w:r w:rsidR="00820927">
              <w:rPr>
                <w:noProof/>
                <w:webHidden/>
              </w:rPr>
              <w:fldChar w:fldCharType="end"/>
            </w:r>
          </w:hyperlink>
        </w:p>
        <w:p w14:paraId="3DE36E22" w14:textId="42F2EBA5"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24"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_Toc20154824 \h </w:instrText>
            </w:r>
            <w:r w:rsidR="00820927">
              <w:rPr>
                <w:noProof/>
                <w:webHidden/>
              </w:rPr>
            </w:r>
            <w:r w:rsidR="00820927">
              <w:rPr>
                <w:noProof/>
                <w:webHidden/>
              </w:rPr>
              <w:fldChar w:fldCharType="separate"/>
            </w:r>
            <w:r w:rsidR="00820927">
              <w:rPr>
                <w:noProof/>
                <w:webHidden/>
              </w:rPr>
              <w:t>50</w:t>
            </w:r>
            <w:r w:rsidR="00820927">
              <w:rPr>
                <w:noProof/>
                <w:webHidden/>
              </w:rPr>
              <w:fldChar w:fldCharType="end"/>
            </w:r>
          </w:hyperlink>
        </w:p>
        <w:p w14:paraId="5904EFFB" w14:textId="0FB63544"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25"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_Toc20154825 \h </w:instrText>
            </w:r>
            <w:r w:rsidR="00820927">
              <w:rPr>
                <w:noProof/>
                <w:webHidden/>
              </w:rPr>
            </w:r>
            <w:r w:rsidR="00820927">
              <w:rPr>
                <w:noProof/>
                <w:webHidden/>
              </w:rPr>
              <w:fldChar w:fldCharType="separate"/>
            </w:r>
            <w:r w:rsidR="00820927">
              <w:rPr>
                <w:noProof/>
                <w:webHidden/>
              </w:rPr>
              <w:t>51</w:t>
            </w:r>
            <w:r w:rsidR="00820927">
              <w:rPr>
                <w:noProof/>
                <w:webHidden/>
              </w:rPr>
              <w:fldChar w:fldCharType="end"/>
            </w:r>
          </w:hyperlink>
        </w:p>
        <w:p w14:paraId="2D776406" w14:textId="4B0D73CC"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26" w:history="1">
            <w:r w:rsidR="00820927" w:rsidRPr="002F64E9">
              <w:rPr>
                <w:rStyle w:val="Hyperlink"/>
                <w:rFonts w:ascii="Times" w:hAnsi="Times" w:cs="Arial"/>
                <w:noProof/>
              </w:rPr>
              <w:t>32.2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_Toc20154826 \h </w:instrText>
            </w:r>
            <w:r w:rsidR="00820927">
              <w:rPr>
                <w:noProof/>
                <w:webHidden/>
              </w:rPr>
            </w:r>
            <w:r w:rsidR="00820927">
              <w:rPr>
                <w:noProof/>
                <w:webHidden/>
              </w:rPr>
              <w:fldChar w:fldCharType="separate"/>
            </w:r>
            <w:r w:rsidR="00820927">
              <w:rPr>
                <w:noProof/>
                <w:webHidden/>
              </w:rPr>
              <w:t>51</w:t>
            </w:r>
            <w:r w:rsidR="00820927">
              <w:rPr>
                <w:noProof/>
                <w:webHidden/>
              </w:rPr>
              <w:fldChar w:fldCharType="end"/>
            </w:r>
          </w:hyperlink>
        </w:p>
        <w:p w14:paraId="58450CF9" w14:textId="1DEE9767"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27" w:history="1">
            <w:r w:rsidR="00820927" w:rsidRPr="002F64E9">
              <w:rPr>
                <w:rStyle w:val="Hyperlink"/>
                <w:rFonts w:ascii="Times" w:hAnsi="Times" w:cs="Arial"/>
                <w:noProof/>
              </w:rPr>
              <w:t>32.3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_Toc20154827 \h </w:instrText>
            </w:r>
            <w:r w:rsidR="00820927">
              <w:rPr>
                <w:noProof/>
                <w:webHidden/>
              </w:rPr>
            </w:r>
            <w:r w:rsidR="00820927">
              <w:rPr>
                <w:noProof/>
                <w:webHidden/>
              </w:rPr>
              <w:fldChar w:fldCharType="separate"/>
            </w:r>
            <w:r w:rsidR="00820927">
              <w:rPr>
                <w:noProof/>
                <w:webHidden/>
              </w:rPr>
              <w:t>51</w:t>
            </w:r>
            <w:r w:rsidR="00820927">
              <w:rPr>
                <w:noProof/>
                <w:webHidden/>
              </w:rPr>
              <w:fldChar w:fldCharType="end"/>
            </w:r>
          </w:hyperlink>
        </w:p>
        <w:p w14:paraId="6C0FA1A4" w14:textId="0A7E7474"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28" w:history="1">
            <w:r w:rsidR="00820927" w:rsidRPr="002F64E9">
              <w:rPr>
                <w:rStyle w:val="Hyperlink"/>
                <w:rFonts w:ascii="Times" w:hAnsi="Times" w:cs="Arial"/>
                <w:bCs/>
                <w:noProof/>
              </w:rPr>
              <w:t>33</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Set Payment Details</w:t>
            </w:r>
            <w:r w:rsidR="00820927">
              <w:rPr>
                <w:noProof/>
                <w:webHidden/>
              </w:rPr>
              <w:tab/>
            </w:r>
            <w:r w:rsidR="00820927">
              <w:rPr>
                <w:noProof/>
                <w:webHidden/>
              </w:rPr>
              <w:fldChar w:fldCharType="begin"/>
            </w:r>
            <w:r w:rsidR="00820927">
              <w:rPr>
                <w:noProof/>
                <w:webHidden/>
              </w:rPr>
              <w:instrText xml:space="preserve"> PAGEREF _Toc20154828 \h </w:instrText>
            </w:r>
            <w:r w:rsidR="00820927">
              <w:rPr>
                <w:noProof/>
                <w:webHidden/>
              </w:rPr>
            </w:r>
            <w:r w:rsidR="00820927">
              <w:rPr>
                <w:noProof/>
                <w:webHidden/>
              </w:rPr>
              <w:fldChar w:fldCharType="separate"/>
            </w:r>
            <w:r w:rsidR="00820927">
              <w:rPr>
                <w:noProof/>
                <w:webHidden/>
              </w:rPr>
              <w:t>51</w:t>
            </w:r>
            <w:r w:rsidR="00820927">
              <w:rPr>
                <w:noProof/>
                <w:webHidden/>
              </w:rPr>
              <w:fldChar w:fldCharType="end"/>
            </w:r>
          </w:hyperlink>
        </w:p>
        <w:p w14:paraId="2EB91414" w14:textId="428F5122"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29" w:history="1">
            <w:r w:rsidR="00820927" w:rsidRPr="002F64E9">
              <w:rPr>
                <w:rStyle w:val="Hyperlink"/>
                <w:rFonts w:ascii="Times" w:hAnsi="Times" w:cs="Arial"/>
                <w:noProof/>
              </w:rPr>
              <w:t>33.1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_Toc20154829 \h </w:instrText>
            </w:r>
            <w:r w:rsidR="00820927">
              <w:rPr>
                <w:noProof/>
                <w:webHidden/>
              </w:rPr>
            </w:r>
            <w:r w:rsidR="00820927">
              <w:rPr>
                <w:noProof/>
                <w:webHidden/>
              </w:rPr>
              <w:fldChar w:fldCharType="separate"/>
            </w:r>
            <w:r w:rsidR="00820927">
              <w:rPr>
                <w:noProof/>
                <w:webHidden/>
              </w:rPr>
              <w:t>51</w:t>
            </w:r>
            <w:r w:rsidR="00820927">
              <w:rPr>
                <w:noProof/>
                <w:webHidden/>
              </w:rPr>
              <w:fldChar w:fldCharType="end"/>
            </w:r>
          </w:hyperlink>
        </w:p>
        <w:p w14:paraId="0D4414B7" w14:textId="5A146676"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30"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_Toc20154830 \h </w:instrText>
            </w:r>
            <w:r w:rsidR="00820927">
              <w:rPr>
                <w:noProof/>
                <w:webHidden/>
              </w:rPr>
            </w:r>
            <w:r w:rsidR="00820927">
              <w:rPr>
                <w:noProof/>
                <w:webHidden/>
              </w:rPr>
              <w:fldChar w:fldCharType="separate"/>
            </w:r>
            <w:r w:rsidR="00820927">
              <w:rPr>
                <w:noProof/>
                <w:webHidden/>
              </w:rPr>
              <w:t>52</w:t>
            </w:r>
            <w:r w:rsidR="00820927">
              <w:rPr>
                <w:noProof/>
                <w:webHidden/>
              </w:rPr>
              <w:fldChar w:fldCharType="end"/>
            </w:r>
          </w:hyperlink>
        </w:p>
        <w:p w14:paraId="07DB74F8" w14:textId="16DF65C9"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31"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_Toc20154831 \h </w:instrText>
            </w:r>
            <w:r w:rsidR="00820927">
              <w:rPr>
                <w:noProof/>
                <w:webHidden/>
              </w:rPr>
            </w:r>
            <w:r w:rsidR="00820927">
              <w:rPr>
                <w:noProof/>
                <w:webHidden/>
              </w:rPr>
              <w:fldChar w:fldCharType="separate"/>
            </w:r>
            <w:r w:rsidR="00820927">
              <w:rPr>
                <w:noProof/>
                <w:webHidden/>
              </w:rPr>
              <w:t>52</w:t>
            </w:r>
            <w:r w:rsidR="00820927">
              <w:rPr>
                <w:noProof/>
                <w:webHidden/>
              </w:rPr>
              <w:fldChar w:fldCharType="end"/>
            </w:r>
          </w:hyperlink>
        </w:p>
        <w:p w14:paraId="09230253" w14:textId="1D70201B"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32" w:history="1">
            <w:r w:rsidR="00820927" w:rsidRPr="002F64E9">
              <w:rPr>
                <w:rStyle w:val="Hyperlink"/>
                <w:rFonts w:ascii="Times" w:hAnsi="Times" w:cs="Arial"/>
                <w:noProof/>
              </w:rPr>
              <w:t>33.2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_Toc20154832 \h </w:instrText>
            </w:r>
            <w:r w:rsidR="00820927">
              <w:rPr>
                <w:noProof/>
                <w:webHidden/>
              </w:rPr>
            </w:r>
            <w:r w:rsidR="00820927">
              <w:rPr>
                <w:noProof/>
                <w:webHidden/>
              </w:rPr>
              <w:fldChar w:fldCharType="separate"/>
            </w:r>
            <w:r w:rsidR="00820927">
              <w:rPr>
                <w:noProof/>
                <w:webHidden/>
              </w:rPr>
              <w:t>52</w:t>
            </w:r>
            <w:r w:rsidR="00820927">
              <w:rPr>
                <w:noProof/>
                <w:webHidden/>
              </w:rPr>
              <w:fldChar w:fldCharType="end"/>
            </w:r>
          </w:hyperlink>
        </w:p>
        <w:p w14:paraId="1F1CCE6C" w14:textId="59BD758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33" w:history="1">
            <w:r w:rsidR="00820927" w:rsidRPr="002F64E9">
              <w:rPr>
                <w:rStyle w:val="Hyperlink"/>
                <w:rFonts w:ascii="Times" w:hAnsi="Times" w:cs="Arial"/>
                <w:noProof/>
              </w:rPr>
              <w:t>33.3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_Toc20154833 \h </w:instrText>
            </w:r>
            <w:r w:rsidR="00820927">
              <w:rPr>
                <w:noProof/>
                <w:webHidden/>
              </w:rPr>
            </w:r>
            <w:r w:rsidR="00820927">
              <w:rPr>
                <w:noProof/>
                <w:webHidden/>
              </w:rPr>
              <w:fldChar w:fldCharType="separate"/>
            </w:r>
            <w:r w:rsidR="00820927">
              <w:rPr>
                <w:noProof/>
                <w:webHidden/>
              </w:rPr>
              <w:t>52</w:t>
            </w:r>
            <w:r w:rsidR="00820927">
              <w:rPr>
                <w:noProof/>
                <w:webHidden/>
              </w:rPr>
              <w:fldChar w:fldCharType="end"/>
            </w:r>
          </w:hyperlink>
        </w:p>
        <w:p w14:paraId="2F27B56A" w14:textId="1784D17B"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34" w:history="1">
            <w:r w:rsidR="00820927" w:rsidRPr="002F64E9">
              <w:rPr>
                <w:rStyle w:val="Hyperlink"/>
                <w:rFonts w:ascii="Times" w:hAnsi="Times" w:cs="Arial"/>
                <w:bCs/>
                <w:noProof/>
              </w:rPr>
              <w:t>34</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Payment Details</w:t>
            </w:r>
            <w:r w:rsidR="00820927">
              <w:rPr>
                <w:noProof/>
                <w:webHidden/>
              </w:rPr>
              <w:tab/>
            </w:r>
            <w:r w:rsidR="00820927">
              <w:rPr>
                <w:noProof/>
                <w:webHidden/>
              </w:rPr>
              <w:fldChar w:fldCharType="begin"/>
            </w:r>
            <w:r w:rsidR="00820927">
              <w:rPr>
                <w:noProof/>
                <w:webHidden/>
              </w:rPr>
              <w:instrText xml:space="preserve"> PAGEREF _Toc20154834 \h </w:instrText>
            </w:r>
            <w:r w:rsidR="00820927">
              <w:rPr>
                <w:noProof/>
                <w:webHidden/>
              </w:rPr>
            </w:r>
            <w:r w:rsidR="00820927">
              <w:rPr>
                <w:noProof/>
                <w:webHidden/>
              </w:rPr>
              <w:fldChar w:fldCharType="separate"/>
            </w:r>
            <w:r w:rsidR="00820927">
              <w:rPr>
                <w:noProof/>
                <w:webHidden/>
              </w:rPr>
              <w:t>53</w:t>
            </w:r>
            <w:r w:rsidR="00820927">
              <w:rPr>
                <w:noProof/>
                <w:webHidden/>
              </w:rPr>
              <w:fldChar w:fldCharType="end"/>
            </w:r>
          </w:hyperlink>
        </w:p>
        <w:p w14:paraId="2167757B" w14:textId="5C9F3228"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35" w:history="1">
            <w:r w:rsidR="00820927" w:rsidRPr="002F64E9">
              <w:rPr>
                <w:rStyle w:val="Hyperlink"/>
                <w:rFonts w:ascii="Times" w:hAnsi="Times" w:cs="Arial"/>
                <w:noProof/>
              </w:rPr>
              <w:t>34.1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_Toc20154835 \h </w:instrText>
            </w:r>
            <w:r w:rsidR="00820927">
              <w:rPr>
                <w:noProof/>
                <w:webHidden/>
              </w:rPr>
            </w:r>
            <w:r w:rsidR="00820927">
              <w:rPr>
                <w:noProof/>
                <w:webHidden/>
              </w:rPr>
              <w:fldChar w:fldCharType="separate"/>
            </w:r>
            <w:r w:rsidR="00820927">
              <w:rPr>
                <w:noProof/>
                <w:webHidden/>
              </w:rPr>
              <w:t>53</w:t>
            </w:r>
            <w:r w:rsidR="00820927">
              <w:rPr>
                <w:noProof/>
                <w:webHidden/>
              </w:rPr>
              <w:fldChar w:fldCharType="end"/>
            </w:r>
          </w:hyperlink>
        </w:p>
        <w:p w14:paraId="1912BE96" w14:textId="46A9E6AA"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36"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_Toc20154836 \h </w:instrText>
            </w:r>
            <w:r w:rsidR="00820927">
              <w:rPr>
                <w:noProof/>
                <w:webHidden/>
              </w:rPr>
            </w:r>
            <w:r w:rsidR="00820927">
              <w:rPr>
                <w:noProof/>
                <w:webHidden/>
              </w:rPr>
              <w:fldChar w:fldCharType="separate"/>
            </w:r>
            <w:r w:rsidR="00820927">
              <w:rPr>
                <w:noProof/>
                <w:webHidden/>
              </w:rPr>
              <w:t>53</w:t>
            </w:r>
            <w:r w:rsidR="00820927">
              <w:rPr>
                <w:noProof/>
                <w:webHidden/>
              </w:rPr>
              <w:fldChar w:fldCharType="end"/>
            </w:r>
          </w:hyperlink>
        </w:p>
        <w:p w14:paraId="7F263E3B" w14:textId="0C105C56"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37"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_Toc20154837 \h </w:instrText>
            </w:r>
            <w:r w:rsidR="00820927">
              <w:rPr>
                <w:noProof/>
                <w:webHidden/>
              </w:rPr>
            </w:r>
            <w:r w:rsidR="00820927">
              <w:rPr>
                <w:noProof/>
                <w:webHidden/>
              </w:rPr>
              <w:fldChar w:fldCharType="separate"/>
            </w:r>
            <w:r w:rsidR="00820927">
              <w:rPr>
                <w:noProof/>
                <w:webHidden/>
              </w:rPr>
              <w:t>53</w:t>
            </w:r>
            <w:r w:rsidR="00820927">
              <w:rPr>
                <w:noProof/>
                <w:webHidden/>
              </w:rPr>
              <w:fldChar w:fldCharType="end"/>
            </w:r>
          </w:hyperlink>
        </w:p>
        <w:p w14:paraId="792E510B" w14:textId="014875C1"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38" w:history="1">
            <w:r w:rsidR="00820927" w:rsidRPr="002F64E9">
              <w:rPr>
                <w:rStyle w:val="Hyperlink"/>
                <w:rFonts w:ascii="Times" w:hAnsi="Times" w:cs="Arial"/>
                <w:noProof/>
              </w:rPr>
              <w:t>34.2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_Toc20154838 \h </w:instrText>
            </w:r>
            <w:r w:rsidR="00820927">
              <w:rPr>
                <w:noProof/>
                <w:webHidden/>
              </w:rPr>
            </w:r>
            <w:r w:rsidR="00820927">
              <w:rPr>
                <w:noProof/>
                <w:webHidden/>
              </w:rPr>
              <w:fldChar w:fldCharType="separate"/>
            </w:r>
            <w:r w:rsidR="00820927">
              <w:rPr>
                <w:noProof/>
                <w:webHidden/>
              </w:rPr>
              <w:t>53</w:t>
            </w:r>
            <w:r w:rsidR="00820927">
              <w:rPr>
                <w:noProof/>
                <w:webHidden/>
              </w:rPr>
              <w:fldChar w:fldCharType="end"/>
            </w:r>
          </w:hyperlink>
        </w:p>
        <w:p w14:paraId="00E81DB1" w14:textId="718DA63B"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39" w:history="1">
            <w:r w:rsidR="00820927" w:rsidRPr="002F64E9">
              <w:rPr>
                <w:rStyle w:val="Hyperlink"/>
                <w:rFonts w:ascii="Times" w:hAnsi="Times" w:cs="Arial"/>
                <w:noProof/>
              </w:rPr>
              <w:t>34.3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_Toc20154839 \h </w:instrText>
            </w:r>
            <w:r w:rsidR="00820927">
              <w:rPr>
                <w:noProof/>
                <w:webHidden/>
              </w:rPr>
            </w:r>
            <w:r w:rsidR="00820927">
              <w:rPr>
                <w:noProof/>
                <w:webHidden/>
              </w:rPr>
              <w:fldChar w:fldCharType="separate"/>
            </w:r>
            <w:r w:rsidR="00820927">
              <w:rPr>
                <w:noProof/>
                <w:webHidden/>
              </w:rPr>
              <w:t>53</w:t>
            </w:r>
            <w:r w:rsidR="00820927">
              <w:rPr>
                <w:noProof/>
                <w:webHidden/>
              </w:rPr>
              <w:fldChar w:fldCharType="end"/>
            </w:r>
          </w:hyperlink>
        </w:p>
        <w:p w14:paraId="63C7CB2B" w14:textId="1E8305E9"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40" w:history="1">
            <w:r w:rsidR="00820927" w:rsidRPr="002F64E9">
              <w:rPr>
                <w:rStyle w:val="Hyperlink"/>
                <w:rFonts w:ascii="Times" w:hAnsi="Times" w:cs="Arial"/>
                <w:bCs/>
                <w:noProof/>
              </w:rPr>
              <w:t>35</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Submit Order</w:t>
            </w:r>
            <w:r w:rsidR="00820927">
              <w:rPr>
                <w:noProof/>
                <w:webHidden/>
              </w:rPr>
              <w:tab/>
            </w:r>
            <w:r w:rsidR="00820927">
              <w:rPr>
                <w:noProof/>
                <w:webHidden/>
              </w:rPr>
              <w:fldChar w:fldCharType="begin"/>
            </w:r>
            <w:r w:rsidR="00820927">
              <w:rPr>
                <w:noProof/>
                <w:webHidden/>
              </w:rPr>
              <w:instrText xml:space="preserve"> PAGEREF _Toc20154840 \h </w:instrText>
            </w:r>
            <w:r w:rsidR="00820927">
              <w:rPr>
                <w:noProof/>
                <w:webHidden/>
              </w:rPr>
            </w:r>
            <w:r w:rsidR="00820927">
              <w:rPr>
                <w:noProof/>
                <w:webHidden/>
              </w:rPr>
              <w:fldChar w:fldCharType="separate"/>
            </w:r>
            <w:r w:rsidR="00820927">
              <w:rPr>
                <w:noProof/>
                <w:webHidden/>
              </w:rPr>
              <w:t>54</w:t>
            </w:r>
            <w:r w:rsidR="00820927">
              <w:rPr>
                <w:noProof/>
                <w:webHidden/>
              </w:rPr>
              <w:fldChar w:fldCharType="end"/>
            </w:r>
          </w:hyperlink>
        </w:p>
        <w:p w14:paraId="02CA0F7C" w14:textId="613C34D0"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41" w:history="1">
            <w:r w:rsidR="00820927" w:rsidRPr="002F64E9">
              <w:rPr>
                <w:rStyle w:val="Hyperlink"/>
                <w:rFonts w:ascii="Times" w:hAnsi="Times" w:cs="Arial"/>
                <w:noProof/>
              </w:rPr>
              <w:t>35.1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_Toc20154841 \h </w:instrText>
            </w:r>
            <w:r w:rsidR="00820927">
              <w:rPr>
                <w:noProof/>
                <w:webHidden/>
              </w:rPr>
            </w:r>
            <w:r w:rsidR="00820927">
              <w:rPr>
                <w:noProof/>
                <w:webHidden/>
              </w:rPr>
              <w:fldChar w:fldCharType="separate"/>
            </w:r>
            <w:r w:rsidR="00820927">
              <w:rPr>
                <w:noProof/>
                <w:webHidden/>
              </w:rPr>
              <w:t>54</w:t>
            </w:r>
            <w:r w:rsidR="00820927">
              <w:rPr>
                <w:noProof/>
                <w:webHidden/>
              </w:rPr>
              <w:fldChar w:fldCharType="end"/>
            </w:r>
          </w:hyperlink>
        </w:p>
        <w:p w14:paraId="1CC0C557" w14:textId="6084E716"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42"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_Toc20154842 \h </w:instrText>
            </w:r>
            <w:r w:rsidR="00820927">
              <w:rPr>
                <w:noProof/>
                <w:webHidden/>
              </w:rPr>
            </w:r>
            <w:r w:rsidR="00820927">
              <w:rPr>
                <w:noProof/>
                <w:webHidden/>
              </w:rPr>
              <w:fldChar w:fldCharType="separate"/>
            </w:r>
            <w:r w:rsidR="00820927">
              <w:rPr>
                <w:noProof/>
                <w:webHidden/>
              </w:rPr>
              <w:t>54</w:t>
            </w:r>
            <w:r w:rsidR="00820927">
              <w:rPr>
                <w:noProof/>
                <w:webHidden/>
              </w:rPr>
              <w:fldChar w:fldCharType="end"/>
            </w:r>
          </w:hyperlink>
        </w:p>
        <w:p w14:paraId="2A5F646A" w14:textId="17889077"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43"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_Toc20154843 \h </w:instrText>
            </w:r>
            <w:r w:rsidR="00820927">
              <w:rPr>
                <w:noProof/>
                <w:webHidden/>
              </w:rPr>
            </w:r>
            <w:r w:rsidR="00820927">
              <w:rPr>
                <w:noProof/>
                <w:webHidden/>
              </w:rPr>
              <w:fldChar w:fldCharType="separate"/>
            </w:r>
            <w:r w:rsidR="00820927">
              <w:rPr>
                <w:noProof/>
                <w:webHidden/>
              </w:rPr>
              <w:t>54</w:t>
            </w:r>
            <w:r w:rsidR="00820927">
              <w:rPr>
                <w:noProof/>
                <w:webHidden/>
              </w:rPr>
              <w:fldChar w:fldCharType="end"/>
            </w:r>
          </w:hyperlink>
        </w:p>
        <w:p w14:paraId="289BFDC4" w14:textId="13BAEADC"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44" w:history="1">
            <w:r w:rsidR="00820927" w:rsidRPr="002F64E9">
              <w:rPr>
                <w:rStyle w:val="Hyperlink"/>
                <w:rFonts w:ascii="Times" w:hAnsi="Times" w:cs="Arial"/>
                <w:noProof/>
              </w:rPr>
              <w:t>35.2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_Toc20154844 \h </w:instrText>
            </w:r>
            <w:r w:rsidR="00820927">
              <w:rPr>
                <w:noProof/>
                <w:webHidden/>
              </w:rPr>
            </w:r>
            <w:r w:rsidR="00820927">
              <w:rPr>
                <w:noProof/>
                <w:webHidden/>
              </w:rPr>
              <w:fldChar w:fldCharType="separate"/>
            </w:r>
            <w:r w:rsidR="00820927">
              <w:rPr>
                <w:noProof/>
                <w:webHidden/>
              </w:rPr>
              <w:t>54</w:t>
            </w:r>
            <w:r w:rsidR="00820927">
              <w:rPr>
                <w:noProof/>
                <w:webHidden/>
              </w:rPr>
              <w:fldChar w:fldCharType="end"/>
            </w:r>
          </w:hyperlink>
        </w:p>
        <w:p w14:paraId="03631815" w14:textId="56E4E5B9"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45" w:history="1">
            <w:r w:rsidR="00820927" w:rsidRPr="002F64E9">
              <w:rPr>
                <w:rStyle w:val="Hyperlink"/>
                <w:rFonts w:ascii="Times" w:hAnsi="Times" w:cs="Arial"/>
                <w:noProof/>
              </w:rPr>
              <w:t>35.3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_Toc20154845 \h </w:instrText>
            </w:r>
            <w:r w:rsidR="00820927">
              <w:rPr>
                <w:noProof/>
                <w:webHidden/>
              </w:rPr>
            </w:r>
            <w:r w:rsidR="00820927">
              <w:rPr>
                <w:noProof/>
                <w:webHidden/>
              </w:rPr>
              <w:fldChar w:fldCharType="separate"/>
            </w:r>
            <w:r w:rsidR="00820927">
              <w:rPr>
                <w:noProof/>
                <w:webHidden/>
              </w:rPr>
              <w:t>54</w:t>
            </w:r>
            <w:r w:rsidR="00820927">
              <w:rPr>
                <w:noProof/>
                <w:webHidden/>
              </w:rPr>
              <w:fldChar w:fldCharType="end"/>
            </w:r>
          </w:hyperlink>
        </w:p>
        <w:p w14:paraId="0B9F82DF" w14:textId="476FB25E"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46" w:history="1">
            <w:r w:rsidR="00820927" w:rsidRPr="002F64E9">
              <w:rPr>
                <w:rStyle w:val="Hyperlink"/>
                <w:rFonts w:ascii="Times" w:hAnsi="Times" w:cs="Arial"/>
                <w:bCs/>
                <w:noProof/>
              </w:rPr>
              <w:t>36</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Make Payment</w:t>
            </w:r>
            <w:r w:rsidR="00820927">
              <w:rPr>
                <w:noProof/>
                <w:webHidden/>
              </w:rPr>
              <w:tab/>
            </w:r>
            <w:r w:rsidR="00820927">
              <w:rPr>
                <w:noProof/>
                <w:webHidden/>
              </w:rPr>
              <w:fldChar w:fldCharType="begin"/>
            </w:r>
            <w:r w:rsidR="00820927">
              <w:rPr>
                <w:noProof/>
                <w:webHidden/>
              </w:rPr>
              <w:instrText xml:space="preserve"> PAGEREF _Toc20154846 \h </w:instrText>
            </w:r>
            <w:r w:rsidR="00820927">
              <w:rPr>
                <w:noProof/>
                <w:webHidden/>
              </w:rPr>
            </w:r>
            <w:r w:rsidR="00820927">
              <w:rPr>
                <w:noProof/>
                <w:webHidden/>
              </w:rPr>
              <w:fldChar w:fldCharType="separate"/>
            </w:r>
            <w:r w:rsidR="00820927">
              <w:rPr>
                <w:noProof/>
                <w:webHidden/>
              </w:rPr>
              <w:t>55</w:t>
            </w:r>
            <w:r w:rsidR="00820927">
              <w:rPr>
                <w:noProof/>
                <w:webHidden/>
              </w:rPr>
              <w:fldChar w:fldCharType="end"/>
            </w:r>
          </w:hyperlink>
        </w:p>
        <w:p w14:paraId="016C630E" w14:textId="7F101DC7"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47" w:history="1">
            <w:r w:rsidR="00820927" w:rsidRPr="002F64E9">
              <w:rPr>
                <w:rStyle w:val="Hyperlink"/>
                <w:rFonts w:ascii="Times" w:hAnsi="Times" w:cs="Arial"/>
                <w:noProof/>
              </w:rPr>
              <w:t>36.1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_Toc20154847 \h </w:instrText>
            </w:r>
            <w:r w:rsidR="00820927">
              <w:rPr>
                <w:noProof/>
                <w:webHidden/>
              </w:rPr>
            </w:r>
            <w:r w:rsidR="00820927">
              <w:rPr>
                <w:noProof/>
                <w:webHidden/>
              </w:rPr>
              <w:fldChar w:fldCharType="separate"/>
            </w:r>
            <w:r w:rsidR="00820927">
              <w:rPr>
                <w:noProof/>
                <w:webHidden/>
              </w:rPr>
              <w:t>55</w:t>
            </w:r>
            <w:r w:rsidR="00820927">
              <w:rPr>
                <w:noProof/>
                <w:webHidden/>
              </w:rPr>
              <w:fldChar w:fldCharType="end"/>
            </w:r>
          </w:hyperlink>
        </w:p>
        <w:p w14:paraId="3620D2D9" w14:textId="7D13FBD8"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48"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_Toc20154848 \h </w:instrText>
            </w:r>
            <w:r w:rsidR="00820927">
              <w:rPr>
                <w:noProof/>
                <w:webHidden/>
              </w:rPr>
            </w:r>
            <w:r w:rsidR="00820927">
              <w:rPr>
                <w:noProof/>
                <w:webHidden/>
              </w:rPr>
              <w:fldChar w:fldCharType="separate"/>
            </w:r>
            <w:r w:rsidR="00820927">
              <w:rPr>
                <w:noProof/>
                <w:webHidden/>
              </w:rPr>
              <w:t>55</w:t>
            </w:r>
            <w:r w:rsidR="00820927">
              <w:rPr>
                <w:noProof/>
                <w:webHidden/>
              </w:rPr>
              <w:fldChar w:fldCharType="end"/>
            </w:r>
          </w:hyperlink>
        </w:p>
        <w:p w14:paraId="2445A29B" w14:textId="73C7A6E1"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49"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_Toc20154849 \h </w:instrText>
            </w:r>
            <w:r w:rsidR="00820927">
              <w:rPr>
                <w:noProof/>
                <w:webHidden/>
              </w:rPr>
            </w:r>
            <w:r w:rsidR="00820927">
              <w:rPr>
                <w:noProof/>
                <w:webHidden/>
              </w:rPr>
              <w:fldChar w:fldCharType="separate"/>
            </w:r>
            <w:r w:rsidR="00820927">
              <w:rPr>
                <w:noProof/>
                <w:webHidden/>
              </w:rPr>
              <w:t>55</w:t>
            </w:r>
            <w:r w:rsidR="00820927">
              <w:rPr>
                <w:noProof/>
                <w:webHidden/>
              </w:rPr>
              <w:fldChar w:fldCharType="end"/>
            </w:r>
          </w:hyperlink>
        </w:p>
        <w:p w14:paraId="1E7BD619" w14:textId="3FC1B8F0"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50" w:history="1">
            <w:r w:rsidR="00820927" w:rsidRPr="002F64E9">
              <w:rPr>
                <w:rStyle w:val="Hyperlink"/>
                <w:rFonts w:ascii="Times" w:hAnsi="Times" w:cs="Arial"/>
                <w:noProof/>
              </w:rPr>
              <w:t>36.2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_Toc20154850 \h </w:instrText>
            </w:r>
            <w:r w:rsidR="00820927">
              <w:rPr>
                <w:noProof/>
                <w:webHidden/>
              </w:rPr>
            </w:r>
            <w:r w:rsidR="00820927">
              <w:rPr>
                <w:noProof/>
                <w:webHidden/>
              </w:rPr>
              <w:fldChar w:fldCharType="separate"/>
            </w:r>
            <w:r w:rsidR="00820927">
              <w:rPr>
                <w:noProof/>
                <w:webHidden/>
              </w:rPr>
              <w:t>55</w:t>
            </w:r>
            <w:r w:rsidR="00820927">
              <w:rPr>
                <w:noProof/>
                <w:webHidden/>
              </w:rPr>
              <w:fldChar w:fldCharType="end"/>
            </w:r>
          </w:hyperlink>
        </w:p>
        <w:p w14:paraId="0FD142FE" w14:textId="68FAFA43"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51" w:history="1">
            <w:r w:rsidR="00820927" w:rsidRPr="002F64E9">
              <w:rPr>
                <w:rStyle w:val="Hyperlink"/>
                <w:rFonts w:ascii="Times" w:hAnsi="Times" w:cs="Arial"/>
                <w:noProof/>
              </w:rPr>
              <w:t>36.3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_Toc20154851 \h </w:instrText>
            </w:r>
            <w:r w:rsidR="00820927">
              <w:rPr>
                <w:noProof/>
                <w:webHidden/>
              </w:rPr>
            </w:r>
            <w:r w:rsidR="00820927">
              <w:rPr>
                <w:noProof/>
                <w:webHidden/>
              </w:rPr>
              <w:fldChar w:fldCharType="separate"/>
            </w:r>
            <w:r w:rsidR="00820927">
              <w:rPr>
                <w:noProof/>
                <w:webHidden/>
              </w:rPr>
              <w:t>56</w:t>
            </w:r>
            <w:r w:rsidR="00820927">
              <w:rPr>
                <w:noProof/>
                <w:webHidden/>
              </w:rPr>
              <w:fldChar w:fldCharType="end"/>
            </w:r>
          </w:hyperlink>
        </w:p>
        <w:p w14:paraId="6A03CFCE" w14:textId="7E9D0B64"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52" w:history="1">
            <w:r w:rsidR="00820927" w:rsidRPr="002F64E9">
              <w:rPr>
                <w:rStyle w:val="Hyperlink"/>
                <w:rFonts w:ascii="Times" w:hAnsi="Times" w:cs="Arial"/>
                <w:bCs/>
                <w:noProof/>
              </w:rPr>
              <w:t>37</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Order History</w:t>
            </w:r>
            <w:r w:rsidR="00820927">
              <w:rPr>
                <w:noProof/>
                <w:webHidden/>
              </w:rPr>
              <w:tab/>
            </w:r>
            <w:r w:rsidR="00820927">
              <w:rPr>
                <w:noProof/>
                <w:webHidden/>
              </w:rPr>
              <w:fldChar w:fldCharType="begin"/>
            </w:r>
            <w:r w:rsidR="00820927">
              <w:rPr>
                <w:noProof/>
                <w:webHidden/>
              </w:rPr>
              <w:instrText xml:space="preserve"> PAGEREF _Toc20154852 \h </w:instrText>
            </w:r>
            <w:r w:rsidR="00820927">
              <w:rPr>
                <w:noProof/>
                <w:webHidden/>
              </w:rPr>
            </w:r>
            <w:r w:rsidR="00820927">
              <w:rPr>
                <w:noProof/>
                <w:webHidden/>
              </w:rPr>
              <w:fldChar w:fldCharType="separate"/>
            </w:r>
            <w:r w:rsidR="00820927">
              <w:rPr>
                <w:noProof/>
                <w:webHidden/>
              </w:rPr>
              <w:t>56</w:t>
            </w:r>
            <w:r w:rsidR="00820927">
              <w:rPr>
                <w:noProof/>
                <w:webHidden/>
              </w:rPr>
              <w:fldChar w:fldCharType="end"/>
            </w:r>
          </w:hyperlink>
        </w:p>
        <w:p w14:paraId="2F480141" w14:textId="6730F4FE"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53" w:history="1">
            <w:r w:rsidR="00820927" w:rsidRPr="002F64E9">
              <w:rPr>
                <w:rStyle w:val="Hyperlink"/>
                <w:rFonts w:ascii="Times" w:hAnsi="Times" w:cs="Arial"/>
                <w:noProof/>
              </w:rPr>
              <w:t>37.1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_Toc20154853 \h </w:instrText>
            </w:r>
            <w:r w:rsidR="00820927">
              <w:rPr>
                <w:noProof/>
                <w:webHidden/>
              </w:rPr>
            </w:r>
            <w:r w:rsidR="00820927">
              <w:rPr>
                <w:noProof/>
                <w:webHidden/>
              </w:rPr>
              <w:fldChar w:fldCharType="separate"/>
            </w:r>
            <w:r w:rsidR="00820927">
              <w:rPr>
                <w:noProof/>
                <w:webHidden/>
              </w:rPr>
              <w:t>56</w:t>
            </w:r>
            <w:r w:rsidR="00820927">
              <w:rPr>
                <w:noProof/>
                <w:webHidden/>
              </w:rPr>
              <w:fldChar w:fldCharType="end"/>
            </w:r>
          </w:hyperlink>
        </w:p>
        <w:p w14:paraId="7864F845" w14:textId="458D2046"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54"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_Toc20154854 \h </w:instrText>
            </w:r>
            <w:r w:rsidR="00820927">
              <w:rPr>
                <w:noProof/>
                <w:webHidden/>
              </w:rPr>
            </w:r>
            <w:r w:rsidR="00820927">
              <w:rPr>
                <w:noProof/>
                <w:webHidden/>
              </w:rPr>
              <w:fldChar w:fldCharType="separate"/>
            </w:r>
            <w:r w:rsidR="00820927">
              <w:rPr>
                <w:noProof/>
                <w:webHidden/>
              </w:rPr>
              <w:t>56</w:t>
            </w:r>
            <w:r w:rsidR="00820927">
              <w:rPr>
                <w:noProof/>
                <w:webHidden/>
              </w:rPr>
              <w:fldChar w:fldCharType="end"/>
            </w:r>
          </w:hyperlink>
        </w:p>
        <w:p w14:paraId="54957137" w14:textId="7786D060"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55"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_Toc20154855 \h </w:instrText>
            </w:r>
            <w:r w:rsidR="00820927">
              <w:rPr>
                <w:noProof/>
                <w:webHidden/>
              </w:rPr>
            </w:r>
            <w:r w:rsidR="00820927">
              <w:rPr>
                <w:noProof/>
                <w:webHidden/>
              </w:rPr>
              <w:fldChar w:fldCharType="separate"/>
            </w:r>
            <w:r w:rsidR="00820927">
              <w:rPr>
                <w:noProof/>
                <w:webHidden/>
              </w:rPr>
              <w:t>56</w:t>
            </w:r>
            <w:r w:rsidR="00820927">
              <w:rPr>
                <w:noProof/>
                <w:webHidden/>
              </w:rPr>
              <w:fldChar w:fldCharType="end"/>
            </w:r>
          </w:hyperlink>
        </w:p>
        <w:p w14:paraId="04253874" w14:textId="25D5CBFB"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56" w:history="1">
            <w:r w:rsidR="00820927" w:rsidRPr="002F64E9">
              <w:rPr>
                <w:rStyle w:val="Hyperlink"/>
                <w:rFonts w:ascii="Times" w:hAnsi="Times" w:cs="Arial"/>
                <w:noProof/>
              </w:rPr>
              <w:t>37.2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_Toc20154856 \h </w:instrText>
            </w:r>
            <w:r w:rsidR="00820927">
              <w:rPr>
                <w:noProof/>
                <w:webHidden/>
              </w:rPr>
            </w:r>
            <w:r w:rsidR="00820927">
              <w:rPr>
                <w:noProof/>
                <w:webHidden/>
              </w:rPr>
              <w:fldChar w:fldCharType="separate"/>
            </w:r>
            <w:r w:rsidR="00820927">
              <w:rPr>
                <w:noProof/>
                <w:webHidden/>
              </w:rPr>
              <w:t>57</w:t>
            </w:r>
            <w:r w:rsidR="00820927">
              <w:rPr>
                <w:noProof/>
                <w:webHidden/>
              </w:rPr>
              <w:fldChar w:fldCharType="end"/>
            </w:r>
          </w:hyperlink>
        </w:p>
        <w:p w14:paraId="22F37C14" w14:textId="43A2FC42"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57" w:history="1">
            <w:r w:rsidR="00820927" w:rsidRPr="002F64E9">
              <w:rPr>
                <w:rStyle w:val="Hyperlink"/>
                <w:rFonts w:ascii="Times" w:hAnsi="Times" w:cs="Arial"/>
                <w:noProof/>
              </w:rPr>
              <w:t>37.3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_Toc20154857 \h </w:instrText>
            </w:r>
            <w:r w:rsidR="00820927">
              <w:rPr>
                <w:noProof/>
                <w:webHidden/>
              </w:rPr>
            </w:r>
            <w:r w:rsidR="00820927">
              <w:rPr>
                <w:noProof/>
                <w:webHidden/>
              </w:rPr>
              <w:fldChar w:fldCharType="separate"/>
            </w:r>
            <w:r w:rsidR="00820927">
              <w:rPr>
                <w:noProof/>
                <w:webHidden/>
              </w:rPr>
              <w:t>57</w:t>
            </w:r>
            <w:r w:rsidR="00820927">
              <w:rPr>
                <w:noProof/>
                <w:webHidden/>
              </w:rPr>
              <w:fldChar w:fldCharType="end"/>
            </w:r>
          </w:hyperlink>
        </w:p>
        <w:p w14:paraId="71EBDF1C" w14:textId="006022FA"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58" w:history="1">
            <w:r w:rsidR="00820927" w:rsidRPr="002F64E9">
              <w:rPr>
                <w:rStyle w:val="Hyperlink"/>
                <w:rFonts w:ascii="Times" w:hAnsi="Times" w:cs="Arial"/>
                <w:bCs/>
                <w:noProof/>
              </w:rPr>
              <w:t>38</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Order Detail</w:t>
            </w:r>
            <w:r w:rsidR="00820927">
              <w:rPr>
                <w:noProof/>
                <w:webHidden/>
              </w:rPr>
              <w:tab/>
            </w:r>
            <w:r w:rsidR="00820927">
              <w:rPr>
                <w:noProof/>
                <w:webHidden/>
              </w:rPr>
              <w:fldChar w:fldCharType="begin"/>
            </w:r>
            <w:r w:rsidR="00820927">
              <w:rPr>
                <w:noProof/>
                <w:webHidden/>
              </w:rPr>
              <w:instrText xml:space="preserve"> PAGEREF _Toc20154858 \h </w:instrText>
            </w:r>
            <w:r w:rsidR="00820927">
              <w:rPr>
                <w:noProof/>
                <w:webHidden/>
              </w:rPr>
            </w:r>
            <w:r w:rsidR="00820927">
              <w:rPr>
                <w:noProof/>
                <w:webHidden/>
              </w:rPr>
              <w:fldChar w:fldCharType="separate"/>
            </w:r>
            <w:r w:rsidR="00820927">
              <w:rPr>
                <w:noProof/>
                <w:webHidden/>
              </w:rPr>
              <w:t>57</w:t>
            </w:r>
            <w:r w:rsidR="00820927">
              <w:rPr>
                <w:noProof/>
                <w:webHidden/>
              </w:rPr>
              <w:fldChar w:fldCharType="end"/>
            </w:r>
          </w:hyperlink>
        </w:p>
        <w:p w14:paraId="00DB18D5" w14:textId="6E9F41D8"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59" w:history="1">
            <w:r w:rsidR="00820927" w:rsidRPr="002F64E9">
              <w:rPr>
                <w:rStyle w:val="Hyperlink"/>
                <w:rFonts w:ascii="Times" w:hAnsi="Times" w:cs="Arial"/>
                <w:noProof/>
              </w:rPr>
              <w:t>38.1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_Toc20154859 \h </w:instrText>
            </w:r>
            <w:r w:rsidR="00820927">
              <w:rPr>
                <w:noProof/>
                <w:webHidden/>
              </w:rPr>
            </w:r>
            <w:r w:rsidR="00820927">
              <w:rPr>
                <w:noProof/>
                <w:webHidden/>
              </w:rPr>
              <w:fldChar w:fldCharType="separate"/>
            </w:r>
            <w:r w:rsidR="00820927">
              <w:rPr>
                <w:noProof/>
                <w:webHidden/>
              </w:rPr>
              <w:t>57</w:t>
            </w:r>
            <w:r w:rsidR="00820927">
              <w:rPr>
                <w:noProof/>
                <w:webHidden/>
              </w:rPr>
              <w:fldChar w:fldCharType="end"/>
            </w:r>
          </w:hyperlink>
        </w:p>
        <w:p w14:paraId="705446F8" w14:textId="37FABEF3"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60"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_Toc20154860 \h </w:instrText>
            </w:r>
            <w:r w:rsidR="00820927">
              <w:rPr>
                <w:noProof/>
                <w:webHidden/>
              </w:rPr>
            </w:r>
            <w:r w:rsidR="00820927">
              <w:rPr>
                <w:noProof/>
                <w:webHidden/>
              </w:rPr>
              <w:fldChar w:fldCharType="separate"/>
            </w:r>
            <w:r w:rsidR="00820927">
              <w:rPr>
                <w:noProof/>
                <w:webHidden/>
              </w:rPr>
              <w:t>57</w:t>
            </w:r>
            <w:r w:rsidR="00820927">
              <w:rPr>
                <w:noProof/>
                <w:webHidden/>
              </w:rPr>
              <w:fldChar w:fldCharType="end"/>
            </w:r>
          </w:hyperlink>
        </w:p>
        <w:p w14:paraId="6C337CA5" w14:textId="2BEBC988"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61"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_Toc20154861 \h </w:instrText>
            </w:r>
            <w:r w:rsidR="00820927">
              <w:rPr>
                <w:noProof/>
                <w:webHidden/>
              </w:rPr>
            </w:r>
            <w:r w:rsidR="00820927">
              <w:rPr>
                <w:noProof/>
                <w:webHidden/>
              </w:rPr>
              <w:fldChar w:fldCharType="separate"/>
            </w:r>
            <w:r w:rsidR="00820927">
              <w:rPr>
                <w:noProof/>
                <w:webHidden/>
              </w:rPr>
              <w:t>57</w:t>
            </w:r>
            <w:r w:rsidR="00820927">
              <w:rPr>
                <w:noProof/>
                <w:webHidden/>
              </w:rPr>
              <w:fldChar w:fldCharType="end"/>
            </w:r>
          </w:hyperlink>
        </w:p>
        <w:p w14:paraId="0E41C88B" w14:textId="61D825DD"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62" w:history="1">
            <w:r w:rsidR="00820927" w:rsidRPr="002F64E9">
              <w:rPr>
                <w:rStyle w:val="Hyperlink"/>
                <w:rFonts w:ascii="Times" w:hAnsi="Times" w:cs="Arial"/>
                <w:noProof/>
              </w:rPr>
              <w:t>38.2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_Toc20154862 \h </w:instrText>
            </w:r>
            <w:r w:rsidR="00820927">
              <w:rPr>
                <w:noProof/>
                <w:webHidden/>
              </w:rPr>
            </w:r>
            <w:r w:rsidR="00820927">
              <w:rPr>
                <w:noProof/>
                <w:webHidden/>
              </w:rPr>
              <w:fldChar w:fldCharType="separate"/>
            </w:r>
            <w:r w:rsidR="00820927">
              <w:rPr>
                <w:noProof/>
                <w:webHidden/>
              </w:rPr>
              <w:t>58</w:t>
            </w:r>
            <w:r w:rsidR="00820927">
              <w:rPr>
                <w:noProof/>
                <w:webHidden/>
              </w:rPr>
              <w:fldChar w:fldCharType="end"/>
            </w:r>
          </w:hyperlink>
        </w:p>
        <w:p w14:paraId="0CB7470E" w14:textId="3A95FA96"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63" w:history="1">
            <w:r w:rsidR="00820927" w:rsidRPr="002F64E9">
              <w:rPr>
                <w:rStyle w:val="Hyperlink"/>
                <w:rFonts w:ascii="Times" w:hAnsi="Times" w:cs="Arial"/>
                <w:noProof/>
              </w:rPr>
              <w:t>38.3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_Toc20154863 \h </w:instrText>
            </w:r>
            <w:r w:rsidR="00820927">
              <w:rPr>
                <w:noProof/>
                <w:webHidden/>
              </w:rPr>
            </w:r>
            <w:r w:rsidR="00820927">
              <w:rPr>
                <w:noProof/>
                <w:webHidden/>
              </w:rPr>
              <w:fldChar w:fldCharType="separate"/>
            </w:r>
            <w:r w:rsidR="00820927">
              <w:rPr>
                <w:noProof/>
                <w:webHidden/>
              </w:rPr>
              <w:t>58</w:t>
            </w:r>
            <w:r w:rsidR="00820927">
              <w:rPr>
                <w:noProof/>
                <w:webHidden/>
              </w:rPr>
              <w:fldChar w:fldCharType="end"/>
            </w:r>
          </w:hyperlink>
        </w:p>
        <w:p w14:paraId="6E2D8D4B" w14:textId="30F2D917"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64" w:history="1">
            <w:r w:rsidR="00820927" w:rsidRPr="002F64E9">
              <w:rPr>
                <w:rStyle w:val="Hyperlink"/>
                <w:rFonts w:ascii="Times" w:hAnsi="Times" w:cs="Arial"/>
                <w:bCs/>
                <w:noProof/>
              </w:rPr>
              <w:t>39</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Order Detail</w:t>
            </w:r>
            <w:r w:rsidR="00820927">
              <w:rPr>
                <w:noProof/>
                <w:webHidden/>
              </w:rPr>
              <w:tab/>
            </w:r>
            <w:r w:rsidR="00820927">
              <w:rPr>
                <w:noProof/>
                <w:webHidden/>
              </w:rPr>
              <w:fldChar w:fldCharType="begin"/>
            </w:r>
            <w:r w:rsidR="00820927">
              <w:rPr>
                <w:noProof/>
                <w:webHidden/>
              </w:rPr>
              <w:instrText xml:space="preserve"> PAGEREF _Toc20154864 \h </w:instrText>
            </w:r>
            <w:r w:rsidR="00820927">
              <w:rPr>
                <w:noProof/>
                <w:webHidden/>
              </w:rPr>
            </w:r>
            <w:r w:rsidR="00820927">
              <w:rPr>
                <w:noProof/>
                <w:webHidden/>
              </w:rPr>
              <w:fldChar w:fldCharType="separate"/>
            </w:r>
            <w:r w:rsidR="00820927">
              <w:rPr>
                <w:noProof/>
                <w:webHidden/>
              </w:rPr>
              <w:t>58</w:t>
            </w:r>
            <w:r w:rsidR="00820927">
              <w:rPr>
                <w:noProof/>
                <w:webHidden/>
              </w:rPr>
              <w:fldChar w:fldCharType="end"/>
            </w:r>
          </w:hyperlink>
        </w:p>
        <w:p w14:paraId="649272B3" w14:textId="09A2ADBB"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65" w:history="1">
            <w:r w:rsidR="00820927" w:rsidRPr="002F64E9">
              <w:rPr>
                <w:rStyle w:val="Hyperlink"/>
                <w:rFonts w:ascii="Times" w:hAnsi="Times" w:cs="Arial"/>
                <w:noProof/>
              </w:rPr>
              <w:t>39.1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_Toc20154865 \h </w:instrText>
            </w:r>
            <w:r w:rsidR="00820927">
              <w:rPr>
                <w:noProof/>
                <w:webHidden/>
              </w:rPr>
            </w:r>
            <w:r w:rsidR="00820927">
              <w:rPr>
                <w:noProof/>
                <w:webHidden/>
              </w:rPr>
              <w:fldChar w:fldCharType="separate"/>
            </w:r>
            <w:r w:rsidR="00820927">
              <w:rPr>
                <w:noProof/>
                <w:webHidden/>
              </w:rPr>
              <w:t>58</w:t>
            </w:r>
            <w:r w:rsidR="00820927">
              <w:rPr>
                <w:noProof/>
                <w:webHidden/>
              </w:rPr>
              <w:fldChar w:fldCharType="end"/>
            </w:r>
          </w:hyperlink>
        </w:p>
        <w:p w14:paraId="614731FD" w14:textId="2BFB8F11"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66"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_Toc20154866 \h </w:instrText>
            </w:r>
            <w:r w:rsidR="00820927">
              <w:rPr>
                <w:noProof/>
                <w:webHidden/>
              </w:rPr>
            </w:r>
            <w:r w:rsidR="00820927">
              <w:rPr>
                <w:noProof/>
                <w:webHidden/>
              </w:rPr>
              <w:fldChar w:fldCharType="separate"/>
            </w:r>
            <w:r w:rsidR="00820927">
              <w:rPr>
                <w:noProof/>
                <w:webHidden/>
              </w:rPr>
              <w:t>58</w:t>
            </w:r>
            <w:r w:rsidR="00820927">
              <w:rPr>
                <w:noProof/>
                <w:webHidden/>
              </w:rPr>
              <w:fldChar w:fldCharType="end"/>
            </w:r>
          </w:hyperlink>
        </w:p>
        <w:p w14:paraId="0355A582" w14:textId="4BE5DC75"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67"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_Toc20154867 \h </w:instrText>
            </w:r>
            <w:r w:rsidR="00820927">
              <w:rPr>
                <w:noProof/>
                <w:webHidden/>
              </w:rPr>
            </w:r>
            <w:r w:rsidR="00820927">
              <w:rPr>
                <w:noProof/>
                <w:webHidden/>
              </w:rPr>
              <w:fldChar w:fldCharType="separate"/>
            </w:r>
            <w:r w:rsidR="00820927">
              <w:rPr>
                <w:noProof/>
                <w:webHidden/>
              </w:rPr>
              <w:t>59</w:t>
            </w:r>
            <w:r w:rsidR="00820927">
              <w:rPr>
                <w:noProof/>
                <w:webHidden/>
              </w:rPr>
              <w:fldChar w:fldCharType="end"/>
            </w:r>
          </w:hyperlink>
        </w:p>
        <w:p w14:paraId="07BB239A" w14:textId="25FEC9F3"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68" w:history="1">
            <w:r w:rsidR="00820927" w:rsidRPr="002F64E9">
              <w:rPr>
                <w:rStyle w:val="Hyperlink"/>
                <w:rFonts w:ascii="Times" w:hAnsi="Times" w:cs="Arial"/>
                <w:noProof/>
              </w:rPr>
              <w:t>39.2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_Toc20154868 \h </w:instrText>
            </w:r>
            <w:r w:rsidR="00820927">
              <w:rPr>
                <w:noProof/>
                <w:webHidden/>
              </w:rPr>
            </w:r>
            <w:r w:rsidR="00820927">
              <w:rPr>
                <w:noProof/>
                <w:webHidden/>
              </w:rPr>
              <w:fldChar w:fldCharType="separate"/>
            </w:r>
            <w:r w:rsidR="00820927">
              <w:rPr>
                <w:noProof/>
                <w:webHidden/>
              </w:rPr>
              <w:t>59</w:t>
            </w:r>
            <w:r w:rsidR="00820927">
              <w:rPr>
                <w:noProof/>
                <w:webHidden/>
              </w:rPr>
              <w:fldChar w:fldCharType="end"/>
            </w:r>
          </w:hyperlink>
        </w:p>
        <w:p w14:paraId="31518757" w14:textId="4C96861F"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69" w:history="1">
            <w:r w:rsidR="00820927" w:rsidRPr="002F64E9">
              <w:rPr>
                <w:rStyle w:val="Hyperlink"/>
                <w:rFonts w:ascii="Times" w:hAnsi="Times" w:cs="Arial"/>
                <w:noProof/>
              </w:rPr>
              <w:t>39.3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_Toc20154869 \h </w:instrText>
            </w:r>
            <w:r w:rsidR="00820927">
              <w:rPr>
                <w:noProof/>
                <w:webHidden/>
              </w:rPr>
            </w:r>
            <w:r w:rsidR="00820927">
              <w:rPr>
                <w:noProof/>
                <w:webHidden/>
              </w:rPr>
              <w:fldChar w:fldCharType="separate"/>
            </w:r>
            <w:r w:rsidR="00820927">
              <w:rPr>
                <w:noProof/>
                <w:webHidden/>
              </w:rPr>
              <w:t>59</w:t>
            </w:r>
            <w:r w:rsidR="00820927">
              <w:rPr>
                <w:noProof/>
                <w:webHidden/>
              </w:rPr>
              <w:fldChar w:fldCharType="end"/>
            </w:r>
          </w:hyperlink>
        </w:p>
        <w:p w14:paraId="1FC1D785" w14:textId="52B61053"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70" w:history="1">
            <w:r w:rsidR="00820927" w:rsidRPr="002F64E9">
              <w:rPr>
                <w:rStyle w:val="Hyperlink"/>
                <w:rFonts w:ascii="Times" w:hAnsi="Times" w:cs="Arial"/>
                <w:bCs/>
                <w:noProof/>
              </w:rPr>
              <w:t>40</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Order Detail</w:t>
            </w:r>
            <w:r w:rsidR="00820927">
              <w:rPr>
                <w:noProof/>
                <w:webHidden/>
              </w:rPr>
              <w:tab/>
            </w:r>
            <w:r w:rsidR="00820927">
              <w:rPr>
                <w:noProof/>
                <w:webHidden/>
              </w:rPr>
              <w:fldChar w:fldCharType="begin"/>
            </w:r>
            <w:r w:rsidR="00820927">
              <w:rPr>
                <w:noProof/>
                <w:webHidden/>
              </w:rPr>
              <w:instrText xml:space="preserve"> PAGEREF _Toc20154870 \h </w:instrText>
            </w:r>
            <w:r w:rsidR="00820927">
              <w:rPr>
                <w:noProof/>
                <w:webHidden/>
              </w:rPr>
            </w:r>
            <w:r w:rsidR="00820927">
              <w:rPr>
                <w:noProof/>
                <w:webHidden/>
              </w:rPr>
              <w:fldChar w:fldCharType="separate"/>
            </w:r>
            <w:r w:rsidR="00820927">
              <w:rPr>
                <w:noProof/>
                <w:webHidden/>
              </w:rPr>
              <w:t>59</w:t>
            </w:r>
            <w:r w:rsidR="00820927">
              <w:rPr>
                <w:noProof/>
                <w:webHidden/>
              </w:rPr>
              <w:fldChar w:fldCharType="end"/>
            </w:r>
          </w:hyperlink>
        </w:p>
        <w:p w14:paraId="6A75C4A8" w14:textId="25EEA0EA"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71" w:history="1">
            <w:r w:rsidR="00820927" w:rsidRPr="002F64E9">
              <w:rPr>
                <w:rStyle w:val="Hyperlink"/>
                <w:rFonts w:ascii="Times" w:hAnsi="Times" w:cs="Arial"/>
                <w:noProof/>
              </w:rPr>
              <w:t>40.1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_Toc20154871 \h </w:instrText>
            </w:r>
            <w:r w:rsidR="00820927">
              <w:rPr>
                <w:noProof/>
                <w:webHidden/>
              </w:rPr>
            </w:r>
            <w:r w:rsidR="00820927">
              <w:rPr>
                <w:noProof/>
                <w:webHidden/>
              </w:rPr>
              <w:fldChar w:fldCharType="separate"/>
            </w:r>
            <w:r w:rsidR="00820927">
              <w:rPr>
                <w:noProof/>
                <w:webHidden/>
              </w:rPr>
              <w:t>59</w:t>
            </w:r>
            <w:r w:rsidR="00820927">
              <w:rPr>
                <w:noProof/>
                <w:webHidden/>
              </w:rPr>
              <w:fldChar w:fldCharType="end"/>
            </w:r>
          </w:hyperlink>
        </w:p>
        <w:p w14:paraId="43065BD7" w14:textId="0E241BAA"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72"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_Toc20154872 \h </w:instrText>
            </w:r>
            <w:r w:rsidR="00820927">
              <w:rPr>
                <w:noProof/>
                <w:webHidden/>
              </w:rPr>
            </w:r>
            <w:r w:rsidR="00820927">
              <w:rPr>
                <w:noProof/>
                <w:webHidden/>
              </w:rPr>
              <w:fldChar w:fldCharType="separate"/>
            </w:r>
            <w:r w:rsidR="00820927">
              <w:rPr>
                <w:noProof/>
                <w:webHidden/>
              </w:rPr>
              <w:t>60</w:t>
            </w:r>
            <w:r w:rsidR="00820927">
              <w:rPr>
                <w:noProof/>
                <w:webHidden/>
              </w:rPr>
              <w:fldChar w:fldCharType="end"/>
            </w:r>
          </w:hyperlink>
        </w:p>
        <w:p w14:paraId="65FE15C7" w14:textId="4B1A4286"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73"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_Toc20154873 \h </w:instrText>
            </w:r>
            <w:r w:rsidR="00820927">
              <w:rPr>
                <w:noProof/>
                <w:webHidden/>
              </w:rPr>
            </w:r>
            <w:r w:rsidR="00820927">
              <w:rPr>
                <w:noProof/>
                <w:webHidden/>
              </w:rPr>
              <w:fldChar w:fldCharType="separate"/>
            </w:r>
            <w:r w:rsidR="00820927">
              <w:rPr>
                <w:noProof/>
                <w:webHidden/>
              </w:rPr>
              <w:t>60</w:t>
            </w:r>
            <w:r w:rsidR="00820927">
              <w:rPr>
                <w:noProof/>
                <w:webHidden/>
              </w:rPr>
              <w:fldChar w:fldCharType="end"/>
            </w:r>
          </w:hyperlink>
        </w:p>
        <w:p w14:paraId="5F9668DB" w14:textId="71647F43"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74" w:history="1">
            <w:r w:rsidR="00820927" w:rsidRPr="002F64E9">
              <w:rPr>
                <w:rStyle w:val="Hyperlink"/>
                <w:rFonts w:ascii="Times" w:hAnsi="Times" w:cs="Arial"/>
                <w:noProof/>
              </w:rPr>
              <w:t>40.2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_Toc20154874 \h </w:instrText>
            </w:r>
            <w:r w:rsidR="00820927">
              <w:rPr>
                <w:noProof/>
                <w:webHidden/>
              </w:rPr>
            </w:r>
            <w:r w:rsidR="00820927">
              <w:rPr>
                <w:noProof/>
                <w:webHidden/>
              </w:rPr>
              <w:fldChar w:fldCharType="separate"/>
            </w:r>
            <w:r w:rsidR="00820927">
              <w:rPr>
                <w:noProof/>
                <w:webHidden/>
              </w:rPr>
              <w:t>60</w:t>
            </w:r>
            <w:r w:rsidR="00820927">
              <w:rPr>
                <w:noProof/>
                <w:webHidden/>
              </w:rPr>
              <w:fldChar w:fldCharType="end"/>
            </w:r>
          </w:hyperlink>
        </w:p>
        <w:p w14:paraId="2841732D" w14:textId="126FC4CC"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75" w:history="1">
            <w:r w:rsidR="00820927" w:rsidRPr="002F64E9">
              <w:rPr>
                <w:rStyle w:val="Hyperlink"/>
                <w:rFonts w:ascii="Times" w:hAnsi="Times" w:cs="Arial"/>
                <w:noProof/>
              </w:rPr>
              <w:t>40.3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_Toc20154875 \h </w:instrText>
            </w:r>
            <w:r w:rsidR="00820927">
              <w:rPr>
                <w:noProof/>
                <w:webHidden/>
              </w:rPr>
            </w:r>
            <w:r w:rsidR="00820927">
              <w:rPr>
                <w:noProof/>
                <w:webHidden/>
              </w:rPr>
              <w:fldChar w:fldCharType="separate"/>
            </w:r>
            <w:r w:rsidR="00820927">
              <w:rPr>
                <w:noProof/>
                <w:webHidden/>
              </w:rPr>
              <w:t>60</w:t>
            </w:r>
            <w:r w:rsidR="00820927">
              <w:rPr>
                <w:noProof/>
                <w:webHidden/>
              </w:rPr>
              <w:fldChar w:fldCharType="end"/>
            </w:r>
          </w:hyperlink>
        </w:p>
        <w:p w14:paraId="71EC421D" w14:textId="0AF15319" w:rsidR="00820927" w:rsidRDefault="009D52A8">
          <w:pPr>
            <w:pStyle w:val="TOC1"/>
            <w:tabs>
              <w:tab w:val="left" w:pos="720"/>
              <w:tab w:val="right" w:leader="dot" w:pos="10112"/>
            </w:tabs>
            <w:rPr>
              <w:rFonts w:asciiTheme="minorHAnsi" w:eastAsiaTheme="minorEastAsia" w:hAnsiTheme="minorHAnsi" w:cstheme="minorBidi"/>
              <w:b w:val="0"/>
              <w:caps w:val="0"/>
              <w:noProof/>
              <w:sz w:val="24"/>
              <w:szCs w:val="24"/>
              <w:lang w:val="en-IN" w:eastAsia="en-GB"/>
            </w:rPr>
          </w:pPr>
          <w:hyperlink w:anchor="_Toc20154876" w:history="1">
            <w:r w:rsidR="00820927" w:rsidRPr="002F64E9">
              <w:rPr>
                <w:rStyle w:val="Hyperlink"/>
                <w:rFonts w:ascii="Times" w:hAnsi="Times" w:cs="Arial"/>
                <w:bCs/>
                <w:noProof/>
              </w:rPr>
              <w:t>41</w:t>
            </w:r>
            <w:r w:rsidR="00820927">
              <w:rPr>
                <w:rFonts w:asciiTheme="minorHAnsi" w:eastAsiaTheme="minorEastAsia" w:hAnsiTheme="minorHAnsi" w:cstheme="minorBidi"/>
                <w:b w:val="0"/>
                <w:caps w:val="0"/>
                <w:noProof/>
                <w:sz w:val="24"/>
                <w:szCs w:val="24"/>
                <w:lang w:val="en-IN" w:eastAsia="en-GB"/>
              </w:rPr>
              <w:tab/>
            </w:r>
            <w:r w:rsidR="00820927" w:rsidRPr="002F64E9">
              <w:rPr>
                <w:rStyle w:val="Hyperlink"/>
                <w:rFonts w:ascii="Times" w:hAnsi="Times" w:cs="Arial"/>
                <w:bCs/>
                <w:noProof/>
              </w:rPr>
              <w:t>Fetch User Profile</w:t>
            </w:r>
            <w:r w:rsidR="00820927">
              <w:rPr>
                <w:noProof/>
                <w:webHidden/>
              </w:rPr>
              <w:tab/>
            </w:r>
            <w:r w:rsidR="00820927">
              <w:rPr>
                <w:noProof/>
                <w:webHidden/>
              </w:rPr>
              <w:fldChar w:fldCharType="begin"/>
            </w:r>
            <w:r w:rsidR="00820927">
              <w:rPr>
                <w:noProof/>
                <w:webHidden/>
              </w:rPr>
              <w:instrText xml:space="preserve"> PAGEREF _Toc20154876 \h </w:instrText>
            </w:r>
            <w:r w:rsidR="00820927">
              <w:rPr>
                <w:noProof/>
                <w:webHidden/>
              </w:rPr>
            </w:r>
            <w:r w:rsidR="00820927">
              <w:rPr>
                <w:noProof/>
                <w:webHidden/>
              </w:rPr>
              <w:fldChar w:fldCharType="separate"/>
            </w:r>
            <w:r w:rsidR="00820927">
              <w:rPr>
                <w:noProof/>
                <w:webHidden/>
              </w:rPr>
              <w:t>60</w:t>
            </w:r>
            <w:r w:rsidR="00820927">
              <w:rPr>
                <w:noProof/>
                <w:webHidden/>
              </w:rPr>
              <w:fldChar w:fldCharType="end"/>
            </w:r>
          </w:hyperlink>
        </w:p>
        <w:p w14:paraId="0FB1384B" w14:textId="6880C2F9"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77" w:history="1">
            <w:r w:rsidR="00820927" w:rsidRPr="002F64E9">
              <w:rPr>
                <w:rStyle w:val="Hyperlink"/>
                <w:rFonts w:ascii="Times" w:hAnsi="Times" w:cs="Arial"/>
                <w:noProof/>
              </w:rPr>
              <w:t>41.1</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ECSServiceProvider</w:t>
            </w:r>
            <w:r w:rsidR="00820927">
              <w:rPr>
                <w:noProof/>
                <w:webHidden/>
              </w:rPr>
              <w:tab/>
            </w:r>
            <w:r w:rsidR="00820927">
              <w:rPr>
                <w:noProof/>
                <w:webHidden/>
              </w:rPr>
              <w:fldChar w:fldCharType="begin"/>
            </w:r>
            <w:r w:rsidR="00820927">
              <w:rPr>
                <w:noProof/>
                <w:webHidden/>
              </w:rPr>
              <w:instrText xml:space="preserve"> PAGEREF _Toc20154877 \h </w:instrText>
            </w:r>
            <w:r w:rsidR="00820927">
              <w:rPr>
                <w:noProof/>
                <w:webHidden/>
              </w:rPr>
            </w:r>
            <w:r w:rsidR="00820927">
              <w:rPr>
                <w:noProof/>
                <w:webHidden/>
              </w:rPr>
              <w:fldChar w:fldCharType="separate"/>
            </w:r>
            <w:r w:rsidR="00820927">
              <w:rPr>
                <w:noProof/>
                <w:webHidden/>
              </w:rPr>
              <w:t>61</w:t>
            </w:r>
            <w:r w:rsidR="00820927">
              <w:rPr>
                <w:noProof/>
                <w:webHidden/>
              </w:rPr>
              <w:fldChar w:fldCharType="end"/>
            </w:r>
          </w:hyperlink>
        </w:p>
        <w:p w14:paraId="1CC93C23" w14:textId="3BBB6309"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78" w:history="1">
            <w:r w:rsidR="00820927" w:rsidRPr="002F64E9">
              <w:rPr>
                <w:rStyle w:val="Hyperlink"/>
                <w:rFonts w:ascii="Times" w:hAnsi="Times" w:cs="Arial"/>
                <w:noProof/>
              </w:rPr>
              <w:t>Parameters</w:t>
            </w:r>
            <w:r w:rsidR="00820927">
              <w:rPr>
                <w:noProof/>
                <w:webHidden/>
              </w:rPr>
              <w:tab/>
            </w:r>
            <w:r w:rsidR="00820927">
              <w:rPr>
                <w:noProof/>
                <w:webHidden/>
              </w:rPr>
              <w:fldChar w:fldCharType="begin"/>
            </w:r>
            <w:r w:rsidR="00820927">
              <w:rPr>
                <w:noProof/>
                <w:webHidden/>
              </w:rPr>
              <w:instrText xml:space="preserve"> PAGEREF _Toc20154878 \h </w:instrText>
            </w:r>
            <w:r w:rsidR="00820927">
              <w:rPr>
                <w:noProof/>
                <w:webHidden/>
              </w:rPr>
            </w:r>
            <w:r w:rsidR="00820927">
              <w:rPr>
                <w:noProof/>
                <w:webHidden/>
              </w:rPr>
              <w:fldChar w:fldCharType="separate"/>
            </w:r>
            <w:r w:rsidR="00820927">
              <w:rPr>
                <w:noProof/>
                <w:webHidden/>
              </w:rPr>
              <w:t>61</w:t>
            </w:r>
            <w:r w:rsidR="00820927">
              <w:rPr>
                <w:noProof/>
                <w:webHidden/>
              </w:rPr>
              <w:fldChar w:fldCharType="end"/>
            </w:r>
          </w:hyperlink>
        </w:p>
        <w:p w14:paraId="6F14C89A" w14:textId="4B0F1872" w:rsidR="00820927" w:rsidRDefault="009D52A8">
          <w:pPr>
            <w:pStyle w:val="TOC2"/>
            <w:tabs>
              <w:tab w:val="right" w:leader="dot" w:pos="10112"/>
            </w:tabs>
            <w:rPr>
              <w:rFonts w:asciiTheme="minorHAnsi" w:eastAsiaTheme="minorEastAsia" w:hAnsiTheme="minorHAnsi" w:cstheme="minorBidi"/>
              <w:smallCaps w:val="0"/>
              <w:noProof/>
              <w:sz w:val="24"/>
              <w:szCs w:val="24"/>
              <w:lang w:val="en-IN" w:eastAsia="en-GB"/>
            </w:rPr>
          </w:pPr>
          <w:hyperlink w:anchor="_Toc20154879" w:history="1">
            <w:r w:rsidR="00820927" w:rsidRPr="002F64E9">
              <w:rPr>
                <w:rStyle w:val="Hyperlink"/>
                <w:rFonts w:ascii="Times" w:hAnsi="Times" w:cs="Arial"/>
                <w:noProof/>
              </w:rPr>
              <w:t>Output</w:t>
            </w:r>
            <w:r w:rsidR="00820927">
              <w:rPr>
                <w:noProof/>
                <w:webHidden/>
              </w:rPr>
              <w:tab/>
            </w:r>
            <w:r w:rsidR="00820927">
              <w:rPr>
                <w:noProof/>
                <w:webHidden/>
              </w:rPr>
              <w:fldChar w:fldCharType="begin"/>
            </w:r>
            <w:r w:rsidR="00820927">
              <w:rPr>
                <w:noProof/>
                <w:webHidden/>
              </w:rPr>
              <w:instrText xml:space="preserve"> PAGEREF _Toc20154879 \h </w:instrText>
            </w:r>
            <w:r w:rsidR="00820927">
              <w:rPr>
                <w:noProof/>
                <w:webHidden/>
              </w:rPr>
            </w:r>
            <w:r w:rsidR="00820927">
              <w:rPr>
                <w:noProof/>
                <w:webHidden/>
              </w:rPr>
              <w:fldChar w:fldCharType="separate"/>
            </w:r>
            <w:r w:rsidR="00820927">
              <w:rPr>
                <w:noProof/>
                <w:webHidden/>
              </w:rPr>
              <w:t>61</w:t>
            </w:r>
            <w:r w:rsidR="00820927">
              <w:rPr>
                <w:noProof/>
                <w:webHidden/>
              </w:rPr>
              <w:fldChar w:fldCharType="end"/>
            </w:r>
          </w:hyperlink>
        </w:p>
        <w:p w14:paraId="0B60BD80" w14:textId="14FA36DC"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80" w:history="1">
            <w:r w:rsidR="00820927" w:rsidRPr="002F64E9">
              <w:rPr>
                <w:rStyle w:val="Hyperlink"/>
                <w:rFonts w:ascii="Times" w:hAnsi="Times" w:cs="Arial"/>
                <w:noProof/>
              </w:rPr>
              <w:t>41.2</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Sample</w:t>
            </w:r>
            <w:r w:rsidR="00820927">
              <w:rPr>
                <w:noProof/>
                <w:webHidden/>
              </w:rPr>
              <w:tab/>
            </w:r>
            <w:r w:rsidR="00820927">
              <w:rPr>
                <w:noProof/>
                <w:webHidden/>
              </w:rPr>
              <w:fldChar w:fldCharType="begin"/>
            </w:r>
            <w:r w:rsidR="00820927">
              <w:rPr>
                <w:noProof/>
                <w:webHidden/>
              </w:rPr>
              <w:instrText xml:space="preserve"> PAGEREF _Toc20154880 \h </w:instrText>
            </w:r>
            <w:r w:rsidR="00820927">
              <w:rPr>
                <w:noProof/>
                <w:webHidden/>
              </w:rPr>
            </w:r>
            <w:r w:rsidR="00820927">
              <w:rPr>
                <w:noProof/>
                <w:webHidden/>
              </w:rPr>
              <w:fldChar w:fldCharType="separate"/>
            </w:r>
            <w:r w:rsidR="00820927">
              <w:rPr>
                <w:noProof/>
                <w:webHidden/>
              </w:rPr>
              <w:t>61</w:t>
            </w:r>
            <w:r w:rsidR="00820927">
              <w:rPr>
                <w:noProof/>
                <w:webHidden/>
              </w:rPr>
              <w:fldChar w:fldCharType="end"/>
            </w:r>
          </w:hyperlink>
        </w:p>
        <w:p w14:paraId="19528D3A" w14:textId="46B0E7BE" w:rsidR="00820927" w:rsidRDefault="009D52A8">
          <w:pPr>
            <w:pStyle w:val="TOC2"/>
            <w:tabs>
              <w:tab w:val="left" w:pos="960"/>
              <w:tab w:val="right" w:leader="dot" w:pos="10112"/>
            </w:tabs>
            <w:rPr>
              <w:rFonts w:asciiTheme="minorHAnsi" w:eastAsiaTheme="minorEastAsia" w:hAnsiTheme="minorHAnsi" w:cstheme="minorBidi"/>
              <w:smallCaps w:val="0"/>
              <w:noProof/>
              <w:sz w:val="24"/>
              <w:szCs w:val="24"/>
              <w:lang w:val="en-IN" w:eastAsia="en-GB"/>
            </w:rPr>
          </w:pPr>
          <w:hyperlink w:anchor="_Toc20154881" w:history="1">
            <w:r w:rsidR="00820927" w:rsidRPr="002F64E9">
              <w:rPr>
                <w:rStyle w:val="Hyperlink"/>
                <w:rFonts w:ascii="Times" w:hAnsi="Times" w:cs="Arial"/>
                <w:noProof/>
              </w:rPr>
              <w:t>41.3</w:t>
            </w:r>
            <w:r w:rsidR="00820927">
              <w:rPr>
                <w:rFonts w:asciiTheme="minorHAnsi" w:eastAsiaTheme="minorEastAsia" w:hAnsiTheme="minorHAnsi" w:cstheme="minorBidi"/>
                <w:smallCaps w:val="0"/>
                <w:noProof/>
                <w:sz w:val="24"/>
                <w:szCs w:val="24"/>
                <w:lang w:val="en-IN" w:eastAsia="en-GB"/>
              </w:rPr>
              <w:tab/>
            </w:r>
            <w:r w:rsidR="00820927" w:rsidRPr="002F64E9">
              <w:rPr>
                <w:rStyle w:val="Hyperlink"/>
                <w:rFonts w:ascii="Times" w:hAnsi="Times" w:cs="Arial"/>
                <w:noProof/>
              </w:rPr>
              <w:t>Errors</w:t>
            </w:r>
            <w:r w:rsidR="00820927">
              <w:rPr>
                <w:noProof/>
                <w:webHidden/>
              </w:rPr>
              <w:tab/>
            </w:r>
            <w:r w:rsidR="00820927">
              <w:rPr>
                <w:noProof/>
                <w:webHidden/>
              </w:rPr>
              <w:fldChar w:fldCharType="begin"/>
            </w:r>
            <w:r w:rsidR="00820927">
              <w:rPr>
                <w:noProof/>
                <w:webHidden/>
              </w:rPr>
              <w:instrText xml:space="preserve"> PAGEREF _Toc20154881 \h </w:instrText>
            </w:r>
            <w:r w:rsidR="00820927">
              <w:rPr>
                <w:noProof/>
                <w:webHidden/>
              </w:rPr>
            </w:r>
            <w:r w:rsidR="00820927">
              <w:rPr>
                <w:noProof/>
                <w:webHidden/>
              </w:rPr>
              <w:fldChar w:fldCharType="separate"/>
            </w:r>
            <w:r w:rsidR="00820927">
              <w:rPr>
                <w:noProof/>
                <w:webHidden/>
              </w:rPr>
              <w:t>61</w:t>
            </w:r>
            <w:r w:rsidR="00820927">
              <w:rPr>
                <w:noProof/>
                <w:webHidden/>
              </w:rPr>
              <w:fldChar w:fldCharType="end"/>
            </w:r>
          </w:hyperlink>
        </w:p>
        <w:p w14:paraId="4D824503" w14:textId="7609BCB9" w:rsidR="007B3BEB" w:rsidRPr="00C81F9D" w:rsidRDefault="00D543E2" w:rsidP="001D378C">
          <w:pPr>
            <w:rPr>
              <w:rFonts w:ascii="Times" w:hAnsi="Times" w:cs="Arial"/>
            </w:rPr>
          </w:pPr>
          <w:r w:rsidRPr="00C81F9D">
            <w:rPr>
              <w:rFonts w:ascii="Times" w:hAnsi="Times" w:cs="Arial"/>
              <w:noProof/>
            </w:rPr>
            <w:fldChar w:fldCharType="end"/>
          </w:r>
        </w:p>
      </w:sdtContent>
    </w:sdt>
    <w:p w14:paraId="675FB9EE" w14:textId="1EE5418D" w:rsidR="00C924E8" w:rsidRDefault="00C924E8" w:rsidP="00C924E8">
      <w:pPr>
        <w:pStyle w:val="Heading1"/>
        <w:numPr>
          <w:ilvl w:val="0"/>
          <w:numId w:val="0"/>
        </w:numPr>
        <w:rPr>
          <w:rFonts w:ascii="Times" w:hAnsi="Times" w:cs="Arial"/>
          <w:b/>
          <w:bCs/>
        </w:rPr>
      </w:pPr>
    </w:p>
    <w:p w14:paraId="5C10864D" w14:textId="77777777" w:rsidR="00C924E8" w:rsidRPr="00C924E8" w:rsidRDefault="00C924E8" w:rsidP="00C924E8"/>
    <w:p w14:paraId="0C5EDB4A" w14:textId="57774058" w:rsidR="00897F55" w:rsidRPr="00C924E8" w:rsidRDefault="001D378C" w:rsidP="00C924E8">
      <w:pPr>
        <w:pStyle w:val="Heading1"/>
        <w:numPr>
          <w:ilvl w:val="0"/>
          <w:numId w:val="43"/>
        </w:numPr>
        <w:rPr>
          <w:rFonts w:ascii="Times" w:hAnsi="Times" w:cs="Arial"/>
          <w:b/>
          <w:bCs/>
        </w:rPr>
      </w:pPr>
      <w:bookmarkStart w:id="12" w:name="_Toc20154643"/>
      <w:r w:rsidRPr="00C924E8">
        <w:rPr>
          <w:rFonts w:ascii="Times" w:hAnsi="Times" w:cs="Arial"/>
          <w:b/>
          <w:bCs/>
        </w:rPr>
        <w:lastRenderedPageBreak/>
        <w:t>Introduction</w:t>
      </w:r>
      <w:bookmarkEnd w:id="12"/>
    </w:p>
    <w:p w14:paraId="1CC47D07" w14:textId="36070805" w:rsidR="00897F55" w:rsidRDefault="00DC3EA4" w:rsidP="00891FE6">
      <w:pPr>
        <w:pStyle w:val="Heading1"/>
        <w:numPr>
          <w:ilvl w:val="0"/>
          <w:numId w:val="0"/>
        </w:numPr>
      </w:pPr>
      <w:bookmarkStart w:id="13" w:name="_Toc20154644"/>
      <w:r w:rsidRPr="00891FE6">
        <w:rPr>
          <w:noProof/>
        </w:rPr>
        <w:drawing>
          <wp:anchor distT="0" distB="0" distL="114300" distR="114300" simplePos="0" relativeHeight="251680768" behindDoc="1" locked="0" layoutInCell="1" allowOverlap="1" wp14:anchorId="1DB7C02B" wp14:editId="359EEDB6">
            <wp:simplePos x="0" y="0"/>
            <wp:positionH relativeFrom="column">
              <wp:posOffset>3597910</wp:posOffset>
            </wp:positionH>
            <wp:positionV relativeFrom="paragraph">
              <wp:posOffset>639445</wp:posOffset>
            </wp:positionV>
            <wp:extent cx="1141730" cy="1953260"/>
            <wp:effectExtent l="12700" t="0" r="13970" b="1158240"/>
            <wp:wrapTight wrapText="bothSides">
              <wp:wrapPolygon edited="0">
                <wp:start x="-240" y="0"/>
                <wp:lineTo x="-240" y="21628"/>
                <wp:lineTo x="10812" y="22471"/>
                <wp:lineTo x="10812" y="26965"/>
                <wp:lineTo x="-240" y="28791"/>
                <wp:lineTo x="-240" y="34268"/>
                <wp:lineTo x="21624" y="34268"/>
                <wp:lineTo x="21624" y="28931"/>
                <wp:lineTo x="18981" y="28510"/>
                <wp:lineTo x="10572" y="26965"/>
                <wp:lineTo x="10812" y="22471"/>
                <wp:lineTo x="16578" y="22471"/>
                <wp:lineTo x="21624" y="21488"/>
                <wp:lineTo x="21624" y="0"/>
                <wp:lineTo x="-24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3" cstate="print">
                      <a:extLst>
                        <a:ext uri="{28A0092B-C50C-407E-A947-70E740481C1C}">
                          <a14:useLocalDpi xmlns:a14="http://schemas.microsoft.com/office/drawing/2010/main" val="0"/>
                        </a:ext>
                      </a:extLst>
                    </a:blip>
                    <a:srcRect b="57602"/>
                    <a:stretch/>
                  </pic:blipFill>
                  <pic:spPr bwMode="auto">
                    <a:xfrm>
                      <a:off x="0" y="0"/>
                      <a:ext cx="1141730"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1FE6">
        <w:rPr>
          <w:noProof/>
        </w:rPr>
        <w:drawing>
          <wp:anchor distT="0" distB="0" distL="114300" distR="114300" simplePos="0" relativeHeight="251679744" behindDoc="1" locked="0" layoutInCell="1" allowOverlap="1" wp14:anchorId="71A1B8AC" wp14:editId="0F0C1F6F">
            <wp:simplePos x="0" y="0"/>
            <wp:positionH relativeFrom="column">
              <wp:posOffset>3538220</wp:posOffset>
            </wp:positionH>
            <wp:positionV relativeFrom="paragraph">
              <wp:posOffset>327660</wp:posOffset>
            </wp:positionV>
            <wp:extent cx="1238885" cy="2600325"/>
            <wp:effectExtent l="12700" t="0" r="18415" b="942975"/>
            <wp:wrapTight wrapText="bothSides">
              <wp:wrapPolygon edited="0">
                <wp:start x="-221" y="0"/>
                <wp:lineTo x="-221" y="29327"/>
                <wp:lineTo x="21700" y="29327"/>
                <wp:lineTo x="21700" y="0"/>
                <wp:lineTo x="-221"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3EA4">
        <w:rPr>
          <w:noProof/>
        </w:rPr>
        <w:drawing>
          <wp:anchor distT="0" distB="0" distL="114300" distR="114300" simplePos="0" relativeHeight="251695104" behindDoc="1" locked="0" layoutInCell="1" allowOverlap="1" wp14:anchorId="21CF6554" wp14:editId="2F51939E">
            <wp:simplePos x="0" y="0"/>
            <wp:positionH relativeFrom="column">
              <wp:posOffset>5114784</wp:posOffset>
            </wp:positionH>
            <wp:positionV relativeFrom="paragraph">
              <wp:posOffset>327731</wp:posOffset>
            </wp:positionV>
            <wp:extent cx="1238885" cy="2600325"/>
            <wp:effectExtent l="12700" t="0" r="18415" b="942975"/>
            <wp:wrapTight wrapText="bothSides">
              <wp:wrapPolygon edited="0">
                <wp:start x="-221" y="0"/>
                <wp:lineTo x="-221" y="29327"/>
                <wp:lineTo x="21700" y="29327"/>
                <wp:lineTo x="21700" y="0"/>
                <wp:lineTo x="-221"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rStyle w:val="Heading3Char"/>
          <w:noProof/>
        </w:rPr>
        <w:drawing>
          <wp:anchor distT="0" distB="0" distL="114300" distR="114300" simplePos="0" relativeHeight="251673600" behindDoc="1" locked="0" layoutInCell="1" allowOverlap="1" wp14:anchorId="15C9EF23" wp14:editId="6798D7AF">
            <wp:simplePos x="0" y="0"/>
            <wp:positionH relativeFrom="column">
              <wp:posOffset>1814477</wp:posOffset>
            </wp:positionH>
            <wp:positionV relativeFrom="paragraph">
              <wp:posOffset>323850</wp:posOffset>
            </wp:positionV>
            <wp:extent cx="1238885" cy="2600325"/>
            <wp:effectExtent l="12700" t="0" r="18415" b="942975"/>
            <wp:wrapTight wrapText="bothSides">
              <wp:wrapPolygon edited="0">
                <wp:start x="-221" y="0"/>
                <wp:lineTo x="-221" y="29327"/>
                <wp:lineTo x="21700" y="29327"/>
                <wp:lineTo x="21700" y="0"/>
                <wp:lineTo x="-221"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noProof/>
        </w:rPr>
        <w:drawing>
          <wp:anchor distT="0" distB="0" distL="114300" distR="114300" simplePos="0" relativeHeight="251671552" behindDoc="1" locked="0" layoutInCell="1" allowOverlap="1" wp14:anchorId="734ED0FC" wp14:editId="6D9732C2">
            <wp:simplePos x="0" y="0"/>
            <wp:positionH relativeFrom="column">
              <wp:posOffset>199814</wp:posOffset>
            </wp:positionH>
            <wp:positionV relativeFrom="paragraph">
              <wp:posOffset>323850</wp:posOffset>
            </wp:positionV>
            <wp:extent cx="1238885" cy="2600325"/>
            <wp:effectExtent l="12700" t="0" r="18415" b="942975"/>
            <wp:wrapTight wrapText="bothSides">
              <wp:wrapPolygon edited="0">
                <wp:start x="-221" y="0"/>
                <wp:lineTo x="-221" y="29327"/>
                <wp:lineTo x="21700" y="29327"/>
                <wp:lineTo x="21700" y="0"/>
                <wp:lineTo x="-221"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3"/>
    </w:p>
    <w:p w14:paraId="674E861E" w14:textId="3AA3B943" w:rsidR="00897F55" w:rsidRDefault="00DC3EA4" w:rsidP="00897F55">
      <w:r w:rsidRPr="00DC3EA4">
        <w:rPr>
          <w:noProof/>
        </w:rPr>
        <w:drawing>
          <wp:anchor distT="0" distB="0" distL="114300" distR="114300" simplePos="0" relativeHeight="251696128" behindDoc="1" locked="0" layoutInCell="1" allowOverlap="1" wp14:anchorId="399408F4" wp14:editId="6F3F9301">
            <wp:simplePos x="0" y="0"/>
            <wp:positionH relativeFrom="column">
              <wp:posOffset>5195570</wp:posOffset>
            </wp:positionH>
            <wp:positionV relativeFrom="paragraph">
              <wp:posOffset>177800</wp:posOffset>
            </wp:positionV>
            <wp:extent cx="1093470" cy="1953260"/>
            <wp:effectExtent l="12700" t="0" r="11430" b="1158240"/>
            <wp:wrapTight wrapText="bothSides">
              <wp:wrapPolygon edited="0">
                <wp:start x="-251" y="0"/>
                <wp:lineTo x="-251" y="21628"/>
                <wp:lineTo x="10787" y="22471"/>
                <wp:lineTo x="10787" y="26965"/>
                <wp:lineTo x="-251" y="28791"/>
                <wp:lineTo x="-251" y="34268"/>
                <wp:lineTo x="21575" y="34268"/>
                <wp:lineTo x="21575" y="28931"/>
                <wp:lineTo x="19066" y="28510"/>
                <wp:lineTo x="10537" y="26965"/>
                <wp:lineTo x="10787" y="22471"/>
                <wp:lineTo x="16557" y="22471"/>
                <wp:lineTo x="21575" y="21488"/>
                <wp:lineTo x="21575" y="0"/>
                <wp:lineTo x="-25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5" cstate="print">
                      <a:extLst>
                        <a:ext uri="{28A0092B-C50C-407E-A947-70E740481C1C}">
                          <a14:useLocalDpi xmlns:a14="http://schemas.microsoft.com/office/drawing/2010/main" val="0"/>
                        </a:ext>
                      </a:extLst>
                    </a:blip>
                    <a:srcRect b="41488"/>
                    <a:stretch/>
                  </pic:blipFill>
                  <pic:spPr bwMode="auto">
                    <a:xfrm>
                      <a:off x="0" y="0"/>
                      <a:ext cx="1093470"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rStyle w:val="Heading3Char"/>
          <w:noProof/>
        </w:rPr>
        <w:drawing>
          <wp:anchor distT="0" distB="0" distL="114300" distR="114300" simplePos="0" relativeHeight="251674624" behindDoc="1" locked="0" layoutInCell="1" allowOverlap="1" wp14:anchorId="1F8437F2" wp14:editId="0F3E1220">
            <wp:simplePos x="0" y="0"/>
            <wp:positionH relativeFrom="column">
              <wp:posOffset>1893217</wp:posOffset>
            </wp:positionH>
            <wp:positionV relativeFrom="paragraph">
              <wp:posOffset>174625</wp:posOffset>
            </wp:positionV>
            <wp:extent cx="1091565" cy="1953260"/>
            <wp:effectExtent l="12700" t="0" r="13335" b="1158240"/>
            <wp:wrapTight wrapText="bothSides">
              <wp:wrapPolygon edited="0">
                <wp:start x="-251" y="0"/>
                <wp:lineTo x="-251" y="21628"/>
                <wp:lineTo x="10806" y="22471"/>
                <wp:lineTo x="10806" y="26965"/>
                <wp:lineTo x="-251" y="28791"/>
                <wp:lineTo x="-251" y="34268"/>
                <wp:lineTo x="21613" y="34268"/>
                <wp:lineTo x="21613" y="28931"/>
                <wp:lineTo x="19099" y="28510"/>
                <wp:lineTo x="10555" y="26965"/>
                <wp:lineTo x="10806" y="22471"/>
                <wp:lineTo x="16586" y="22471"/>
                <wp:lineTo x="21613" y="21488"/>
                <wp:lineTo x="21613" y="0"/>
                <wp:lineTo x="-251"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6" cstate="print">
                      <a:extLst>
                        <a:ext uri="{28A0092B-C50C-407E-A947-70E740481C1C}">
                          <a14:useLocalDpi xmlns:a14="http://schemas.microsoft.com/office/drawing/2010/main" val="0"/>
                        </a:ext>
                      </a:extLst>
                    </a:blip>
                    <a:srcRect b="61789"/>
                    <a:stretch/>
                  </pic:blipFill>
                  <pic:spPr bwMode="auto">
                    <a:xfrm>
                      <a:off x="0" y="0"/>
                      <a:ext cx="1091565"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noProof/>
        </w:rPr>
        <w:drawing>
          <wp:anchor distT="0" distB="0" distL="114300" distR="114300" simplePos="0" relativeHeight="251672576" behindDoc="1" locked="0" layoutInCell="1" allowOverlap="1" wp14:anchorId="6E5F7A19" wp14:editId="5B49FED6">
            <wp:simplePos x="0" y="0"/>
            <wp:positionH relativeFrom="column">
              <wp:posOffset>279189</wp:posOffset>
            </wp:positionH>
            <wp:positionV relativeFrom="paragraph">
              <wp:posOffset>177800</wp:posOffset>
            </wp:positionV>
            <wp:extent cx="1096645" cy="1953260"/>
            <wp:effectExtent l="12700" t="0" r="8255" b="1158240"/>
            <wp:wrapTight wrapText="bothSides">
              <wp:wrapPolygon edited="0">
                <wp:start x="-250" y="0"/>
                <wp:lineTo x="-250" y="21628"/>
                <wp:lineTo x="10756" y="22471"/>
                <wp:lineTo x="10756" y="26965"/>
                <wp:lineTo x="-250" y="28791"/>
                <wp:lineTo x="-250" y="34268"/>
                <wp:lineTo x="21512" y="34268"/>
                <wp:lineTo x="21512" y="28931"/>
                <wp:lineTo x="19011" y="28510"/>
                <wp:lineTo x="10506" y="26965"/>
                <wp:lineTo x="10756" y="22471"/>
                <wp:lineTo x="16510" y="22471"/>
                <wp:lineTo x="21512" y="21488"/>
                <wp:lineTo x="21512" y="0"/>
                <wp:lineTo x="-25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7" cstate="print">
                      <a:extLst>
                        <a:ext uri="{28A0092B-C50C-407E-A947-70E740481C1C}">
                          <a14:useLocalDpi xmlns:a14="http://schemas.microsoft.com/office/drawing/2010/main" val="0"/>
                        </a:ext>
                      </a:extLst>
                    </a:blip>
                    <a:srcRect b="31370"/>
                    <a:stretch/>
                  </pic:blipFill>
                  <pic:spPr bwMode="auto">
                    <a:xfrm>
                      <a:off x="0" y="0"/>
                      <a:ext cx="1096645"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C71C89" w14:textId="07ED13FF" w:rsidR="00897F55" w:rsidRDefault="00897F55" w:rsidP="00897F55"/>
    <w:p w14:paraId="1EC3B722" w14:textId="1BE3915C" w:rsidR="00897F55" w:rsidRDefault="00897F55" w:rsidP="00897F55"/>
    <w:p w14:paraId="477077D0" w14:textId="40B13563" w:rsidR="00897F55" w:rsidRDefault="00897F55" w:rsidP="00897F55"/>
    <w:p w14:paraId="6959F419" w14:textId="3AF65AD1" w:rsidR="00897F55" w:rsidRDefault="00897F55" w:rsidP="00897F55"/>
    <w:p w14:paraId="1806E7CF" w14:textId="5BF7A88B" w:rsidR="00897F55" w:rsidRDefault="00897F55" w:rsidP="00897F55"/>
    <w:p w14:paraId="4709CD1D" w14:textId="5E0EAB99" w:rsidR="00897F55" w:rsidRDefault="00897F55" w:rsidP="00897F55"/>
    <w:p w14:paraId="73D9F328" w14:textId="0B5238ED" w:rsidR="00897F55" w:rsidRDefault="00897F55" w:rsidP="00897F55"/>
    <w:p w14:paraId="6C5E8515" w14:textId="01245E2F" w:rsidR="00897F55" w:rsidRDefault="00897F55" w:rsidP="00897F55"/>
    <w:p w14:paraId="6B3DE5BF" w14:textId="40A3C4D4" w:rsidR="00897F55" w:rsidRDefault="00897F55" w:rsidP="00897F55"/>
    <w:p w14:paraId="65C2C25E" w14:textId="7BA789AE" w:rsidR="00897F55" w:rsidRDefault="00897F55" w:rsidP="00897F55"/>
    <w:p w14:paraId="6559C9E0" w14:textId="7C2F9831" w:rsidR="00897F55" w:rsidRDefault="00053F21" w:rsidP="00897F55">
      <w:pPr>
        <w:rPr>
          <w:sz w:val="24"/>
          <w:szCs w:val="24"/>
        </w:rPr>
      </w:pPr>
      <w:r w:rsidRPr="00053F21">
        <w:rPr>
          <w:sz w:val="24"/>
          <w:szCs w:val="24"/>
        </w:rPr>
        <w:t xml:space="preserve">The e-commerce </w:t>
      </w:r>
      <w:r>
        <w:rPr>
          <w:sz w:val="24"/>
          <w:szCs w:val="24"/>
        </w:rPr>
        <w:t xml:space="preserve">software development kit (SDK) defines the In-App purchase experience and how it is delivered to the users. Embedding this into your existing </w:t>
      </w:r>
      <w:r w:rsidR="00864C53">
        <w:rPr>
          <w:sz w:val="24"/>
          <w:szCs w:val="24"/>
        </w:rPr>
        <w:t>android application enables you to design an integrated solution.</w:t>
      </w:r>
    </w:p>
    <w:p w14:paraId="68D2F706" w14:textId="34F48BC1" w:rsidR="00F46552" w:rsidRDefault="00864C53" w:rsidP="00897F55">
      <w:pPr>
        <w:rPr>
          <w:sz w:val="24"/>
          <w:szCs w:val="24"/>
        </w:rPr>
      </w:pPr>
      <w:r>
        <w:rPr>
          <w:sz w:val="24"/>
          <w:szCs w:val="24"/>
        </w:rPr>
        <w:t>The SDK provides the necessary tools to build the application and gives you control over how the application looks and operates. Your own workflow and images can be used to design all aspects of user experience such as how product list appears</w:t>
      </w:r>
      <w:r w:rsidR="00BD693E">
        <w:rPr>
          <w:sz w:val="24"/>
          <w:szCs w:val="24"/>
        </w:rPr>
        <w:t>, how to display shopping cart, displaying address, what details to be shown and what information to collect or not collect during the intake process.</w:t>
      </w:r>
      <w:r w:rsidR="00037BC9">
        <w:rPr>
          <w:sz w:val="24"/>
          <w:szCs w:val="24"/>
        </w:rPr>
        <w:t xml:space="preserve"> This ability to uniquely tailor In-App capabilities offers your application limitless possibilities for using the SDK and give</w:t>
      </w:r>
      <w:r w:rsidR="009F7B07">
        <w:rPr>
          <w:sz w:val="24"/>
          <w:szCs w:val="24"/>
        </w:rPr>
        <w:t>s good user experience.</w:t>
      </w:r>
    </w:p>
    <w:p w14:paraId="35010F3C" w14:textId="04B247F1" w:rsidR="00037BC9" w:rsidRDefault="00037BC9" w:rsidP="00897F55">
      <w:pPr>
        <w:rPr>
          <w:sz w:val="24"/>
          <w:szCs w:val="24"/>
        </w:rPr>
      </w:pPr>
    </w:p>
    <w:p w14:paraId="467EA58B" w14:textId="03A199CB" w:rsidR="00037BC9" w:rsidRDefault="00037BC9" w:rsidP="00897F55">
      <w:pPr>
        <w:rPr>
          <w:sz w:val="24"/>
          <w:szCs w:val="24"/>
        </w:rPr>
      </w:pPr>
    </w:p>
    <w:p w14:paraId="6995C17B" w14:textId="312C897D" w:rsidR="00037BC9" w:rsidRDefault="00037BC9" w:rsidP="00897F55">
      <w:pPr>
        <w:rPr>
          <w:sz w:val="24"/>
          <w:szCs w:val="24"/>
        </w:rPr>
      </w:pPr>
    </w:p>
    <w:p w14:paraId="14A35947" w14:textId="59A4BC9A" w:rsidR="00037BC9" w:rsidRDefault="00037BC9" w:rsidP="00897F55">
      <w:pPr>
        <w:rPr>
          <w:sz w:val="24"/>
          <w:szCs w:val="24"/>
        </w:rPr>
      </w:pPr>
    </w:p>
    <w:p w14:paraId="1FE4488C" w14:textId="13BFEC38" w:rsidR="00037BC9" w:rsidRDefault="00037BC9" w:rsidP="00897F55">
      <w:pPr>
        <w:rPr>
          <w:sz w:val="24"/>
          <w:szCs w:val="24"/>
        </w:rPr>
      </w:pPr>
    </w:p>
    <w:p w14:paraId="44D5CD27" w14:textId="77777777" w:rsidR="00037BC9" w:rsidRPr="00037BC9" w:rsidRDefault="00037BC9" w:rsidP="00897F55">
      <w:pPr>
        <w:rPr>
          <w:sz w:val="24"/>
          <w:szCs w:val="24"/>
        </w:rPr>
      </w:pPr>
    </w:p>
    <w:p w14:paraId="2AD6C5C8" w14:textId="6C1405DC" w:rsidR="00F46552" w:rsidRPr="007D31BB" w:rsidRDefault="00F46552" w:rsidP="00F46552">
      <w:pPr>
        <w:pStyle w:val="Heading1"/>
        <w:rPr>
          <w:rFonts w:ascii="Times" w:hAnsi="Times" w:cs="Arial"/>
          <w:b/>
          <w:bCs/>
        </w:rPr>
      </w:pPr>
      <w:bookmarkStart w:id="14" w:name="_Toc20154645"/>
      <w:r>
        <w:rPr>
          <w:rFonts w:ascii="Times" w:hAnsi="Times" w:cs="Arial"/>
          <w:b/>
          <w:bCs/>
        </w:rPr>
        <w:lastRenderedPageBreak/>
        <w:t>Init</w:t>
      </w:r>
      <w:bookmarkEnd w:id="14"/>
    </w:p>
    <w:p w14:paraId="0C6E5A0F" w14:textId="7083D102" w:rsidR="00F46552" w:rsidRPr="008376B6" w:rsidRDefault="00F46552" w:rsidP="00F46552">
      <w:pPr>
        <w:rPr>
          <w:rFonts w:ascii="Times" w:hAnsi="Times" w:cs="Arial"/>
          <w:sz w:val="24"/>
          <w:szCs w:val="24"/>
        </w:rPr>
      </w:pPr>
      <w:r w:rsidRPr="008376B6">
        <w:rPr>
          <w:rFonts w:ascii="Times" w:hAnsi="Times" w:cs="Arial"/>
          <w:sz w:val="24"/>
          <w:szCs w:val="24"/>
        </w:rPr>
        <w:t xml:space="preserve">This method is used to </w:t>
      </w:r>
      <w:r w:rsidR="003B092E">
        <w:rPr>
          <w:rFonts w:ascii="Times" w:hAnsi="Times" w:cs="Arial"/>
          <w:sz w:val="24"/>
          <w:szCs w:val="24"/>
        </w:rPr>
        <w:t>initialize</w:t>
      </w:r>
      <w:r w:rsidR="00851AA4">
        <w:rPr>
          <w:rFonts w:ascii="Times" w:hAnsi="Times" w:cs="Arial"/>
          <w:sz w:val="24"/>
          <w:szCs w:val="24"/>
        </w:rPr>
        <w:t xml:space="preserve"> the ECSSDKService</w:t>
      </w:r>
      <w:r w:rsidRPr="008376B6">
        <w:rPr>
          <w:rFonts w:ascii="Times" w:hAnsi="Times" w:cs="Arial"/>
          <w:sz w:val="24"/>
          <w:szCs w:val="24"/>
        </w:rPr>
        <w:t>.</w:t>
      </w:r>
    </w:p>
    <w:p w14:paraId="0081A11C" w14:textId="77777777" w:rsidR="00F46552" w:rsidRPr="003F4ACE" w:rsidRDefault="00F46552" w:rsidP="00F46552">
      <w:pPr>
        <w:pStyle w:val="Heading2"/>
        <w:rPr>
          <w:rFonts w:ascii="Times" w:hAnsi="Times" w:cs="Arial"/>
          <w:color w:val="1F497D" w:themeColor="text2"/>
          <w:sz w:val="28"/>
          <w:szCs w:val="28"/>
        </w:rPr>
      </w:pPr>
      <w:bookmarkStart w:id="15" w:name="_Toc20154646"/>
      <w:r w:rsidRPr="003F4ACE">
        <w:rPr>
          <w:rFonts w:ascii="Times" w:hAnsi="Times" w:cs="Arial"/>
          <w:color w:val="1F497D" w:themeColor="text2"/>
          <w:sz w:val="28"/>
          <w:szCs w:val="28"/>
        </w:rPr>
        <w:t>ECSServiceProvider</w:t>
      </w:r>
      <w:bookmarkEnd w:id="15"/>
    </w:p>
    <w:p w14:paraId="080E505E" w14:textId="77777777" w:rsidR="00F46552" w:rsidRPr="00C81F9D" w:rsidRDefault="00F46552" w:rsidP="00F46552">
      <w:pPr>
        <w:pStyle w:val="BodyTextIndent"/>
        <w:rPr>
          <w:rFonts w:ascii="Times" w:hAnsi="Times"/>
        </w:rPr>
      </w:pPr>
      <w:r w:rsidRPr="00C81F9D">
        <w:rPr>
          <w:rFonts w:ascii="Times" w:hAnsi="Times"/>
          <w:noProof/>
        </w:rPr>
        <mc:AlternateContent>
          <mc:Choice Requires="wps">
            <w:drawing>
              <wp:inline distT="0" distB="0" distL="0" distR="0" wp14:anchorId="413FD233" wp14:editId="33509BFC">
                <wp:extent cx="6565900" cy="1014884"/>
                <wp:effectExtent l="0" t="0" r="12700" b="13970"/>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014884"/>
                        </a:xfrm>
                        <a:prstGeom prst="rect">
                          <a:avLst/>
                        </a:prstGeom>
                        <a:solidFill>
                          <a:schemeClr val="bg1">
                            <a:lumMod val="95000"/>
                          </a:schemeClr>
                        </a:solidFill>
                        <a:ln w="3175">
                          <a:solidFill>
                            <a:srgbClr val="000000"/>
                          </a:solidFill>
                          <a:miter lim="800000"/>
                          <a:headEnd/>
                          <a:tailEnd/>
                        </a:ln>
                      </wps:spPr>
                      <wps:txbx>
                        <w:txbxContent>
                          <w:p w14:paraId="1A56F9DC" w14:textId="77777777" w:rsidR="00D32F8F" w:rsidRDefault="00D32F8F" w:rsidP="00F46552">
                            <w:pPr>
                              <w:pStyle w:val="HTMLPreformatted"/>
                              <w:rPr>
                                <w:b/>
                                <w:bCs/>
                                <w:noProof/>
                                <w:color w:val="000080"/>
                                <w:szCs w:val="24"/>
                              </w:rPr>
                            </w:pPr>
                          </w:p>
                          <w:p w14:paraId="52AFF3AA" w14:textId="4B894ED7" w:rsidR="004F1F29" w:rsidRPr="004F1F29" w:rsidRDefault="004F1F29" w:rsidP="00835B9D">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344B733A" w14:textId="6BE738ED" w:rsidR="00023D2C" w:rsidRDefault="00D32F8F" w:rsidP="00835B9D">
                            <w:pPr>
                              <w:pStyle w:val="HTMLPreformatted"/>
                              <w:rPr>
                                <w:color w:val="000000"/>
                              </w:rPr>
                            </w:pPr>
                            <w:r w:rsidRPr="00835B9D">
                              <w:rPr>
                                <w:b/>
                                <w:bCs/>
                                <w:color w:val="000080"/>
                              </w:rPr>
                              <w:t xml:space="preserve">public </w:t>
                            </w:r>
                            <w:r w:rsidRPr="00835B9D">
                              <w:rPr>
                                <w:color w:val="000000"/>
                              </w:rPr>
                              <w:t>ECSServices(</w:t>
                            </w:r>
                            <w:r w:rsidRPr="00835B9D">
                              <w:rPr>
                                <w:color w:val="808000"/>
                              </w:rPr>
                              <w:t xml:space="preserve">@Nullable </w:t>
                            </w:r>
                            <w:r w:rsidRPr="00835B9D">
                              <w:rPr>
                                <w:color w:val="000000"/>
                              </w:rPr>
                              <w:t xml:space="preserve">String propositionID, </w:t>
                            </w:r>
                            <w:r w:rsidRPr="00835B9D">
                              <w:rPr>
                                <w:color w:val="808000"/>
                              </w:rPr>
                              <w:t xml:space="preserve">@NonNull </w:t>
                            </w:r>
                            <w:r w:rsidRPr="00835B9D">
                              <w:rPr>
                                <w:color w:val="000000"/>
                              </w:rPr>
                              <w:t xml:space="preserve">appInfra) </w:t>
                            </w:r>
                          </w:p>
                          <w:p w14:paraId="511874ED" w14:textId="4ACCF7CE" w:rsidR="00D32F8F" w:rsidRPr="00835B9D" w:rsidRDefault="00D32F8F" w:rsidP="00835B9D">
                            <w:pPr>
                              <w:pStyle w:val="HTMLPreformatted"/>
                              <w:rPr>
                                <w:color w:val="000000"/>
                              </w:rPr>
                            </w:pPr>
                            <w:r w:rsidRPr="00835B9D">
                              <w:rPr>
                                <w:color w:val="000000"/>
                              </w:rPr>
                              <w:t>{</w:t>
                            </w:r>
                            <w:r w:rsidRPr="00835B9D">
                              <w:rPr>
                                <w:color w:val="000000"/>
                              </w:rPr>
                              <w:br/>
                              <w:t xml:space="preserve">    </w:t>
                            </w:r>
                            <w:r w:rsidRPr="00835B9D">
                              <w:rPr>
                                <w:color w:val="000000"/>
                              </w:rPr>
                              <w:br/>
                              <w:t>}</w:t>
                            </w:r>
                          </w:p>
                          <w:p w14:paraId="15BC36F4" w14:textId="4DA32F07" w:rsidR="00D32F8F" w:rsidRPr="009804E2" w:rsidRDefault="00D32F8F" w:rsidP="00835B9D">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type w14:anchorId="413FD233" id="_x0000_t202" coordsize="21600,21600" o:spt="202" path="m,l,21600r21600,l21600,xe">
                <v:stroke joinstyle="miter"/>
                <v:path gradientshapeok="t" o:connecttype="rect"/>
              </v:shapetype>
              <v:shape id="Text Box 2" o:spid="_x0000_s1026" type="#_x0000_t202" style="width:517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" fillcolor="#f2f2f2 [3052]" strokeweight=".25pt">
                <v:textbox>
                  <w:txbxContent>
                    <w:p w14:paraId="1A56F9DC" w14:textId="77777777" w:rsidR="00D32F8F" w:rsidRDefault="00D32F8F" w:rsidP="00F46552">
                      <w:pPr>
                        <w:pStyle w:val="HTMLPreformatted"/>
                        <w:rPr>
                          <w:b/>
                          <w:bCs/>
                          <w:noProof/>
                          <w:color w:val="000080"/>
                          <w:szCs w:val="24"/>
                        </w:rPr>
                      </w:pPr>
                    </w:p>
                    <w:p w14:paraId="52AFF3AA" w14:textId="4B894ED7" w:rsidR="004F1F29" w:rsidRPr="004F1F29" w:rsidRDefault="004F1F29" w:rsidP="00835B9D">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344B733A" w14:textId="6BE738ED" w:rsidR="00023D2C" w:rsidRDefault="00D32F8F" w:rsidP="00835B9D">
                      <w:pPr>
                        <w:pStyle w:val="HTMLPreformatted"/>
                        <w:rPr>
                          <w:color w:val="000000"/>
                        </w:rPr>
                      </w:pPr>
                      <w:r w:rsidRPr="00835B9D">
                        <w:rPr>
                          <w:b/>
                          <w:bCs/>
                          <w:color w:val="000080"/>
                        </w:rPr>
                        <w:t xml:space="preserve">public </w:t>
                      </w:r>
                      <w:r w:rsidRPr="00835B9D">
                        <w:rPr>
                          <w:color w:val="000000"/>
                        </w:rPr>
                        <w:t>ECSServices(</w:t>
                      </w:r>
                      <w:r w:rsidRPr="00835B9D">
                        <w:rPr>
                          <w:color w:val="808000"/>
                        </w:rPr>
                        <w:t xml:space="preserve">@Nullable </w:t>
                      </w:r>
                      <w:r w:rsidRPr="00835B9D">
                        <w:rPr>
                          <w:color w:val="000000"/>
                        </w:rPr>
                        <w:t xml:space="preserve">String propositionID, </w:t>
                      </w:r>
                      <w:r w:rsidRPr="00835B9D">
                        <w:rPr>
                          <w:color w:val="808000"/>
                        </w:rPr>
                        <w:t xml:space="preserve">@NonNull </w:t>
                      </w:r>
                      <w:r w:rsidRPr="00835B9D">
                        <w:rPr>
                          <w:color w:val="000000"/>
                        </w:rPr>
                        <w:t xml:space="preserve">appInfra) </w:t>
                      </w:r>
                    </w:p>
                    <w:p w14:paraId="511874ED" w14:textId="4ACCF7CE" w:rsidR="00D32F8F" w:rsidRPr="00835B9D" w:rsidRDefault="00D32F8F" w:rsidP="00835B9D">
                      <w:pPr>
                        <w:pStyle w:val="HTMLPreformatted"/>
                        <w:rPr>
                          <w:color w:val="000000"/>
                        </w:rPr>
                      </w:pPr>
                      <w:r w:rsidRPr="00835B9D">
                        <w:rPr>
                          <w:color w:val="000000"/>
                        </w:rPr>
                        <w:t>{</w:t>
                      </w:r>
                      <w:r w:rsidRPr="00835B9D">
                        <w:rPr>
                          <w:color w:val="000000"/>
                        </w:rPr>
                        <w:br/>
                        <w:t xml:space="preserve">    </w:t>
                      </w:r>
                      <w:r w:rsidRPr="00835B9D">
                        <w:rPr>
                          <w:color w:val="000000"/>
                        </w:rPr>
                        <w:br/>
                        <w:t>}</w:t>
                      </w:r>
                    </w:p>
                    <w:p w14:paraId="15BC36F4" w14:textId="4DA32F07" w:rsidR="00D32F8F" w:rsidRPr="009804E2" w:rsidRDefault="00D32F8F" w:rsidP="00835B9D">
                      <w:pPr>
                        <w:pStyle w:val="HTMLPreformatted"/>
                        <w:rPr>
                          <w:noProof/>
                          <w:color w:val="000000"/>
                          <w:szCs w:val="24"/>
                        </w:rPr>
                      </w:pPr>
                    </w:p>
                  </w:txbxContent>
                </v:textbox>
                <w10:anchorlock/>
              </v:shape>
            </w:pict>
          </mc:Fallback>
        </mc:AlternateContent>
      </w:r>
    </w:p>
    <w:p w14:paraId="282DEB89" w14:textId="77777777" w:rsidR="00F46552" w:rsidRPr="0020451F" w:rsidRDefault="00F46552" w:rsidP="00F46552">
      <w:pPr>
        <w:pStyle w:val="Heading2"/>
        <w:numPr>
          <w:ilvl w:val="0"/>
          <w:numId w:val="0"/>
        </w:numPr>
        <w:ind w:left="576" w:hanging="576"/>
        <w:rPr>
          <w:rFonts w:ascii="Times" w:hAnsi="Times" w:cs="Arial"/>
          <w:sz w:val="28"/>
          <w:szCs w:val="28"/>
        </w:rPr>
      </w:pPr>
      <w:r>
        <w:rPr>
          <w:rFonts w:ascii="Times" w:hAnsi="Times"/>
          <w:szCs w:val="24"/>
        </w:rPr>
        <w:t xml:space="preserve"> </w:t>
      </w:r>
      <w:r>
        <w:rPr>
          <w:rFonts w:ascii="Times" w:hAnsi="Times"/>
          <w:szCs w:val="24"/>
        </w:rPr>
        <w:tab/>
      </w:r>
      <w:bookmarkStart w:id="16" w:name="_Toc20154647"/>
      <w:r>
        <w:rPr>
          <w:rFonts w:ascii="Times" w:hAnsi="Times" w:cs="Arial"/>
          <w:sz w:val="28"/>
          <w:szCs w:val="28"/>
        </w:rPr>
        <w:t>Parameters</w:t>
      </w:r>
      <w:bookmarkEnd w:id="16"/>
    </w:p>
    <w:p w14:paraId="04B1AD65" w14:textId="35529667" w:rsidR="00F46552" w:rsidRPr="00C81F9D" w:rsidRDefault="009F196E" w:rsidP="00F46552">
      <w:pPr>
        <w:pStyle w:val="NoSpacing"/>
        <w:numPr>
          <w:ilvl w:val="0"/>
          <w:numId w:val="38"/>
        </w:numPr>
        <w:rPr>
          <w:rFonts w:ascii="Times" w:hAnsi="Times" w:cs="Arial"/>
          <w:sz w:val="24"/>
          <w:szCs w:val="24"/>
          <w:lang w:val="en-AU"/>
        </w:rPr>
      </w:pPr>
      <w:r>
        <w:rPr>
          <w:rFonts w:ascii="Times" w:hAnsi="Times" w:cs="Arial"/>
          <w:sz w:val="24"/>
          <w:szCs w:val="24"/>
          <w:lang w:val="en-AU"/>
        </w:rPr>
        <w:t>propositionID</w:t>
      </w:r>
      <w:r w:rsidR="00F46552" w:rsidRPr="00C81F9D">
        <w:rPr>
          <w:rFonts w:ascii="Times" w:hAnsi="Times" w:cs="Arial"/>
          <w:sz w:val="24"/>
          <w:szCs w:val="24"/>
          <w:lang w:val="en-AU"/>
        </w:rPr>
        <w:t xml:space="preserve"> – </w:t>
      </w:r>
      <w:r w:rsidR="00D32F8F">
        <w:rPr>
          <w:rFonts w:ascii="Times" w:hAnsi="Times" w:cs="Arial"/>
          <w:sz w:val="24"/>
          <w:szCs w:val="24"/>
          <w:lang w:val="en-AU"/>
        </w:rPr>
        <w:t>It is a unique store identification string ,which is specific to business and  country</w:t>
      </w:r>
    </w:p>
    <w:p w14:paraId="2F55A384" w14:textId="26BC70A2" w:rsidR="00F46552" w:rsidRPr="00C81F9D" w:rsidRDefault="005F13AD" w:rsidP="00F46552">
      <w:pPr>
        <w:pStyle w:val="NoSpacing"/>
        <w:numPr>
          <w:ilvl w:val="0"/>
          <w:numId w:val="38"/>
        </w:numPr>
        <w:rPr>
          <w:rFonts w:ascii="Times" w:hAnsi="Times" w:cs="Arial"/>
          <w:sz w:val="24"/>
          <w:szCs w:val="24"/>
          <w:lang w:val="en-AU"/>
        </w:rPr>
      </w:pPr>
      <w:r>
        <w:rPr>
          <w:rFonts w:ascii="Times" w:hAnsi="Times" w:cs="Arial"/>
          <w:sz w:val="24"/>
          <w:szCs w:val="24"/>
          <w:lang w:val="en-AU"/>
        </w:rPr>
        <w:t>appInfra</w:t>
      </w:r>
      <w:r w:rsidR="00F46552" w:rsidRPr="00C81F9D">
        <w:rPr>
          <w:rFonts w:ascii="Times" w:hAnsi="Times" w:cs="Arial"/>
          <w:sz w:val="24"/>
          <w:szCs w:val="24"/>
          <w:lang w:val="en-AU"/>
        </w:rPr>
        <w:t xml:space="preserve"> – </w:t>
      </w:r>
      <w:r>
        <w:rPr>
          <w:rFonts w:ascii="Times" w:hAnsi="Times" w:cs="Arial"/>
          <w:sz w:val="24"/>
          <w:szCs w:val="24"/>
          <w:lang w:val="en-AU"/>
        </w:rPr>
        <w:t xml:space="preserve">appInfra </w:t>
      </w:r>
      <w:r w:rsidR="006A05D6">
        <w:rPr>
          <w:rFonts w:ascii="Times" w:hAnsi="Times" w:cs="Arial"/>
          <w:sz w:val="24"/>
          <w:szCs w:val="24"/>
          <w:lang w:val="en-AU"/>
        </w:rPr>
        <w:t xml:space="preserve">object </w:t>
      </w:r>
      <w:r>
        <w:rPr>
          <w:rFonts w:ascii="Times" w:hAnsi="Times" w:cs="Arial"/>
          <w:sz w:val="24"/>
          <w:szCs w:val="24"/>
          <w:lang w:val="en-AU"/>
        </w:rPr>
        <w:t>created by proposition</w:t>
      </w:r>
    </w:p>
    <w:p w14:paraId="4EBD82A3" w14:textId="77777777" w:rsidR="00F46552" w:rsidRPr="00C81F9D" w:rsidRDefault="00F46552" w:rsidP="00F46552">
      <w:pPr>
        <w:pStyle w:val="NoSpacing"/>
        <w:ind w:left="720"/>
        <w:rPr>
          <w:rFonts w:ascii="Times" w:hAnsi="Times" w:cs="Arial"/>
          <w:sz w:val="24"/>
          <w:szCs w:val="24"/>
          <w:lang w:val="en-AU"/>
        </w:rPr>
      </w:pPr>
    </w:p>
    <w:p w14:paraId="574987E9" w14:textId="77777777" w:rsidR="00F46552" w:rsidRPr="00C81F9D" w:rsidRDefault="00F46552" w:rsidP="00F46552">
      <w:pPr>
        <w:pStyle w:val="Heading2"/>
        <w:numPr>
          <w:ilvl w:val="0"/>
          <w:numId w:val="0"/>
        </w:numPr>
        <w:ind w:left="576" w:hanging="576"/>
        <w:rPr>
          <w:rFonts w:ascii="Times" w:hAnsi="Times" w:cs="Arial"/>
          <w:sz w:val="28"/>
          <w:szCs w:val="28"/>
        </w:rPr>
      </w:pPr>
      <w:r>
        <w:rPr>
          <w:rFonts w:ascii="Times" w:hAnsi="Times" w:cs="Arial"/>
          <w:sz w:val="28"/>
          <w:szCs w:val="28"/>
        </w:rPr>
        <w:t xml:space="preserve"> </w:t>
      </w:r>
      <w:r>
        <w:rPr>
          <w:rFonts w:ascii="Times" w:hAnsi="Times" w:cs="Arial"/>
          <w:sz w:val="28"/>
          <w:szCs w:val="28"/>
        </w:rPr>
        <w:tab/>
      </w:r>
      <w:bookmarkStart w:id="17" w:name="_Toc20154648"/>
      <w:r>
        <w:rPr>
          <w:rFonts w:ascii="Times" w:hAnsi="Times" w:cs="Arial"/>
          <w:sz w:val="28"/>
          <w:szCs w:val="28"/>
        </w:rPr>
        <w:t>Output</w:t>
      </w:r>
      <w:bookmarkEnd w:id="17"/>
    </w:p>
    <w:p w14:paraId="3AEFCBF6" w14:textId="6A79EFA7" w:rsidR="00F46552" w:rsidRPr="00C81F9D" w:rsidRDefault="00937CEA" w:rsidP="00F46552">
      <w:pPr>
        <w:pStyle w:val="NoSpacing"/>
        <w:numPr>
          <w:ilvl w:val="0"/>
          <w:numId w:val="38"/>
        </w:numPr>
        <w:rPr>
          <w:rFonts w:ascii="Times" w:hAnsi="Times" w:cs="Arial"/>
          <w:sz w:val="24"/>
          <w:szCs w:val="24"/>
          <w:lang w:val="en-AU"/>
        </w:rPr>
      </w:pPr>
      <w:r>
        <w:rPr>
          <w:rFonts w:ascii="Times" w:hAnsi="Times" w:cs="Arial"/>
          <w:sz w:val="24"/>
          <w:szCs w:val="24"/>
          <w:lang w:val="en-AU"/>
        </w:rPr>
        <w:t>ECSSDKService object</w:t>
      </w:r>
    </w:p>
    <w:p w14:paraId="22E39060" w14:textId="77777777" w:rsidR="00F46552" w:rsidRPr="00C81F9D" w:rsidRDefault="00F46552" w:rsidP="00F46552">
      <w:pPr>
        <w:pStyle w:val="NoSpacing"/>
        <w:ind w:left="720"/>
        <w:rPr>
          <w:rFonts w:ascii="Times" w:hAnsi="Times" w:cs="Arial"/>
          <w:lang w:val="en-AU"/>
        </w:rPr>
      </w:pPr>
    </w:p>
    <w:p w14:paraId="0F266F7F" w14:textId="77777777" w:rsidR="00F46552" w:rsidRPr="003F4ACE" w:rsidRDefault="00F46552" w:rsidP="00F46552">
      <w:pPr>
        <w:pStyle w:val="Heading2"/>
        <w:rPr>
          <w:rFonts w:ascii="Times" w:hAnsi="Times" w:cs="Arial"/>
          <w:color w:val="1F497D" w:themeColor="text2"/>
          <w:sz w:val="28"/>
          <w:szCs w:val="28"/>
        </w:rPr>
      </w:pPr>
      <w:bookmarkStart w:id="18" w:name="_Toc20154649"/>
      <w:r w:rsidRPr="003F4ACE">
        <w:rPr>
          <w:rFonts w:ascii="Times" w:hAnsi="Times" w:cs="Arial"/>
          <w:color w:val="1F497D" w:themeColor="text2"/>
          <w:sz w:val="28"/>
          <w:szCs w:val="28"/>
        </w:rPr>
        <w:t>Sample</w:t>
      </w:r>
      <w:bookmarkEnd w:id="18"/>
    </w:p>
    <w:p w14:paraId="50900C97" w14:textId="4B053604" w:rsidR="00F46552" w:rsidRDefault="00F46552" w:rsidP="00F46552">
      <w:pPr>
        <w:pStyle w:val="BodyTextIndent"/>
        <w:rPr>
          <w:rFonts w:ascii="Times" w:hAnsi="Times"/>
        </w:rPr>
      </w:pPr>
      <w:r w:rsidRPr="00C81F9D">
        <w:rPr>
          <w:rFonts w:ascii="Times" w:hAnsi="Times"/>
          <w:noProof/>
        </w:rPr>
        <mc:AlternateContent>
          <mc:Choice Requires="wps">
            <w:drawing>
              <wp:inline distT="0" distB="0" distL="0" distR="0" wp14:anchorId="02C2B732" wp14:editId="1449CD47">
                <wp:extent cx="6565900" cy="622997"/>
                <wp:effectExtent l="0" t="0" r="12700" b="1206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22997"/>
                        </a:xfrm>
                        <a:prstGeom prst="rect">
                          <a:avLst/>
                        </a:prstGeom>
                        <a:solidFill>
                          <a:schemeClr val="bg1">
                            <a:lumMod val="95000"/>
                          </a:schemeClr>
                        </a:solidFill>
                        <a:ln w="3175">
                          <a:solidFill>
                            <a:srgbClr val="000000"/>
                          </a:solidFill>
                          <a:miter lim="800000"/>
                          <a:headEnd/>
                          <a:tailEnd/>
                        </a:ln>
                      </wps:spPr>
                      <wps:txbx>
                        <w:txbxContent>
                          <w:p w14:paraId="412E9C4B" w14:textId="77777777" w:rsidR="00EE7E41" w:rsidRDefault="00EE7E41" w:rsidP="00F46552">
                            <w:pPr>
                              <w:pStyle w:val="HTMLPreformatted"/>
                              <w:rPr>
                                <w:color w:val="000000"/>
                              </w:rPr>
                            </w:pPr>
                          </w:p>
                          <w:p w14:paraId="367CED23" w14:textId="67F560A3" w:rsidR="004F1F29" w:rsidRPr="00676B3B" w:rsidRDefault="004F1F29" w:rsidP="004F1F2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7094F3CC" w14:textId="4AAC2BDD" w:rsidR="00D32F8F" w:rsidRPr="0019448C" w:rsidRDefault="00D32F8F" w:rsidP="00F46552">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Pr="0019448C">
                              <w:rPr>
                                <w:color w:val="000000"/>
                              </w:rPr>
                              <w:br/>
                            </w:r>
                          </w:p>
                          <w:p w14:paraId="1D59CC0D" w14:textId="77777777" w:rsidR="00D32F8F" w:rsidRDefault="00D32F8F" w:rsidP="00F46552"/>
                        </w:txbxContent>
                      </wps:txbx>
                      <wps:bodyPr rot="0" vert="horz" wrap="square" lIns="91440" tIns="45720" rIns="91440" bIns="45720" anchor="t" anchorCtr="0">
                        <a:noAutofit/>
                      </wps:bodyPr>
                    </wps:wsp>
                  </a:graphicData>
                </a:graphic>
              </wp:inline>
            </w:drawing>
          </mc:Choice>
          <mc:Fallback>
            <w:pict>
              <v:shape w14:anchorId="02C2B732" id="_x0000_s1027" type="#_x0000_t202" style="width:517pt;height: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" fillcolor="#f2f2f2 [3052]" strokeweight=".25pt">
                <v:textbox>
                  <w:txbxContent>
                    <w:p w14:paraId="412E9C4B" w14:textId="77777777" w:rsidR="00EE7E41" w:rsidRDefault="00EE7E41" w:rsidP="00F46552">
                      <w:pPr>
                        <w:pStyle w:val="HTMLPreformatted"/>
                        <w:rPr>
                          <w:color w:val="000000"/>
                        </w:rPr>
                      </w:pPr>
                    </w:p>
                    <w:p w14:paraId="367CED23" w14:textId="67F560A3" w:rsidR="004F1F29" w:rsidRPr="00676B3B" w:rsidRDefault="004F1F29" w:rsidP="004F1F2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7094F3CC" w14:textId="4AAC2BDD" w:rsidR="00D32F8F" w:rsidRPr="0019448C" w:rsidRDefault="00D32F8F" w:rsidP="00F46552">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Pr="0019448C">
                        <w:rPr>
                          <w:color w:val="000000"/>
                        </w:rPr>
                        <w:br/>
                      </w:r>
                    </w:p>
                    <w:p w14:paraId="1D59CC0D" w14:textId="77777777" w:rsidR="00D32F8F" w:rsidRDefault="00D32F8F" w:rsidP="00F46552"/>
                  </w:txbxContent>
                </v:textbox>
                <w10:anchorlock/>
              </v:shape>
            </w:pict>
          </mc:Fallback>
        </mc:AlternateContent>
      </w:r>
    </w:p>
    <w:p w14:paraId="0670169E" w14:textId="4AD8AEBF" w:rsidR="009C1528" w:rsidRPr="00AA6B72" w:rsidRDefault="00860D09" w:rsidP="00AA6B72">
      <w:pPr>
        <w:pStyle w:val="Heading1"/>
        <w:rPr>
          <w:b/>
          <w:bCs/>
        </w:rPr>
      </w:pPr>
      <w:bookmarkStart w:id="19" w:name="_Toc20154650"/>
      <w:r w:rsidRPr="00AA6B72">
        <w:rPr>
          <w:rFonts w:ascii="Times" w:hAnsi="Times"/>
          <w:b/>
          <w:bCs/>
        </w:rPr>
        <w:t>Set</w:t>
      </w:r>
      <w:r w:rsidR="009C1528" w:rsidRPr="00AA6B72">
        <w:rPr>
          <w:b/>
          <w:bCs/>
        </w:rPr>
        <w:t xml:space="preserve"> </w:t>
      </w:r>
      <w:r w:rsidR="009C1528" w:rsidRPr="00AA6B72">
        <w:rPr>
          <w:rFonts w:ascii="Times" w:hAnsi="Times"/>
          <w:b/>
          <w:bCs/>
        </w:rPr>
        <w:t>Pro</w:t>
      </w:r>
      <w:r w:rsidRPr="00AA6B72">
        <w:rPr>
          <w:rFonts w:ascii="Times" w:hAnsi="Times"/>
          <w:b/>
          <w:bCs/>
        </w:rPr>
        <w:t>position</w:t>
      </w:r>
      <w:r w:rsidRPr="00AA6B72">
        <w:rPr>
          <w:b/>
          <w:bCs/>
        </w:rPr>
        <w:t xml:space="preserve"> </w:t>
      </w:r>
      <w:r w:rsidRPr="00AA6B72">
        <w:rPr>
          <w:rFonts w:ascii="Times" w:hAnsi="Times"/>
          <w:b/>
          <w:bCs/>
        </w:rPr>
        <w:t>ID</w:t>
      </w:r>
      <w:bookmarkEnd w:id="19"/>
    </w:p>
    <w:p w14:paraId="152053CA" w14:textId="5F7A82D2" w:rsidR="009C1528" w:rsidRPr="008376B6" w:rsidRDefault="009C1528" w:rsidP="009C1528">
      <w:pPr>
        <w:rPr>
          <w:rFonts w:ascii="Times" w:hAnsi="Times" w:cs="Arial"/>
          <w:sz w:val="24"/>
          <w:szCs w:val="24"/>
        </w:rPr>
      </w:pPr>
      <w:r w:rsidRPr="008376B6">
        <w:rPr>
          <w:rFonts w:ascii="Times" w:hAnsi="Times" w:cs="Arial"/>
          <w:sz w:val="24"/>
          <w:szCs w:val="24"/>
        </w:rPr>
        <w:t xml:space="preserve">This method is used to </w:t>
      </w:r>
      <w:r w:rsidR="00F235A9">
        <w:rPr>
          <w:rFonts w:ascii="Times" w:hAnsi="Times" w:cs="Arial"/>
          <w:sz w:val="24"/>
          <w:szCs w:val="24"/>
        </w:rPr>
        <w:t>set proposition id</w:t>
      </w:r>
      <w:r w:rsidR="00CB3C63">
        <w:rPr>
          <w:rFonts w:ascii="Times" w:hAnsi="Times" w:cs="Arial"/>
          <w:sz w:val="24"/>
          <w:szCs w:val="24"/>
        </w:rPr>
        <w:t>.</w:t>
      </w:r>
    </w:p>
    <w:p w14:paraId="143B1C31" w14:textId="77777777" w:rsidR="009C1528" w:rsidRPr="003F4ACE" w:rsidRDefault="009C1528" w:rsidP="009C1528">
      <w:pPr>
        <w:pStyle w:val="Heading2"/>
        <w:rPr>
          <w:rFonts w:ascii="Times" w:hAnsi="Times" w:cs="Arial"/>
          <w:color w:val="1F497D" w:themeColor="text2"/>
          <w:sz w:val="28"/>
          <w:szCs w:val="28"/>
        </w:rPr>
      </w:pPr>
      <w:bookmarkStart w:id="20" w:name="_Toc20154651"/>
      <w:r w:rsidRPr="003F4ACE">
        <w:rPr>
          <w:rFonts w:ascii="Times" w:hAnsi="Times" w:cs="Arial"/>
          <w:color w:val="1F497D" w:themeColor="text2"/>
          <w:sz w:val="28"/>
          <w:szCs w:val="28"/>
        </w:rPr>
        <w:t>ECSServiceProvider</w:t>
      </w:r>
      <w:bookmarkEnd w:id="20"/>
    </w:p>
    <w:p w14:paraId="3AB532EE" w14:textId="77777777" w:rsidR="009C1528" w:rsidRPr="00C81F9D" w:rsidRDefault="009C1528" w:rsidP="009C1528">
      <w:pPr>
        <w:pStyle w:val="BodyTextIndent"/>
        <w:rPr>
          <w:rFonts w:ascii="Times" w:hAnsi="Times"/>
        </w:rPr>
      </w:pPr>
      <w:r w:rsidRPr="00C81F9D">
        <w:rPr>
          <w:rFonts w:ascii="Times" w:hAnsi="Times"/>
          <w:noProof/>
        </w:rPr>
        <mc:AlternateContent>
          <mc:Choice Requires="wps">
            <w:drawing>
              <wp:inline distT="0" distB="0" distL="0" distR="0" wp14:anchorId="76406850" wp14:editId="75C0279C">
                <wp:extent cx="6565900" cy="444500"/>
                <wp:effectExtent l="0" t="0" r="12700" b="127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44500"/>
                        </a:xfrm>
                        <a:prstGeom prst="rect">
                          <a:avLst/>
                        </a:prstGeom>
                        <a:solidFill>
                          <a:schemeClr val="bg1">
                            <a:lumMod val="95000"/>
                          </a:schemeClr>
                        </a:solidFill>
                        <a:ln w="3175">
                          <a:solidFill>
                            <a:srgbClr val="000000"/>
                          </a:solidFill>
                          <a:miter lim="800000"/>
                          <a:headEnd/>
                          <a:tailEnd/>
                        </a:ln>
                      </wps:spPr>
                      <wps:txbx>
                        <w:txbxContent>
                          <w:p w14:paraId="52FA9330" w14:textId="77777777" w:rsidR="00D32F8F" w:rsidRDefault="00D32F8F" w:rsidP="009C1528">
                            <w:pPr>
                              <w:pStyle w:val="HTMLPreformatted"/>
                              <w:rPr>
                                <w:b/>
                                <w:bCs/>
                                <w:noProof/>
                                <w:color w:val="000080"/>
                                <w:szCs w:val="24"/>
                              </w:rPr>
                            </w:pPr>
                          </w:p>
                          <w:p w14:paraId="765F3AF5" w14:textId="77777777" w:rsidR="00D32F8F" w:rsidRPr="002E1128" w:rsidRDefault="00D32F8F" w:rsidP="002E1128">
                            <w:pPr>
                              <w:pStyle w:val="HTMLPreformatted"/>
                              <w:rPr>
                                <w:color w:val="000000"/>
                              </w:rPr>
                            </w:pPr>
                            <w:r w:rsidRPr="002E1128">
                              <w:rPr>
                                <w:b/>
                                <w:bCs/>
                                <w:color w:val="000080"/>
                              </w:rPr>
                              <w:t xml:space="preserve">void </w:t>
                            </w:r>
                            <w:r w:rsidRPr="002E1128">
                              <w:rPr>
                                <w:color w:val="000000"/>
                              </w:rPr>
                              <w:t>setPropositionID(</w:t>
                            </w:r>
                            <w:r w:rsidRPr="002E1128">
                              <w:rPr>
                                <w:color w:val="808000"/>
                              </w:rPr>
                              <w:t xml:space="preserve">@NonNull </w:t>
                            </w:r>
                            <w:r w:rsidRPr="002E1128">
                              <w:rPr>
                                <w:color w:val="000000"/>
                              </w:rPr>
                              <w:t>String propositionID);</w:t>
                            </w:r>
                          </w:p>
                          <w:p w14:paraId="71ED6A7B" w14:textId="4018115F" w:rsidR="00D32F8F" w:rsidRPr="009804E2" w:rsidRDefault="00D32F8F" w:rsidP="002E1128">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6406850" id="_x0000_s1028" type="#_x0000_t202" style="width:517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" fillcolor="#f2f2f2 [3052]" strokeweight=".25pt">
                <v:textbox>
                  <w:txbxContent>
                    <w:p w14:paraId="52FA9330" w14:textId="77777777" w:rsidR="00D32F8F" w:rsidRDefault="00D32F8F" w:rsidP="009C1528">
                      <w:pPr>
                        <w:pStyle w:val="HTMLPreformatted"/>
                        <w:rPr>
                          <w:b/>
                          <w:bCs/>
                          <w:noProof/>
                          <w:color w:val="000080"/>
                          <w:szCs w:val="24"/>
                        </w:rPr>
                      </w:pPr>
                    </w:p>
                    <w:p w14:paraId="765F3AF5" w14:textId="77777777" w:rsidR="00D32F8F" w:rsidRPr="002E1128" w:rsidRDefault="00D32F8F" w:rsidP="002E1128">
                      <w:pPr>
                        <w:pStyle w:val="HTMLPreformatted"/>
                        <w:rPr>
                          <w:color w:val="000000"/>
                        </w:rPr>
                      </w:pPr>
                      <w:r w:rsidRPr="002E1128">
                        <w:rPr>
                          <w:b/>
                          <w:bCs/>
                          <w:color w:val="000080"/>
                        </w:rPr>
                        <w:t xml:space="preserve">void </w:t>
                      </w:r>
                      <w:r w:rsidRPr="002E1128">
                        <w:rPr>
                          <w:color w:val="000000"/>
                        </w:rPr>
                        <w:t>setPropositionID(</w:t>
                      </w:r>
                      <w:r w:rsidRPr="002E1128">
                        <w:rPr>
                          <w:color w:val="808000"/>
                        </w:rPr>
                        <w:t xml:space="preserve">@NonNull </w:t>
                      </w:r>
                      <w:r w:rsidRPr="002E1128">
                        <w:rPr>
                          <w:color w:val="000000"/>
                        </w:rPr>
                        <w:t>String propositionID);</w:t>
                      </w:r>
                    </w:p>
                    <w:p w14:paraId="71ED6A7B" w14:textId="4018115F" w:rsidR="00D32F8F" w:rsidRPr="009804E2" w:rsidRDefault="00D32F8F" w:rsidP="002E1128">
                      <w:pPr>
                        <w:pStyle w:val="HTMLPreformatted"/>
                        <w:rPr>
                          <w:noProof/>
                          <w:color w:val="000000"/>
                          <w:szCs w:val="24"/>
                        </w:rPr>
                      </w:pPr>
                    </w:p>
                  </w:txbxContent>
                </v:textbox>
                <w10:anchorlock/>
              </v:shape>
            </w:pict>
          </mc:Fallback>
        </mc:AlternateContent>
      </w:r>
    </w:p>
    <w:p w14:paraId="546FB7F7" w14:textId="77777777" w:rsidR="009C1528" w:rsidRPr="0020451F" w:rsidRDefault="009C1528" w:rsidP="009C1528">
      <w:pPr>
        <w:pStyle w:val="Heading2"/>
        <w:numPr>
          <w:ilvl w:val="0"/>
          <w:numId w:val="0"/>
        </w:numPr>
        <w:ind w:left="576" w:hanging="576"/>
        <w:rPr>
          <w:rFonts w:ascii="Times" w:hAnsi="Times" w:cs="Arial"/>
          <w:sz w:val="28"/>
          <w:szCs w:val="28"/>
        </w:rPr>
      </w:pPr>
      <w:r>
        <w:rPr>
          <w:rFonts w:ascii="Times" w:hAnsi="Times"/>
          <w:szCs w:val="24"/>
        </w:rPr>
        <w:t xml:space="preserve"> </w:t>
      </w:r>
      <w:r>
        <w:rPr>
          <w:rFonts w:ascii="Times" w:hAnsi="Times"/>
          <w:szCs w:val="24"/>
        </w:rPr>
        <w:tab/>
      </w:r>
      <w:bookmarkStart w:id="21" w:name="_Toc20154652"/>
      <w:r>
        <w:rPr>
          <w:rFonts w:ascii="Times" w:hAnsi="Times" w:cs="Arial"/>
          <w:sz w:val="28"/>
          <w:szCs w:val="28"/>
        </w:rPr>
        <w:t>Parameters</w:t>
      </w:r>
      <w:bookmarkEnd w:id="21"/>
    </w:p>
    <w:p w14:paraId="4B23D7F7" w14:textId="15DADCD3" w:rsidR="00B356EF" w:rsidRPr="00986A97" w:rsidRDefault="0036566F" w:rsidP="00986A97">
      <w:pPr>
        <w:pStyle w:val="NoSpacing"/>
        <w:numPr>
          <w:ilvl w:val="0"/>
          <w:numId w:val="38"/>
        </w:numPr>
        <w:rPr>
          <w:rFonts w:ascii="Times" w:hAnsi="Times" w:cs="Arial"/>
          <w:sz w:val="24"/>
          <w:szCs w:val="24"/>
          <w:lang w:val="en-AU"/>
        </w:rPr>
      </w:pPr>
      <w:r>
        <w:rPr>
          <w:rFonts w:ascii="Times" w:hAnsi="Times" w:cs="Arial"/>
          <w:sz w:val="24"/>
          <w:szCs w:val="24"/>
          <w:lang w:val="en-AU"/>
        </w:rPr>
        <w:t>propositionID</w:t>
      </w:r>
      <w:r w:rsidRPr="00C81F9D">
        <w:rPr>
          <w:rFonts w:ascii="Times" w:hAnsi="Times" w:cs="Arial"/>
          <w:sz w:val="24"/>
          <w:szCs w:val="24"/>
          <w:lang w:val="en-AU"/>
        </w:rPr>
        <w:t xml:space="preserve"> – </w:t>
      </w:r>
      <w:r w:rsidR="00986A97">
        <w:rPr>
          <w:rFonts w:ascii="Times" w:hAnsi="Times" w:cs="Arial"/>
          <w:sz w:val="24"/>
          <w:szCs w:val="24"/>
          <w:lang w:val="en-AU"/>
        </w:rPr>
        <w:t>It is a unique store identification string ,which is specific to business and  country</w:t>
      </w:r>
    </w:p>
    <w:p w14:paraId="21C5F43F" w14:textId="77777777" w:rsidR="00B356EF" w:rsidRPr="003F4ACE" w:rsidRDefault="00B356EF" w:rsidP="00B356EF">
      <w:pPr>
        <w:pStyle w:val="Heading2"/>
        <w:rPr>
          <w:rFonts w:ascii="Times" w:hAnsi="Times" w:cs="Arial"/>
          <w:color w:val="1F497D" w:themeColor="text2"/>
          <w:sz w:val="28"/>
          <w:szCs w:val="28"/>
        </w:rPr>
      </w:pPr>
      <w:bookmarkStart w:id="22" w:name="_Toc20154653"/>
      <w:r w:rsidRPr="003F4ACE">
        <w:rPr>
          <w:rFonts w:ascii="Times" w:hAnsi="Times" w:cs="Arial"/>
          <w:color w:val="1F497D" w:themeColor="text2"/>
          <w:sz w:val="28"/>
          <w:szCs w:val="28"/>
        </w:rPr>
        <w:t>Sample</w:t>
      </w:r>
      <w:bookmarkEnd w:id="22"/>
    </w:p>
    <w:p w14:paraId="4237CBE2" w14:textId="77777777" w:rsidR="00B356EF" w:rsidRPr="00C81F9D" w:rsidRDefault="00B356EF" w:rsidP="00B356EF">
      <w:pPr>
        <w:pStyle w:val="BodyTextIndent"/>
        <w:rPr>
          <w:rFonts w:ascii="Times" w:hAnsi="Times"/>
        </w:rPr>
      </w:pPr>
      <w:r w:rsidRPr="00C81F9D">
        <w:rPr>
          <w:rFonts w:ascii="Times" w:hAnsi="Times"/>
          <w:noProof/>
        </w:rPr>
        <mc:AlternateContent>
          <mc:Choice Requires="wps">
            <w:drawing>
              <wp:inline distT="0" distB="0" distL="0" distR="0" wp14:anchorId="71958360" wp14:editId="6609C216">
                <wp:extent cx="6565900" cy="313765"/>
                <wp:effectExtent l="0" t="0" r="12700" b="1651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313765"/>
                        </a:xfrm>
                        <a:prstGeom prst="rect">
                          <a:avLst/>
                        </a:prstGeom>
                        <a:solidFill>
                          <a:schemeClr val="bg1">
                            <a:lumMod val="95000"/>
                          </a:schemeClr>
                        </a:solidFill>
                        <a:ln w="3175">
                          <a:solidFill>
                            <a:srgbClr val="000000"/>
                          </a:solidFill>
                          <a:miter lim="800000"/>
                          <a:headEnd/>
                          <a:tailEnd/>
                        </a:ln>
                      </wps:spPr>
                      <wps:txbx>
                        <w:txbxContent>
                          <w:p w14:paraId="18943851" w14:textId="527AF707" w:rsidR="00D32F8F" w:rsidRPr="00B808B4" w:rsidRDefault="00D32F8F" w:rsidP="00B808B4">
                            <w:pPr>
                              <w:pStyle w:val="HTMLPreformatted"/>
                              <w:rPr>
                                <w:color w:val="000000"/>
                              </w:rPr>
                            </w:pPr>
                            <w:r w:rsidRPr="00B808B4">
                              <w:rPr>
                                <w:color w:val="000000"/>
                              </w:rPr>
                              <w:t>ECSConfiguration.</w:t>
                            </w:r>
                            <w:r w:rsidRPr="00B808B4">
                              <w:rPr>
                                <w:b/>
                                <w:bCs/>
                                <w:i/>
                                <w:iCs/>
                                <w:color w:val="660E7A"/>
                              </w:rPr>
                              <w:t>INSTANCE</w:t>
                            </w:r>
                            <w:r w:rsidRPr="00B808B4">
                              <w:rPr>
                                <w:color w:val="000000"/>
                              </w:rPr>
                              <w:t>.setPropositionID(</w:t>
                            </w:r>
                            <w:r w:rsidRPr="00B808B4">
                              <w:rPr>
                                <w:b/>
                                <w:bCs/>
                                <w:color w:val="008000"/>
                              </w:rPr>
                              <w:t>"</w:t>
                            </w:r>
                            <w:r w:rsidR="005C24A8" w:rsidRPr="0019448C">
                              <w:rPr>
                                <w:b/>
                                <w:bCs/>
                                <w:color w:val="008000"/>
                              </w:rPr>
                              <w:t>your propositionID</w:t>
                            </w:r>
                            <w:r w:rsidRPr="00B808B4">
                              <w:rPr>
                                <w:b/>
                                <w:bCs/>
                                <w:color w:val="008000"/>
                              </w:rPr>
                              <w:t>"</w:t>
                            </w:r>
                            <w:r w:rsidRPr="00B808B4">
                              <w:rPr>
                                <w:color w:val="000000"/>
                              </w:rPr>
                              <w:t>);</w:t>
                            </w:r>
                          </w:p>
                          <w:p w14:paraId="42070134" w14:textId="77777777" w:rsidR="00D32F8F" w:rsidRDefault="00D32F8F" w:rsidP="00B356EF"/>
                        </w:txbxContent>
                      </wps:txbx>
                      <wps:bodyPr rot="0" vert="horz" wrap="square" lIns="91440" tIns="45720" rIns="91440" bIns="45720" anchor="t" anchorCtr="0">
                        <a:noAutofit/>
                      </wps:bodyPr>
                    </wps:wsp>
                  </a:graphicData>
                </a:graphic>
              </wp:inline>
            </w:drawing>
          </mc:Choice>
          <mc:Fallback>
            <w:pict>
              <v:shape w14:anchorId="71958360" id="_x0000_s1029" type="#_x0000_t202" style="width:517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" fillcolor="#f2f2f2 [3052]" strokeweight=".25pt">
                <v:textbox>
                  <w:txbxContent>
                    <w:p w14:paraId="18943851" w14:textId="527AF707" w:rsidR="00D32F8F" w:rsidRPr="00B808B4" w:rsidRDefault="00D32F8F" w:rsidP="00B808B4">
                      <w:pPr>
                        <w:pStyle w:val="HTMLPreformatted"/>
                        <w:rPr>
                          <w:color w:val="000000"/>
                        </w:rPr>
                      </w:pPr>
                      <w:r w:rsidRPr="00B808B4">
                        <w:rPr>
                          <w:color w:val="000000"/>
                        </w:rPr>
                        <w:t>ECSConfiguration.</w:t>
                      </w:r>
                      <w:r w:rsidRPr="00B808B4">
                        <w:rPr>
                          <w:b/>
                          <w:bCs/>
                          <w:i/>
                          <w:iCs/>
                          <w:color w:val="660E7A"/>
                        </w:rPr>
                        <w:t>INSTANCE</w:t>
                      </w:r>
                      <w:r w:rsidRPr="00B808B4">
                        <w:rPr>
                          <w:color w:val="000000"/>
                        </w:rPr>
                        <w:t>.setPropositionID(</w:t>
                      </w:r>
                      <w:r w:rsidRPr="00B808B4">
                        <w:rPr>
                          <w:b/>
                          <w:bCs/>
                          <w:color w:val="008000"/>
                        </w:rPr>
                        <w:t>"</w:t>
                      </w:r>
                      <w:r w:rsidR="005C24A8" w:rsidRPr="0019448C">
                        <w:rPr>
                          <w:b/>
                          <w:bCs/>
                          <w:color w:val="008000"/>
                        </w:rPr>
                        <w:t>your propositionID</w:t>
                      </w:r>
                      <w:r w:rsidRPr="00B808B4">
                        <w:rPr>
                          <w:b/>
                          <w:bCs/>
                          <w:color w:val="008000"/>
                        </w:rPr>
                        <w:t>"</w:t>
                      </w:r>
                      <w:r w:rsidRPr="00B808B4">
                        <w:rPr>
                          <w:color w:val="000000"/>
                        </w:rPr>
                        <w:t>);</w:t>
                      </w:r>
                    </w:p>
                    <w:p w14:paraId="42070134" w14:textId="77777777" w:rsidR="00D32F8F" w:rsidRDefault="00D32F8F" w:rsidP="00B356EF"/>
                  </w:txbxContent>
                </v:textbox>
                <w10:anchorlock/>
              </v:shape>
            </w:pict>
          </mc:Fallback>
        </mc:AlternateContent>
      </w:r>
    </w:p>
    <w:p w14:paraId="09FD039E" w14:textId="3A9E0060" w:rsidR="004657F6" w:rsidRPr="007D31BB" w:rsidRDefault="004657F6" w:rsidP="004657F6">
      <w:pPr>
        <w:pStyle w:val="Heading1"/>
        <w:rPr>
          <w:rFonts w:ascii="Times" w:hAnsi="Times" w:cs="Arial"/>
          <w:b/>
          <w:bCs/>
        </w:rPr>
      </w:pPr>
      <w:bookmarkStart w:id="23" w:name="_Toc20154654"/>
      <w:r>
        <w:rPr>
          <w:rFonts w:ascii="Times" w:hAnsi="Times" w:cs="Arial"/>
          <w:b/>
          <w:bCs/>
        </w:rPr>
        <w:lastRenderedPageBreak/>
        <w:t>Configure ECS</w:t>
      </w:r>
      <w:bookmarkEnd w:id="23"/>
    </w:p>
    <w:p w14:paraId="4A808DAE" w14:textId="14375D79" w:rsidR="004657F6" w:rsidRPr="008376B6" w:rsidRDefault="004657F6" w:rsidP="004657F6">
      <w:pPr>
        <w:rPr>
          <w:rFonts w:ascii="Times" w:hAnsi="Times" w:cs="Arial"/>
          <w:sz w:val="24"/>
          <w:szCs w:val="24"/>
        </w:rPr>
      </w:pPr>
      <w:r w:rsidRPr="008376B6">
        <w:rPr>
          <w:rFonts w:ascii="Times" w:hAnsi="Times" w:cs="Arial"/>
          <w:sz w:val="24"/>
          <w:szCs w:val="24"/>
        </w:rPr>
        <w:t xml:space="preserve">This method is used to </w:t>
      </w:r>
      <w:r w:rsidR="00891358">
        <w:rPr>
          <w:rFonts w:ascii="Times" w:hAnsi="Times" w:cs="Arial"/>
          <w:sz w:val="24"/>
          <w:szCs w:val="24"/>
        </w:rPr>
        <w:t xml:space="preserve">configure the ECS. </w:t>
      </w:r>
    </w:p>
    <w:p w14:paraId="40C8186A" w14:textId="77777777" w:rsidR="004657F6" w:rsidRPr="003F4ACE" w:rsidRDefault="004657F6" w:rsidP="004657F6">
      <w:pPr>
        <w:pStyle w:val="Heading2"/>
        <w:rPr>
          <w:rFonts w:ascii="Times" w:hAnsi="Times" w:cs="Arial"/>
          <w:color w:val="1F497D" w:themeColor="text2"/>
          <w:sz w:val="28"/>
          <w:szCs w:val="28"/>
        </w:rPr>
      </w:pPr>
      <w:bookmarkStart w:id="24" w:name="_Toc20154655"/>
      <w:r w:rsidRPr="003F4ACE">
        <w:rPr>
          <w:rFonts w:ascii="Times" w:hAnsi="Times" w:cs="Arial"/>
          <w:color w:val="1F497D" w:themeColor="text2"/>
          <w:sz w:val="28"/>
          <w:szCs w:val="28"/>
        </w:rPr>
        <w:t>ECSServiceProvider</w:t>
      </w:r>
      <w:bookmarkEnd w:id="24"/>
    </w:p>
    <w:p w14:paraId="575D69EE" w14:textId="77777777" w:rsidR="004657F6" w:rsidRPr="00C81F9D" w:rsidRDefault="004657F6" w:rsidP="004657F6">
      <w:pPr>
        <w:pStyle w:val="BodyTextIndent"/>
        <w:rPr>
          <w:rFonts w:ascii="Times" w:hAnsi="Times"/>
        </w:rPr>
      </w:pPr>
      <w:r w:rsidRPr="00C81F9D">
        <w:rPr>
          <w:rFonts w:ascii="Times" w:hAnsi="Times"/>
          <w:noProof/>
        </w:rPr>
        <mc:AlternateContent>
          <mc:Choice Requires="wps">
            <w:drawing>
              <wp:inline distT="0" distB="0" distL="0" distR="0" wp14:anchorId="68289DC9" wp14:editId="56251508">
                <wp:extent cx="6565900" cy="519953"/>
                <wp:effectExtent l="0" t="0" r="12700" b="139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79DAC126" w14:textId="77777777" w:rsidR="00D32F8F" w:rsidRDefault="00D32F8F" w:rsidP="004657F6">
                            <w:pPr>
                              <w:pStyle w:val="HTMLPreformatted"/>
                              <w:rPr>
                                <w:b/>
                                <w:bCs/>
                                <w:noProof/>
                                <w:color w:val="000080"/>
                                <w:szCs w:val="24"/>
                              </w:rPr>
                            </w:pPr>
                          </w:p>
                          <w:p w14:paraId="12DADC56" w14:textId="77777777" w:rsidR="00D32F8F" w:rsidRPr="00891358" w:rsidRDefault="00D32F8F" w:rsidP="00891358">
                            <w:pPr>
                              <w:pStyle w:val="HTMLPreformatted"/>
                              <w:rPr>
                                <w:color w:val="000000"/>
                              </w:rPr>
                            </w:pPr>
                            <w:r w:rsidRPr="00891358">
                              <w:rPr>
                                <w:b/>
                                <w:bCs/>
                                <w:color w:val="000080"/>
                              </w:rPr>
                              <w:t xml:space="preserve">void </w:t>
                            </w:r>
                            <w:r w:rsidRPr="00891358">
                              <w:rPr>
                                <w:color w:val="000000"/>
                              </w:rPr>
                              <w:t>configureECS(ECSCallback&lt;Boolean,Exception&gt; ecsCallback);</w:t>
                            </w:r>
                          </w:p>
                          <w:p w14:paraId="5830C664" w14:textId="53E85392" w:rsidR="00D32F8F" w:rsidRPr="009804E2" w:rsidRDefault="00D32F8F" w:rsidP="00891358">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68289DC9" id="_x0000_s1030"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" fillcolor="#f2f2f2 [3052]" strokeweight=".25pt">
                <v:textbox>
                  <w:txbxContent>
                    <w:p w14:paraId="79DAC126" w14:textId="77777777" w:rsidR="00D32F8F" w:rsidRDefault="00D32F8F" w:rsidP="004657F6">
                      <w:pPr>
                        <w:pStyle w:val="HTMLPreformatted"/>
                        <w:rPr>
                          <w:b/>
                          <w:bCs/>
                          <w:noProof/>
                          <w:color w:val="000080"/>
                          <w:szCs w:val="24"/>
                        </w:rPr>
                      </w:pPr>
                    </w:p>
                    <w:p w14:paraId="12DADC56" w14:textId="77777777" w:rsidR="00D32F8F" w:rsidRPr="00891358" w:rsidRDefault="00D32F8F" w:rsidP="00891358">
                      <w:pPr>
                        <w:pStyle w:val="HTMLPreformatted"/>
                        <w:rPr>
                          <w:color w:val="000000"/>
                        </w:rPr>
                      </w:pPr>
                      <w:r w:rsidRPr="00891358">
                        <w:rPr>
                          <w:b/>
                          <w:bCs/>
                          <w:color w:val="000080"/>
                        </w:rPr>
                        <w:t xml:space="preserve">void </w:t>
                      </w:r>
                      <w:r w:rsidRPr="00891358">
                        <w:rPr>
                          <w:color w:val="000000"/>
                        </w:rPr>
                        <w:t>configureECS(ECSCallback&lt;Boolean,Exception&gt; ecsCallback);</w:t>
                      </w:r>
                    </w:p>
                    <w:p w14:paraId="5830C664" w14:textId="53E85392" w:rsidR="00D32F8F" w:rsidRPr="009804E2" w:rsidRDefault="00D32F8F" w:rsidP="00891358">
                      <w:pPr>
                        <w:pStyle w:val="HTMLPreformatted"/>
                        <w:rPr>
                          <w:noProof/>
                          <w:color w:val="000000"/>
                          <w:szCs w:val="24"/>
                        </w:rPr>
                      </w:pPr>
                    </w:p>
                  </w:txbxContent>
                </v:textbox>
                <w10:anchorlock/>
              </v:shape>
            </w:pict>
          </mc:Fallback>
        </mc:AlternateContent>
      </w:r>
    </w:p>
    <w:p w14:paraId="35B5BDFB" w14:textId="77777777" w:rsidR="004657F6" w:rsidRPr="0020451F" w:rsidRDefault="004657F6" w:rsidP="004657F6">
      <w:pPr>
        <w:pStyle w:val="Heading2"/>
        <w:numPr>
          <w:ilvl w:val="0"/>
          <w:numId w:val="0"/>
        </w:numPr>
        <w:ind w:left="576" w:hanging="576"/>
        <w:rPr>
          <w:rFonts w:ascii="Times" w:hAnsi="Times" w:cs="Arial"/>
          <w:sz w:val="28"/>
          <w:szCs w:val="28"/>
        </w:rPr>
      </w:pPr>
      <w:r>
        <w:rPr>
          <w:rFonts w:ascii="Times" w:hAnsi="Times"/>
          <w:szCs w:val="24"/>
        </w:rPr>
        <w:t xml:space="preserve"> </w:t>
      </w:r>
      <w:r>
        <w:rPr>
          <w:rFonts w:ascii="Times" w:hAnsi="Times"/>
          <w:szCs w:val="24"/>
        </w:rPr>
        <w:tab/>
      </w:r>
      <w:bookmarkStart w:id="25" w:name="_Toc20154656"/>
      <w:r>
        <w:rPr>
          <w:rFonts w:ascii="Times" w:hAnsi="Times" w:cs="Arial"/>
          <w:sz w:val="28"/>
          <w:szCs w:val="28"/>
        </w:rPr>
        <w:t>Parameters</w:t>
      </w:r>
      <w:bookmarkEnd w:id="25"/>
    </w:p>
    <w:p w14:paraId="03BB2A12" w14:textId="36038C35" w:rsidR="004657F6" w:rsidRPr="00C81F9D" w:rsidRDefault="004657F6" w:rsidP="004657F6">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sidR="00891358">
        <w:rPr>
          <w:rFonts w:ascii="Times" w:hAnsi="Times" w:cs="Arial"/>
          <w:sz w:val="24"/>
          <w:szCs w:val="24"/>
          <w:lang w:val="en-AU"/>
        </w:rPr>
        <w:t>cs</w:t>
      </w:r>
      <w:r w:rsidRPr="00C81F9D">
        <w:rPr>
          <w:rFonts w:ascii="Times" w:hAnsi="Times" w:cs="Arial"/>
          <w:sz w:val="24"/>
          <w:szCs w:val="24"/>
          <w:lang w:val="en-AU"/>
        </w:rPr>
        <w:t xml:space="preserve">Callback – </w:t>
      </w:r>
      <w:r w:rsidR="00A61D23">
        <w:rPr>
          <w:rFonts w:ascii="Times" w:hAnsi="Times" w:cs="Arial"/>
          <w:sz w:val="24"/>
          <w:szCs w:val="24"/>
          <w:lang w:val="en-AU"/>
        </w:rPr>
        <w:t>i</w:t>
      </w:r>
      <w:r w:rsidR="00D32F8F">
        <w:rPr>
          <w:rFonts w:ascii="Times" w:hAnsi="Times" w:cs="Arial"/>
          <w:sz w:val="24"/>
          <w:szCs w:val="24"/>
          <w:lang w:val="en-AU"/>
        </w:rPr>
        <w:t xml:space="preserve">nstance of ECSCallBack </w:t>
      </w:r>
      <w:r w:rsidR="000664D9">
        <w:rPr>
          <w:rFonts w:ascii="Times" w:hAnsi="Times" w:cs="Arial"/>
          <w:sz w:val="24"/>
          <w:szCs w:val="24"/>
          <w:lang w:val="en-AU"/>
        </w:rPr>
        <w:t>of type</w:t>
      </w:r>
      <w:r w:rsidR="00D32F8F">
        <w:rPr>
          <w:rFonts w:ascii="Times" w:hAnsi="Times" w:cs="Arial"/>
          <w:sz w:val="24"/>
          <w:szCs w:val="24"/>
          <w:lang w:val="en-AU"/>
        </w:rPr>
        <w:t xml:space="preserve"> Boolean and Exception.</w:t>
      </w:r>
    </w:p>
    <w:p w14:paraId="3E49B368" w14:textId="77777777" w:rsidR="004657F6" w:rsidRPr="00C81F9D" w:rsidRDefault="004657F6" w:rsidP="004657F6">
      <w:pPr>
        <w:pStyle w:val="NoSpacing"/>
        <w:ind w:left="720"/>
        <w:rPr>
          <w:rFonts w:ascii="Times" w:hAnsi="Times" w:cs="Arial"/>
          <w:sz w:val="24"/>
          <w:szCs w:val="24"/>
          <w:lang w:val="en-AU"/>
        </w:rPr>
      </w:pPr>
    </w:p>
    <w:p w14:paraId="2C745F78" w14:textId="77777777" w:rsidR="004657F6" w:rsidRPr="00C81F9D" w:rsidRDefault="004657F6" w:rsidP="004657F6">
      <w:pPr>
        <w:pStyle w:val="Heading2"/>
        <w:numPr>
          <w:ilvl w:val="0"/>
          <w:numId w:val="0"/>
        </w:numPr>
        <w:ind w:left="576" w:hanging="576"/>
        <w:rPr>
          <w:rFonts w:ascii="Times" w:hAnsi="Times" w:cs="Arial"/>
          <w:sz w:val="28"/>
          <w:szCs w:val="28"/>
        </w:rPr>
      </w:pPr>
      <w:r>
        <w:rPr>
          <w:rFonts w:ascii="Times" w:hAnsi="Times" w:cs="Arial"/>
          <w:sz w:val="28"/>
          <w:szCs w:val="28"/>
        </w:rPr>
        <w:t xml:space="preserve"> </w:t>
      </w:r>
      <w:r>
        <w:rPr>
          <w:rFonts w:ascii="Times" w:hAnsi="Times" w:cs="Arial"/>
          <w:sz w:val="28"/>
          <w:szCs w:val="28"/>
        </w:rPr>
        <w:tab/>
      </w:r>
      <w:bookmarkStart w:id="26" w:name="_Toc20154657"/>
      <w:r>
        <w:rPr>
          <w:rFonts w:ascii="Times" w:hAnsi="Times" w:cs="Arial"/>
          <w:sz w:val="28"/>
          <w:szCs w:val="28"/>
        </w:rPr>
        <w:t>Output</w:t>
      </w:r>
      <w:bookmarkEnd w:id="26"/>
    </w:p>
    <w:p w14:paraId="077F4B66" w14:textId="5A3D7AC8" w:rsidR="004657F6" w:rsidRDefault="004657F6" w:rsidP="004657F6">
      <w:pPr>
        <w:pStyle w:val="NoSpacing"/>
        <w:numPr>
          <w:ilvl w:val="0"/>
          <w:numId w:val="38"/>
        </w:numPr>
        <w:rPr>
          <w:rFonts w:ascii="Times" w:hAnsi="Times" w:cs="Arial"/>
          <w:sz w:val="24"/>
          <w:szCs w:val="24"/>
          <w:lang w:val="en-AU"/>
        </w:rPr>
      </w:pPr>
      <w:r w:rsidRPr="00C81F9D">
        <w:rPr>
          <w:rFonts w:ascii="Times" w:hAnsi="Times" w:cs="Arial"/>
          <w:sz w:val="24"/>
          <w:szCs w:val="24"/>
          <w:lang w:val="en-AU"/>
        </w:rPr>
        <w:t xml:space="preserve">Success response – </w:t>
      </w:r>
      <w:r w:rsidR="000A76DC">
        <w:rPr>
          <w:rFonts w:ascii="Times" w:hAnsi="Times" w:cs="Arial"/>
          <w:sz w:val="24"/>
          <w:szCs w:val="24"/>
          <w:lang w:val="en-AU"/>
        </w:rPr>
        <w:t xml:space="preserve">If </w:t>
      </w:r>
      <w:r w:rsidR="00D6125A">
        <w:rPr>
          <w:rFonts w:ascii="Times" w:hAnsi="Times" w:cs="Arial"/>
          <w:sz w:val="24"/>
          <w:szCs w:val="24"/>
          <w:lang w:val="en-AU"/>
        </w:rPr>
        <w:t>callback</w:t>
      </w:r>
      <w:r w:rsidR="000A76DC">
        <w:rPr>
          <w:rFonts w:ascii="Times" w:hAnsi="Times" w:cs="Arial"/>
          <w:sz w:val="24"/>
          <w:szCs w:val="24"/>
          <w:lang w:val="en-AU"/>
        </w:rPr>
        <w:t xml:space="preserve"> is success, returns true else false</w:t>
      </w:r>
    </w:p>
    <w:p w14:paraId="039C25A0" w14:textId="294889C9" w:rsidR="00D6125A" w:rsidRDefault="00D6125A" w:rsidP="00D6125A">
      <w:pPr>
        <w:pStyle w:val="NoSpacing"/>
        <w:ind w:left="720"/>
        <w:rPr>
          <w:rFonts w:ascii="Times" w:hAnsi="Times" w:cs="Arial"/>
          <w:sz w:val="24"/>
          <w:szCs w:val="24"/>
          <w:lang w:val="en-AU"/>
        </w:rPr>
      </w:pPr>
      <w:r>
        <w:rPr>
          <w:rFonts w:ascii="Times" w:hAnsi="Times" w:cs="Arial"/>
          <w:sz w:val="24"/>
          <w:szCs w:val="24"/>
          <w:lang w:val="en-AU"/>
        </w:rPr>
        <w:t>True : represents Hybris flow</w:t>
      </w:r>
    </w:p>
    <w:p w14:paraId="5EDAB2FE" w14:textId="3FAD4A49" w:rsidR="00D6125A" w:rsidRDefault="00D6125A" w:rsidP="00D6125A">
      <w:pPr>
        <w:pStyle w:val="NoSpacing"/>
        <w:ind w:left="720"/>
        <w:rPr>
          <w:rFonts w:ascii="Times" w:hAnsi="Times" w:cs="Arial"/>
          <w:sz w:val="24"/>
          <w:szCs w:val="24"/>
          <w:lang w:val="en-AU"/>
        </w:rPr>
      </w:pPr>
      <w:r>
        <w:rPr>
          <w:rFonts w:ascii="Times" w:hAnsi="Times" w:cs="Arial"/>
          <w:sz w:val="24"/>
          <w:szCs w:val="24"/>
          <w:lang w:val="en-AU"/>
        </w:rPr>
        <w:t>False : represents Retailer flow</w:t>
      </w:r>
    </w:p>
    <w:p w14:paraId="7607AB3B" w14:textId="77777777" w:rsidR="00D6125A" w:rsidRPr="00C81F9D" w:rsidRDefault="00D6125A" w:rsidP="00D6125A">
      <w:pPr>
        <w:pStyle w:val="NoSpacing"/>
        <w:ind w:left="720"/>
        <w:rPr>
          <w:rFonts w:ascii="Times" w:hAnsi="Times" w:cs="Arial"/>
          <w:sz w:val="24"/>
          <w:szCs w:val="24"/>
          <w:lang w:val="en-AU"/>
        </w:rPr>
      </w:pPr>
    </w:p>
    <w:p w14:paraId="774AD529" w14:textId="00CC193B" w:rsidR="00D6125A" w:rsidRPr="00520C57" w:rsidRDefault="004657F6" w:rsidP="00520C57">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6F0FF60C" w14:textId="77777777" w:rsidR="004657F6" w:rsidRPr="00C81F9D" w:rsidRDefault="004657F6" w:rsidP="004657F6">
      <w:pPr>
        <w:pStyle w:val="NoSpacing"/>
        <w:ind w:left="720"/>
        <w:rPr>
          <w:rFonts w:ascii="Times" w:hAnsi="Times" w:cs="Arial"/>
          <w:lang w:val="en-AU"/>
        </w:rPr>
      </w:pPr>
    </w:p>
    <w:p w14:paraId="525F2A7C" w14:textId="77777777" w:rsidR="004657F6" w:rsidRPr="003F4ACE" w:rsidRDefault="004657F6" w:rsidP="004657F6">
      <w:pPr>
        <w:pStyle w:val="Heading2"/>
        <w:rPr>
          <w:rFonts w:ascii="Times" w:hAnsi="Times" w:cs="Arial"/>
          <w:color w:val="1F497D" w:themeColor="text2"/>
          <w:sz w:val="28"/>
          <w:szCs w:val="28"/>
        </w:rPr>
      </w:pPr>
      <w:bookmarkStart w:id="27" w:name="_Toc20154658"/>
      <w:r w:rsidRPr="003F4ACE">
        <w:rPr>
          <w:rFonts w:ascii="Times" w:hAnsi="Times" w:cs="Arial"/>
          <w:color w:val="1F497D" w:themeColor="text2"/>
          <w:sz w:val="28"/>
          <w:szCs w:val="28"/>
        </w:rPr>
        <w:t>Sample</w:t>
      </w:r>
      <w:bookmarkEnd w:id="27"/>
    </w:p>
    <w:p w14:paraId="391CDC27" w14:textId="0BB73BEB" w:rsidR="00F46552" w:rsidRPr="00820927" w:rsidRDefault="004657F6" w:rsidP="00820927">
      <w:pPr>
        <w:pStyle w:val="BodyTextIndent"/>
        <w:rPr>
          <w:rFonts w:ascii="Times" w:hAnsi="Times"/>
        </w:rPr>
      </w:pPr>
      <w:r w:rsidRPr="00C81F9D">
        <w:rPr>
          <w:rFonts w:ascii="Times" w:hAnsi="Times"/>
          <w:noProof/>
        </w:rPr>
        <mc:AlternateContent>
          <mc:Choice Requires="wps">
            <w:drawing>
              <wp:inline distT="0" distB="0" distL="0" distR="0" wp14:anchorId="441DC74C" wp14:editId="45738826">
                <wp:extent cx="6565900" cy="2259106"/>
                <wp:effectExtent l="0" t="0" r="12700" b="14605"/>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259106"/>
                        </a:xfrm>
                        <a:prstGeom prst="rect">
                          <a:avLst/>
                        </a:prstGeom>
                        <a:solidFill>
                          <a:schemeClr val="bg1">
                            <a:lumMod val="95000"/>
                          </a:schemeClr>
                        </a:solidFill>
                        <a:ln w="3175">
                          <a:solidFill>
                            <a:srgbClr val="000000"/>
                          </a:solidFill>
                          <a:miter lim="800000"/>
                          <a:headEnd/>
                          <a:tailEnd/>
                        </a:ln>
                      </wps:spPr>
                      <wps:txbx>
                        <w:txbxContent>
                          <w:p w14:paraId="00830E8D" w14:textId="5D0D72AE" w:rsidR="006E1C39" w:rsidRPr="00676B3B" w:rsidRDefault="006E1C39" w:rsidP="006E1C3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0C2CF5C2" w14:textId="3F6B5EC4" w:rsidR="00D32F8F" w:rsidRPr="003F374B" w:rsidRDefault="0011204B" w:rsidP="0011204B">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F374B">
                              <w:rPr>
                                <w:color w:val="000000"/>
                              </w:rPr>
                              <w:br/>
                            </w:r>
                            <w:r w:rsidR="00D32F8F" w:rsidRPr="003F374B">
                              <w:rPr>
                                <w:color w:val="000000"/>
                              </w:rPr>
                              <w:br/>
                              <w:t>ecsServices.configureECS(</w:t>
                            </w:r>
                            <w:r w:rsidR="00D32F8F" w:rsidRPr="003F374B">
                              <w:rPr>
                                <w:b/>
                                <w:bCs/>
                                <w:color w:val="000080"/>
                              </w:rPr>
                              <w:t xml:space="preserve">new </w:t>
                            </w:r>
                            <w:r w:rsidR="00D32F8F" w:rsidRPr="003F374B">
                              <w:rPr>
                                <w:color w:val="000000"/>
                              </w:rPr>
                              <w:t>ECSCallback&lt;Boolean, Exception&gt;() {</w:t>
                            </w:r>
                            <w:r w:rsidR="00D32F8F" w:rsidRPr="003F374B">
                              <w:rPr>
                                <w:color w:val="000000"/>
                              </w:rPr>
                              <w:br/>
                              <w:t xml:space="preserve">    </w:t>
                            </w:r>
                            <w:r w:rsidR="00D32F8F" w:rsidRPr="003F374B">
                              <w:rPr>
                                <w:color w:val="808000"/>
                              </w:rPr>
                              <w:t>@Override</w:t>
                            </w:r>
                            <w:r w:rsidR="00D32F8F" w:rsidRPr="003F374B">
                              <w:rPr>
                                <w:color w:val="808000"/>
                              </w:rPr>
                              <w:br/>
                              <w:t xml:space="preserve">    </w:t>
                            </w:r>
                            <w:r w:rsidR="00D32F8F" w:rsidRPr="003F374B">
                              <w:rPr>
                                <w:b/>
                                <w:bCs/>
                                <w:color w:val="000080"/>
                              </w:rPr>
                              <w:t xml:space="preserve">public void </w:t>
                            </w:r>
                            <w:r w:rsidR="00D32F8F" w:rsidRPr="003F374B">
                              <w:rPr>
                                <w:color w:val="000000"/>
                              </w:rPr>
                              <w:t>onResponse(Boolean result) {</w:t>
                            </w:r>
                          </w:p>
                          <w:p w14:paraId="0FD7FE05" w14:textId="2308302D" w:rsidR="00D32F8F" w:rsidRPr="0019448C" w:rsidRDefault="00D32F8F" w:rsidP="003F374B">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C38CF52" w14:textId="77777777" w:rsidR="00D32F8F" w:rsidRDefault="00D32F8F" w:rsidP="004657F6"/>
                        </w:txbxContent>
                      </wps:txbx>
                      <wps:bodyPr rot="0" vert="horz" wrap="square" lIns="91440" tIns="45720" rIns="91440" bIns="45720" anchor="t" anchorCtr="0">
                        <a:noAutofit/>
                      </wps:bodyPr>
                    </wps:wsp>
                  </a:graphicData>
                </a:graphic>
              </wp:inline>
            </w:drawing>
          </mc:Choice>
          <mc:Fallback>
            <w:pict>
              <v:shape w14:anchorId="441DC74C" id="_x0000_s1031" type="#_x0000_t202" style="width:517pt;height:17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" fillcolor="#f2f2f2 [3052]" strokeweight=".25pt">
                <v:textbox>
                  <w:txbxContent>
                    <w:p w14:paraId="00830E8D" w14:textId="5D0D72AE" w:rsidR="006E1C39" w:rsidRPr="00676B3B" w:rsidRDefault="006E1C39" w:rsidP="006E1C3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0C2CF5C2" w14:textId="3F6B5EC4" w:rsidR="00D32F8F" w:rsidRPr="003F374B" w:rsidRDefault="0011204B" w:rsidP="0011204B">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F374B">
                        <w:rPr>
                          <w:color w:val="000000"/>
                        </w:rPr>
                        <w:br/>
                      </w:r>
                      <w:r w:rsidR="00D32F8F" w:rsidRPr="003F374B">
                        <w:rPr>
                          <w:color w:val="000000"/>
                        </w:rPr>
                        <w:br/>
                        <w:t>ecsServices.configureECS(</w:t>
                      </w:r>
                      <w:r w:rsidR="00D32F8F" w:rsidRPr="003F374B">
                        <w:rPr>
                          <w:b/>
                          <w:bCs/>
                          <w:color w:val="000080"/>
                        </w:rPr>
                        <w:t xml:space="preserve">new </w:t>
                      </w:r>
                      <w:r w:rsidR="00D32F8F" w:rsidRPr="003F374B">
                        <w:rPr>
                          <w:color w:val="000000"/>
                        </w:rPr>
                        <w:t>ECSCallback&lt;Boolean, Exception&gt;() {</w:t>
                      </w:r>
                      <w:r w:rsidR="00D32F8F" w:rsidRPr="003F374B">
                        <w:rPr>
                          <w:color w:val="000000"/>
                        </w:rPr>
                        <w:br/>
                        <w:t xml:space="preserve">    </w:t>
                      </w:r>
                      <w:r w:rsidR="00D32F8F" w:rsidRPr="003F374B">
                        <w:rPr>
                          <w:color w:val="808000"/>
                        </w:rPr>
                        <w:t>@Override</w:t>
                      </w:r>
                      <w:r w:rsidR="00D32F8F" w:rsidRPr="003F374B">
                        <w:rPr>
                          <w:color w:val="808000"/>
                        </w:rPr>
                        <w:br/>
                        <w:t xml:space="preserve">    </w:t>
                      </w:r>
                      <w:r w:rsidR="00D32F8F" w:rsidRPr="003F374B">
                        <w:rPr>
                          <w:b/>
                          <w:bCs/>
                          <w:color w:val="000080"/>
                        </w:rPr>
                        <w:t xml:space="preserve">public void </w:t>
                      </w:r>
                      <w:r w:rsidR="00D32F8F" w:rsidRPr="003F374B">
                        <w:rPr>
                          <w:color w:val="000000"/>
                        </w:rPr>
                        <w:t>onResponse(Boolean result) {</w:t>
                      </w:r>
                    </w:p>
                    <w:p w14:paraId="0FD7FE05" w14:textId="2308302D" w:rsidR="00D32F8F" w:rsidRPr="0019448C" w:rsidRDefault="00D32F8F" w:rsidP="003F374B">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C38CF52" w14:textId="77777777" w:rsidR="00D32F8F" w:rsidRDefault="00D32F8F" w:rsidP="004657F6"/>
                  </w:txbxContent>
                </v:textbox>
                <w10:anchorlock/>
              </v:shape>
            </w:pict>
          </mc:Fallback>
        </mc:AlternateContent>
      </w:r>
    </w:p>
    <w:p w14:paraId="5DC7B965" w14:textId="77777777" w:rsidR="007561D0" w:rsidRDefault="007561D0" w:rsidP="007561D0">
      <w:pPr>
        <w:pStyle w:val="Heading2"/>
        <w:rPr>
          <w:rFonts w:ascii="Times" w:hAnsi="Times" w:cs="Arial"/>
          <w:color w:val="1F497D" w:themeColor="text2"/>
          <w:sz w:val="28"/>
          <w:szCs w:val="28"/>
        </w:rPr>
      </w:pPr>
      <w:bookmarkStart w:id="28" w:name="_Toc20154659"/>
      <w:r>
        <w:rPr>
          <w:rFonts w:ascii="Times" w:hAnsi="Times" w:cs="Arial"/>
          <w:color w:val="1F497D" w:themeColor="text2"/>
          <w:sz w:val="28"/>
          <w:szCs w:val="28"/>
        </w:rPr>
        <w:t>Errors</w:t>
      </w:r>
      <w:bookmarkEnd w:id="28"/>
    </w:p>
    <w:p w14:paraId="5220392C" w14:textId="19344561" w:rsidR="007561D0" w:rsidRPr="00A36716" w:rsidRDefault="00EA6825" w:rsidP="007561D0">
      <w:pPr>
        <w:pStyle w:val="BodyTextIndent"/>
        <w:ind w:firstLine="360"/>
      </w:pPr>
      <w:r>
        <w:rPr>
          <w:rFonts w:ascii="Times" w:hAnsi="Times"/>
          <w:sz w:val="28"/>
          <w:szCs w:val="28"/>
        </w:rPr>
        <w:t>Server</w:t>
      </w:r>
      <w:r w:rsidR="007561D0">
        <w:rPr>
          <w:rFonts w:ascii="Times" w:hAnsi="Times"/>
          <w:sz w:val="28"/>
          <w:szCs w:val="28"/>
        </w:rPr>
        <w:t xml:space="preserve"> Error</w:t>
      </w:r>
    </w:p>
    <w:p w14:paraId="4AD09287" w14:textId="1C129EF1" w:rsidR="00EA6825" w:rsidRDefault="00EA6825" w:rsidP="00EA6825">
      <w:pPr>
        <w:pStyle w:val="NoSpacing"/>
        <w:numPr>
          <w:ilvl w:val="0"/>
          <w:numId w:val="44"/>
        </w:numPr>
        <w:rPr>
          <w:rFonts w:ascii="Times" w:hAnsi="Times" w:cs="Arial"/>
          <w:sz w:val="24"/>
          <w:szCs w:val="24"/>
          <w:lang w:val="en-AU"/>
        </w:rPr>
      </w:pPr>
      <w:r>
        <w:rPr>
          <w:rFonts w:ascii="Times" w:hAnsi="Times"/>
          <w:color w:val="595959" w:themeColor="text1" w:themeTint="A6"/>
          <w:sz w:val="24"/>
          <w:szCs w:val="24"/>
        </w:rPr>
        <w:t>ECS</w:t>
      </w:r>
      <w:r w:rsidR="00850EF1">
        <w:rPr>
          <w:rFonts w:ascii="Times" w:hAnsi="Times"/>
          <w:color w:val="595959" w:themeColor="text1" w:themeTint="A6"/>
          <w:sz w:val="24"/>
          <w:szCs w:val="24"/>
        </w:rPr>
        <w:t>S</w:t>
      </w:r>
      <w:r>
        <w:rPr>
          <w:rFonts w:ascii="Times" w:hAnsi="Times"/>
          <w:color w:val="595959" w:themeColor="text1" w:themeTint="A6"/>
          <w:sz w:val="24"/>
          <w:szCs w:val="24"/>
        </w:rPr>
        <w:t>omethingWentWrong (We have encountered technical glitch. Please try after some time</w:t>
      </w:r>
      <w:r w:rsidRPr="00DC6215">
        <w:rPr>
          <w:rFonts w:ascii="Times" w:hAnsi="Times"/>
          <w:color w:val="595959" w:themeColor="text1" w:themeTint="A6"/>
          <w:sz w:val="24"/>
          <w:szCs w:val="24"/>
        </w:rPr>
        <w:t>)</w:t>
      </w:r>
      <w:r>
        <w:rPr>
          <w:rFonts w:ascii="Times" w:hAnsi="Times"/>
          <w:color w:val="595959" w:themeColor="text1" w:themeTint="A6"/>
          <w:sz w:val="24"/>
          <w:szCs w:val="24"/>
        </w:rPr>
        <w:t xml:space="preserve"> – This error occurs when failed to get response or </w:t>
      </w:r>
      <w:r w:rsidRPr="00EA6825">
        <w:rPr>
          <w:rFonts w:ascii="Times" w:hAnsi="Times" w:cs="Arial"/>
          <w:color w:val="595959" w:themeColor="text1" w:themeTint="A6"/>
          <w:sz w:val="24"/>
          <w:szCs w:val="24"/>
          <w:lang w:val="en-AU"/>
        </w:rPr>
        <w:t xml:space="preserve">the proposition id might not </w:t>
      </w:r>
      <w:r>
        <w:rPr>
          <w:rFonts w:ascii="Times" w:hAnsi="Times" w:cs="Arial"/>
          <w:color w:val="595959" w:themeColor="text1" w:themeTint="A6"/>
          <w:sz w:val="24"/>
          <w:szCs w:val="24"/>
          <w:lang w:val="en-AU"/>
        </w:rPr>
        <w:t xml:space="preserve">be </w:t>
      </w:r>
      <w:r w:rsidRPr="00EA6825">
        <w:rPr>
          <w:rFonts w:ascii="Times" w:hAnsi="Times" w:cs="Arial"/>
          <w:color w:val="595959" w:themeColor="text1" w:themeTint="A6"/>
          <w:sz w:val="24"/>
          <w:szCs w:val="24"/>
          <w:lang w:val="en-AU"/>
        </w:rPr>
        <w:t>configured in Hybris</w:t>
      </w:r>
    </w:p>
    <w:p w14:paraId="22421457" w14:textId="07050EF4" w:rsidR="008A31F2" w:rsidRPr="007D31BB" w:rsidRDefault="008A31F2" w:rsidP="008A31F2">
      <w:pPr>
        <w:pStyle w:val="Heading1"/>
        <w:rPr>
          <w:rFonts w:ascii="Times" w:hAnsi="Times" w:cs="Arial"/>
          <w:b/>
          <w:bCs/>
        </w:rPr>
      </w:pPr>
      <w:bookmarkStart w:id="29" w:name="_Toc20154660"/>
      <w:r>
        <w:rPr>
          <w:rFonts w:ascii="Times" w:hAnsi="Times" w:cs="Arial"/>
          <w:b/>
          <w:bCs/>
        </w:rPr>
        <w:lastRenderedPageBreak/>
        <w:t xml:space="preserve">Configure ECS to Fetch </w:t>
      </w:r>
      <w:r w:rsidR="00224FAA">
        <w:rPr>
          <w:rFonts w:ascii="Times" w:hAnsi="Times" w:cs="Arial"/>
          <w:b/>
          <w:bCs/>
        </w:rPr>
        <w:t>Configuration</w:t>
      </w:r>
      <w:bookmarkEnd w:id="29"/>
    </w:p>
    <w:p w14:paraId="5C13020E" w14:textId="7950A543" w:rsidR="008A31F2" w:rsidRPr="008376B6" w:rsidRDefault="008A31F2" w:rsidP="008A31F2">
      <w:pPr>
        <w:rPr>
          <w:rFonts w:ascii="Times" w:hAnsi="Times" w:cs="Arial"/>
          <w:sz w:val="24"/>
          <w:szCs w:val="24"/>
        </w:rPr>
      </w:pPr>
      <w:r w:rsidRPr="008376B6">
        <w:rPr>
          <w:rFonts w:ascii="Times" w:hAnsi="Times" w:cs="Arial"/>
          <w:sz w:val="24"/>
          <w:szCs w:val="24"/>
        </w:rPr>
        <w:t xml:space="preserve">This method is used to </w:t>
      </w:r>
      <w:r w:rsidR="00224FAA">
        <w:rPr>
          <w:rFonts w:ascii="Times" w:hAnsi="Times" w:cs="Arial"/>
          <w:sz w:val="24"/>
          <w:szCs w:val="24"/>
        </w:rPr>
        <w:t xml:space="preserve">fetch </w:t>
      </w:r>
      <w:r>
        <w:rPr>
          <w:rFonts w:ascii="Times" w:hAnsi="Times" w:cs="Arial"/>
          <w:sz w:val="24"/>
          <w:szCs w:val="24"/>
        </w:rPr>
        <w:t>configur</w:t>
      </w:r>
      <w:r w:rsidR="00224FAA">
        <w:rPr>
          <w:rFonts w:ascii="Times" w:hAnsi="Times" w:cs="Arial"/>
          <w:sz w:val="24"/>
          <w:szCs w:val="24"/>
        </w:rPr>
        <w:t>ation</w:t>
      </w:r>
      <w:r>
        <w:rPr>
          <w:rFonts w:ascii="Times" w:hAnsi="Times" w:cs="Arial"/>
          <w:sz w:val="24"/>
          <w:szCs w:val="24"/>
        </w:rPr>
        <w:t xml:space="preserve"> </w:t>
      </w:r>
      <w:r w:rsidR="00224FAA">
        <w:rPr>
          <w:rFonts w:ascii="Times" w:hAnsi="Times" w:cs="Arial"/>
          <w:sz w:val="24"/>
          <w:szCs w:val="24"/>
        </w:rPr>
        <w:t>from Hybris for the specific proposition id.</w:t>
      </w:r>
      <w:r>
        <w:rPr>
          <w:rFonts w:ascii="Times" w:hAnsi="Times" w:cs="Arial"/>
          <w:sz w:val="24"/>
          <w:szCs w:val="24"/>
        </w:rPr>
        <w:t xml:space="preserve"> </w:t>
      </w:r>
    </w:p>
    <w:p w14:paraId="6042B29E" w14:textId="77777777" w:rsidR="008A31F2" w:rsidRPr="003F4ACE" w:rsidRDefault="008A31F2" w:rsidP="008A31F2">
      <w:pPr>
        <w:pStyle w:val="Heading2"/>
        <w:rPr>
          <w:rFonts w:ascii="Times" w:hAnsi="Times" w:cs="Arial"/>
          <w:color w:val="1F497D" w:themeColor="text2"/>
          <w:sz w:val="28"/>
          <w:szCs w:val="28"/>
        </w:rPr>
      </w:pPr>
      <w:bookmarkStart w:id="30" w:name="_Toc20154661"/>
      <w:r w:rsidRPr="003F4ACE">
        <w:rPr>
          <w:rFonts w:ascii="Times" w:hAnsi="Times" w:cs="Arial"/>
          <w:color w:val="1F497D" w:themeColor="text2"/>
          <w:sz w:val="28"/>
          <w:szCs w:val="28"/>
        </w:rPr>
        <w:t>ECSServiceProvider</w:t>
      </w:r>
      <w:bookmarkEnd w:id="30"/>
    </w:p>
    <w:p w14:paraId="79CB47F0" w14:textId="77777777" w:rsidR="008A31F2" w:rsidRPr="00C81F9D" w:rsidRDefault="008A31F2" w:rsidP="008A31F2">
      <w:pPr>
        <w:pStyle w:val="BodyTextIndent"/>
        <w:rPr>
          <w:rFonts w:ascii="Times" w:hAnsi="Times"/>
        </w:rPr>
      </w:pPr>
      <w:r w:rsidRPr="00C81F9D">
        <w:rPr>
          <w:rFonts w:ascii="Times" w:hAnsi="Times"/>
          <w:noProof/>
        </w:rPr>
        <mc:AlternateContent>
          <mc:Choice Requires="wps">
            <w:drawing>
              <wp:inline distT="0" distB="0" distL="0" distR="0" wp14:anchorId="095EF2B9" wp14:editId="1A924B25">
                <wp:extent cx="6565900" cy="519953"/>
                <wp:effectExtent l="0" t="0" r="12700" b="1397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6659C12E" w14:textId="77777777" w:rsidR="00D32F8F" w:rsidRDefault="00D32F8F" w:rsidP="008A31F2">
                            <w:pPr>
                              <w:pStyle w:val="HTMLPreformatted"/>
                              <w:rPr>
                                <w:b/>
                                <w:bCs/>
                                <w:noProof/>
                                <w:color w:val="000080"/>
                                <w:szCs w:val="24"/>
                              </w:rPr>
                            </w:pPr>
                          </w:p>
                          <w:p w14:paraId="169ADD3C" w14:textId="77777777" w:rsidR="00D32F8F" w:rsidRPr="00A63E6B" w:rsidRDefault="00D32F8F" w:rsidP="00A63E6B">
                            <w:pPr>
                              <w:pStyle w:val="HTMLPreformatted"/>
                              <w:rPr>
                                <w:color w:val="000000"/>
                              </w:rPr>
                            </w:pPr>
                            <w:r w:rsidRPr="00A63E6B">
                              <w:rPr>
                                <w:b/>
                                <w:bCs/>
                                <w:color w:val="000080"/>
                              </w:rPr>
                              <w:t xml:space="preserve">void </w:t>
                            </w:r>
                            <w:r w:rsidRPr="00A63E6B">
                              <w:rPr>
                                <w:color w:val="000000"/>
                              </w:rPr>
                              <w:t>configureECSToGetConfiguration(ECSCallback&lt;ECSConfig, Exception&gt; ecsCallback);</w:t>
                            </w:r>
                          </w:p>
                          <w:p w14:paraId="01827EDA" w14:textId="77777777" w:rsidR="00D32F8F" w:rsidRPr="009804E2" w:rsidRDefault="00D32F8F" w:rsidP="008A31F2">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095EF2B9" id="_x0000_s1032"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" fillcolor="#f2f2f2 [3052]" strokeweight=".25pt">
                <v:textbox>
                  <w:txbxContent>
                    <w:p w14:paraId="6659C12E" w14:textId="77777777" w:rsidR="00D32F8F" w:rsidRDefault="00D32F8F" w:rsidP="008A31F2">
                      <w:pPr>
                        <w:pStyle w:val="HTMLPreformatted"/>
                        <w:rPr>
                          <w:b/>
                          <w:bCs/>
                          <w:noProof/>
                          <w:color w:val="000080"/>
                          <w:szCs w:val="24"/>
                        </w:rPr>
                      </w:pPr>
                    </w:p>
                    <w:p w14:paraId="169ADD3C" w14:textId="77777777" w:rsidR="00D32F8F" w:rsidRPr="00A63E6B" w:rsidRDefault="00D32F8F" w:rsidP="00A63E6B">
                      <w:pPr>
                        <w:pStyle w:val="HTMLPreformatted"/>
                        <w:rPr>
                          <w:color w:val="000000"/>
                        </w:rPr>
                      </w:pPr>
                      <w:r w:rsidRPr="00A63E6B">
                        <w:rPr>
                          <w:b/>
                          <w:bCs/>
                          <w:color w:val="000080"/>
                        </w:rPr>
                        <w:t xml:space="preserve">void </w:t>
                      </w:r>
                      <w:r w:rsidRPr="00A63E6B">
                        <w:rPr>
                          <w:color w:val="000000"/>
                        </w:rPr>
                        <w:t>configureECSToGetConfiguration(ECSCallback&lt;ECSConfig, Exception&gt; ecsCallback);</w:t>
                      </w:r>
                    </w:p>
                    <w:p w14:paraId="01827EDA" w14:textId="77777777" w:rsidR="00D32F8F" w:rsidRPr="009804E2" w:rsidRDefault="00D32F8F" w:rsidP="008A31F2">
                      <w:pPr>
                        <w:pStyle w:val="HTMLPreformatted"/>
                        <w:rPr>
                          <w:noProof/>
                          <w:color w:val="000000"/>
                          <w:szCs w:val="24"/>
                        </w:rPr>
                      </w:pPr>
                    </w:p>
                  </w:txbxContent>
                </v:textbox>
                <w10:anchorlock/>
              </v:shape>
            </w:pict>
          </mc:Fallback>
        </mc:AlternateContent>
      </w:r>
    </w:p>
    <w:p w14:paraId="0693BBA6" w14:textId="77777777" w:rsidR="008A31F2" w:rsidRPr="0020451F" w:rsidRDefault="008A31F2" w:rsidP="008A31F2">
      <w:pPr>
        <w:pStyle w:val="Heading2"/>
        <w:numPr>
          <w:ilvl w:val="0"/>
          <w:numId w:val="0"/>
        </w:numPr>
        <w:ind w:left="576" w:hanging="576"/>
        <w:rPr>
          <w:rFonts w:ascii="Times" w:hAnsi="Times" w:cs="Arial"/>
          <w:sz w:val="28"/>
          <w:szCs w:val="28"/>
        </w:rPr>
      </w:pPr>
      <w:r>
        <w:rPr>
          <w:rFonts w:ascii="Times" w:hAnsi="Times"/>
          <w:szCs w:val="24"/>
        </w:rPr>
        <w:t xml:space="preserve"> </w:t>
      </w:r>
      <w:r>
        <w:rPr>
          <w:rFonts w:ascii="Times" w:hAnsi="Times"/>
          <w:szCs w:val="24"/>
        </w:rPr>
        <w:tab/>
      </w:r>
      <w:bookmarkStart w:id="31" w:name="_Toc20154662"/>
      <w:r>
        <w:rPr>
          <w:rFonts w:ascii="Times" w:hAnsi="Times" w:cs="Arial"/>
          <w:sz w:val="28"/>
          <w:szCs w:val="28"/>
        </w:rPr>
        <w:t>Parameters</w:t>
      </w:r>
      <w:bookmarkEnd w:id="31"/>
    </w:p>
    <w:p w14:paraId="6C9293B6" w14:textId="3FA1848B" w:rsidR="008A31F2" w:rsidRPr="00C81F9D" w:rsidRDefault="008A31F2" w:rsidP="008A31F2">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7D2196">
        <w:rPr>
          <w:rFonts w:ascii="Times" w:hAnsi="Times" w:cs="Arial"/>
          <w:sz w:val="24"/>
          <w:szCs w:val="24"/>
          <w:lang w:val="en-AU"/>
        </w:rPr>
        <w:t>instance of ECSC</w:t>
      </w:r>
      <w:r w:rsidRPr="00C81F9D">
        <w:rPr>
          <w:rFonts w:ascii="Times" w:hAnsi="Times" w:cs="Arial"/>
          <w:sz w:val="24"/>
          <w:szCs w:val="24"/>
          <w:lang w:val="en-AU"/>
        </w:rPr>
        <w:t xml:space="preserve">allback </w:t>
      </w:r>
      <w:r w:rsidR="007D2196">
        <w:rPr>
          <w:rFonts w:ascii="Times" w:hAnsi="Times" w:cs="Arial"/>
          <w:sz w:val="24"/>
          <w:szCs w:val="24"/>
          <w:lang w:val="en-AU"/>
        </w:rPr>
        <w:t>of type</w:t>
      </w:r>
      <w:r>
        <w:rPr>
          <w:rFonts w:ascii="Times" w:hAnsi="Times" w:cs="Arial"/>
          <w:sz w:val="24"/>
          <w:szCs w:val="24"/>
          <w:lang w:val="en-AU"/>
        </w:rPr>
        <w:t xml:space="preserve"> </w:t>
      </w:r>
      <w:r w:rsidR="00665272">
        <w:rPr>
          <w:rFonts w:ascii="Times" w:hAnsi="Times" w:cs="Arial"/>
          <w:sz w:val="24"/>
          <w:szCs w:val="24"/>
          <w:lang w:val="en-AU"/>
        </w:rPr>
        <w:t xml:space="preserve">ECSConfig </w:t>
      </w:r>
      <w:r w:rsidR="00EC3945">
        <w:rPr>
          <w:rFonts w:ascii="Times" w:hAnsi="Times" w:cs="Arial"/>
          <w:sz w:val="24"/>
          <w:szCs w:val="24"/>
          <w:lang w:val="en-AU"/>
        </w:rPr>
        <w:t>and Exception</w:t>
      </w:r>
    </w:p>
    <w:p w14:paraId="4E39A71A" w14:textId="77777777" w:rsidR="008A31F2" w:rsidRPr="00C81F9D" w:rsidRDefault="008A31F2" w:rsidP="008A31F2">
      <w:pPr>
        <w:pStyle w:val="NoSpacing"/>
        <w:ind w:left="720"/>
        <w:rPr>
          <w:rFonts w:ascii="Times" w:hAnsi="Times" w:cs="Arial"/>
          <w:sz w:val="24"/>
          <w:szCs w:val="24"/>
          <w:lang w:val="en-AU"/>
        </w:rPr>
      </w:pPr>
    </w:p>
    <w:p w14:paraId="14CC5F33" w14:textId="77777777" w:rsidR="008A31F2" w:rsidRPr="00C81F9D" w:rsidRDefault="008A31F2" w:rsidP="008A31F2">
      <w:pPr>
        <w:pStyle w:val="Heading2"/>
        <w:numPr>
          <w:ilvl w:val="0"/>
          <w:numId w:val="0"/>
        </w:numPr>
        <w:ind w:left="576" w:hanging="576"/>
        <w:rPr>
          <w:rFonts w:ascii="Times" w:hAnsi="Times" w:cs="Arial"/>
          <w:sz w:val="28"/>
          <w:szCs w:val="28"/>
        </w:rPr>
      </w:pPr>
      <w:r>
        <w:rPr>
          <w:rFonts w:ascii="Times" w:hAnsi="Times" w:cs="Arial"/>
          <w:sz w:val="28"/>
          <w:szCs w:val="28"/>
        </w:rPr>
        <w:t xml:space="preserve"> </w:t>
      </w:r>
      <w:r>
        <w:rPr>
          <w:rFonts w:ascii="Times" w:hAnsi="Times" w:cs="Arial"/>
          <w:sz w:val="28"/>
          <w:szCs w:val="28"/>
        </w:rPr>
        <w:tab/>
      </w:r>
      <w:bookmarkStart w:id="32" w:name="_Toc20154663"/>
      <w:r>
        <w:rPr>
          <w:rFonts w:ascii="Times" w:hAnsi="Times" w:cs="Arial"/>
          <w:sz w:val="28"/>
          <w:szCs w:val="28"/>
        </w:rPr>
        <w:t>Output</w:t>
      </w:r>
      <w:bookmarkEnd w:id="32"/>
    </w:p>
    <w:p w14:paraId="7F6CD754" w14:textId="55C236FF" w:rsidR="008A31F2" w:rsidRPr="00C81F9D" w:rsidRDefault="008A31F2" w:rsidP="008A31F2">
      <w:pPr>
        <w:pStyle w:val="NoSpacing"/>
        <w:numPr>
          <w:ilvl w:val="0"/>
          <w:numId w:val="38"/>
        </w:numPr>
        <w:rPr>
          <w:rFonts w:ascii="Times" w:hAnsi="Times" w:cs="Arial"/>
          <w:sz w:val="24"/>
          <w:szCs w:val="24"/>
          <w:lang w:val="en-AU"/>
        </w:rPr>
      </w:pPr>
      <w:r w:rsidRPr="00C81F9D">
        <w:rPr>
          <w:rFonts w:ascii="Times" w:hAnsi="Times" w:cs="Arial"/>
          <w:sz w:val="24"/>
          <w:szCs w:val="24"/>
          <w:lang w:val="en-AU"/>
        </w:rPr>
        <w:t xml:space="preserve">Success response – </w:t>
      </w:r>
      <w:r w:rsidR="00665272">
        <w:rPr>
          <w:rFonts w:ascii="Times" w:hAnsi="Times" w:cs="Arial"/>
          <w:sz w:val="24"/>
          <w:szCs w:val="24"/>
          <w:lang w:val="en-AU"/>
        </w:rPr>
        <w:t>ECSConfig object which contains all the ECS configuration data</w:t>
      </w:r>
    </w:p>
    <w:p w14:paraId="0D8DAD60" w14:textId="77777777" w:rsidR="008A31F2" w:rsidRPr="00C81F9D" w:rsidRDefault="008A31F2" w:rsidP="008A31F2">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0F40F918" w14:textId="77777777" w:rsidR="008A31F2" w:rsidRPr="00C81F9D" w:rsidRDefault="008A31F2" w:rsidP="008A31F2">
      <w:pPr>
        <w:pStyle w:val="NoSpacing"/>
        <w:ind w:left="720"/>
        <w:rPr>
          <w:rFonts w:ascii="Times" w:hAnsi="Times" w:cs="Arial"/>
          <w:lang w:val="en-AU"/>
        </w:rPr>
      </w:pPr>
    </w:p>
    <w:p w14:paraId="4AA0D08E" w14:textId="77777777" w:rsidR="008A31F2" w:rsidRPr="003F4ACE" w:rsidRDefault="008A31F2" w:rsidP="008A31F2">
      <w:pPr>
        <w:pStyle w:val="Heading2"/>
        <w:rPr>
          <w:rFonts w:ascii="Times" w:hAnsi="Times" w:cs="Arial"/>
          <w:color w:val="1F497D" w:themeColor="text2"/>
          <w:sz w:val="28"/>
          <w:szCs w:val="28"/>
        </w:rPr>
      </w:pPr>
      <w:bookmarkStart w:id="33" w:name="_Toc20154664"/>
      <w:r w:rsidRPr="003F4ACE">
        <w:rPr>
          <w:rFonts w:ascii="Times" w:hAnsi="Times" w:cs="Arial"/>
          <w:color w:val="1F497D" w:themeColor="text2"/>
          <w:sz w:val="28"/>
          <w:szCs w:val="28"/>
        </w:rPr>
        <w:t>Sample</w:t>
      </w:r>
      <w:bookmarkEnd w:id="33"/>
    </w:p>
    <w:p w14:paraId="166DB254" w14:textId="77777777" w:rsidR="008A31F2" w:rsidRPr="00C81F9D" w:rsidRDefault="008A31F2" w:rsidP="008A31F2">
      <w:pPr>
        <w:pStyle w:val="BodyTextIndent"/>
        <w:rPr>
          <w:rFonts w:ascii="Times" w:hAnsi="Times"/>
        </w:rPr>
      </w:pPr>
      <w:r w:rsidRPr="00C81F9D">
        <w:rPr>
          <w:rFonts w:ascii="Times" w:hAnsi="Times"/>
          <w:noProof/>
        </w:rPr>
        <mc:AlternateContent>
          <mc:Choice Requires="wps">
            <w:drawing>
              <wp:inline distT="0" distB="0" distL="0" distR="0" wp14:anchorId="79599D29" wp14:editId="7DEF1C1C">
                <wp:extent cx="6565900" cy="2259106"/>
                <wp:effectExtent l="0" t="0" r="12700" b="1460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259106"/>
                        </a:xfrm>
                        <a:prstGeom prst="rect">
                          <a:avLst/>
                        </a:prstGeom>
                        <a:solidFill>
                          <a:schemeClr val="bg1">
                            <a:lumMod val="95000"/>
                          </a:schemeClr>
                        </a:solidFill>
                        <a:ln w="3175">
                          <a:solidFill>
                            <a:srgbClr val="000000"/>
                          </a:solidFill>
                          <a:miter lim="800000"/>
                          <a:headEnd/>
                          <a:tailEnd/>
                        </a:ln>
                      </wps:spPr>
                      <wps:txbx>
                        <w:txbxContent>
                          <w:p w14:paraId="1510557B" w14:textId="464EEE01" w:rsidR="00443AC7" w:rsidRPr="00676B3B" w:rsidRDefault="00443AC7" w:rsidP="00443AC7">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3E5B944E" w14:textId="223AE1E7" w:rsidR="00D32F8F" w:rsidRPr="00C350FD" w:rsidRDefault="00B91AE0" w:rsidP="00B91AE0">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C350FD">
                              <w:rPr>
                                <w:color w:val="000000"/>
                              </w:rPr>
                              <w:br/>
                            </w:r>
                            <w:r w:rsidR="00D32F8F" w:rsidRPr="00C350FD">
                              <w:rPr>
                                <w:color w:val="000000"/>
                              </w:rPr>
                              <w:br/>
                              <w:t>ecsServices.configureECSToGetConfiguration(</w:t>
                            </w:r>
                            <w:r w:rsidR="00D32F8F" w:rsidRPr="00C350FD">
                              <w:rPr>
                                <w:b/>
                                <w:bCs/>
                                <w:color w:val="000080"/>
                              </w:rPr>
                              <w:t xml:space="preserve">new </w:t>
                            </w:r>
                            <w:r w:rsidR="00D32F8F" w:rsidRPr="00C350FD">
                              <w:rPr>
                                <w:color w:val="000000"/>
                              </w:rPr>
                              <w:t>ECSCallback&lt;ECSConfig, Exception&gt;() {</w:t>
                            </w:r>
                            <w:r w:rsidR="00D32F8F" w:rsidRPr="00C350FD">
                              <w:rPr>
                                <w:color w:val="000000"/>
                              </w:rPr>
                              <w:br/>
                              <w:t xml:space="preserve">    </w:t>
                            </w:r>
                            <w:r w:rsidR="00D32F8F" w:rsidRPr="00C350FD">
                              <w:rPr>
                                <w:color w:val="808000"/>
                              </w:rPr>
                              <w:t>@Override</w:t>
                            </w:r>
                            <w:r w:rsidR="00D32F8F" w:rsidRPr="00C350FD">
                              <w:rPr>
                                <w:color w:val="808000"/>
                              </w:rPr>
                              <w:br/>
                              <w:t xml:space="preserve">    </w:t>
                            </w:r>
                            <w:r w:rsidR="00D32F8F" w:rsidRPr="00C350FD">
                              <w:rPr>
                                <w:b/>
                                <w:bCs/>
                                <w:color w:val="000080"/>
                              </w:rPr>
                              <w:t xml:space="preserve">public void </w:t>
                            </w:r>
                            <w:r w:rsidR="00D32F8F" w:rsidRPr="00C350FD">
                              <w:rPr>
                                <w:color w:val="000000"/>
                              </w:rPr>
                              <w:t>onResponse(ECSConfig result) {</w:t>
                            </w:r>
                          </w:p>
                          <w:p w14:paraId="5A55504E" w14:textId="77777777" w:rsidR="00D32F8F" w:rsidRPr="0019448C" w:rsidRDefault="00D32F8F" w:rsidP="008A31F2">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5F6A45E" w14:textId="77777777" w:rsidR="00D32F8F" w:rsidRDefault="00D32F8F" w:rsidP="008A31F2"/>
                        </w:txbxContent>
                      </wps:txbx>
                      <wps:bodyPr rot="0" vert="horz" wrap="square" lIns="91440" tIns="45720" rIns="91440" bIns="45720" anchor="t" anchorCtr="0">
                        <a:noAutofit/>
                      </wps:bodyPr>
                    </wps:wsp>
                  </a:graphicData>
                </a:graphic>
              </wp:inline>
            </w:drawing>
          </mc:Choice>
          <mc:Fallback>
            <w:pict>
              <v:shape w14:anchorId="79599D29" id="_x0000_s1033" type="#_x0000_t202" style="width:517pt;height:17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" fillcolor="#f2f2f2 [3052]" strokeweight=".25pt">
                <v:textbox>
                  <w:txbxContent>
                    <w:p w14:paraId="1510557B" w14:textId="464EEE01" w:rsidR="00443AC7" w:rsidRPr="00676B3B" w:rsidRDefault="00443AC7" w:rsidP="00443AC7">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3E5B944E" w14:textId="223AE1E7" w:rsidR="00D32F8F" w:rsidRPr="00C350FD" w:rsidRDefault="00B91AE0" w:rsidP="00B91AE0">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C350FD">
                        <w:rPr>
                          <w:color w:val="000000"/>
                        </w:rPr>
                        <w:br/>
                      </w:r>
                      <w:r w:rsidR="00D32F8F" w:rsidRPr="00C350FD">
                        <w:rPr>
                          <w:color w:val="000000"/>
                        </w:rPr>
                        <w:br/>
                        <w:t>ecsServices.configureECSToGetConfiguration(</w:t>
                      </w:r>
                      <w:r w:rsidR="00D32F8F" w:rsidRPr="00C350FD">
                        <w:rPr>
                          <w:b/>
                          <w:bCs/>
                          <w:color w:val="000080"/>
                        </w:rPr>
                        <w:t xml:space="preserve">new </w:t>
                      </w:r>
                      <w:r w:rsidR="00D32F8F" w:rsidRPr="00C350FD">
                        <w:rPr>
                          <w:color w:val="000000"/>
                        </w:rPr>
                        <w:t>ECSCallback&lt;ECSConfig, Exception&gt;() {</w:t>
                      </w:r>
                      <w:r w:rsidR="00D32F8F" w:rsidRPr="00C350FD">
                        <w:rPr>
                          <w:color w:val="000000"/>
                        </w:rPr>
                        <w:br/>
                        <w:t xml:space="preserve">    </w:t>
                      </w:r>
                      <w:r w:rsidR="00D32F8F" w:rsidRPr="00C350FD">
                        <w:rPr>
                          <w:color w:val="808000"/>
                        </w:rPr>
                        <w:t>@Override</w:t>
                      </w:r>
                      <w:r w:rsidR="00D32F8F" w:rsidRPr="00C350FD">
                        <w:rPr>
                          <w:color w:val="808000"/>
                        </w:rPr>
                        <w:br/>
                        <w:t xml:space="preserve">    </w:t>
                      </w:r>
                      <w:r w:rsidR="00D32F8F" w:rsidRPr="00C350FD">
                        <w:rPr>
                          <w:b/>
                          <w:bCs/>
                          <w:color w:val="000080"/>
                        </w:rPr>
                        <w:t xml:space="preserve">public void </w:t>
                      </w:r>
                      <w:r w:rsidR="00D32F8F" w:rsidRPr="00C350FD">
                        <w:rPr>
                          <w:color w:val="000000"/>
                        </w:rPr>
                        <w:t>onResponse(ECSConfig result) {</w:t>
                      </w:r>
                    </w:p>
                    <w:p w14:paraId="5A55504E" w14:textId="77777777" w:rsidR="00D32F8F" w:rsidRPr="0019448C" w:rsidRDefault="00D32F8F" w:rsidP="008A31F2">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5F6A45E" w14:textId="77777777" w:rsidR="00D32F8F" w:rsidRDefault="00D32F8F" w:rsidP="008A31F2"/>
                  </w:txbxContent>
                </v:textbox>
                <w10:anchorlock/>
              </v:shape>
            </w:pict>
          </mc:Fallback>
        </mc:AlternateContent>
      </w:r>
    </w:p>
    <w:p w14:paraId="30ACBA47" w14:textId="77777777" w:rsidR="000E0A4B" w:rsidRDefault="000E0A4B" w:rsidP="000E0A4B">
      <w:pPr>
        <w:pStyle w:val="Heading2"/>
        <w:rPr>
          <w:rFonts w:ascii="Times" w:hAnsi="Times" w:cs="Arial"/>
          <w:color w:val="1F497D" w:themeColor="text2"/>
          <w:sz w:val="28"/>
          <w:szCs w:val="28"/>
        </w:rPr>
      </w:pPr>
      <w:bookmarkStart w:id="34" w:name="_Toc20154665"/>
      <w:r>
        <w:rPr>
          <w:rFonts w:ascii="Times" w:hAnsi="Times" w:cs="Arial"/>
          <w:color w:val="1F497D" w:themeColor="text2"/>
          <w:sz w:val="28"/>
          <w:szCs w:val="28"/>
        </w:rPr>
        <w:t>Errors</w:t>
      </w:r>
      <w:bookmarkEnd w:id="34"/>
    </w:p>
    <w:p w14:paraId="6D7315D9" w14:textId="77777777" w:rsidR="000E0A4B" w:rsidRPr="00A36716" w:rsidRDefault="000E0A4B" w:rsidP="000E0A4B">
      <w:pPr>
        <w:pStyle w:val="BodyTextIndent"/>
        <w:ind w:firstLine="360"/>
      </w:pPr>
      <w:r>
        <w:rPr>
          <w:rFonts w:ascii="Times" w:hAnsi="Times"/>
          <w:sz w:val="28"/>
          <w:szCs w:val="28"/>
        </w:rPr>
        <w:t>Client Errors</w:t>
      </w:r>
    </w:p>
    <w:p w14:paraId="5D560776" w14:textId="4500B8EE" w:rsidR="0037180C" w:rsidRDefault="000E0A4B" w:rsidP="000E0A4B">
      <w:pPr>
        <w:pStyle w:val="HTMLPreformatted"/>
        <w:numPr>
          <w:ilvl w:val="0"/>
          <w:numId w:val="44"/>
        </w:numPr>
        <w:shd w:val="clear" w:color="auto" w:fill="FFFFFF"/>
        <w:rPr>
          <w:rFonts w:ascii="Times" w:hAnsi="Times"/>
          <w:color w:val="595959" w:themeColor="text1" w:themeTint="A6"/>
          <w:sz w:val="24"/>
          <w:szCs w:val="24"/>
        </w:rPr>
      </w:pPr>
      <w:r>
        <w:rPr>
          <w:rFonts w:ascii="Times" w:hAnsi="Times"/>
          <w:color w:val="595959" w:themeColor="text1" w:themeTint="A6"/>
          <w:sz w:val="24"/>
          <w:szCs w:val="24"/>
        </w:rPr>
        <w:t>ECSsomethingWentWrong (We have encountered technical glitch. Please try after some time</w:t>
      </w:r>
      <w:r w:rsidRPr="00DC6215">
        <w:rPr>
          <w:rFonts w:ascii="Times" w:hAnsi="Times"/>
          <w:color w:val="595959" w:themeColor="text1" w:themeTint="A6"/>
          <w:sz w:val="24"/>
          <w:szCs w:val="24"/>
        </w:rPr>
        <w:t>)</w:t>
      </w:r>
      <w:r>
        <w:rPr>
          <w:rFonts w:ascii="Times" w:hAnsi="Times"/>
          <w:color w:val="595959" w:themeColor="text1" w:themeTint="A6"/>
          <w:sz w:val="24"/>
          <w:szCs w:val="24"/>
        </w:rPr>
        <w:t xml:space="preserve"> – This error occurs when failed to get response.</w:t>
      </w:r>
    </w:p>
    <w:p w14:paraId="47C34A3E" w14:textId="71B9B03C" w:rsidR="00771491" w:rsidRDefault="00771491" w:rsidP="00771491">
      <w:pPr>
        <w:pStyle w:val="HTMLPreformatted"/>
        <w:shd w:val="clear" w:color="auto" w:fill="FFFFFF"/>
        <w:rPr>
          <w:rFonts w:ascii="Times" w:hAnsi="Times"/>
          <w:color w:val="595959" w:themeColor="text1" w:themeTint="A6"/>
          <w:sz w:val="24"/>
          <w:szCs w:val="24"/>
        </w:rPr>
      </w:pPr>
    </w:p>
    <w:p w14:paraId="7BAAE4B4" w14:textId="77777777" w:rsidR="00771491" w:rsidRPr="000E0A4B" w:rsidRDefault="00771491" w:rsidP="00771491">
      <w:pPr>
        <w:pStyle w:val="HTMLPreformatted"/>
        <w:shd w:val="clear" w:color="auto" w:fill="FFFFFF"/>
        <w:rPr>
          <w:rFonts w:ascii="Times" w:hAnsi="Times"/>
          <w:color w:val="595959" w:themeColor="text1" w:themeTint="A6"/>
          <w:sz w:val="24"/>
          <w:szCs w:val="24"/>
        </w:rPr>
      </w:pPr>
    </w:p>
    <w:p w14:paraId="5861C8E8" w14:textId="5F11A4FC" w:rsidR="00A8159D" w:rsidRPr="007D31BB" w:rsidRDefault="00A8159D" w:rsidP="00A8159D">
      <w:pPr>
        <w:pStyle w:val="Heading1"/>
        <w:rPr>
          <w:rFonts w:ascii="Times" w:hAnsi="Times" w:cs="Arial"/>
          <w:b/>
          <w:bCs/>
        </w:rPr>
      </w:pPr>
      <w:bookmarkStart w:id="35" w:name="_Toc20154666"/>
      <w:r>
        <w:rPr>
          <w:rFonts w:ascii="Times" w:hAnsi="Times" w:cs="Arial"/>
          <w:b/>
          <w:bCs/>
        </w:rPr>
        <w:lastRenderedPageBreak/>
        <w:t>Hybris OAuth Authentication</w:t>
      </w:r>
      <w:bookmarkEnd w:id="35"/>
    </w:p>
    <w:p w14:paraId="3A6541DA" w14:textId="6EE6AB03" w:rsidR="00A8159D" w:rsidRPr="008376B6" w:rsidRDefault="00A8159D" w:rsidP="00A8159D">
      <w:pPr>
        <w:rPr>
          <w:rFonts w:ascii="Times" w:hAnsi="Times" w:cs="Arial"/>
          <w:sz w:val="24"/>
          <w:szCs w:val="24"/>
        </w:rPr>
      </w:pPr>
      <w:r w:rsidRPr="008376B6">
        <w:rPr>
          <w:rFonts w:ascii="Times" w:hAnsi="Times" w:cs="Arial"/>
          <w:sz w:val="24"/>
          <w:szCs w:val="24"/>
        </w:rPr>
        <w:t xml:space="preserve">This method is used </w:t>
      </w:r>
      <w:r w:rsidR="00EC5A8C">
        <w:rPr>
          <w:rFonts w:ascii="Times" w:hAnsi="Times" w:cs="Arial"/>
          <w:sz w:val="24"/>
          <w:szCs w:val="24"/>
        </w:rPr>
        <w:t xml:space="preserve">to make the </w:t>
      </w:r>
      <w:r w:rsidR="00C45DD4">
        <w:rPr>
          <w:rFonts w:ascii="Times" w:hAnsi="Times" w:cs="Arial"/>
          <w:sz w:val="24"/>
          <w:szCs w:val="24"/>
        </w:rPr>
        <w:t>OAuth authentication with Hybris</w:t>
      </w:r>
      <w:r>
        <w:rPr>
          <w:rFonts w:ascii="Times" w:hAnsi="Times" w:cs="Arial"/>
          <w:sz w:val="24"/>
          <w:szCs w:val="24"/>
        </w:rPr>
        <w:t>.</w:t>
      </w:r>
      <w:r w:rsidR="00C45DD4">
        <w:rPr>
          <w:rFonts w:ascii="Times" w:hAnsi="Times" w:cs="Arial"/>
          <w:sz w:val="24"/>
          <w:szCs w:val="24"/>
        </w:rPr>
        <w:t xml:space="preserve"> User need</w:t>
      </w:r>
      <w:r w:rsidR="00DD68C6">
        <w:rPr>
          <w:rFonts w:ascii="Times" w:hAnsi="Times" w:cs="Arial"/>
          <w:sz w:val="24"/>
          <w:szCs w:val="24"/>
        </w:rPr>
        <w:t>s</w:t>
      </w:r>
      <w:r w:rsidR="00C45DD4">
        <w:rPr>
          <w:rFonts w:ascii="Times" w:hAnsi="Times" w:cs="Arial"/>
          <w:sz w:val="24"/>
          <w:szCs w:val="24"/>
        </w:rPr>
        <w:t xml:space="preserve"> to send the object of class </w:t>
      </w:r>
      <w:r>
        <w:rPr>
          <w:rFonts w:ascii="Times" w:hAnsi="Times" w:cs="Arial"/>
          <w:sz w:val="24"/>
          <w:szCs w:val="24"/>
        </w:rPr>
        <w:t xml:space="preserve"> </w:t>
      </w:r>
      <w:r w:rsidR="00DD68C6">
        <w:rPr>
          <w:rFonts w:ascii="Times" w:hAnsi="Times" w:cs="Arial"/>
          <w:sz w:val="24"/>
          <w:szCs w:val="24"/>
        </w:rPr>
        <w:t>ECSOAuthProvider which contains all the authentication related data as a parameter to the method.</w:t>
      </w:r>
    </w:p>
    <w:p w14:paraId="599C0C4E" w14:textId="77777777" w:rsidR="00A8159D" w:rsidRPr="003F4ACE" w:rsidRDefault="00A8159D" w:rsidP="00A8159D">
      <w:pPr>
        <w:pStyle w:val="Heading2"/>
        <w:rPr>
          <w:rFonts w:ascii="Times" w:hAnsi="Times" w:cs="Arial"/>
          <w:color w:val="1F497D" w:themeColor="text2"/>
          <w:sz w:val="28"/>
          <w:szCs w:val="28"/>
        </w:rPr>
      </w:pPr>
      <w:bookmarkStart w:id="36" w:name="_Toc20154667"/>
      <w:r w:rsidRPr="003F4ACE">
        <w:rPr>
          <w:rFonts w:ascii="Times" w:hAnsi="Times" w:cs="Arial"/>
          <w:color w:val="1F497D" w:themeColor="text2"/>
          <w:sz w:val="28"/>
          <w:szCs w:val="28"/>
        </w:rPr>
        <w:t>ECSServiceProvider</w:t>
      </w:r>
      <w:bookmarkEnd w:id="36"/>
    </w:p>
    <w:p w14:paraId="5290EA72" w14:textId="77777777" w:rsidR="00A8159D" w:rsidRPr="00C81F9D" w:rsidRDefault="00A8159D" w:rsidP="00A8159D">
      <w:pPr>
        <w:pStyle w:val="BodyTextIndent"/>
        <w:rPr>
          <w:rFonts w:ascii="Times" w:hAnsi="Times"/>
        </w:rPr>
      </w:pPr>
      <w:r w:rsidRPr="00C81F9D">
        <w:rPr>
          <w:rFonts w:ascii="Times" w:hAnsi="Times"/>
          <w:noProof/>
        </w:rPr>
        <mc:AlternateContent>
          <mc:Choice Requires="wps">
            <w:drawing>
              <wp:inline distT="0" distB="0" distL="0" distR="0" wp14:anchorId="54B53BA5" wp14:editId="0A2E5630">
                <wp:extent cx="6565900" cy="627529"/>
                <wp:effectExtent l="0" t="0" r="12700" b="762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27529"/>
                        </a:xfrm>
                        <a:prstGeom prst="rect">
                          <a:avLst/>
                        </a:prstGeom>
                        <a:solidFill>
                          <a:schemeClr val="bg1">
                            <a:lumMod val="95000"/>
                          </a:schemeClr>
                        </a:solidFill>
                        <a:ln w="3175">
                          <a:solidFill>
                            <a:srgbClr val="000000"/>
                          </a:solidFill>
                          <a:miter lim="800000"/>
                          <a:headEnd/>
                          <a:tailEnd/>
                        </a:ln>
                      </wps:spPr>
                      <wps:txbx>
                        <w:txbxContent>
                          <w:p w14:paraId="387BACE6" w14:textId="77777777" w:rsidR="00D32F8F" w:rsidRDefault="00D32F8F" w:rsidP="00A8159D">
                            <w:pPr>
                              <w:pStyle w:val="HTMLPreformatted"/>
                              <w:rPr>
                                <w:b/>
                                <w:bCs/>
                                <w:noProof/>
                                <w:color w:val="000080"/>
                                <w:szCs w:val="24"/>
                              </w:rPr>
                            </w:pPr>
                          </w:p>
                          <w:p w14:paraId="0FA6EFD7" w14:textId="43FE78C7" w:rsidR="00D32F8F" w:rsidRPr="00C45DD4" w:rsidRDefault="00D32F8F" w:rsidP="00C45DD4">
                            <w:pPr>
                              <w:pStyle w:val="HTMLPreformatted"/>
                              <w:rPr>
                                <w:color w:val="000000"/>
                              </w:rPr>
                            </w:pPr>
                            <w:r w:rsidRPr="00C45DD4">
                              <w:rPr>
                                <w:b/>
                                <w:bCs/>
                                <w:color w:val="000080"/>
                              </w:rPr>
                              <w:t xml:space="preserve">void </w:t>
                            </w:r>
                            <w:r w:rsidRPr="00C45DD4">
                              <w:rPr>
                                <w:color w:val="000000"/>
                              </w:rPr>
                              <w:t>hybrisOAthAuthentication(</w:t>
                            </w:r>
                            <w:r w:rsidRPr="00C45DD4">
                              <w:rPr>
                                <w:color w:val="808000"/>
                              </w:rPr>
                              <w:t>@NonNull</w:t>
                            </w:r>
                            <w:r>
                              <w:rPr>
                                <w:color w:val="808000"/>
                              </w:rPr>
                              <w:t xml:space="preserve"> </w:t>
                            </w:r>
                            <w:r w:rsidRPr="00C45DD4">
                              <w:rPr>
                                <w:color w:val="000000"/>
                              </w:rPr>
                              <w:t xml:space="preserve">ECSOAuthProvider ecsoAuthProvider, </w:t>
                            </w:r>
                            <w:r w:rsidRPr="00C45DD4">
                              <w:rPr>
                                <w:color w:val="808000"/>
                              </w:rPr>
                              <w:t xml:space="preserve">@NonNull </w:t>
                            </w:r>
                            <w:r w:rsidRPr="00C45DD4">
                              <w:rPr>
                                <w:color w:val="000000"/>
                              </w:rPr>
                              <w:t>ECSCallback&lt;ECSOAuthData,Exception&gt; ecsListener);</w:t>
                            </w:r>
                          </w:p>
                          <w:p w14:paraId="7B405AAE" w14:textId="77777777" w:rsidR="00D32F8F" w:rsidRPr="009804E2" w:rsidRDefault="00D32F8F" w:rsidP="00A8159D">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54B53BA5" id="_x0000_s1034" type="#_x0000_t202" style="width:517pt;height: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" fillcolor="#f2f2f2 [3052]" strokeweight=".25pt">
                <v:textbox>
                  <w:txbxContent>
                    <w:p w14:paraId="387BACE6" w14:textId="77777777" w:rsidR="00D32F8F" w:rsidRDefault="00D32F8F" w:rsidP="00A8159D">
                      <w:pPr>
                        <w:pStyle w:val="HTMLPreformatted"/>
                        <w:rPr>
                          <w:b/>
                          <w:bCs/>
                          <w:noProof/>
                          <w:color w:val="000080"/>
                          <w:szCs w:val="24"/>
                        </w:rPr>
                      </w:pPr>
                    </w:p>
                    <w:p w14:paraId="0FA6EFD7" w14:textId="43FE78C7" w:rsidR="00D32F8F" w:rsidRPr="00C45DD4" w:rsidRDefault="00D32F8F" w:rsidP="00C45DD4">
                      <w:pPr>
                        <w:pStyle w:val="HTMLPreformatted"/>
                        <w:rPr>
                          <w:color w:val="000000"/>
                        </w:rPr>
                      </w:pPr>
                      <w:r w:rsidRPr="00C45DD4">
                        <w:rPr>
                          <w:b/>
                          <w:bCs/>
                          <w:color w:val="000080"/>
                        </w:rPr>
                        <w:t xml:space="preserve">void </w:t>
                      </w:r>
                      <w:r w:rsidRPr="00C45DD4">
                        <w:rPr>
                          <w:color w:val="000000"/>
                        </w:rPr>
                        <w:t>hybrisOAthAuthentication(</w:t>
                      </w:r>
                      <w:r w:rsidRPr="00C45DD4">
                        <w:rPr>
                          <w:color w:val="808000"/>
                        </w:rPr>
                        <w:t>@NonNull</w:t>
                      </w:r>
                      <w:r>
                        <w:rPr>
                          <w:color w:val="808000"/>
                        </w:rPr>
                        <w:t xml:space="preserve"> </w:t>
                      </w:r>
                      <w:r w:rsidRPr="00C45DD4">
                        <w:rPr>
                          <w:color w:val="000000"/>
                        </w:rPr>
                        <w:t xml:space="preserve">ECSOAuthProvider ecsoAuthProvider, </w:t>
                      </w:r>
                      <w:r w:rsidRPr="00C45DD4">
                        <w:rPr>
                          <w:color w:val="808000"/>
                        </w:rPr>
                        <w:t xml:space="preserve">@NonNull </w:t>
                      </w:r>
                      <w:r w:rsidRPr="00C45DD4">
                        <w:rPr>
                          <w:color w:val="000000"/>
                        </w:rPr>
                        <w:t>ECSCallback&lt;ECSOAuthData,Exception&gt; ecsListener);</w:t>
                      </w:r>
                    </w:p>
                    <w:p w14:paraId="7B405AAE" w14:textId="77777777" w:rsidR="00D32F8F" w:rsidRPr="009804E2" w:rsidRDefault="00D32F8F" w:rsidP="00A8159D">
                      <w:pPr>
                        <w:pStyle w:val="HTMLPreformatted"/>
                        <w:rPr>
                          <w:noProof/>
                          <w:color w:val="000000"/>
                          <w:szCs w:val="24"/>
                        </w:rPr>
                      </w:pPr>
                    </w:p>
                  </w:txbxContent>
                </v:textbox>
                <w10:anchorlock/>
              </v:shape>
            </w:pict>
          </mc:Fallback>
        </mc:AlternateContent>
      </w:r>
    </w:p>
    <w:p w14:paraId="1C7EF6A7" w14:textId="77777777" w:rsidR="00A8159D" w:rsidRPr="0020451F" w:rsidRDefault="00A8159D" w:rsidP="00A8159D">
      <w:pPr>
        <w:pStyle w:val="Heading2"/>
        <w:numPr>
          <w:ilvl w:val="0"/>
          <w:numId w:val="0"/>
        </w:numPr>
        <w:ind w:left="576" w:hanging="576"/>
        <w:rPr>
          <w:rFonts w:ascii="Times" w:hAnsi="Times" w:cs="Arial"/>
          <w:sz w:val="28"/>
          <w:szCs w:val="28"/>
        </w:rPr>
      </w:pPr>
      <w:r>
        <w:rPr>
          <w:rFonts w:ascii="Times" w:hAnsi="Times"/>
          <w:szCs w:val="24"/>
        </w:rPr>
        <w:t xml:space="preserve"> </w:t>
      </w:r>
      <w:r>
        <w:rPr>
          <w:rFonts w:ascii="Times" w:hAnsi="Times"/>
          <w:szCs w:val="24"/>
        </w:rPr>
        <w:tab/>
      </w:r>
      <w:bookmarkStart w:id="37" w:name="_Toc20154668"/>
      <w:r>
        <w:rPr>
          <w:rFonts w:ascii="Times" w:hAnsi="Times" w:cs="Arial"/>
          <w:sz w:val="28"/>
          <w:szCs w:val="28"/>
        </w:rPr>
        <w:t>Parameters</w:t>
      </w:r>
      <w:bookmarkEnd w:id="37"/>
    </w:p>
    <w:p w14:paraId="5FDE7638" w14:textId="61B95EF7" w:rsidR="00DD68C6" w:rsidRDefault="00DD68C6" w:rsidP="00A8159D">
      <w:pPr>
        <w:pStyle w:val="NoSpacing"/>
        <w:numPr>
          <w:ilvl w:val="0"/>
          <w:numId w:val="38"/>
        </w:numPr>
        <w:rPr>
          <w:rFonts w:ascii="Times" w:hAnsi="Times" w:cs="Arial"/>
          <w:sz w:val="24"/>
          <w:szCs w:val="24"/>
          <w:lang w:val="en-AU"/>
        </w:rPr>
      </w:pPr>
      <w:r>
        <w:rPr>
          <w:rFonts w:ascii="Times" w:hAnsi="Times" w:cs="Arial"/>
          <w:sz w:val="24"/>
          <w:szCs w:val="24"/>
          <w:lang w:val="en-AU"/>
        </w:rPr>
        <w:t>ecsoAuthProvider – object of the class ECSOAuthProvider which provide all oauth related data</w:t>
      </w:r>
    </w:p>
    <w:p w14:paraId="4DC912F9" w14:textId="4D505C39" w:rsidR="00A8159D" w:rsidRPr="00C81F9D" w:rsidRDefault="00A8159D" w:rsidP="00A8159D">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4766AF">
        <w:rPr>
          <w:rFonts w:ascii="Times" w:hAnsi="Times" w:cs="Arial"/>
          <w:sz w:val="24"/>
          <w:szCs w:val="24"/>
          <w:lang w:val="en-AU"/>
        </w:rPr>
        <w:t>instance of ECSC</w:t>
      </w:r>
      <w:r w:rsidRPr="00C81F9D">
        <w:rPr>
          <w:rFonts w:ascii="Times" w:hAnsi="Times" w:cs="Arial"/>
          <w:sz w:val="24"/>
          <w:szCs w:val="24"/>
          <w:lang w:val="en-AU"/>
        </w:rPr>
        <w:t xml:space="preserve">allback </w:t>
      </w:r>
      <w:r w:rsidR="0019412D">
        <w:rPr>
          <w:rFonts w:ascii="Times" w:hAnsi="Times" w:cs="Arial"/>
          <w:sz w:val="24"/>
          <w:szCs w:val="24"/>
          <w:lang w:val="en-AU"/>
        </w:rPr>
        <w:t>of type</w:t>
      </w:r>
      <w:r>
        <w:rPr>
          <w:rFonts w:ascii="Times" w:hAnsi="Times" w:cs="Arial"/>
          <w:sz w:val="24"/>
          <w:szCs w:val="24"/>
          <w:lang w:val="en-AU"/>
        </w:rPr>
        <w:t xml:space="preserve"> </w:t>
      </w:r>
      <w:r w:rsidR="00DD68C6">
        <w:rPr>
          <w:rFonts w:ascii="Times" w:hAnsi="Times" w:cs="Arial"/>
          <w:sz w:val="24"/>
          <w:szCs w:val="24"/>
          <w:lang w:val="en-AU"/>
        </w:rPr>
        <w:t>ECSOAuthData</w:t>
      </w:r>
      <w:r>
        <w:rPr>
          <w:rFonts w:ascii="Times" w:hAnsi="Times" w:cs="Arial"/>
          <w:sz w:val="24"/>
          <w:szCs w:val="24"/>
          <w:lang w:val="en-AU"/>
        </w:rPr>
        <w:t xml:space="preserve"> </w:t>
      </w:r>
      <w:r w:rsidR="00557F33">
        <w:rPr>
          <w:rFonts w:ascii="Times" w:hAnsi="Times" w:cs="Arial"/>
          <w:sz w:val="24"/>
          <w:szCs w:val="24"/>
          <w:lang w:val="en-AU"/>
        </w:rPr>
        <w:t>and Exception</w:t>
      </w:r>
    </w:p>
    <w:p w14:paraId="35E9BE0A" w14:textId="77777777" w:rsidR="00A8159D" w:rsidRPr="00C81F9D" w:rsidRDefault="00A8159D" w:rsidP="00A8159D">
      <w:pPr>
        <w:pStyle w:val="NoSpacing"/>
        <w:ind w:left="720"/>
        <w:rPr>
          <w:rFonts w:ascii="Times" w:hAnsi="Times" w:cs="Arial"/>
          <w:sz w:val="24"/>
          <w:szCs w:val="24"/>
          <w:lang w:val="en-AU"/>
        </w:rPr>
      </w:pPr>
    </w:p>
    <w:p w14:paraId="632C4878" w14:textId="77777777" w:rsidR="00A8159D" w:rsidRPr="00C81F9D" w:rsidRDefault="00A8159D" w:rsidP="00A8159D">
      <w:pPr>
        <w:pStyle w:val="Heading2"/>
        <w:numPr>
          <w:ilvl w:val="0"/>
          <w:numId w:val="0"/>
        </w:numPr>
        <w:ind w:left="576" w:hanging="576"/>
        <w:rPr>
          <w:rFonts w:ascii="Times" w:hAnsi="Times" w:cs="Arial"/>
          <w:sz w:val="28"/>
          <w:szCs w:val="28"/>
        </w:rPr>
      </w:pPr>
      <w:r>
        <w:rPr>
          <w:rFonts w:ascii="Times" w:hAnsi="Times" w:cs="Arial"/>
          <w:sz w:val="28"/>
          <w:szCs w:val="28"/>
        </w:rPr>
        <w:t xml:space="preserve"> </w:t>
      </w:r>
      <w:r>
        <w:rPr>
          <w:rFonts w:ascii="Times" w:hAnsi="Times" w:cs="Arial"/>
          <w:sz w:val="28"/>
          <w:szCs w:val="28"/>
        </w:rPr>
        <w:tab/>
      </w:r>
      <w:bookmarkStart w:id="38" w:name="_Toc20154669"/>
      <w:r>
        <w:rPr>
          <w:rFonts w:ascii="Times" w:hAnsi="Times" w:cs="Arial"/>
          <w:sz w:val="28"/>
          <w:szCs w:val="28"/>
        </w:rPr>
        <w:t>Output</w:t>
      </w:r>
      <w:bookmarkEnd w:id="38"/>
    </w:p>
    <w:p w14:paraId="34E4FE55" w14:textId="4B3D9E8C" w:rsidR="00A8159D" w:rsidRPr="00C81F9D" w:rsidRDefault="00A8159D" w:rsidP="00A8159D">
      <w:pPr>
        <w:pStyle w:val="NoSpacing"/>
        <w:numPr>
          <w:ilvl w:val="0"/>
          <w:numId w:val="38"/>
        </w:numPr>
        <w:rPr>
          <w:rFonts w:ascii="Times" w:hAnsi="Times" w:cs="Arial"/>
          <w:sz w:val="24"/>
          <w:szCs w:val="24"/>
          <w:lang w:val="en-AU"/>
        </w:rPr>
      </w:pPr>
      <w:r w:rsidRPr="00C81F9D">
        <w:rPr>
          <w:rFonts w:ascii="Times" w:hAnsi="Times" w:cs="Arial"/>
          <w:sz w:val="24"/>
          <w:szCs w:val="24"/>
          <w:lang w:val="en-AU"/>
        </w:rPr>
        <w:t xml:space="preserve">Success response – </w:t>
      </w:r>
      <w:r w:rsidR="00DD68C6">
        <w:rPr>
          <w:rFonts w:ascii="Times" w:hAnsi="Times" w:cs="Arial"/>
          <w:sz w:val="24"/>
          <w:szCs w:val="24"/>
          <w:lang w:val="en-AU"/>
        </w:rPr>
        <w:t xml:space="preserve">ECSOAuthData </w:t>
      </w:r>
      <w:r>
        <w:rPr>
          <w:rFonts w:ascii="Times" w:hAnsi="Times" w:cs="Arial"/>
          <w:sz w:val="24"/>
          <w:szCs w:val="24"/>
          <w:lang w:val="en-AU"/>
        </w:rPr>
        <w:t xml:space="preserve">object which contains </w:t>
      </w:r>
      <w:r w:rsidR="00B05029">
        <w:rPr>
          <w:rFonts w:ascii="Times" w:hAnsi="Times" w:cs="Arial"/>
          <w:sz w:val="24"/>
          <w:szCs w:val="24"/>
          <w:lang w:val="en-AU"/>
        </w:rPr>
        <w:t>Janrain id</w:t>
      </w:r>
    </w:p>
    <w:p w14:paraId="4FFDDB72" w14:textId="77777777" w:rsidR="00A8159D" w:rsidRPr="00C81F9D" w:rsidRDefault="00A8159D" w:rsidP="00A8159D">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58D872B7" w14:textId="77777777" w:rsidR="00A8159D" w:rsidRPr="00C81F9D" w:rsidRDefault="00A8159D" w:rsidP="00A8159D">
      <w:pPr>
        <w:pStyle w:val="NoSpacing"/>
        <w:ind w:left="720"/>
        <w:rPr>
          <w:rFonts w:ascii="Times" w:hAnsi="Times" w:cs="Arial"/>
          <w:lang w:val="en-AU"/>
        </w:rPr>
      </w:pPr>
    </w:p>
    <w:p w14:paraId="02B5A935" w14:textId="77777777" w:rsidR="00A8159D" w:rsidRPr="003F4ACE" w:rsidRDefault="00A8159D" w:rsidP="00A8159D">
      <w:pPr>
        <w:pStyle w:val="Heading2"/>
        <w:rPr>
          <w:rFonts w:ascii="Times" w:hAnsi="Times" w:cs="Arial"/>
          <w:color w:val="1F497D" w:themeColor="text2"/>
          <w:sz w:val="28"/>
          <w:szCs w:val="28"/>
        </w:rPr>
      </w:pPr>
      <w:bookmarkStart w:id="39" w:name="_Toc20154670"/>
      <w:r w:rsidRPr="003F4ACE">
        <w:rPr>
          <w:rFonts w:ascii="Times" w:hAnsi="Times" w:cs="Arial"/>
          <w:color w:val="1F497D" w:themeColor="text2"/>
          <w:sz w:val="28"/>
          <w:szCs w:val="28"/>
        </w:rPr>
        <w:t>Sample</w:t>
      </w:r>
      <w:bookmarkEnd w:id="39"/>
    </w:p>
    <w:p w14:paraId="0E28F7C0" w14:textId="77CB9FE1" w:rsidR="00A8159D" w:rsidRDefault="00A8159D" w:rsidP="00A8159D">
      <w:pPr>
        <w:pStyle w:val="BodyTextIndent"/>
        <w:rPr>
          <w:rFonts w:ascii="Times" w:hAnsi="Times"/>
        </w:rPr>
      </w:pPr>
      <w:r w:rsidRPr="00C81F9D">
        <w:rPr>
          <w:rFonts w:ascii="Times" w:hAnsi="Times"/>
          <w:noProof/>
        </w:rPr>
        <mc:AlternateContent>
          <mc:Choice Requires="wps">
            <w:drawing>
              <wp:inline distT="0" distB="0" distL="0" distR="0" wp14:anchorId="619CCBE2" wp14:editId="4A04F265">
                <wp:extent cx="6565900" cy="3195375"/>
                <wp:effectExtent l="0" t="0" r="12700" b="1778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3195375"/>
                        </a:xfrm>
                        <a:prstGeom prst="rect">
                          <a:avLst/>
                        </a:prstGeom>
                        <a:solidFill>
                          <a:schemeClr val="bg1">
                            <a:lumMod val="95000"/>
                          </a:schemeClr>
                        </a:solidFill>
                        <a:ln w="3175">
                          <a:solidFill>
                            <a:srgbClr val="000000"/>
                          </a:solidFill>
                          <a:miter lim="800000"/>
                          <a:headEnd/>
                          <a:tailEnd/>
                        </a:ln>
                      </wps:spPr>
                      <wps:txbx>
                        <w:txbxContent>
                          <w:p w14:paraId="6D5F8EA5" w14:textId="4CB7E813" w:rsidR="001C604B" w:rsidRPr="00676B3B" w:rsidRDefault="001C604B" w:rsidP="001C604B">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3210AAA6" w14:textId="77777777" w:rsidR="00D92861" w:rsidRDefault="00D92861" w:rsidP="00D92861">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023D5FE8" w14:textId="563B5BDB" w:rsidR="00D92861" w:rsidRPr="00D92861" w:rsidRDefault="00D92861" w:rsidP="00D92861">
                            <w:pPr>
                              <w:pStyle w:val="HTMLPreformatted"/>
                              <w:rPr>
                                <w:color w:val="262626" w:themeColor="text1" w:themeTint="D9"/>
                              </w:rPr>
                            </w:pPr>
                            <w:r w:rsidRPr="00D92861">
                              <w:rPr>
                                <w:color w:val="262626" w:themeColor="text1" w:themeTint="D9"/>
                              </w:rPr>
                              <w:t xml:space="preserve">ECSOAuthProvider oAuthInput = </w:t>
                            </w:r>
                            <w:r w:rsidRPr="00D92861">
                              <w:rPr>
                                <w:b/>
                                <w:bCs/>
                                <w:color w:val="262626" w:themeColor="text1" w:themeTint="D9"/>
                              </w:rPr>
                              <w:t xml:space="preserve">new </w:t>
                            </w:r>
                            <w:r w:rsidRPr="00D92861">
                              <w:rPr>
                                <w:color w:val="262626" w:themeColor="text1" w:themeTint="D9"/>
                              </w:rPr>
                              <w:t>ECSOAuthProvider() {</w:t>
                            </w:r>
                            <w:r w:rsidRPr="00D92861">
                              <w:rPr>
                                <w:color w:val="262626" w:themeColor="text1" w:themeTint="D9"/>
                              </w:rPr>
                              <w:br/>
                              <w:t xml:space="preserve">    @Override</w:t>
                            </w:r>
                            <w:r w:rsidRPr="00D92861">
                              <w:rPr>
                                <w:color w:val="262626" w:themeColor="text1" w:themeTint="D9"/>
                              </w:rPr>
                              <w:br/>
                              <w:t xml:space="preserve">    public</w:t>
                            </w:r>
                            <w:r w:rsidRPr="00D92861">
                              <w:rPr>
                                <w:b/>
                                <w:bCs/>
                                <w:color w:val="262626" w:themeColor="text1" w:themeTint="D9"/>
                              </w:rPr>
                              <w:t xml:space="preserve"> </w:t>
                            </w:r>
                            <w:r w:rsidRPr="00D92861">
                              <w:rPr>
                                <w:color w:val="262626" w:themeColor="text1" w:themeTint="D9"/>
                              </w:rPr>
                              <w:t>String getOAuthID() {</w:t>
                            </w:r>
                            <w:r w:rsidRPr="00D92861">
                              <w:rPr>
                                <w:color w:val="262626" w:themeColor="text1" w:themeTint="D9"/>
                              </w:rPr>
                              <w:br/>
                              <w:t xml:space="preserve">        return "your Jainrain ID</w:t>
                            </w:r>
                            <w:r w:rsidRPr="00D92861">
                              <w:rPr>
                                <w:b/>
                                <w:bCs/>
                                <w:color w:val="262626" w:themeColor="text1" w:themeTint="D9"/>
                              </w:rPr>
                              <w:t>"</w:t>
                            </w:r>
                            <w:r w:rsidRPr="00D92861">
                              <w:rPr>
                                <w:color w:val="262626" w:themeColor="text1" w:themeTint="D9"/>
                              </w:rPr>
                              <w:t>;</w:t>
                            </w:r>
                            <w:r w:rsidRPr="00D92861">
                              <w:rPr>
                                <w:color w:val="262626" w:themeColor="text1" w:themeTint="D9"/>
                              </w:rPr>
                              <w:br/>
                              <w:t xml:space="preserve">    }</w:t>
                            </w:r>
                            <w:r w:rsidRPr="00D92861">
                              <w:rPr>
                                <w:color w:val="262626" w:themeColor="text1" w:themeTint="D9"/>
                              </w:rPr>
                              <w:br/>
                              <w:t>};</w:t>
                            </w:r>
                          </w:p>
                          <w:p w14:paraId="3369C1A2" w14:textId="3E3FB24E" w:rsidR="00D32F8F" w:rsidRPr="00CC20CA" w:rsidRDefault="00D32F8F" w:rsidP="00D92861">
                            <w:pPr>
                              <w:pStyle w:val="HTMLPreformatted"/>
                              <w:rPr>
                                <w:color w:val="000000"/>
                              </w:rPr>
                            </w:pPr>
                            <w:r w:rsidRPr="00CC20CA">
                              <w:rPr>
                                <w:color w:val="000000"/>
                              </w:rPr>
                              <w:br/>
                              <w:t xml:space="preserve">ecsServices. hybrisOAthAuthentication(oAuthInput, </w:t>
                            </w:r>
                            <w:r w:rsidRPr="00CC20CA">
                              <w:rPr>
                                <w:b/>
                                <w:bCs/>
                                <w:color w:val="000080"/>
                              </w:rPr>
                              <w:t xml:space="preserve">new </w:t>
                            </w:r>
                            <w:r w:rsidRPr="00CC20CA">
                              <w:rPr>
                                <w:color w:val="000000"/>
                              </w:rPr>
                              <w:t>ECSCallback&lt;ECSOAuthData, Exception&gt;() {</w:t>
                            </w:r>
                            <w:r w:rsidRPr="00CC20CA">
                              <w:rPr>
                                <w:color w:val="000000"/>
                              </w:rPr>
                              <w:br/>
                              <w:t xml:space="preserve">    </w:t>
                            </w:r>
                            <w:r w:rsidRPr="00CC20CA">
                              <w:rPr>
                                <w:color w:val="808000"/>
                              </w:rPr>
                              <w:t>@Override</w:t>
                            </w:r>
                            <w:r w:rsidRPr="00CC20CA">
                              <w:rPr>
                                <w:color w:val="808000"/>
                              </w:rPr>
                              <w:br/>
                              <w:t xml:space="preserve">    </w:t>
                            </w:r>
                            <w:r w:rsidRPr="00CC20CA">
                              <w:rPr>
                                <w:b/>
                                <w:bCs/>
                                <w:color w:val="000080"/>
                              </w:rPr>
                              <w:t xml:space="preserve">public void </w:t>
                            </w:r>
                            <w:r w:rsidRPr="00CC20CA">
                              <w:rPr>
                                <w:color w:val="000000"/>
                              </w:rPr>
                              <w:t>onResponse(ECSOAuthData result) {</w:t>
                            </w:r>
                          </w:p>
                          <w:p w14:paraId="7B3643FB" w14:textId="77777777" w:rsidR="00D32F8F" w:rsidRPr="0019448C" w:rsidRDefault="00D32F8F" w:rsidP="00A8159D">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BDAF61B" w14:textId="77777777" w:rsidR="00D32F8F" w:rsidRDefault="00D32F8F" w:rsidP="00A8159D"/>
                        </w:txbxContent>
                      </wps:txbx>
                      <wps:bodyPr rot="0" vert="horz" wrap="square" lIns="91440" tIns="45720" rIns="91440" bIns="45720" anchor="t" anchorCtr="0">
                        <a:noAutofit/>
                      </wps:bodyPr>
                    </wps:wsp>
                  </a:graphicData>
                </a:graphic>
              </wp:inline>
            </w:drawing>
          </mc:Choice>
          <mc:Fallback>
            <w:pict>
              <v:shape w14:anchorId="619CCBE2" id="_x0000_s1035" type="#_x0000_t202" style="width:517pt;height:2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" fillcolor="#f2f2f2 [3052]" strokeweight=".25pt">
                <v:textbox>
                  <w:txbxContent>
                    <w:p w14:paraId="6D5F8EA5" w14:textId="4CB7E813" w:rsidR="001C604B" w:rsidRPr="00676B3B" w:rsidRDefault="001C604B" w:rsidP="001C604B">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3210AAA6" w14:textId="77777777" w:rsidR="00D92861" w:rsidRDefault="00D92861" w:rsidP="00D92861">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023D5FE8" w14:textId="563B5BDB" w:rsidR="00D92861" w:rsidRPr="00D92861" w:rsidRDefault="00D92861" w:rsidP="00D92861">
                      <w:pPr>
                        <w:pStyle w:val="HTMLPreformatted"/>
                        <w:rPr>
                          <w:color w:val="262626" w:themeColor="text1" w:themeTint="D9"/>
                        </w:rPr>
                      </w:pPr>
                      <w:r w:rsidRPr="00D92861">
                        <w:rPr>
                          <w:color w:val="262626" w:themeColor="text1" w:themeTint="D9"/>
                        </w:rPr>
                        <w:t xml:space="preserve">ECSOAuthProvider oAuthInput = </w:t>
                      </w:r>
                      <w:r w:rsidRPr="00D92861">
                        <w:rPr>
                          <w:b/>
                          <w:bCs/>
                          <w:color w:val="262626" w:themeColor="text1" w:themeTint="D9"/>
                        </w:rPr>
                        <w:t xml:space="preserve">new </w:t>
                      </w:r>
                      <w:r w:rsidRPr="00D92861">
                        <w:rPr>
                          <w:color w:val="262626" w:themeColor="text1" w:themeTint="D9"/>
                        </w:rPr>
                        <w:t>ECSOAuthProvider() {</w:t>
                      </w:r>
                      <w:r w:rsidRPr="00D92861">
                        <w:rPr>
                          <w:color w:val="262626" w:themeColor="text1" w:themeTint="D9"/>
                        </w:rPr>
                        <w:br/>
                        <w:t xml:space="preserve">    @Override</w:t>
                      </w:r>
                      <w:r w:rsidRPr="00D92861">
                        <w:rPr>
                          <w:color w:val="262626" w:themeColor="text1" w:themeTint="D9"/>
                        </w:rPr>
                        <w:br/>
                        <w:t xml:space="preserve">    public</w:t>
                      </w:r>
                      <w:r w:rsidRPr="00D92861">
                        <w:rPr>
                          <w:b/>
                          <w:bCs/>
                          <w:color w:val="262626" w:themeColor="text1" w:themeTint="D9"/>
                        </w:rPr>
                        <w:t xml:space="preserve"> </w:t>
                      </w:r>
                      <w:r w:rsidRPr="00D92861">
                        <w:rPr>
                          <w:color w:val="262626" w:themeColor="text1" w:themeTint="D9"/>
                        </w:rPr>
                        <w:t>String getOAuthID() {</w:t>
                      </w:r>
                      <w:r w:rsidRPr="00D92861">
                        <w:rPr>
                          <w:color w:val="262626" w:themeColor="text1" w:themeTint="D9"/>
                        </w:rPr>
                        <w:br/>
                        <w:t xml:space="preserve">        return "your Jainrain ID</w:t>
                      </w:r>
                      <w:r w:rsidRPr="00D92861">
                        <w:rPr>
                          <w:b/>
                          <w:bCs/>
                          <w:color w:val="262626" w:themeColor="text1" w:themeTint="D9"/>
                        </w:rPr>
                        <w:t>"</w:t>
                      </w:r>
                      <w:r w:rsidRPr="00D92861">
                        <w:rPr>
                          <w:color w:val="262626" w:themeColor="text1" w:themeTint="D9"/>
                        </w:rPr>
                        <w:t>;</w:t>
                      </w:r>
                      <w:r w:rsidRPr="00D92861">
                        <w:rPr>
                          <w:color w:val="262626" w:themeColor="text1" w:themeTint="D9"/>
                        </w:rPr>
                        <w:br/>
                        <w:t xml:space="preserve">    }</w:t>
                      </w:r>
                      <w:r w:rsidRPr="00D92861">
                        <w:rPr>
                          <w:color w:val="262626" w:themeColor="text1" w:themeTint="D9"/>
                        </w:rPr>
                        <w:br/>
                        <w:t>};</w:t>
                      </w:r>
                    </w:p>
                    <w:p w14:paraId="3369C1A2" w14:textId="3E3FB24E" w:rsidR="00D32F8F" w:rsidRPr="00CC20CA" w:rsidRDefault="00D32F8F" w:rsidP="00D92861">
                      <w:pPr>
                        <w:pStyle w:val="HTMLPreformatted"/>
                        <w:rPr>
                          <w:color w:val="000000"/>
                        </w:rPr>
                      </w:pPr>
                      <w:r w:rsidRPr="00CC20CA">
                        <w:rPr>
                          <w:color w:val="000000"/>
                        </w:rPr>
                        <w:br/>
                        <w:t xml:space="preserve">ecsServices. hybrisOAthAuthentication(oAuthInput, </w:t>
                      </w:r>
                      <w:r w:rsidRPr="00CC20CA">
                        <w:rPr>
                          <w:b/>
                          <w:bCs/>
                          <w:color w:val="000080"/>
                        </w:rPr>
                        <w:t xml:space="preserve">new </w:t>
                      </w:r>
                      <w:r w:rsidRPr="00CC20CA">
                        <w:rPr>
                          <w:color w:val="000000"/>
                        </w:rPr>
                        <w:t>ECSCallback&lt;ECSOAuthData, Exception&gt;() {</w:t>
                      </w:r>
                      <w:r w:rsidRPr="00CC20CA">
                        <w:rPr>
                          <w:color w:val="000000"/>
                        </w:rPr>
                        <w:br/>
                        <w:t xml:space="preserve">    </w:t>
                      </w:r>
                      <w:r w:rsidRPr="00CC20CA">
                        <w:rPr>
                          <w:color w:val="808000"/>
                        </w:rPr>
                        <w:t>@Override</w:t>
                      </w:r>
                      <w:r w:rsidRPr="00CC20CA">
                        <w:rPr>
                          <w:color w:val="808000"/>
                        </w:rPr>
                        <w:br/>
                        <w:t xml:space="preserve">    </w:t>
                      </w:r>
                      <w:r w:rsidRPr="00CC20CA">
                        <w:rPr>
                          <w:b/>
                          <w:bCs/>
                          <w:color w:val="000080"/>
                        </w:rPr>
                        <w:t xml:space="preserve">public void </w:t>
                      </w:r>
                      <w:r w:rsidRPr="00CC20CA">
                        <w:rPr>
                          <w:color w:val="000000"/>
                        </w:rPr>
                        <w:t>onResponse(ECSOAuthData result) {</w:t>
                      </w:r>
                    </w:p>
                    <w:p w14:paraId="7B3643FB" w14:textId="77777777" w:rsidR="00D32F8F" w:rsidRPr="0019448C" w:rsidRDefault="00D32F8F" w:rsidP="00A8159D">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BDAF61B" w14:textId="77777777" w:rsidR="00D32F8F" w:rsidRDefault="00D32F8F" w:rsidP="00A8159D"/>
                  </w:txbxContent>
                </v:textbox>
                <w10:anchorlock/>
              </v:shape>
            </w:pict>
          </mc:Fallback>
        </mc:AlternateContent>
      </w:r>
    </w:p>
    <w:p w14:paraId="59C173D3" w14:textId="7CADDA34" w:rsidR="00D60081" w:rsidRDefault="00D60081" w:rsidP="00A8159D">
      <w:pPr>
        <w:pStyle w:val="BodyTextIndent"/>
        <w:rPr>
          <w:rFonts w:ascii="Times" w:hAnsi="Times"/>
        </w:rPr>
      </w:pPr>
    </w:p>
    <w:p w14:paraId="3498F7A0" w14:textId="77777777" w:rsidR="00D60081" w:rsidRPr="00C81F9D" w:rsidRDefault="00D60081" w:rsidP="00A8159D">
      <w:pPr>
        <w:pStyle w:val="BodyTextIndent"/>
        <w:rPr>
          <w:rFonts w:ascii="Times" w:hAnsi="Times"/>
        </w:rPr>
      </w:pPr>
    </w:p>
    <w:p w14:paraId="3F5DF30E" w14:textId="7106A949" w:rsidR="008677B8" w:rsidRDefault="00B140EA" w:rsidP="009D49F2">
      <w:pPr>
        <w:pStyle w:val="Heading2"/>
        <w:rPr>
          <w:rFonts w:ascii="Times" w:hAnsi="Times" w:cs="Arial"/>
          <w:color w:val="1F497D" w:themeColor="text2"/>
          <w:sz w:val="28"/>
          <w:szCs w:val="28"/>
        </w:rPr>
      </w:pPr>
      <w:bookmarkStart w:id="40" w:name="_Toc20154671"/>
      <w:r>
        <w:rPr>
          <w:rFonts w:ascii="Times" w:hAnsi="Times" w:cs="Arial"/>
          <w:color w:val="1F497D" w:themeColor="text2"/>
          <w:sz w:val="28"/>
          <w:szCs w:val="28"/>
        </w:rPr>
        <w:lastRenderedPageBreak/>
        <w:t>Errors</w:t>
      </w:r>
      <w:bookmarkEnd w:id="40"/>
    </w:p>
    <w:p w14:paraId="27995A4B" w14:textId="7ECCB3E8" w:rsidR="00A36716" w:rsidRPr="00A36716" w:rsidRDefault="00A36716" w:rsidP="00A36716">
      <w:pPr>
        <w:pStyle w:val="BodyTextIndent"/>
        <w:ind w:firstLine="360"/>
      </w:pPr>
      <w:r>
        <w:rPr>
          <w:rFonts w:ascii="Times" w:hAnsi="Times"/>
          <w:sz w:val="28"/>
          <w:szCs w:val="28"/>
        </w:rPr>
        <w:t>Client Errors</w:t>
      </w:r>
    </w:p>
    <w:p w14:paraId="3DD433A8" w14:textId="64E6E0B4" w:rsidR="00B431F3" w:rsidRPr="00B431F3" w:rsidRDefault="008677B8" w:rsidP="00B431F3">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ECSOAuthDetailError (Please provide complete OAuth details)</w:t>
      </w:r>
      <w:r w:rsidR="00B431F3">
        <w:rPr>
          <w:rFonts w:ascii="Times" w:hAnsi="Times"/>
          <w:color w:val="595959" w:themeColor="text1" w:themeTint="A6"/>
          <w:sz w:val="24"/>
          <w:szCs w:val="24"/>
        </w:rPr>
        <w:t xml:space="preserve"> – This error occurs when any OAuth detail is missing</w:t>
      </w:r>
      <w:r w:rsidR="007A00AB">
        <w:rPr>
          <w:rFonts w:ascii="Times" w:hAnsi="Times"/>
          <w:color w:val="595959" w:themeColor="text1" w:themeTint="A6"/>
          <w:sz w:val="24"/>
          <w:szCs w:val="24"/>
        </w:rPr>
        <w:t>, so provide all the required details</w:t>
      </w:r>
    </w:p>
    <w:p w14:paraId="32C87014" w14:textId="7F4F17BF" w:rsidR="00554E10" w:rsidRPr="00DC6215" w:rsidRDefault="00B140EA" w:rsidP="00554E10">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w:t>
      </w:r>
      <w:r w:rsidR="009D49F2" w:rsidRPr="00DC6215">
        <w:rPr>
          <w:rFonts w:ascii="Times" w:hAnsi="Times"/>
          <w:color w:val="595959" w:themeColor="text1" w:themeTint="A6"/>
          <w:sz w:val="24"/>
          <w:szCs w:val="24"/>
        </w:rPr>
        <w:t xml:space="preserve"> (Please set the locale)</w:t>
      </w:r>
      <w:r w:rsidR="00B431F3">
        <w:rPr>
          <w:rFonts w:ascii="Times" w:hAnsi="Times"/>
          <w:color w:val="595959" w:themeColor="text1" w:themeTint="A6"/>
          <w:sz w:val="24"/>
          <w:szCs w:val="24"/>
        </w:rPr>
        <w:t xml:space="preserve"> – call </w:t>
      </w:r>
      <w:r w:rsidR="007A00AB" w:rsidRPr="007A00AB">
        <w:rPr>
          <w:rFonts w:ascii="Times" w:hAnsi="Times"/>
          <w:color w:val="595959" w:themeColor="text1" w:themeTint="A6"/>
          <w:sz w:val="24"/>
          <w:szCs w:val="24"/>
        </w:rPr>
        <w:t>configureECS</w:t>
      </w:r>
      <w:r w:rsidR="007A00AB">
        <w:rPr>
          <w:rFonts w:ascii="Times" w:hAnsi="Times"/>
          <w:color w:val="595959" w:themeColor="text1" w:themeTint="A6"/>
          <w:sz w:val="24"/>
          <w:szCs w:val="24"/>
        </w:rPr>
        <w:t xml:space="preserve"> or configureECSToGetConfiguration</w:t>
      </w:r>
      <w:r w:rsidR="00456887">
        <w:rPr>
          <w:rFonts w:ascii="Times" w:hAnsi="Times"/>
          <w:color w:val="595959" w:themeColor="text1" w:themeTint="A6"/>
          <w:sz w:val="24"/>
          <w:szCs w:val="24"/>
        </w:rPr>
        <w:t xml:space="preserve"> to set locale</w:t>
      </w:r>
    </w:p>
    <w:p w14:paraId="49FB7C84" w14:textId="47AB7C9D" w:rsidR="009D49F2" w:rsidRPr="00DC6215" w:rsidRDefault="009D49F2" w:rsidP="00554E10">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sidR="002603BC">
        <w:rPr>
          <w:rFonts w:ascii="Times" w:hAnsi="Times"/>
          <w:color w:val="595959" w:themeColor="text1" w:themeTint="A6"/>
          <w:sz w:val="24"/>
          <w:szCs w:val="24"/>
        </w:rPr>
        <w:t xml:space="preserve"> – occurs when failed to get config or </w:t>
      </w:r>
      <w:r w:rsidR="00B44DC5">
        <w:rPr>
          <w:rFonts w:ascii="Times" w:hAnsi="Times"/>
          <w:color w:val="595959" w:themeColor="text1" w:themeTint="A6"/>
          <w:sz w:val="24"/>
          <w:szCs w:val="24"/>
        </w:rPr>
        <w:t>H</w:t>
      </w:r>
      <w:r w:rsidR="002603BC">
        <w:rPr>
          <w:rFonts w:ascii="Times" w:hAnsi="Times"/>
          <w:color w:val="595959" w:themeColor="text1" w:themeTint="A6"/>
          <w:sz w:val="24"/>
          <w:szCs w:val="24"/>
        </w:rPr>
        <w:t>ybris not present</w:t>
      </w:r>
    </w:p>
    <w:p w14:paraId="460ED6BB" w14:textId="0D7C5221" w:rsidR="009D49F2" w:rsidRPr="007A5C36" w:rsidRDefault="009D49F2" w:rsidP="009D49F2">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sidR="00B431F3">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sidR="00B431F3">
        <w:rPr>
          <w:rFonts w:ascii="Times" w:hAnsi="Times"/>
          <w:color w:val="595959" w:themeColor="text1" w:themeTint="A6"/>
          <w:sz w:val="24"/>
          <w:szCs w:val="24"/>
        </w:rPr>
        <w:t xml:space="preserve"> </w:t>
      </w:r>
      <w:r w:rsidR="00375274">
        <w:rPr>
          <w:rFonts w:ascii="Times" w:hAnsi="Times"/>
          <w:color w:val="595959" w:themeColor="text1" w:themeTint="A6"/>
          <w:sz w:val="24"/>
          <w:szCs w:val="24"/>
        </w:rPr>
        <w:t xml:space="preserve">occurs when </w:t>
      </w:r>
      <w:r w:rsidR="00B431F3">
        <w:rPr>
          <w:rFonts w:ascii="Times" w:hAnsi="Times"/>
          <w:color w:val="595959" w:themeColor="text1" w:themeTint="A6"/>
          <w:sz w:val="24"/>
          <w:szCs w:val="24"/>
        </w:rPr>
        <w:t xml:space="preserve">Hybris is not present for </w:t>
      </w:r>
      <w:r w:rsidR="00375274">
        <w:rPr>
          <w:rFonts w:ascii="Times" w:hAnsi="Times"/>
          <w:color w:val="595959" w:themeColor="text1" w:themeTint="A6"/>
          <w:sz w:val="24"/>
          <w:szCs w:val="24"/>
        </w:rPr>
        <w:t>the given</w:t>
      </w:r>
      <w:r w:rsidR="00B431F3">
        <w:rPr>
          <w:rFonts w:ascii="Times" w:hAnsi="Times"/>
          <w:color w:val="595959" w:themeColor="text1" w:themeTint="A6"/>
          <w:sz w:val="24"/>
          <w:szCs w:val="24"/>
        </w:rPr>
        <w:t xml:space="preserve"> locale</w:t>
      </w:r>
    </w:p>
    <w:p w14:paraId="730570BF" w14:textId="7B3F3BAF" w:rsidR="004F0F67" w:rsidRPr="001F298F" w:rsidRDefault="007A5C36" w:rsidP="001F298F">
      <w:pPr>
        <w:pStyle w:val="HTMLPreformatted"/>
        <w:numPr>
          <w:ilvl w:val="0"/>
          <w:numId w:val="44"/>
        </w:numPr>
        <w:shd w:val="clear" w:color="auto" w:fill="FFFFFF"/>
        <w:rPr>
          <w:rFonts w:ascii="Times" w:hAnsi="Times"/>
          <w:color w:val="595959" w:themeColor="text1" w:themeTint="A6"/>
          <w:sz w:val="24"/>
          <w:szCs w:val="24"/>
        </w:rPr>
      </w:pPr>
      <w:r w:rsidRPr="007A5C36">
        <w:rPr>
          <w:rFonts w:ascii="Times" w:hAnsi="Times"/>
          <w:color w:val="595959" w:themeColor="text1" w:themeTint="A6"/>
          <w:sz w:val="24"/>
          <w:szCs w:val="24"/>
        </w:rPr>
        <w:t>ECSInvalidTokenError (</w:t>
      </w:r>
      <w:r w:rsidRPr="007A5C36">
        <w:rPr>
          <w:rFonts w:ascii="Times" w:hAnsi="Times" w:cs="Menlo"/>
          <w:color w:val="595959" w:themeColor="text1" w:themeTint="A6"/>
          <w:sz w:val="24"/>
          <w:szCs w:val="24"/>
        </w:rPr>
        <w:t>We have encountered technical glitch (Invalid access token))</w:t>
      </w:r>
    </w:p>
    <w:p w14:paraId="454EDC5B" w14:textId="4A6A81E1" w:rsidR="00076FFC" w:rsidRDefault="00076FFC" w:rsidP="00076FFC">
      <w:pPr>
        <w:pStyle w:val="BodyTextIndent"/>
        <w:ind w:firstLine="360"/>
        <w:rPr>
          <w:rFonts w:ascii="Times" w:hAnsi="Times"/>
          <w:sz w:val="28"/>
          <w:szCs w:val="28"/>
        </w:rPr>
      </w:pPr>
      <w:r>
        <w:rPr>
          <w:rFonts w:ascii="Times" w:hAnsi="Times"/>
          <w:sz w:val="28"/>
          <w:szCs w:val="28"/>
        </w:rPr>
        <w:t>Server Errors</w:t>
      </w:r>
    </w:p>
    <w:p w14:paraId="768CDE3C" w14:textId="61AFDB85" w:rsidR="007F5091" w:rsidRPr="00173846" w:rsidRDefault="007F5091" w:rsidP="007F5091">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invalid_grant</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 xml:space="preserve">We have </w:t>
      </w:r>
      <w:r w:rsidRPr="00841852">
        <w:rPr>
          <w:rFonts w:ascii="Times" w:hAnsi="Times" w:cs="Menlo"/>
          <w:color w:val="595959" w:themeColor="text1" w:themeTint="A6"/>
          <w:sz w:val="24"/>
          <w:szCs w:val="24"/>
        </w:rPr>
        <w:t>encountered</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technical</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glitch</w:t>
      </w:r>
      <w:r w:rsidRPr="007F5091">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(Invalid Janrain Token).</w:t>
      </w:r>
      <w:r>
        <w:rPr>
          <w:rFonts w:ascii="Times" w:hAnsi="Times" w:cs="Menlo"/>
          <w:color w:val="595959" w:themeColor="text1" w:themeTint="A6"/>
          <w:sz w:val="24"/>
          <w:szCs w:val="24"/>
        </w:rPr>
        <w:t xml:space="preserve"> Please re-login) – This error</w:t>
      </w:r>
      <w:r>
        <w:rPr>
          <w:rFonts w:ascii="Times" w:hAnsi="Times"/>
          <w:color w:val="595959" w:themeColor="text1" w:themeTint="A6"/>
          <w:sz w:val="24"/>
          <w:szCs w:val="24"/>
        </w:rPr>
        <w:t xml:space="preserve"> occurs when the Janrain token is invalid</w:t>
      </w:r>
    </w:p>
    <w:p w14:paraId="328563AB" w14:textId="3E8E709B" w:rsidR="00173846" w:rsidRPr="007F5091" w:rsidRDefault="00173846" w:rsidP="00D733D8">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invalid_client</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 xml:space="preserve">We have </w:t>
      </w:r>
      <w:r w:rsidRPr="00841852">
        <w:rPr>
          <w:rFonts w:ascii="Times" w:hAnsi="Times" w:cs="Menlo"/>
          <w:color w:val="595959" w:themeColor="text1" w:themeTint="A6"/>
          <w:sz w:val="24"/>
          <w:szCs w:val="24"/>
        </w:rPr>
        <w:t>encountered</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technical</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glitch</w:t>
      </w:r>
      <w:r w:rsidRPr="007F5091">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Bad client credentials</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 xml:space="preserve"> Please re-login) </w:t>
      </w:r>
    </w:p>
    <w:p w14:paraId="25574FFC" w14:textId="571661B4" w:rsidR="00932473" w:rsidRPr="007D31BB" w:rsidRDefault="00932473" w:rsidP="00932473">
      <w:pPr>
        <w:pStyle w:val="Heading1"/>
        <w:rPr>
          <w:rFonts w:ascii="Times" w:hAnsi="Times" w:cs="Arial"/>
          <w:b/>
          <w:bCs/>
        </w:rPr>
      </w:pPr>
      <w:bookmarkStart w:id="41" w:name="_Toc20154672"/>
      <w:r>
        <w:rPr>
          <w:rFonts w:ascii="Times" w:hAnsi="Times" w:cs="Arial"/>
          <w:b/>
          <w:bCs/>
        </w:rPr>
        <w:t>Refresh Hybris OAuth</w:t>
      </w:r>
      <w:bookmarkEnd w:id="41"/>
      <w:r>
        <w:rPr>
          <w:rFonts w:ascii="Times" w:hAnsi="Times" w:cs="Arial"/>
          <w:b/>
          <w:bCs/>
        </w:rPr>
        <w:t xml:space="preserve"> </w:t>
      </w:r>
    </w:p>
    <w:p w14:paraId="21A44EBD" w14:textId="450C5213" w:rsidR="00932473" w:rsidRPr="008376B6" w:rsidRDefault="00932473" w:rsidP="00932473">
      <w:pPr>
        <w:rPr>
          <w:rFonts w:ascii="Times" w:hAnsi="Times" w:cs="Arial"/>
          <w:sz w:val="24"/>
          <w:szCs w:val="24"/>
        </w:rPr>
      </w:pPr>
      <w:r w:rsidRPr="008376B6">
        <w:rPr>
          <w:rFonts w:ascii="Times" w:hAnsi="Times" w:cs="Arial"/>
          <w:sz w:val="24"/>
          <w:szCs w:val="24"/>
        </w:rPr>
        <w:t xml:space="preserve">This method is used </w:t>
      </w:r>
      <w:r>
        <w:rPr>
          <w:rFonts w:ascii="Times" w:hAnsi="Times" w:cs="Arial"/>
          <w:sz w:val="24"/>
          <w:szCs w:val="24"/>
        </w:rPr>
        <w:t xml:space="preserve">to </w:t>
      </w:r>
      <w:r w:rsidR="00231D28">
        <w:rPr>
          <w:rFonts w:ascii="Times" w:hAnsi="Times" w:cs="Arial"/>
          <w:sz w:val="24"/>
          <w:szCs w:val="24"/>
        </w:rPr>
        <w:t>refresh</w:t>
      </w:r>
      <w:r>
        <w:rPr>
          <w:rFonts w:ascii="Times" w:hAnsi="Times" w:cs="Arial"/>
          <w:sz w:val="24"/>
          <w:szCs w:val="24"/>
        </w:rPr>
        <w:t xml:space="preserve"> the OAuth authentication with Hybris. User needs to send the object of class ECSOAuthProvider which contains all the authentication related data as a parameter to the method.</w:t>
      </w:r>
    </w:p>
    <w:p w14:paraId="376D7A7C" w14:textId="77777777" w:rsidR="00932473" w:rsidRPr="003F4ACE" w:rsidRDefault="00932473" w:rsidP="00932473">
      <w:pPr>
        <w:pStyle w:val="Heading2"/>
        <w:rPr>
          <w:rFonts w:ascii="Times" w:hAnsi="Times" w:cs="Arial"/>
          <w:color w:val="1F497D" w:themeColor="text2"/>
          <w:sz w:val="28"/>
          <w:szCs w:val="28"/>
        </w:rPr>
      </w:pPr>
      <w:bookmarkStart w:id="42" w:name="_Toc20154673"/>
      <w:r w:rsidRPr="003F4ACE">
        <w:rPr>
          <w:rFonts w:ascii="Times" w:hAnsi="Times" w:cs="Arial"/>
          <w:color w:val="1F497D" w:themeColor="text2"/>
          <w:sz w:val="28"/>
          <w:szCs w:val="28"/>
        </w:rPr>
        <w:t>ECSServiceProvider</w:t>
      </w:r>
      <w:bookmarkEnd w:id="42"/>
    </w:p>
    <w:p w14:paraId="7E00A802" w14:textId="77777777" w:rsidR="00932473" w:rsidRPr="00C81F9D" w:rsidRDefault="00932473" w:rsidP="00932473">
      <w:pPr>
        <w:pStyle w:val="BodyTextIndent"/>
        <w:rPr>
          <w:rFonts w:ascii="Times" w:hAnsi="Times"/>
        </w:rPr>
      </w:pPr>
      <w:r w:rsidRPr="00C81F9D">
        <w:rPr>
          <w:rFonts w:ascii="Times" w:hAnsi="Times"/>
          <w:noProof/>
        </w:rPr>
        <mc:AlternateContent>
          <mc:Choice Requires="wps">
            <w:drawing>
              <wp:inline distT="0" distB="0" distL="0" distR="0" wp14:anchorId="14F845D3" wp14:editId="139B61C8">
                <wp:extent cx="6565900" cy="627529"/>
                <wp:effectExtent l="0" t="0" r="12700" b="7620"/>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27529"/>
                        </a:xfrm>
                        <a:prstGeom prst="rect">
                          <a:avLst/>
                        </a:prstGeom>
                        <a:solidFill>
                          <a:schemeClr val="bg1">
                            <a:lumMod val="95000"/>
                          </a:schemeClr>
                        </a:solidFill>
                        <a:ln w="3175">
                          <a:solidFill>
                            <a:srgbClr val="000000"/>
                          </a:solidFill>
                          <a:miter lim="800000"/>
                          <a:headEnd/>
                          <a:tailEnd/>
                        </a:ln>
                      </wps:spPr>
                      <wps:txbx>
                        <w:txbxContent>
                          <w:p w14:paraId="48C7A712" w14:textId="77777777" w:rsidR="00D32F8F" w:rsidRDefault="00D32F8F" w:rsidP="00932473">
                            <w:pPr>
                              <w:pStyle w:val="HTMLPreformatted"/>
                              <w:rPr>
                                <w:b/>
                                <w:bCs/>
                                <w:noProof/>
                                <w:color w:val="000080"/>
                                <w:szCs w:val="24"/>
                              </w:rPr>
                            </w:pPr>
                          </w:p>
                          <w:p w14:paraId="1D58CBF8" w14:textId="77777777" w:rsidR="00D32F8F" w:rsidRPr="00932473" w:rsidRDefault="00D32F8F" w:rsidP="00932473">
                            <w:pPr>
                              <w:pStyle w:val="HTMLPreformatted"/>
                              <w:rPr>
                                <w:color w:val="000000"/>
                              </w:rPr>
                            </w:pPr>
                            <w:r w:rsidRPr="00932473">
                              <w:rPr>
                                <w:b/>
                                <w:bCs/>
                                <w:color w:val="000080"/>
                              </w:rPr>
                              <w:t xml:space="preserve">void </w:t>
                            </w:r>
                            <w:r w:rsidRPr="00932473">
                              <w:rPr>
                                <w:color w:val="000000"/>
                              </w:rPr>
                              <w:t>hybrisRefreshOAuth(ECSOAuthProvider oAuthInput, ECSCallback&lt;ECSOAuthData, Exception&gt; ecsListener);</w:t>
                            </w:r>
                          </w:p>
                          <w:p w14:paraId="651FF8AE" w14:textId="77777777" w:rsidR="00D32F8F" w:rsidRPr="009804E2" w:rsidRDefault="00D32F8F" w:rsidP="00932473">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14F845D3" id="_x0000_s1036" type="#_x0000_t202" style="width:517pt;height: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" fillcolor="#f2f2f2 [3052]" strokeweight=".25pt">
                <v:textbox>
                  <w:txbxContent>
                    <w:p w14:paraId="48C7A712" w14:textId="77777777" w:rsidR="00D32F8F" w:rsidRDefault="00D32F8F" w:rsidP="00932473">
                      <w:pPr>
                        <w:pStyle w:val="HTMLPreformatted"/>
                        <w:rPr>
                          <w:b/>
                          <w:bCs/>
                          <w:noProof/>
                          <w:color w:val="000080"/>
                          <w:szCs w:val="24"/>
                        </w:rPr>
                      </w:pPr>
                    </w:p>
                    <w:p w14:paraId="1D58CBF8" w14:textId="77777777" w:rsidR="00D32F8F" w:rsidRPr="00932473" w:rsidRDefault="00D32F8F" w:rsidP="00932473">
                      <w:pPr>
                        <w:pStyle w:val="HTMLPreformatted"/>
                        <w:rPr>
                          <w:color w:val="000000"/>
                        </w:rPr>
                      </w:pPr>
                      <w:r w:rsidRPr="00932473">
                        <w:rPr>
                          <w:b/>
                          <w:bCs/>
                          <w:color w:val="000080"/>
                        </w:rPr>
                        <w:t xml:space="preserve">void </w:t>
                      </w:r>
                      <w:r w:rsidRPr="00932473">
                        <w:rPr>
                          <w:color w:val="000000"/>
                        </w:rPr>
                        <w:t>hybrisRefreshOAuth(ECSOAuthProvider oAuthInput, ECSCallback&lt;ECSOAuthData, Exception&gt; ecsListener);</w:t>
                      </w:r>
                    </w:p>
                    <w:p w14:paraId="651FF8AE" w14:textId="77777777" w:rsidR="00D32F8F" w:rsidRPr="009804E2" w:rsidRDefault="00D32F8F" w:rsidP="00932473">
                      <w:pPr>
                        <w:pStyle w:val="HTMLPreformatted"/>
                        <w:rPr>
                          <w:noProof/>
                          <w:color w:val="000000"/>
                          <w:szCs w:val="24"/>
                        </w:rPr>
                      </w:pPr>
                    </w:p>
                  </w:txbxContent>
                </v:textbox>
                <w10:anchorlock/>
              </v:shape>
            </w:pict>
          </mc:Fallback>
        </mc:AlternateContent>
      </w:r>
    </w:p>
    <w:p w14:paraId="7A3A4112" w14:textId="77777777" w:rsidR="00932473" w:rsidRPr="0020451F" w:rsidRDefault="00932473" w:rsidP="00932473">
      <w:pPr>
        <w:pStyle w:val="Heading2"/>
        <w:numPr>
          <w:ilvl w:val="0"/>
          <w:numId w:val="0"/>
        </w:numPr>
        <w:ind w:left="576" w:hanging="576"/>
        <w:rPr>
          <w:rFonts w:ascii="Times" w:hAnsi="Times" w:cs="Arial"/>
          <w:sz w:val="28"/>
          <w:szCs w:val="28"/>
        </w:rPr>
      </w:pPr>
      <w:r>
        <w:rPr>
          <w:rFonts w:ascii="Times" w:hAnsi="Times"/>
          <w:szCs w:val="24"/>
        </w:rPr>
        <w:t xml:space="preserve"> </w:t>
      </w:r>
      <w:r>
        <w:rPr>
          <w:rFonts w:ascii="Times" w:hAnsi="Times"/>
          <w:szCs w:val="24"/>
        </w:rPr>
        <w:tab/>
      </w:r>
      <w:bookmarkStart w:id="43" w:name="_Toc20154674"/>
      <w:r>
        <w:rPr>
          <w:rFonts w:ascii="Times" w:hAnsi="Times" w:cs="Arial"/>
          <w:sz w:val="28"/>
          <w:szCs w:val="28"/>
        </w:rPr>
        <w:t>Parameters</w:t>
      </w:r>
      <w:bookmarkEnd w:id="43"/>
    </w:p>
    <w:p w14:paraId="27DF428E" w14:textId="77777777" w:rsidR="00932473" w:rsidRDefault="00932473" w:rsidP="00932473">
      <w:pPr>
        <w:pStyle w:val="NoSpacing"/>
        <w:numPr>
          <w:ilvl w:val="0"/>
          <w:numId w:val="38"/>
        </w:numPr>
        <w:rPr>
          <w:rFonts w:ascii="Times" w:hAnsi="Times" w:cs="Arial"/>
          <w:sz w:val="24"/>
          <w:szCs w:val="24"/>
          <w:lang w:val="en-AU"/>
        </w:rPr>
      </w:pPr>
      <w:r>
        <w:rPr>
          <w:rFonts w:ascii="Times" w:hAnsi="Times" w:cs="Arial"/>
          <w:sz w:val="24"/>
          <w:szCs w:val="24"/>
          <w:lang w:val="en-AU"/>
        </w:rPr>
        <w:t>ecsoAuthProvider – object of the class ECSOAuthProvider which provide all oauth related data</w:t>
      </w:r>
    </w:p>
    <w:p w14:paraId="3B091488" w14:textId="3C01EFF8" w:rsidR="00932473" w:rsidRPr="00C81F9D" w:rsidRDefault="00932473" w:rsidP="00932473">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2510E1">
        <w:rPr>
          <w:rFonts w:ascii="Times" w:hAnsi="Times" w:cs="Arial"/>
          <w:sz w:val="24"/>
          <w:szCs w:val="24"/>
          <w:lang w:val="en-AU"/>
        </w:rPr>
        <w:t>instance of ECSC</w:t>
      </w:r>
      <w:r w:rsidRPr="00C81F9D">
        <w:rPr>
          <w:rFonts w:ascii="Times" w:hAnsi="Times" w:cs="Arial"/>
          <w:sz w:val="24"/>
          <w:szCs w:val="24"/>
          <w:lang w:val="en-AU"/>
        </w:rPr>
        <w:t xml:space="preserve">allback </w:t>
      </w:r>
      <w:r w:rsidR="0019412D">
        <w:rPr>
          <w:rFonts w:ascii="Times" w:hAnsi="Times" w:cs="Arial"/>
          <w:sz w:val="24"/>
          <w:szCs w:val="24"/>
          <w:lang w:val="en-AU"/>
        </w:rPr>
        <w:t>of type</w:t>
      </w:r>
      <w:r>
        <w:rPr>
          <w:rFonts w:ascii="Times" w:hAnsi="Times" w:cs="Arial"/>
          <w:sz w:val="24"/>
          <w:szCs w:val="24"/>
          <w:lang w:val="en-AU"/>
        </w:rPr>
        <w:t xml:space="preserve"> ECSOAuthData </w:t>
      </w:r>
      <w:r w:rsidR="00173846">
        <w:rPr>
          <w:rFonts w:ascii="Times" w:hAnsi="Times" w:cs="Arial"/>
          <w:sz w:val="24"/>
          <w:szCs w:val="24"/>
          <w:lang w:val="en-AU"/>
        </w:rPr>
        <w:t>and Exception</w:t>
      </w:r>
    </w:p>
    <w:p w14:paraId="6665822A" w14:textId="77777777" w:rsidR="00932473" w:rsidRPr="00C81F9D" w:rsidRDefault="00932473" w:rsidP="00932473">
      <w:pPr>
        <w:pStyle w:val="NoSpacing"/>
        <w:ind w:left="720"/>
        <w:rPr>
          <w:rFonts w:ascii="Times" w:hAnsi="Times" w:cs="Arial"/>
          <w:sz w:val="24"/>
          <w:szCs w:val="24"/>
          <w:lang w:val="en-AU"/>
        </w:rPr>
      </w:pPr>
    </w:p>
    <w:p w14:paraId="5F3F8083" w14:textId="77777777" w:rsidR="00932473" w:rsidRPr="00C81F9D" w:rsidRDefault="00932473" w:rsidP="00932473">
      <w:pPr>
        <w:pStyle w:val="Heading2"/>
        <w:numPr>
          <w:ilvl w:val="0"/>
          <w:numId w:val="0"/>
        </w:numPr>
        <w:ind w:left="576" w:hanging="576"/>
        <w:rPr>
          <w:rFonts w:ascii="Times" w:hAnsi="Times" w:cs="Arial"/>
          <w:sz w:val="28"/>
          <w:szCs w:val="28"/>
        </w:rPr>
      </w:pPr>
      <w:r>
        <w:rPr>
          <w:rFonts w:ascii="Times" w:hAnsi="Times" w:cs="Arial"/>
          <w:sz w:val="28"/>
          <w:szCs w:val="28"/>
        </w:rPr>
        <w:t xml:space="preserve"> </w:t>
      </w:r>
      <w:r>
        <w:rPr>
          <w:rFonts w:ascii="Times" w:hAnsi="Times" w:cs="Arial"/>
          <w:sz w:val="28"/>
          <w:szCs w:val="28"/>
        </w:rPr>
        <w:tab/>
      </w:r>
      <w:bookmarkStart w:id="44" w:name="_Toc20154675"/>
      <w:r>
        <w:rPr>
          <w:rFonts w:ascii="Times" w:hAnsi="Times" w:cs="Arial"/>
          <w:sz w:val="28"/>
          <w:szCs w:val="28"/>
        </w:rPr>
        <w:t>Output</w:t>
      </w:r>
      <w:bookmarkEnd w:id="44"/>
    </w:p>
    <w:p w14:paraId="22321A14" w14:textId="5C83F775" w:rsidR="00932473" w:rsidRPr="00C81F9D" w:rsidRDefault="00932473" w:rsidP="00932473">
      <w:pPr>
        <w:pStyle w:val="NoSpacing"/>
        <w:numPr>
          <w:ilvl w:val="0"/>
          <w:numId w:val="38"/>
        </w:numPr>
        <w:rPr>
          <w:rFonts w:ascii="Times" w:hAnsi="Times" w:cs="Arial"/>
          <w:sz w:val="24"/>
          <w:szCs w:val="24"/>
          <w:lang w:val="en-AU"/>
        </w:rPr>
      </w:pPr>
      <w:r w:rsidRPr="00C81F9D">
        <w:rPr>
          <w:rFonts w:ascii="Times" w:hAnsi="Times" w:cs="Arial"/>
          <w:sz w:val="24"/>
          <w:szCs w:val="24"/>
          <w:lang w:val="en-AU"/>
        </w:rPr>
        <w:t xml:space="preserve">Success response – </w:t>
      </w:r>
      <w:r>
        <w:rPr>
          <w:rFonts w:ascii="Times" w:hAnsi="Times" w:cs="Arial"/>
          <w:sz w:val="24"/>
          <w:szCs w:val="24"/>
          <w:lang w:val="en-AU"/>
        </w:rPr>
        <w:t xml:space="preserve">ECSOAuthData object which contains </w:t>
      </w:r>
      <w:r w:rsidR="00B05029">
        <w:rPr>
          <w:rFonts w:ascii="Times" w:hAnsi="Times" w:cs="Arial"/>
          <w:sz w:val="24"/>
          <w:szCs w:val="24"/>
          <w:lang w:val="en-AU"/>
        </w:rPr>
        <w:t>refresh token</w:t>
      </w:r>
    </w:p>
    <w:p w14:paraId="771F27BC" w14:textId="77777777" w:rsidR="00932473" w:rsidRPr="00C81F9D" w:rsidRDefault="00932473" w:rsidP="00932473">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01445987" w14:textId="77777777" w:rsidR="00932473" w:rsidRPr="00C81F9D" w:rsidRDefault="00932473" w:rsidP="00932473">
      <w:pPr>
        <w:pStyle w:val="NoSpacing"/>
        <w:ind w:left="720"/>
        <w:rPr>
          <w:rFonts w:ascii="Times" w:hAnsi="Times" w:cs="Arial"/>
          <w:lang w:val="en-AU"/>
        </w:rPr>
      </w:pPr>
    </w:p>
    <w:p w14:paraId="362B37D5" w14:textId="77777777" w:rsidR="00932473" w:rsidRPr="003F4ACE" w:rsidRDefault="00932473" w:rsidP="00932473">
      <w:pPr>
        <w:pStyle w:val="Heading2"/>
        <w:rPr>
          <w:rFonts w:ascii="Times" w:hAnsi="Times" w:cs="Arial"/>
          <w:color w:val="1F497D" w:themeColor="text2"/>
          <w:sz w:val="28"/>
          <w:szCs w:val="28"/>
        </w:rPr>
      </w:pPr>
      <w:bookmarkStart w:id="45" w:name="_Toc20154676"/>
      <w:r w:rsidRPr="003F4ACE">
        <w:rPr>
          <w:rFonts w:ascii="Times" w:hAnsi="Times" w:cs="Arial"/>
          <w:color w:val="1F497D" w:themeColor="text2"/>
          <w:sz w:val="28"/>
          <w:szCs w:val="28"/>
        </w:rPr>
        <w:lastRenderedPageBreak/>
        <w:t>Sample</w:t>
      </w:r>
      <w:bookmarkEnd w:id="45"/>
    </w:p>
    <w:p w14:paraId="1E01D791" w14:textId="5CA806A2" w:rsidR="007F5091" w:rsidRPr="0090675B" w:rsidRDefault="00932473" w:rsidP="0090675B">
      <w:pPr>
        <w:pStyle w:val="BodyTextIndent"/>
        <w:rPr>
          <w:rFonts w:ascii="Times" w:hAnsi="Times"/>
        </w:rPr>
      </w:pPr>
      <w:r w:rsidRPr="00C81F9D">
        <w:rPr>
          <w:rFonts w:ascii="Times" w:hAnsi="Times"/>
          <w:noProof/>
        </w:rPr>
        <mc:AlternateContent>
          <mc:Choice Requires="wps">
            <w:drawing>
              <wp:inline distT="0" distB="0" distL="0" distR="0" wp14:anchorId="4B02FCFD" wp14:editId="17A8A344">
                <wp:extent cx="6565900" cy="3185327"/>
                <wp:effectExtent l="0" t="0" r="12700" b="15240"/>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3185327"/>
                        </a:xfrm>
                        <a:prstGeom prst="rect">
                          <a:avLst/>
                        </a:prstGeom>
                        <a:solidFill>
                          <a:schemeClr val="bg1">
                            <a:lumMod val="95000"/>
                          </a:schemeClr>
                        </a:solidFill>
                        <a:ln w="3175">
                          <a:solidFill>
                            <a:srgbClr val="000000"/>
                          </a:solidFill>
                          <a:miter lim="800000"/>
                          <a:headEnd/>
                          <a:tailEnd/>
                        </a:ln>
                      </wps:spPr>
                      <wps:txbx>
                        <w:txbxContent>
                          <w:p w14:paraId="342C1FB5" w14:textId="49BC027A" w:rsidR="00D4071E" w:rsidRPr="00676B3B" w:rsidRDefault="00D4071E" w:rsidP="00D4071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474FFA3E" w14:textId="77777777" w:rsidR="004F0F67" w:rsidRDefault="004F0F67" w:rsidP="004F0F67">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623FF11E" w14:textId="42CD8009" w:rsidR="004F0F67" w:rsidRPr="00D92861" w:rsidRDefault="004F0F67" w:rsidP="004F0F67">
                            <w:pPr>
                              <w:pStyle w:val="HTMLPreformatted"/>
                              <w:rPr>
                                <w:color w:val="262626" w:themeColor="text1" w:themeTint="D9"/>
                              </w:rPr>
                            </w:pPr>
                            <w:r w:rsidRPr="00D92861">
                              <w:rPr>
                                <w:color w:val="262626" w:themeColor="text1" w:themeTint="D9"/>
                              </w:rPr>
                              <w:t xml:space="preserve">ECSOAuthProvider oAuthInput = </w:t>
                            </w:r>
                            <w:r w:rsidRPr="00D92861">
                              <w:rPr>
                                <w:b/>
                                <w:bCs/>
                                <w:color w:val="262626" w:themeColor="text1" w:themeTint="D9"/>
                              </w:rPr>
                              <w:t xml:space="preserve">new </w:t>
                            </w:r>
                            <w:r w:rsidRPr="00D92861">
                              <w:rPr>
                                <w:color w:val="262626" w:themeColor="text1" w:themeTint="D9"/>
                              </w:rPr>
                              <w:t>ECSOAuthProvider() {</w:t>
                            </w:r>
                            <w:r w:rsidRPr="00D92861">
                              <w:rPr>
                                <w:color w:val="262626" w:themeColor="text1" w:themeTint="D9"/>
                              </w:rPr>
                              <w:br/>
                              <w:t xml:space="preserve">    @Override</w:t>
                            </w:r>
                            <w:r w:rsidRPr="00D92861">
                              <w:rPr>
                                <w:color w:val="262626" w:themeColor="text1" w:themeTint="D9"/>
                              </w:rPr>
                              <w:br/>
                              <w:t xml:space="preserve">    public</w:t>
                            </w:r>
                            <w:r w:rsidRPr="00D92861">
                              <w:rPr>
                                <w:b/>
                                <w:bCs/>
                                <w:color w:val="262626" w:themeColor="text1" w:themeTint="D9"/>
                              </w:rPr>
                              <w:t xml:space="preserve"> </w:t>
                            </w:r>
                            <w:r w:rsidRPr="00D92861">
                              <w:rPr>
                                <w:color w:val="262626" w:themeColor="text1" w:themeTint="D9"/>
                              </w:rPr>
                              <w:t>String getOAuthID() {</w:t>
                            </w:r>
                            <w:r w:rsidRPr="00D92861">
                              <w:rPr>
                                <w:color w:val="262626" w:themeColor="text1" w:themeTint="D9"/>
                              </w:rPr>
                              <w:br/>
                              <w:t xml:space="preserve">        return "your </w:t>
                            </w:r>
                            <w:r w:rsidR="001F298F">
                              <w:rPr>
                                <w:color w:val="262626" w:themeColor="text1" w:themeTint="D9"/>
                              </w:rPr>
                              <w:t>refresh token</w:t>
                            </w:r>
                            <w:r w:rsidRPr="00D92861">
                              <w:rPr>
                                <w:b/>
                                <w:bCs/>
                                <w:color w:val="262626" w:themeColor="text1" w:themeTint="D9"/>
                              </w:rPr>
                              <w:t>"</w:t>
                            </w:r>
                            <w:r w:rsidRPr="00D92861">
                              <w:rPr>
                                <w:color w:val="262626" w:themeColor="text1" w:themeTint="D9"/>
                              </w:rPr>
                              <w:t>;</w:t>
                            </w:r>
                            <w:r w:rsidRPr="00D92861">
                              <w:rPr>
                                <w:color w:val="262626" w:themeColor="text1" w:themeTint="D9"/>
                              </w:rPr>
                              <w:br/>
                              <w:t xml:space="preserve">    }</w:t>
                            </w:r>
                            <w:r w:rsidRPr="00D92861">
                              <w:rPr>
                                <w:color w:val="262626" w:themeColor="text1" w:themeTint="D9"/>
                              </w:rPr>
                              <w:br/>
                              <w:t>};</w:t>
                            </w:r>
                          </w:p>
                          <w:p w14:paraId="4BA8E652" w14:textId="32C351B0" w:rsidR="00D32F8F" w:rsidRPr="001C4351" w:rsidRDefault="00D32F8F" w:rsidP="001C4351">
                            <w:pPr>
                              <w:pStyle w:val="HTMLPreformatted"/>
                              <w:rPr>
                                <w:color w:val="000000"/>
                              </w:rPr>
                            </w:pPr>
                            <w:r w:rsidRPr="001C4351">
                              <w:rPr>
                                <w:color w:val="000000"/>
                              </w:rPr>
                              <w:br/>
                              <w:t xml:space="preserve">ecsServices. hybrisRefreshOAuth(oAuthInput, </w:t>
                            </w:r>
                            <w:r w:rsidRPr="001C4351">
                              <w:rPr>
                                <w:b/>
                                <w:bCs/>
                                <w:color w:val="000080"/>
                              </w:rPr>
                              <w:t xml:space="preserve">new </w:t>
                            </w:r>
                            <w:r w:rsidRPr="001C4351">
                              <w:rPr>
                                <w:color w:val="000000"/>
                              </w:rPr>
                              <w:t>ECSCallback&lt;ECSOAuthData,Exception&gt;() {</w:t>
                            </w:r>
                            <w:r w:rsidRPr="001C4351">
                              <w:rPr>
                                <w:color w:val="000000"/>
                              </w:rPr>
                              <w:br/>
                              <w:t xml:space="preserve">    </w:t>
                            </w:r>
                            <w:r w:rsidRPr="001C4351">
                              <w:rPr>
                                <w:color w:val="808000"/>
                              </w:rPr>
                              <w:t>@Override</w:t>
                            </w:r>
                            <w:r w:rsidRPr="001C4351">
                              <w:rPr>
                                <w:color w:val="808000"/>
                              </w:rPr>
                              <w:br/>
                              <w:t xml:space="preserve">    </w:t>
                            </w:r>
                            <w:r w:rsidRPr="001C4351">
                              <w:rPr>
                                <w:b/>
                                <w:bCs/>
                                <w:color w:val="000080"/>
                              </w:rPr>
                              <w:t xml:space="preserve">public void </w:t>
                            </w:r>
                            <w:r w:rsidRPr="001C4351">
                              <w:rPr>
                                <w:color w:val="000000"/>
                              </w:rPr>
                              <w:t>onResponse(ECSOAuthData result) {</w:t>
                            </w:r>
                          </w:p>
                          <w:p w14:paraId="2998AD49" w14:textId="77777777" w:rsidR="00D32F8F" w:rsidRPr="0019448C" w:rsidRDefault="00D32F8F" w:rsidP="00932473">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13C86A9" w14:textId="77777777" w:rsidR="00D32F8F" w:rsidRDefault="00D32F8F" w:rsidP="00932473"/>
                        </w:txbxContent>
                      </wps:txbx>
                      <wps:bodyPr rot="0" vert="horz" wrap="square" lIns="91440" tIns="45720" rIns="91440" bIns="45720" anchor="t" anchorCtr="0">
                        <a:noAutofit/>
                      </wps:bodyPr>
                    </wps:wsp>
                  </a:graphicData>
                </a:graphic>
              </wp:inline>
            </w:drawing>
          </mc:Choice>
          <mc:Fallback>
            <w:pict>
              <v:shape w14:anchorId="4B02FCFD" id="_x0000_s1037" type="#_x0000_t202" style="width:517pt;height:2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" fillcolor="#f2f2f2 [3052]" strokeweight=".25pt">
                <v:textbox>
                  <w:txbxContent>
                    <w:p w14:paraId="342C1FB5" w14:textId="49BC027A" w:rsidR="00D4071E" w:rsidRPr="00676B3B" w:rsidRDefault="00D4071E" w:rsidP="00D4071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474FFA3E" w14:textId="77777777" w:rsidR="004F0F67" w:rsidRDefault="004F0F67" w:rsidP="004F0F67">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623FF11E" w14:textId="42CD8009" w:rsidR="004F0F67" w:rsidRPr="00D92861" w:rsidRDefault="004F0F67" w:rsidP="004F0F67">
                      <w:pPr>
                        <w:pStyle w:val="HTMLPreformatted"/>
                        <w:rPr>
                          <w:color w:val="262626" w:themeColor="text1" w:themeTint="D9"/>
                        </w:rPr>
                      </w:pPr>
                      <w:r w:rsidRPr="00D92861">
                        <w:rPr>
                          <w:color w:val="262626" w:themeColor="text1" w:themeTint="D9"/>
                        </w:rPr>
                        <w:t xml:space="preserve">ECSOAuthProvider oAuthInput = </w:t>
                      </w:r>
                      <w:r w:rsidRPr="00D92861">
                        <w:rPr>
                          <w:b/>
                          <w:bCs/>
                          <w:color w:val="262626" w:themeColor="text1" w:themeTint="D9"/>
                        </w:rPr>
                        <w:t xml:space="preserve">new </w:t>
                      </w:r>
                      <w:r w:rsidRPr="00D92861">
                        <w:rPr>
                          <w:color w:val="262626" w:themeColor="text1" w:themeTint="D9"/>
                        </w:rPr>
                        <w:t>ECSOAuthProvider() {</w:t>
                      </w:r>
                      <w:r w:rsidRPr="00D92861">
                        <w:rPr>
                          <w:color w:val="262626" w:themeColor="text1" w:themeTint="D9"/>
                        </w:rPr>
                        <w:br/>
                        <w:t xml:space="preserve">    @Override</w:t>
                      </w:r>
                      <w:r w:rsidRPr="00D92861">
                        <w:rPr>
                          <w:color w:val="262626" w:themeColor="text1" w:themeTint="D9"/>
                        </w:rPr>
                        <w:br/>
                        <w:t xml:space="preserve">    public</w:t>
                      </w:r>
                      <w:r w:rsidRPr="00D92861">
                        <w:rPr>
                          <w:b/>
                          <w:bCs/>
                          <w:color w:val="262626" w:themeColor="text1" w:themeTint="D9"/>
                        </w:rPr>
                        <w:t xml:space="preserve"> </w:t>
                      </w:r>
                      <w:r w:rsidRPr="00D92861">
                        <w:rPr>
                          <w:color w:val="262626" w:themeColor="text1" w:themeTint="D9"/>
                        </w:rPr>
                        <w:t>String getOAuthID() {</w:t>
                      </w:r>
                      <w:r w:rsidRPr="00D92861">
                        <w:rPr>
                          <w:color w:val="262626" w:themeColor="text1" w:themeTint="D9"/>
                        </w:rPr>
                        <w:br/>
                        <w:t xml:space="preserve">        return "your </w:t>
                      </w:r>
                      <w:r w:rsidR="001F298F">
                        <w:rPr>
                          <w:color w:val="262626" w:themeColor="text1" w:themeTint="D9"/>
                        </w:rPr>
                        <w:t>refresh token</w:t>
                      </w:r>
                      <w:r w:rsidRPr="00D92861">
                        <w:rPr>
                          <w:b/>
                          <w:bCs/>
                          <w:color w:val="262626" w:themeColor="text1" w:themeTint="D9"/>
                        </w:rPr>
                        <w:t>"</w:t>
                      </w:r>
                      <w:r w:rsidRPr="00D92861">
                        <w:rPr>
                          <w:color w:val="262626" w:themeColor="text1" w:themeTint="D9"/>
                        </w:rPr>
                        <w:t>;</w:t>
                      </w:r>
                      <w:r w:rsidRPr="00D92861">
                        <w:rPr>
                          <w:color w:val="262626" w:themeColor="text1" w:themeTint="D9"/>
                        </w:rPr>
                        <w:br/>
                        <w:t xml:space="preserve">    }</w:t>
                      </w:r>
                      <w:r w:rsidRPr="00D92861">
                        <w:rPr>
                          <w:color w:val="262626" w:themeColor="text1" w:themeTint="D9"/>
                        </w:rPr>
                        <w:br/>
                        <w:t>};</w:t>
                      </w:r>
                    </w:p>
                    <w:p w14:paraId="4BA8E652" w14:textId="32C351B0" w:rsidR="00D32F8F" w:rsidRPr="001C4351" w:rsidRDefault="00D32F8F" w:rsidP="001C4351">
                      <w:pPr>
                        <w:pStyle w:val="HTMLPreformatted"/>
                        <w:rPr>
                          <w:color w:val="000000"/>
                        </w:rPr>
                      </w:pPr>
                      <w:r w:rsidRPr="001C4351">
                        <w:rPr>
                          <w:color w:val="000000"/>
                        </w:rPr>
                        <w:br/>
                        <w:t xml:space="preserve">ecsServices. hybrisRefreshOAuth(oAuthInput, </w:t>
                      </w:r>
                      <w:r w:rsidRPr="001C4351">
                        <w:rPr>
                          <w:b/>
                          <w:bCs/>
                          <w:color w:val="000080"/>
                        </w:rPr>
                        <w:t xml:space="preserve">new </w:t>
                      </w:r>
                      <w:r w:rsidRPr="001C4351">
                        <w:rPr>
                          <w:color w:val="000000"/>
                        </w:rPr>
                        <w:t>ECSCallback&lt;ECSOAuthData,Exception&gt;() {</w:t>
                      </w:r>
                      <w:r w:rsidRPr="001C4351">
                        <w:rPr>
                          <w:color w:val="000000"/>
                        </w:rPr>
                        <w:br/>
                        <w:t xml:space="preserve">    </w:t>
                      </w:r>
                      <w:r w:rsidRPr="001C4351">
                        <w:rPr>
                          <w:color w:val="808000"/>
                        </w:rPr>
                        <w:t>@Override</w:t>
                      </w:r>
                      <w:r w:rsidRPr="001C4351">
                        <w:rPr>
                          <w:color w:val="808000"/>
                        </w:rPr>
                        <w:br/>
                        <w:t xml:space="preserve">    </w:t>
                      </w:r>
                      <w:r w:rsidRPr="001C4351">
                        <w:rPr>
                          <w:b/>
                          <w:bCs/>
                          <w:color w:val="000080"/>
                        </w:rPr>
                        <w:t xml:space="preserve">public void </w:t>
                      </w:r>
                      <w:r w:rsidRPr="001C4351">
                        <w:rPr>
                          <w:color w:val="000000"/>
                        </w:rPr>
                        <w:t>onResponse(ECSOAuthData result) {</w:t>
                      </w:r>
                    </w:p>
                    <w:p w14:paraId="2998AD49" w14:textId="77777777" w:rsidR="00D32F8F" w:rsidRPr="0019448C" w:rsidRDefault="00D32F8F" w:rsidP="00932473">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13C86A9" w14:textId="77777777" w:rsidR="00D32F8F" w:rsidRDefault="00D32F8F" w:rsidP="00932473"/>
                  </w:txbxContent>
                </v:textbox>
                <w10:anchorlock/>
              </v:shape>
            </w:pict>
          </mc:Fallback>
        </mc:AlternateContent>
      </w:r>
    </w:p>
    <w:p w14:paraId="66F4B2FC" w14:textId="77777777" w:rsidR="007F5091" w:rsidRDefault="007F5091" w:rsidP="007F5091">
      <w:pPr>
        <w:pStyle w:val="Heading2"/>
        <w:rPr>
          <w:rFonts w:ascii="Times" w:hAnsi="Times" w:cs="Arial"/>
          <w:color w:val="1F497D" w:themeColor="text2"/>
          <w:sz w:val="28"/>
          <w:szCs w:val="28"/>
        </w:rPr>
      </w:pPr>
      <w:bookmarkStart w:id="46" w:name="_Toc20154677"/>
      <w:r>
        <w:rPr>
          <w:rFonts w:ascii="Times" w:hAnsi="Times" w:cs="Arial"/>
          <w:color w:val="1F497D" w:themeColor="text2"/>
          <w:sz w:val="28"/>
          <w:szCs w:val="28"/>
        </w:rPr>
        <w:t>Errors</w:t>
      </w:r>
      <w:bookmarkEnd w:id="46"/>
    </w:p>
    <w:p w14:paraId="548361AF" w14:textId="77777777" w:rsidR="007F5091" w:rsidRPr="00A36716" w:rsidRDefault="007F5091" w:rsidP="007F5091">
      <w:pPr>
        <w:pStyle w:val="BodyTextIndent"/>
        <w:ind w:firstLine="360"/>
      </w:pPr>
      <w:r>
        <w:rPr>
          <w:rFonts w:ascii="Times" w:hAnsi="Times"/>
          <w:sz w:val="28"/>
          <w:szCs w:val="28"/>
        </w:rPr>
        <w:t>Client Errors</w:t>
      </w:r>
    </w:p>
    <w:p w14:paraId="4F47653E" w14:textId="77777777" w:rsidR="007F5091" w:rsidRPr="00B431F3" w:rsidRDefault="007F5091" w:rsidP="007F509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ECSOAuthDetailError (Please provide complete OAuth details)</w:t>
      </w:r>
      <w:r>
        <w:rPr>
          <w:rFonts w:ascii="Times" w:hAnsi="Times"/>
          <w:color w:val="595959" w:themeColor="text1" w:themeTint="A6"/>
          <w:sz w:val="24"/>
          <w:szCs w:val="24"/>
        </w:rPr>
        <w:t xml:space="preserve"> – This error occurs when any OAuth detail is missing, so provide all the required details</w:t>
      </w:r>
    </w:p>
    <w:p w14:paraId="0103E03B" w14:textId="77777777" w:rsidR="007F5091" w:rsidRPr="00DC6215" w:rsidRDefault="007F5091" w:rsidP="007F509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0CBDEFB5" w14:textId="1E5E33E7" w:rsidR="007F5091" w:rsidRDefault="007F5091" w:rsidP="007F509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7287C582" w14:textId="6641F0EA" w:rsidR="007F5091" w:rsidRPr="00A36716" w:rsidRDefault="007F5091" w:rsidP="007F5091">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5DB0F161" w14:textId="77777777" w:rsidR="007F5091" w:rsidRDefault="007F5091" w:rsidP="007F5091">
      <w:pPr>
        <w:pStyle w:val="HTMLPreformatted"/>
        <w:shd w:val="clear" w:color="auto" w:fill="FFFFFF"/>
        <w:rPr>
          <w:rFonts w:ascii="Times" w:hAnsi="Times"/>
          <w:color w:val="595959" w:themeColor="text1" w:themeTint="A6"/>
          <w:sz w:val="24"/>
          <w:szCs w:val="24"/>
        </w:rPr>
      </w:pPr>
    </w:p>
    <w:p w14:paraId="2983A27F" w14:textId="77777777" w:rsidR="007F5091" w:rsidRDefault="007F5091" w:rsidP="007F5091">
      <w:pPr>
        <w:pStyle w:val="BodyTextIndent"/>
        <w:ind w:firstLine="360"/>
        <w:rPr>
          <w:rFonts w:ascii="Times" w:hAnsi="Times"/>
          <w:sz w:val="28"/>
          <w:szCs w:val="28"/>
        </w:rPr>
      </w:pPr>
      <w:r>
        <w:rPr>
          <w:rFonts w:ascii="Times" w:hAnsi="Times"/>
          <w:sz w:val="28"/>
          <w:szCs w:val="28"/>
        </w:rPr>
        <w:t>Server Errors</w:t>
      </w:r>
    </w:p>
    <w:p w14:paraId="5362DE27" w14:textId="5DED5378" w:rsidR="007F5091" w:rsidRPr="007F5091" w:rsidRDefault="007F5091" w:rsidP="00897F55">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invalid_grant</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 xml:space="preserve">We have </w:t>
      </w:r>
      <w:r w:rsidRPr="00841852">
        <w:rPr>
          <w:rFonts w:ascii="Times" w:hAnsi="Times" w:cs="Menlo"/>
          <w:color w:val="595959" w:themeColor="text1" w:themeTint="A6"/>
          <w:sz w:val="24"/>
          <w:szCs w:val="24"/>
        </w:rPr>
        <w:t>encountered</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technical</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glitch</w:t>
      </w:r>
      <w:r w:rsidRPr="007F5091">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(Invalid Janrain Token).</w:t>
      </w:r>
      <w:r>
        <w:rPr>
          <w:rFonts w:ascii="Times" w:hAnsi="Times" w:cs="Menlo"/>
          <w:color w:val="595959" w:themeColor="text1" w:themeTint="A6"/>
          <w:sz w:val="24"/>
          <w:szCs w:val="24"/>
        </w:rPr>
        <w:t xml:space="preserve"> Please re-login) – This error</w:t>
      </w:r>
      <w:r>
        <w:rPr>
          <w:rFonts w:ascii="Times" w:hAnsi="Times"/>
          <w:color w:val="595959" w:themeColor="text1" w:themeTint="A6"/>
          <w:sz w:val="24"/>
          <w:szCs w:val="24"/>
        </w:rPr>
        <w:t xml:space="preserve"> occurs when the Janrain token is invalid</w:t>
      </w:r>
    </w:p>
    <w:p w14:paraId="55A99AB7" w14:textId="36664481" w:rsidR="00B02548" w:rsidRPr="007D31BB" w:rsidRDefault="00D77378" w:rsidP="00B67F9C">
      <w:pPr>
        <w:pStyle w:val="Heading1"/>
        <w:rPr>
          <w:rFonts w:ascii="Times" w:hAnsi="Times" w:cs="Arial"/>
          <w:b/>
          <w:bCs/>
        </w:rPr>
      </w:pPr>
      <w:bookmarkStart w:id="47" w:name="_Toc20154678"/>
      <w:r>
        <w:rPr>
          <w:rFonts w:ascii="Times" w:hAnsi="Times" w:cs="Arial"/>
          <w:b/>
          <w:bCs/>
        </w:rPr>
        <w:t>Fetch Product List</w:t>
      </w:r>
      <w:bookmarkEnd w:id="47"/>
    </w:p>
    <w:p w14:paraId="00754DD4" w14:textId="19A32868" w:rsidR="004074E6" w:rsidRPr="008376B6" w:rsidRDefault="00D13B05" w:rsidP="004074E6">
      <w:pPr>
        <w:rPr>
          <w:rFonts w:ascii="Times" w:hAnsi="Times" w:cs="Arial"/>
          <w:sz w:val="24"/>
          <w:szCs w:val="24"/>
        </w:rPr>
      </w:pPr>
      <w:r w:rsidRPr="008376B6">
        <w:rPr>
          <w:rFonts w:ascii="Times" w:hAnsi="Times" w:cs="Arial"/>
          <w:sz w:val="24"/>
          <w:szCs w:val="24"/>
        </w:rPr>
        <w:t>This method is used to fetch list of products for Hybris flow. It returns list of products having summary data fetched from PRX server. This can be called for an anonymous user as well.</w:t>
      </w:r>
    </w:p>
    <w:p w14:paraId="411DF5FD" w14:textId="10D19FE3" w:rsidR="00D13B05" w:rsidRPr="003F4ACE" w:rsidRDefault="00D13B05" w:rsidP="00D13B05">
      <w:pPr>
        <w:pStyle w:val="Heading2"/>
        <w:rPr>
          <w:rFonts w:ascii="Times" w:hAnsi="Times" w:cs="Arial"/>
          <w:color w:val="1F497D" w:themeColor="text2"/>
          <w:sz w:val="28"/>
          <w:szCs w:val="28"/>
        </w:rPr>
      </w:pPr>
      <w:bookmarkStart w:id="48" w:name="_Toc20154679"/>
      <w:r w:rsidRPr="003F4ACE">
        <w:rPr>
          <w:rFonts w:ascii="Times" w:hAnsi="Times" w:cs="Arial"/>
          <w:color w:val="1F497D" w:themeColor="text2"/>
          <w:sz w:val="28"/>
          <w:szCs w:val="28"/>
        </w:rPr>
        <w:t>ECSServiceProvider</w:t>
      </w:r>
      <w:bookmarkEnd w:id="48"/>
    </w:p>
    <w:p w14:paraId="33AF1E4C" w14:textId="74457200" w:rsidR="009804E2" w:rsidRPr="00C81F9D" w:rsidRDefault="009804E2" w:rsidP="00D13B05">
      <w:pPr>
        <w:pStyle w:val="BodyTextIndent"/>
        <w:rPr>
          <w:rFonts w:ascii="Times" w:hAnsi="Times"/>
        </w:rPr>
      </w:pPr>
      <w:r w:rsidRPr="00C81F9D">
        <w:rPr>
          <w:rFonts w:ascii="Times" w:hAnsi="Times"/>
          <w:noProof/>
        </w:rPr>
        <mc:AlternateContent>
          <mc:Choice Requires="wps">
            <w:drawing>
              <wp:inline distT="0" distB="0" distL="0" distR="0" wp14:anchorId="2A3BE463" wp14:editId="7385D7DD">
                <wp:extent cx="6565900" cy="647114"/>
                <wp:effectExtent l="0" t="0" r="12700" b="1333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7114"/>
                        </a:xfrm>
                        <a:prstGeom prst="rect">
                          <a:avLst/>
                        </a:prstGeom>
                        <a:solidFill>
                          <a:schemeClr val="bg1">
                            <a:lumMod val="95000"/>
                          </a:schemeClr>
                        </a:solidFill>
                        <a:ln w="3175">
                          <a:solidFill>
                            <a:srgbClr val="000000"/>
                          </a:solidFill>
                          <a:miter lim="800000"/>
                          <a:headEnd/>
                          <a:tailEnd/>
                        </a:ln>
                      </wps:spPr>
                      <wps:txbx>
                        <w:txbxContent>
                          <w:p w14:paraId="15C3AD0A" w14:textId="77777777" w:rsidR="00D32F8F" w:rsidRDefault="00D32F8F" w:rsidP="009804E2">
                            <w:pPr>
                              <w:pStyle w:val="HTMLPreformatted"/>
                              <w:rPr>
                                <w:b/>
                                <w:bCs/>
                                <w:noProof/>
                                <w:color w:val="000080"/>
                                <w:szCs w:val="24"/>
                              </w:rPr>
                            </w:pPr>
                          </w:p>
                          <w:p w14:paraId="0979D906" w14:textId="70B73AE9" w:rsidR="00D32F8F" w:rsidRPr="009804E2" w:rsidRDefault="00D32F8F" w:rsidP="009804E2">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fetchProducts(</w:t>
                            </w:r>
                            <w:r w:rsidRPr="00D13B05">
                              <w:rPr>
                                <w:b/>
                                <w:bCs/>
                                <w:noProof/>
                                <w:color w:val="000080"/>
                                <w:szCs w:val="24"/>
                              </w:rPr>
                              <w:t xml:space="preserve">int </w:t>
                            </w:r>
                            <w:r w:rsidRPr="00D13B05">
                              <w:rPr>
                                <w:noProof/>
                                <w:color w:val="000000"/>
                                <w:szCs w:val="24"/>
                              </w:rPr>
                              <w:t xml:space="preserve">currentPage, </w:t>
                            </w:r>
                            <w:r w:rsidRPr="00D13B05">
                              <w:rPr>
                                <w:b/>
                                <w:bCs/>
                                <w:noProof/>
                                <w:color w:val="000080"/>
                                <w:szCs w:val="24"/>
                              </w:rPr>
                              <w:t xml:space="preserve">int </w:t>
                            </w:r>
                            <w:r w:rsidRPr="00D13B05">
                              <w:rPr>
                                <w:noProof/>
                                <w:color w:val="000000"/>
                                <w:szCs w:val="24"/>
                              </w:rPr>
                              <w:t>pageSize,ECSCallback&lt;ECSProducts,Exception&gt; eCSCallback);</w:t>
                            </w:r>
                          </w:p>
                        </w:txbxContent>
                      </wps:txbx>
                      <wps:bodyPr rot="0" vert="horz" wrap="square" lIns="91440" tIns="45720" rIns="91440" bIns="45720" anchor="t" anchorCtr="0">
                        <a:noAutofit/>
                      </wps:bodyPr>
                    </wps:wsp>
                  </a:graphicData>
                </a:graphic>
              </wp:inline>
            </w:drawing>
          </mc:Choice>
          <mc:Fallback>
            <w:pict>
              <v:shape w14:anchorId="2A3BE463" id="_x0000_s1038" type="#_x0000_t202" style="width:517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" fillcolor="#f2f2f2 [3052]" strokeweight=".25pt">
                <v:textbox>
                  <w:txbxContent>
                    <w:p w14:paraId="15C3AD0A" w14:textId="77777777" w:rsidR="00D32F8F" w:rsidRDefault="00D32F8F" w:rsidP="009804E2">
                      <w:pPr>
                        <w:pStyle w:val="HTMLPreformatted"/>
                        <w:rPr>
                          <w:b/>
                          <w:bCs/>
                          <w:noProof/>
                          <w:color w:val="000080"/>
                          <w:szCs w:val="24"/>
                        </w:rPr>
                      </w:pPr>
                    </w:p>
                    <w:p w14:paraId="0979D906" w14:textId="70B73AE9" w:rsidR="00D32F8F" w:rsidRPr="009804E2" w:rsidRDefault="00D32F8F" w:rsidP="009804E2">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fetchProducts(</w:t>
                      </w:r>
                      <w:r w:rsidRPr="00D13B05">
                        <w:rPr>
                          <w:b/>
                          <w:bCs/>
                          <w:noProof/>
                          <w:color w:val="000080"/>
                          <w:szCs w:val="24"/>
                        </w:rPr>
                        <w:t xml:space="preserve">int </w:t>
                      </w:r>
                      <w:r w:rsidRPr="00D13B05">
                        <w:rPr>
                          <w:noProof/>
                          <w:color w:val="000000"/>
                          <w:szCs w:val="24"/>
                        </w:rPr>
                        <w:t xml:space="preserve">currentPage, </w:t>
                      </w:r>
                      <w:r w:rsidRPr="00D13B05">
                        <w:rPr>
                          <w:b/>
                          <w:bCs/>
                          <w:noProof/>
                          <w:color w:val="000080"/>
                          <w:szCs w:val="24"/>
                        </w:rPr>
                        <w:t xml:space="preserve">int </w:t>
                      </w:r>
                      <w:r w:rsidRPr="00D13B05">
                        <w:rPr>
                          <w:noProof/>
                          <w:color w:val="000000"/>
                          <w:szCs w:val="24"/>
                        </w:rPr>
                        <w:t>pageSize,ECSCallback&lt;ECSProducts,Exception&gt; eCSCallback);</w:t>
                      </w:r>
                    </w:p>
                  </w:txbxContent>
                </v:textbox>
                <w10:anchorlock/>
              </v:shape>
            </w:pict>
          </mc:Fallback>
        </mc:AlternateContent>
      </w:r>
    </w:p>
    <w:p w14:paraId="28D3592C" w14:textId="7D1E9DE2" w:rsidR="007B3BEB" w:rsidRPr="0020451F" w:rsidRDefault="00C81F9D" w:rsidP="0020451F">
      <w:pPr>
        <w:pStyle w:val="Heading2"/>
        <w:numPr>
          <w:ilvl w:val="0"/>
          <w:numId w:val="0"/>
        </w:numPr>
        <w:ind w:left="576" w:hanging="576"/>
        <w:rPr>
          <w:rFonts w:ascii="Times" w:hAnsi="Times" w:cs="Arial"/>
          <w:sz w:val="28"/>
          <w:szCs w:val="28"/>
        </w:rPr>
      </w:pPr>
      <w:r>
        <w:rPr>
          <w:rFonts w:ascii="Times" w:hAnsi="Times"/>
          <w:szCs w:val="24"/>
        </w:rPr>
        <w:lastRenderedPageBreak/>
        <w:t xml:space="preserve"> </w:t>
      </w:r>
      <w:r w:rsidR="001A3ABF">
        <w:rPr>
          <w:rFonts w:ascii="Times" w:hAnsi="Times"/>
          <w:szCs w:val="24"/>
        </w:rPr>
        <w:tab/>
      </w:r>
      <w:bookmarkStart w:id="49" w:name="_Toc20154680"/>
      <w:r>
        <w:rPr>
          <w:rFonts w:ascii="Times" w:hAnsi="Times" w:cs="Arial"/>
          <w:sz w:val="28"/>
          <w:szCs w:val="28"/>
        </w:rPr>
        <w:t>Parameters</w:t>
      </w:r>
      <w:bookmarkEnd w:id="49"/>
    </w:p>
    <w:p w14:paraId="580E277F" w14:textId="1BBDB1B7" w:rsidR="007B3BEB" w:rsidRPr="00C81F9D" w:rsidRDefault="007B3BEB" w:rsidP="007B3BEB">
      <w:pPr>
        <w:pStyle w:val="NoSpacing"/>
        <w:numPr>
          <w:ilvl w:val="0"/>
          <w:numId w:val="38"/>
        </w:numPr>
        <w:rPr>
          <w:rFonts w:ascii="Times" w:hAnsi="Times" w:cs="Arial"/>
          <w:sz w:val="24"/>
          <w:szCs w:val="24"/>
          <w:lang w:val="en-AU"/>
        </w:rPr>
      </w:pPr>
      <w:r w:rsidRPr="00C81F9D">
        <w:rPr>
          <w:rFonts w:ascii="Times" w:hAnsi="Times" w:cs="Arial"/>
          <w:sz w:val="24"/>
          <w:szCs w:val="24"/>
          <w:lang w:val="en-AU"/>
        </w:rPr>
        <w:t xml:space="preserve">currentPage – refer to the page number </w:t>
      </w:r>
      <w:r w:rsidR="00242BCE">
        <w:rPr>
          <w:rFonts w:ascii="Times" w:hAnsi="Times" w:cs="Arial"/>
          <w:sz w:val="24"/>
          <w:szCs w:val="24"/>
          <w:lang w:val="en-AU"/>
        </w:rPr>
        <w:t>for pagination</w:t>
      </w:r>
    </w:p>
    <w:p w14:paraId="0E820F5F" w14:textId="7B2B0F2F" w:rsidR="007B3BEB" w:rsidRPr="00C81F9D" w:rsidRDefault="007B3BEB" w:rsidP="007B3BEB">
      <w:pPr>
        <w:pStyle w:val="NoSpacing"/>
        <w:numPr>
          <w:ilvl w:val="0"/>
          <w:numId w:val="38"/>
        </w:numPr>
        <w:rPr>
          <w:rFonts w:ascii="Times" w:hAnsi="Times" w:cs="Arial"/>
          <w:sz w:val="24"/>
          <w:szCs w:val="24"/>
          <w:lang w:val="en-AU"/>
        </w:rPr>
      </w:pPr>
      <w:r w:rsidRPr="00C81F9D">
        <w:rPr>
          <w:rFonts w:ascii="Times" w:hAnsi="Times" w:cs="Arial"/>
          <w:sz w:val="24"/>
          <w:szCs w:val="24"/>
          <w:lang w:val="en-AU"/>
        </w:rPr>
        <w:t xml:space="preserve">pageSize – refer to the total number of </w:t>
      </w:r>
      <w:r w:rsidR="00242BCE">
        <w:rPr>
          <w:rFonts w:ascii="Times" w:hAnsi="Times" w:cs="Arial"/>
          <w:sz w:val="24"/>
          <w:szCs w:val="24"/>
          <w:lang w:val="en-AU"/>
        </w:rPr>
        <w:t xml:space="preserve">data per </w:t>
      </w:r>
      <w:r w:rsidRPr="00C81F9D">
        <w:rPr>
          <w:rFonts w:ascii="Times" w:hAnsi="Times" w:cs="Arial"/>
          <w:sz w:val="24"/>
          <w:szCs w:val="24"/>
          <w:lang w:val="en-AU"/>
        </w:rPr>
        <w:t>page</w:t>
      </w:r>
    </w:p>
    <w:p w14:paraId="7DE520C6" w14:textId="78EC4F23" w:rsidR="007B3BEB" w:rsidRPr="00A67D70" w:rsidRDefault="007B3BEB" w:rsidP="00A67D70">
      <w:pPr>
        <w:pStyle w:val="NoSpacing"/>
        <w:numPr>
          <w:ilvl w:val="0"/>
          <w:numId w:val="38"/>
        </w:numPr>
        <w:rPr>
          <w:rFonts w:ascii="Times" w:hAnsi="Times" w:cs="Arial"/>
          <w:sz w:val="24"/>
          <w:szCs w:val="24"/>
          <w:lang w:val="en-AU"/>
        </w:rPr>
      </w:pPr>
      <w:r w:rsidRPr="00C81F9D">
        <w:rPr>
          <w:rFonts w:ascii="Times" w:hAnsi="Times" w:cs="Arial"/>
          <w:sz w:val="24"/>
          <w:szCs w:val="24"/>
          <w:lang w:val="en-AU"/>
        </w:rPr>
        <w:t xml:space="preserve">eCSCallback – </w:t>
      </w:r>
      <w:r w:rsidR="005B11D8">
        <w:rPr>
          <w:rFonts w:ascii="Times" w:hAnsi="Times" w:cs="Arial"/>
          <w:sz w:val="24"/>
          <w:szCs w:val="24"/>
          <w:lang w:val="en-AU"/>
        </w:rPr>
        <w:t>instance of ECSC</w:t>
      </w:r>
      <w:r w:rsidRPr="00C81F9D">
        <w:rPr>
          <w:rFonts w:ascii="Times" w:hAnsi="Times" w:cs="Arial"/>
          <w:sz w:val="24"/>
          <w:szCs w:val="24"/>
          <w:lang w:val="en-AU"/>
        </w:rPr>
        <w:t xml:space="preserve">allback </w:t>
      </w:r>
      <w:r w:rsidR="005B11D8">
        <w:rPr>
          <w:rFonts w:ascii="Times" w:hAnsi="Times" w:cs="Arial"/>
          <w:sz w:val="24"/>
          <w:szCs w:val="24"/>
          <w:lang w:val="en-AU"/>
        </w:rPr>
        <w:t>of type</w:t>
      </w:r>
      <w:r w:rsidRPr="00C81F9D">
        <w:rPr>
          <w:rFonts w:ascii="Times" w:hAnsi="Times" w:cs="Arial"/>
          <w:sz w:val="24"/>
          <w:szCs w:val="24"/>
          <w:lang w:val="en-AU"/>
        </w:rPr>
        <w:t xml:space="preserve"> ECSProducts (</w:t>
      </w:r>
      <w:r w:rsidR="00242BCE">
        <w:rPr>
          <w:rFonts w:ascii="Times" w:hAnsi="Times" w:cs="Arial"/>
          <w:sz w:val="24"/>
          <w:szCs w:val="24"/>
          <w:lang w:val="en-AU"/>
        </w:rPr>
        <w:t xml:space="preserve">which contains list of product </w:t>
      </w:r>
      <w:r w:rsidRPr="00C81F9D">
        <w:rPr>
          <w:rFonts w:ascii="Times" w:hAnsi="Times" w:cs="Arial"/>
          <w:sz w:val="24"/>
          <w:szCs w:val="24"/>
          <w:lang w:val="en-AU"/>
        </w:rPr>
        <w:t>)</w:t>
      </w:r>
      <w:r w:rsidR="00A67D70">
        <w:rPr>
          <w:rFonts w:ascii="Times" w:hAnsi="Times" w:cs="Arial"/>
          <w:sz w:val="24"/>
          <w:szCs w:val="24"/>
          <w:lang w:val="en-AU"/>
        </w:rPr>
        <w:t xml:space="preserve"> and Exception</w:t>
      </w:r>
    </w:p>
    <w:p w14:paraId="64347793" w14:textId="77777777" w:rsidR="007B3BEB" w:rsidRPr="00C81F9D" w:rsidRDefault="007B3BEB" w:rsidP="007B3BEB">
      <w:pPr>
        <w:pStyle w:val="NoSpacing"/>
        <w:ind w:left="720"/>
        <w:rPr>
          <w:rFonts w:ascii="Times" w:hAnsi="Times" w:cs="Arial"/>
          <w:sz w:val="24"/>
          <w:szCs w:val="24"/>
          <w:lang w:val="en-AU"/>
        </w:rPr>
      </w:pPr>
    </w:p>
    <w:p w14:paraId="599301D0" w14:textId="1A9BF1DF" w:rsidR="00BF2849" w:rsidRPr="00C81F9D" w:rsidRDefault="0020451F" w:rsidP="0020451F">
      <w:pPr>
        <w:pStyle w:val="Heading2"/>
        <w:numPr>
          <w:ilvl w:val="0"/>
          <w:numId w:val="0"/>
        </w:numPr>
        <w:ind w:left="576" w:hanging="576"/>
        <w:rPr>
          <w:rFonts w:ascii="Times" w:hAnsi="Times" w:cs="Arial"/>
          <w:sz w:val="28"/>
          <w:szCs w:val="28"/>
        </w:rPr>
      </w:pPr>
      <w:r>
        <w:rPr>
          <w:rFonts w:ascii="Times" w:hAnsi="Times" w:cs="Arial"/>
          <w:sz w:val="28"/>
          <w:szCs w:val="28"/>
        </w:rPr>
        <w:t xml:space="preserve"> </w:t>
      </w:r>
      <w:r w:rsidR="001A3ABF">
        <w:rPr>
          <w:rFonts w:ascii="Times" w:hAnsi="Times" w:cs="Arial"/>
          <w:sz w:val="28"/>
          <w:szCs w:val="28"/>
        </w:rPr>
        <w:tab/>
      </w:r>
      <w:bookmarkStart w:id="50" w:name="_Toc20154681"/>
      <w:r w:rsidR="00C81F9D">
        <w:rPr>
          <w:rFonts w:ascii="Times" w:hAnsi="Times" w:cs="Arial"/>
          <w:sz w:val="28"/>
          <w:szCs w:val="28"/>
        </w:rPr>
        <w:t>Output</w:t>
      </w:r>
      <w:bookmarkEnd w:id="50"/>
    </w:p>
    <w:p w14:paraId="48A3F378" w14:textId="51A40892" w:rsidR="007B3BEB" w:rsidRPr="00C81F9D" w:rsidRDefault="007B3BEB" w:rsidP="007B3BEB">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 List of products having  summary data fetched from PRX</w:t>
      </w:r>
    </w:p>
    <w:p w14:paraId="1ABEA7BB" w14:textId="2A1DAAA7" w:rsidR="007B3BEB" w:rsidRPr="00C81F9D" w:rsidRDefault="007B3BEB" w:rsidP="009804E2">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61539F8B" w14:textId="77777777" w:rsidR="007B3BEB" w:rsidRPr="00C81F9D" w:rsidRDefault="007B3BEB" w:rsidP="007B3BEB">
      <w:pPr>
        <w:pStyle w:val="NoSpacing"/>
        <w:ind w:left="720"/>
        <w:rPr>
          <w:rFonts w:ascii="Times" w:hAnsi="Times" w:cs="Arial"/>
          <w:lang w:val="en-AU"/>
        </w:rPr>
      </w:pPr>
    </w:p>
    <w:p w14:paraId="1373E48C" w14:textId="0D965047" w:rsidR="007B3BEB" w:rsidRPr="003F4ACE" w:rsidRDefault="007B3BEB" w:rsidP="007B3BEB">
      <w:pPr>
        <w:pStyle w:val="Heading2"/>
        <w:rPr>
          <w:rFonts w:ascii="Times" w:hAnsi="Times" w:cs="Arial"/>
          <w:color w:val="1F497D" w:themeColor="text2"/>
          <w:sz w:val="28"/>
          <w:szCs w:val="28"/>
        </w:rPr>
      </w:pPr>
      <w:bookmarkStart w:id="51" w:name="_Toc20154682"/>
      <w:r w:rsidRPr="003F4ACE">
        <w:rPr>
          <w:rFonts w:ascii="Times" w:hAnsi="Times" w:cs="Arial"/>
          <w:color w:val="1F497D" w:themeColor="text2"/>
          <w:sz w:val="28"/>
          <w:szCs w:val="28"/>
        </w:rPr>
        <w:t>Sample</w:t>
      </w:r>
      <w:bookmarkEnd w:id="51"/>
    </w:p>
    <w:p w14:paraId="20D91A18" w14:textId="25888B67" w:rsidR="007B3BEB" w:rsidRDefault="009804E2" w:rsidP="007B3BEB">
      <w:pPr>
        <w:pStyle w:val="BodyTextIndent"/>
        <w:rPr>
          <w:rFonts w:ascii="Times" w:hAnsi="Times"/>
        </w:rPr>
      </w:pPr>
      <w:r w:rsidRPr="00C81F9D">
        <w:rPr>
          <w:rFonts w:ascii="Times" w:hAnsi="Times"/>
          <w:noProof/>
        </w:rPr>
        <mc:AlternateContent>
          <mc:Choice Requires="wps">
            <w:drawing>
              <wp:inline distT="0" distB="0" distL="0" distR="0" wp14:anchorId="0731F99A" wp14:editId="2C981021">
                <wp:extent cx="6565900" cy="2425700"/>
                <wp:effectExtent l="0" t="0" r="12700" b="127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425700"/>
                        </a:xfrm>
                        <a:prstGeom prst="rect">
                          <a:avLst/>
                        </a:prstGeom>
                        <a:solidFill>
                          <a:schemeClr val="bg1">
                            <a:lumMod val="95000"/>
                          </a:schemeClr>
                        </a:solidFill>
                        <a:ln w="3175">
                          <a:solidFill>
                            <a:srgbClr val="000000"/>
                          </a:solidFill>
                          <a:miter lim="800000"/>
                          <a:headEnd/>
                          <a:tailEnd/>
                        </a:ln>
                      </wps:spPr>
                      <wps:txbx>
                        <w:txbxContent>
                          <w:p w14:paraId="6B0787CB" w14:textId="77777777" w:rsidR="00D32F8F" w:rsidRDefault="00D32F8F" w:rsidP="0019448C">
                            <w:pPr>
                              <w:pStyle w:val="HTMLPreformatted"/>
                              <w:rPr>
                                <w:color w:val="000000"/>
                              </w:rPr>
                            </w:pPr>
                          </w:p>
                          <w:p w14:paraId="1FA65C08" w14:textId="43E1D52D" w:rsidR="00C22E44" w:rsidRPr="00676B3B" w:rsidRDefault="00C22E44" w:rsidP="00C22E44">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63B64A99" w14:textId="627F47A7" w:rsidR="00D32F8F" w:rsidRPr="0019448C" w:rsidRDefault="005A2CA3" w:rsidP="0019448C">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19448C">
                              <w:rPr>
                                <w:color w:val="000000"/>
                              </w:rPr>
                              <w:br/>
                            </w:r>
                            <w:r w:rsidR="00D32F8F" w:rsidRPr="0019448C">
                              <w:rPr>
                                <w:color w:val="000000"/>
                              </w:rPr>
                              <w:br/>
                              <w:t>ecsServices.fetchProducts(</w:t>
                            </w:r>
                            <w:r w:rsidR="00D32F8F" w:rsidRPr="0019448C">
                              <w:rPr>
                                <w:color w:val="0000FF"/>
                              </w:rPr>
                              <w:t>0</w:t>
                            </w:r>
                            <w:r w:rsidR="00D32F8F" w:rsidRPr="0019448C">
                              <w:rPr>
                                <w:color w:val="000000"/>
                              </w:rPr>
                              <w:t xml:space="preserve">, </w:t>
                            </w:r>
                            <w:r w:rsidR="00D32F8F" w:rsidRPr="0019448C">
                              <w:rPr>
                                <w:color w:val="0000FF"/>
                              </w:rPr>
                              <w:t>20</w:t>
                            </w:r>
                            <w:r w:rsidR="00D32F8F" w:rsidRPr="0019448C">
                              <w:rPr>
                                <w:color w:val="000000"/>
                              </w:rPr>
                              <w:t xml:space="preserve">, </w:t>
                            </w:r>
                            <w:r w:rsidR="00D32F8F" w:rsidRPr="0019448C">
                              <w:rPr>
                                <w:b/>
                                <w:bCs/>
                                <w:color w:val="000080"/>
                              </w:rPr>
                              <w:t xml:space="preserve">new </w:t>
                            </w:r>
                            <w:r w:rsidR="00D32F8F" w:rsidRPr="0019448C">
                              <w:rPr>
                                <w:color w:val="000000"/>
                              </w:rPr>
                              <w:t>ECSCallback&lt;ECSProducts, Exception&gt;() {</w:t>
                            </w:r>
                            <w:r w:rsidR="00D32F8F" w:rsidRPr="0019448C">
                              <w:rPr>
                                <w:color w:val="000000"/>
                              </w:rPr>
                              <w:br/>
                              <w:t xml:space="preserve">    </w:t>
                            </w:r>
                            <w:r w:rsidR="00D32F8F" w:rsidRPr="0019448C">
                              <w:rPr>
                                <w:color w:val="808000"/>
                              </w:rPr>
                              <w:t>@Override</w:t>
                            </w:r>
                            <w:r w:rsidR="00D32F8F" w:rsidRPr="0019448C">
                              <w:rPr>
                                <w:color w:val="808000"/>
                              </w:rPr>
                              <w:br/>
                              <w:t xml:space="preserve">    </w:t>
                            </w:r>
                            <w:r w:rsidR="00D32F8F" w:rsidRPr="0019448C">
                              <w:rPr>
                                <w:b/>
                                <w:bCs/>
                                <w:color w:val="000080"/>
                              </w:rPr>
                              <w:t xml:space="preserve">public void </w:t>
                            </w:r>
                            <w:r w:rsidR="00D32F8F" w:rsidRPr="0019448C">
                              <w:rPr>
                                <w:color w:val="000000"/>
                              </w:rPr>
                              <w:t>onResponse(ECSProducts result) {</w:t>
                            </w:r>
                            <w:r w:rsidR="00D32F8F" w:rsidRPr="0019448C">
                              <w:rPr>
                                <w:color w:val="000000"/>
                              </w:rPr>
                              <w:br/>
                            </w:r>
                            <w:r w:rsidR="00D32F8F" w:rsidRPr="0019448C">
                              <w:rPr>
                                <w:color w:val="000000"/>
                              </w:rPr>
                              <w:br/>
                              <w:t xml:space="preserve">    }</w:t>
                            </w:r>
                            <w:r w:rsidR="00D32F8F" w:rsidRPr="0019448C">
                              <w:rPr>
                                <w:color w:val="000000"/>
                              </w:rPr>
                              <w:br/>
                            </w:r>
                            <w:r w:rsidR="00D32F8F" w:rsidRPr="0019448C">
                              <w:rPr>
                                <w:color w:val="000000"/>
                              </w:rPr>
                              <w:br/>
                              <w:t xml:space="preserve">    </w:t>
                            </w:r>
                            <w:r w:rsidR="00D32F8F" w:rsidRPr="0019448C">
                              <w:rPr>
                                <w:color w:val="808000"/>
                              </w:rPr>
                              <w:t>@Override</w:t>
                            </w:r>
                            <w:r w:rsidR="00D32F8F" w:rsidRPr="0019448C">
                              <w:rPr>
                                <w:color w:val="808000"/>
                              </w:rPr>
                              <w:br/>
                              <w:t xml:space="preserve">    </w:t>
                            </w:r>
                            <w:r w:rsidR="00D32F8F" w:rsidRPr="0019448C">
                              <w:rPr>
                                <w:b/>
                                <w:bCs/>
                                <w:color w:val="000080"/>
                              </w:rPr>
                              <w:t xml:space="preserve">public void </w:t>
                            </w:r>
                            <w:r w:rsidR="00D32F8F" w:rsidRPr="0019448C">
                              <w:rPr>
                                <w:color w:val="000000"/>
                              </w:rPr>
                              <w:t>onFailure(Exception error, ECSError ecsError) {</w:t>
                            </w:r>
                            <w:r w:rsidR="00D32F8F" w:rsidRPr="0019448C">
                              <w:rPr>
                                <w:color w:val="000000"/>
                              </w:rPr>
                              <w:br/>
                            </w:r>
                            <w:r w:rsidR="00D32F8F" w:rsidRPr="0019448C">
                              <w:rPr>
                                <w:color w:val="000000"/>
                              </w:rPr>
                              <w:br/>
                              <w:t xml:space="preserve">    }</w:t>
                            </w:r>
                            <w:r w:rsidR="00D32F8F" w:rsidRPr="0019448C">
                              <w:rPr>
                                <w:color w:val="000000"/>
                              </w:rPr>
                              <w:br/>
                              <w:t>});</w:t>
                            </w:r>
                          </w:p>
                          <w:p w14:paraId="742CC661" w14:textId="01B74D4A" w:rsidR="00D32F8F" w:rsidRDefault="00D32F8F"/>
                        </w:txbxContent>
                      </wps:txbx>
                      <wps:bodyPr rot="0" vert="horz" wrap="square" lIns="91440" tIns="45720" rIns="91440" bIns="45720" anchor="t" anchorCtr="0">
                        <a:noAutofit/>
                      </wps:bodyPr>
                    </wps:wsp>
                  </a:graphicData>
                </a:graphic>
              </wp:inline>
            </w:drawing>
          </mc:Choice>
          <mc:Fallback>
            <w:pict>
              <v:shape w14:anchorId="0731F99A" id="_x0000_s1039" type="#_x0000_t202" style="width:517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" fillcolor="#f2f2f2 [3052]" strokeweight=".25pt">
                <v:textbox>
                  <w:txbxContent>
                    <w:p w14:paraId="6B0787CB" w14:textId="77777777" w:rsidR="00D32F8F" w:rsidRDefault="00D32F8F" w:rsidP="0019448C">
                      <w:pPr>
                        <w:pStyle w:val="HTMLPreformatted"/>
                        <w:rPr>
                          <w:color w:val="000000"/>
                        </w:rPr>
                      </w:pPr>
                    </w:p>
                    <w:p w14:paraId="1FA65C08" w14:textId="43E1D52D" w:rsidR="00C22E44" w:rsidRPr="00676B3B" w:rsidRDefault="00C22E44" w:rsidP="00C22E44">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63B64A99" w14:textId="627F47A7" w:rsidR="00D32F8F" w:rsidRPr="0019448C" w:rsidRDefault="005A2CA3" w:rsidP="0019448C">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19448C">
                        <w:rPr>
                          <w:color w:val="000000"/>
                        </w:rPr>
                        <w:br/>
                      </w:r>
                      <w:r w:rsidR="00D32F8F" w:rsidRPr="0019448C">
                        <w:rPr>
                          <w:color w:val="000000"/>
                        </w:rPr>
                        <w:br/>
                        <w:t>ecsServices.fetchProducts(</w:t>
                      </w:r>
                      <w:r w:rsidR="00D32F8F" w:rsidRPr="0019448C">
                        <w:rPr>
                          <w:color w:val="0000FF"/>
                        </w:rPr>
                        <w:t>0</w:t>
                      </w:r>
                      <w:r w:rsidR="00D32F8F" w:rsidRPr="0019448C">
                        <w:rPr>
                          <w:color w:val="000000"/>
                        </w:rPr>
                        <w:t xml:space="preserve">, </w:t>
                      </w:r>
                      <w:r w:rsidR="00D32F8F" w:rsidRPr="0019448C">
                        <w:rPr>
                          <w:color w:val="0000FF"/>
                        </w:rPr>
                        <w:t>20</w:t>
                      </w:r>
                      <w:r w:rsidR="00D32F8F" w:rsidRPr="0019448C">
                        <w:rPr>
                          <w:color w:val="000000"/>
                        </w:rPr>
                        <w:t xml:space="preserve">, </w:t>
                      </w:r>
                      <w:r w:rsidR="00D32F8F" w:rsidRPr="0019448C">
                        <w:rPr>
                          <w:b/>
                          <w:bCs/>
                          <w:color w:val="000080"/>
                        </w:rPr>
                        <w:t xml:space="preserve">new </w:t>
                      </w:r>
                      <w:r w:rsidR="00D32F8F" w:rsidRPr="0019448C">
                        <w:rPr>
                          <w:color w:val="000000"/>
                        </w:rPr>
                        <w:t>ECSCallback&lt;ECSProducts, Exception&gt;() {</w:t>
                      </w:r>
                      <w:r w:rsidR="00D32F8F" w:rsidRPr="0019448C">
                        <w:rPr>
                          <w:color w:val="000000"/>
                        </w:rPr>
                        <w:br/>
                        <w:t xml:space="preserve">    </w:t>
                      </w:r>
                      <w:r w:rsidR="00D32F8F" w:rsidRPr="0019448C">
                        <w:rPr>
                          <w:color w:val="808000"/>
                        </w:rPr>
                        <w:t>@Override</w:t>
                      </w:r>
                      <w:r w:rsidR="00D32F8F" w:rsidRPr="0019448C">
                        <w:rPr>
                          <w:color w:val="808000"/>
                        </w:rPr>
                        <w:br/>
                        <w:t xml:space="preserve">    </w:t>
                      </w:r>
                      <w:r w:rsidR="00D32F8F" w:rsidRPr="0019448C">
                        <w:rPr>
                          <w:b/>
                          <w:bCs/>
                          <w:color w:val="000080"/>
                        </w:rPr>
                        <w:t xml:space="preserve">public void </w:t>
                      </w:r>
                      <w:r w:rsidR="00D32F8F" w:rsidRPr="0019448C">
                        <w:rPr>
                          <w:color w:val="000000"/>
                        </w:rPr>
                        <w:t>onResponse(ECSProducts result) {</w:t>
                      </w:r>
                      <w:r w:rsidR="00D32F8F" w:rsidRPr="0019448C">
                        <w:rPr>
                          <w:color w:val="000000"/>
                        </w:rPr>
                        <w:br/>
                      </w:r>
                      <w:r w:rsidR="00D32F8F" w:rsidRPr="0019448C">
                        <w:rPr>
                          <w:color w:val="000000"/>
                        </w:rPr>
                        <w:br/>
                        <w:t xml:space="preserve">    }</w:t>
                      </w:r>
                      <w:r w:rsidR="00D32F8F" w:rsidRPr="0019448C">
                        <w:rPr>
                          <w:color w:val="000000"/>
                        </w:rPr>
                        <w:br/>
                      </w:r>
                      <w:r w:rsidR="00D32F8F" w:rsidRPr="0019448C">
                        <w:rPr>
                          <w:color w:val="000000"/>
                        </w:rPr>
                        <w:br/>
                        <w:t xml:space="preserve">    </w:t>
                      </w:r>
                      <w:r w:rsidR="00D32F8F" w:rsidRPr="0019448C">
                        <w:rPr>
                          <w:color w:val="808000"/>
                        </w:rPr>
                        <w:t>@Override</w:t>
                      </w:r>
                      <w:r w:rsidR="00D32F8F" w:rsidRPr="0019448C">
                        <w:rPr>
                          <w:color w:val="808000"/>
                        </w:rPr>
                        <w:br/>
                        <w:t xml:space="preserve">    </w:t>
                      </w:r>
                      <w:r w:rsidR="00D32F8F" w:rsidRPr="0019448C">
                        <w:rPr>
                          <w:b/>
                          <w:bCs/>
                          <w:color w:val="000080"/>
                        </w:rPr>
                        <w:t xml:space="preserve">public void </w:t>
                      </w:r>
                      <w:r w:rsidR="00D32F8F" w:rsidRPr="0019448C">
                        <w:rPr>
                          <w:color w:val="000000"/>
                        </w:rPr>
                        <w:t>onFailure(Exception error, ECSError ecsError) {</w:t>
                      </w:r>
                      <w:r w:rsidR="00D32F8F" w:rsidRPr="0019448C">
                        <w:rPr>
                          <w:color w:val="000000"/>
                        </w:rPr>
                        <w:br/>
                      </w:r>
                      <w:r w:rsidR="00D32F8F" w:rsidRPr="0019448C">
                        <w:rPr>
                          <w:color w:val="000000"/>
                        </w:rPr>
                        <w:br/>
                        <w:t xml:space="preserve">    }</w:t>
                      </w:r>
                      <w:r w:rsidR="00D32F8F" w:rsidRPr="0019448C">
                        <w:rPr>
                          <w:color w:val="000000"/>
                        </w:rPr>
                        <w:br/>
                        <w:t>});</w:t>
                      </w:r>
                    </w:p>
                    <w:p w14:paraId="742CC661" w14:textId="01B74D4A" w:rsidR="00D32F8F" w:rsidRDefault="00D32F8F"/>
                  </w:txbxContent>
                </v:textbox>
                <w10:anchorlock/>
              </v:shape>
            </w:pict>
          </mc:Fallback>
        </mc:AlternateContent>
      </w:r>
    </w:p>
    <w:p w14:paraId="51BEE763" w14:textId="77777777" w:rsidR="008B3D79" w:rsidRDefault="008B3D79" w:rsidP="008B3D79">
      <w:pPr>
        <w:pStyle w:val="Heading2"/>
        <w:rPr>
          <w:rFonts w:ascii="Times" w:hAnsi="Times" w:cs="Arial"/>
          <w:color w:val="1F497D" w:themeColor="text2"/>
          <w:sz w:val="28"/>
          <w:szCs w:val="28"/>
        </w:rPr>
      </w:pPr>
      <w:bookmarkStart w:id="52" w:name="_Toc20154683"/>
      <w:r>
        <w:rPr>
          <w:rFonts w:ascii="Times" w:hAnsi="Times" w:cs="Arial"/>
          <w:color w:val="1F497D" w:themeColor="text2"/>
          <w:sz w:val="28"/>
          <w:szCs w:val="28"/>
        </w:rPr>
        <w:t>Errors</w:t>
      </w:r>
      <w:bookmarkEnd w:id="52"/>
    </w:p>
    <w:p w14:paraId="23BFA0F3" w14:textId="77777777" w:rsidR="008B3D79" w:rsidRPr="00A36716" w:rsidRDefault="008B3D79" w:rsidP="008B3D79">
      <w:pPr>
        <w:pStyle w:val="BodyTextIndent"/>
        <w:ind w:firstLine="360"/>
      </w:pPr>
      <w:r>
        <w:rPr>
          <w:rFonts w:ascii="Times" w:hAnsi="Times"/>
          <w:sz w:val="28"/>
          <w:szCs w:val="28"/>
        </w:rPr>
        <w:t>Client Errors</w:t>
      </w:r>
    </w:p>
    <w:p w14:paraId="34CF19A7" w14:textId="77777777" w:rsidR="008B3D79" w:rsidRPr="00DC6215" w:rsidRDefault="008B3D79" w:rsidP="008B3D79">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0817E241" w14:textId="77777777" w:rsidR="008B3D79" w:rsidRDefault="008B3D79" w:rsidP="008B3D79">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174F8F23" w14:textId="70190489" w:rsidR="008B3D79" w:rsidRPr="00A36716" w:rsidRDefault="008B3D79" w:rsidP="008B3D79">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6232FC0B" w14:textId="77777777" w:rsidR="008B3D79" w:rsidRDefault="008B3D79" w:rsidP="008B3D79">
      <w:pPr>
        <w:pStyle w:val="HTMLPreformatted"/>
        <w:shd w:val="clear" w:color="auto" w:fill="FFFFFF"/>
        <w:rPr>
          <w:rFonts w:ascii="Times" w:hAnsi="Times"/>
          <w:color w:val="595959" w:themeColor="text1" w:themeTint="A6"/>
          <w:sz w:val="24"/>
          <w:szCs w:val="24"/>
        </w:rPr>
      </w:pPr>
    </w:p>
    <w:p w14:paraId="58FC1307" w14:textId="77777777" w:rsidR="008B3D79" w:rsidRDefault="008B3D79" w:rsidP="008B3D79">
      <w:pPr>
        <w:pStyle w:val="BodyTextIndent"/>
        <w:ind w:firstLine="360"/>
        <w:rPr>
          <w:rFonts w:ascii="Times" w:hAnsi="Times"/>
          <w:sz w:val="28"/>
          <w:szCs w:val="28"/>
        </w:rPr>
      </w:pPr>
      <w:r>
        <w:rPr>
          <w:rFonts w:ascii="Times" w:hAnsi="Times"/>
          <w:sz w:val="28"/>
          <w:szCs w:val="28"/>
        </w:rPr>
        <w:t>Server Errors</w:t>
      </w:r>
    </w:p>
    <w:p w14:paraId="5972D5FF" w14:textId="5E962672" w:rsidR="008B3D79" w:rsidRPr="007F5091" w:rsidRDefault="008B3D79" w:rsidP="008B3D79">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NoSuchElementError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An error occurred while fetching the data from the server</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 xml:space="preserve"> Please re-login) </w:t>
      </w:r>
    </w:p>
    <w:p w14:paraId="6F5EE3B0" w14:textId="659EA520" w:rsidR="008B3D79" w:rsidRPr="00C81F9D" w:rsidRDefault="008B3D79" w:rsidP="007B3BEB">
      <w:pPr>
        <w:pStyle w:val="BodyTextIndent"/>
        <w:rPr>
          <w:rFonts w:ascii="Times" w:hAnsi="Times"/>
        </w:rPr>
        <w:sectPr w:rsidR="008B3D79" w:rsidRPr="00C81F9D" w:rsidSect="00120A0B">
          <w:headerReference w:type="default" r:id="rId28"/>
          <w:pgSz w:w="11909" w:h="16834" w:code="9"/>
          <w:pgMar w:top="1701" w:right="936" w:bottom="1276" w:left="851" w:header="567" w:footer="448" w:gutter="0"/>
          <w:cols w:space="720"/>
          <w:titlePg/>
          <w:docGrid w:linePitch="272"/>
        </w:sectPr>
      </w:pPr>
    </w:p>
    <w:p w14:paraId="615C2D00" w14:textId="5109F3D2" w:rsidR="009D5382" w:rsidRPr="007D31BB" w:rsidRDefault="00D77378" w:rsidP="009D5382">
      <w:pPr>
        <w:pStyle w:val="Heading1"/>
        <w:rPr>
          <w:rFonts w:ascii="Times" w:hAnsi="Times" w:cs="Arial"/>
          <w:b/>
          <w:bCs/>
        </w:rPr>
      </w:pPr>
      <w:bookmarkStart w:id="53" w:name="_Toc20154684"/>
      <w:r>
        <w:rPr>
          <w:rFonts w:ascii="Times" w:hAnsi="Times" w:cs="Arial"/>
          <w:b/>
          <w:bCs/>
        </w:rPr>
        <w:lastRenderedPageBreak/>
        <w:t xml:space="preserve">Fetch </w:t>
      </w:r>
      <w:r w:rsidR="009D5382" w:rsidRPr="007D31BB">
        <w:rPr>
          <w:rFonts w:ascii="Times" w:hAnsi="Times" w:cs="Arial"/>
          <w:b/>
          <w:bCs/>
        </w:rPr>
        <w:t xml:space="preserve">Product </w:t>
      </w:r>
      <w:r>
        <w:rPr>
          <w:rFonts w:ascii="Times" w:hAnsi="Times" w:cs="Arial"/>
          <w:b/>
          <w:bCs/>
        </w:rPr>
        <w:t>for CTN</w:t>
      </w:r>
      <w:bookmarkEnd w:id="53"/>
    </w:p>
    <w:p w14:paraId="28374486" w14:textId="42F02E50" w:rsidR="009D5382" w:rsidRPr="008376B6" w:rsidRDefault="009D5382" w:rsidP="009D5382">
      <w:pPr>
        <w:rPr>
          <w:rFonts w:ascii="Times" w:hAnsi="Times" w:cs="Arial"/>
          <w:sz w:val="24"/>
          <w:szCs w:val="24"/>
        </w:rPr>
      </w:pPr>
      <w:r w:rsidRPr="008376B6">
        <w:rPr>
          <w:rFonts w:ascii="Times" w:hAnsi="Times" w:cs="Arial"/>
          <w:sz w:val="24"/>
          <w:szCs w:val="24"/>
        </w:rPr>
        <w:t>This method is used to fetch product</w:t>
      </w:r>
      <w:r>
        <w:rPr>
          <w:rFonts w:ascii="Times" w:hAnsi="Times" w:cs="Arial"/>
          <w:sz w:val="24"/>
          <w:szCs w:val="24"/>
        </w:rPr>
        <w:t xml:space="preserve"> specific to ctn</w:t>
      </w:r>
      <w:r w:rsidRPr="008376B6">
        <w:rPr>
          <w:rFonts w:ascii="Times" w:hAnsi="Times" w:cs="Arial"/>
          <w:sz w:val="24"/>
          <w:szCs w:val="24"/>
        </w:rPr>
        <w:t xml:space="preserve"> for Hybris flow. It returns </w:t>
      </w:r>
      <w:r w:rsidR="003F436B">
        <w:rPr>
          <w:rFonts w:ascii="Times" w:hAnsi="Times" w:cs="Arial"/>
          <w:sz w:val="24"/>
          <w:szCs w:val="24"/>
        </w:rPr>
        <w:t xml:space="preserve">a </w:t>
      </w:r>
      <w:r w:rsidRPr="008376B6">
        <w:rPr>
          <w:rFonts w:ascii="Times" w:hAnsi="Times" w:cs="Arial"/>
          <w:sz w:val="24"/>
          <w:szCs w:val="24"/>
        </w:rPr>
        <w:t>product having detail and summary data fetched from PRX server. This method can be called for an anonymous user as well.</w:t>
      </w:r>
    </w:p>
    <w:p w14:paraId="6B4C9541" w14:textId="77777777" w:rsidR="009D5382" w:rsidRPr="007214EA" w:rsidRDefault="009D5382" w:rsidP="009D5382">
      <w:pPr>
        <w:pStyle w:val="Heading2"/>
        <w:rPr>
          <w:rFonts w:ascii="Times" w:hAnsi="Times" w:cs="Arial"/>
          <w:color w:val="1F497D" w:themeColor="text2"/>
          <w:sz w:val="28"/>
          <w:szCs w:val="28"/>
        </w:rPr>
      </w:pPr>
      <w:bookmarkStart w:id="54" w:name="_Toc20154685"/>
      <w:r w:rsidRPr="007214EA">
        <w:rPr>
          <w:rFonts w:ascii="Times" w:hAnsi="Times" w:cs="Arial"/>
          <w:color w:val="1F497D" w:themeColor="text2"/>
          <w:sz w:val="28"/>
          <w:szCs w:val="28"/>
        </w:rPr>
        <w:t>ECSServiceProvider</w:t>
      </w:r>
      <w:bookmarkEnd w:id="54"/>
    </w:p>
    <w:p w14:paraId="7406D0E0" w14:textId="77777777" w:rsidR="009D5382" w:rsidRPr="00C81F9D" w:rsidRDefault="009D5382" w:rsidP="009D5382">
      <w:pPr>
        <w:pStyle w:val="BodyTextIndent"/>
        <w:rPr>
          <w:rFonts w:ascii="Times" w:hAnsi="Times"/>
        </w:rPr>
      </w:pPr>
      <w:r w:rsidRPr="00C81F9D">
        <w:rPr>
          <w:rFonts w:ascii="Times" w:hAnsi="Times"/>
          <w:noProof/>
        </w:rPr>
        <mc:AlternateContent>
          <mc:Choice Requires="wps">
            <w:drawing>
              <wp:inline distT="0" distB="0" distL="0" distR="0" wp14:anchorId="2EF06BDB" wp14:editId="3E91B93D">
                <wp:extent cx="6565900" cy="539261"/>
                <wp:effectExtent l="0" t="0" r="12700" b="698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39261"/>
                        </a:xfrm>
                        <a:prstGeom prst="rect">
                          <a:avLst/>
                        </a:prstGeom>
                        <a:solidFill>
                          <a:schemeClr val="bg1">
                            <a:lumMod val="95000"/>
                          </a:schemeClr>
                        </a:solidFill>
                        <a:ln w="3175">
                          <a:solidFill>
                            <a:srgbClr val="000000"/>
                          </a:solidFill>
                          <a:miter lim="800000"/>
                          <a:headEnd/>
                          <a:tailEnd/>
                        </a:ln>
                      </wps:spPr>
                      <wps:txbx>
                        <w:txbxContent>
                          <w:p w14:paraId="51A04BF3" w14:textId="77777777" w:rsidR="00D32F8F" w:rsidRDefault="00D32F8F" w:rsidP="009D5382">
                            <w:pPr>
                              <w:pStyle w:val="HTMLPreformatted"/>
                              <w:rPr>
                                <w:b/>
                                <w:bCs/>
                                <w:noProof/>
                                <w:color w:val="000080"/>
                                <w:szCs w:val="24"/>
                              </w:rPr>
                            </w:pPr>
                          </w:p>
                          <w:p w14:paraId="3480AA5B" w14:textId="600F9A53" w:rsidR="00D32F8F" w:rsidRPr="009804E2" w:rsidRDefault="00D32F8F" w:rsidP="009D5382">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w:t>
                            </w:r>
                            <w:r>
                              <w:rPr>
                                <w:b/>
                                <w:bCs/>
                                <w:noProof/>
                                <w:color w:val="000080"/>
                                <w:szCs w:val="24"/>
                              </w:rPr>
                              <w:t>String</w:t>
                            </w:r>
                            <w:r w:rsidRPr="00D13B05">
                              <w:rPr>
                                <w:b/>
                                <w:bCs/>
                                <w:noProof/>
                                <w:color w:val="000080"/>
                                <w:szCs w:val="24"/>
                              </w:rPr>
                              <w:t xml:space="preserve"> </w:t>
                            </w:r>
                            <w:r>
                              <w:rPr>
                                <w:noProof/>
                                <w:color w:val="000000"/>
                                <w:szCs w:val="24"/>
                              </w:rPr>
                              <w:t>ctn</w:t>
                            </w:r>
                            <w:r w:rsidRPr="00D13B05">
                              <w:rPr>
                                <w:noProof/>
                                <w:color w:val="000000"/>
                                <w:szCs w:val="24"/>
                              </w:rPr>
                              <w:t>,ECSCallback&lt;ECSProduct,Exception&gt; eCSCallback);</w:t>
                            </w:r>
                          </w:p>
                        </w:txbxContent>
                      </wps:txbx>
                      <wps:bodyPr rot="0" vert="horz" wrap="square" lIns="91440" tIns="45720" rIns="91440" bIns="45720" anchor="t" anchorCtr="0">
                        <a:noAutofit/>
                      </wps:bodyPr>
                    </wps:wsp>
                  </a:graphicData>
                </a:graphic>
              </wp:inline>
            </w:drawing>
          </mc:Choice>
          <mc:Fallback>
            <w:pict>
              <v:shape w14:anchorId="2EF06BDB" id="_x0000_s1040" type="#_x0000_t202" style="width:517pt;height:4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" fillcolor="#f2f2f2 [3052]" strokeweight=".25pt">
                <v:textbox>
                  <w:txbxContent>
                    <w:p w14:paraId="51A04BF3" w14:textId="77777777" w:rsidR="00D32F8F" w:rsidRDefault="00D32F8F" w:rsidP="009D5382">
                      <w:pPr>
                        <w:pStyle w:val="HTMLPreformatted"/>
                        <w:rPr>
                          <w:b/>
                          <w:bCs/>
                          <w:noProof/>
                          <w:color w:val="000080"/>
                          <w:szCs w:val="24"/>
                        </w:rPr>
                      </w:pPr>
                    </w:p>
                    <w:p w14:paraId="3480AA5B" w14:textId="600F9A53" w:rsidR="00D32F8F" w:rsidRPr="009804E2" w:rsidRDefault="00D32F8F" w:rsidP="009D5382">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w:t>
                      </w:r>
                      <w:r>
                        <w:rPr>
                          <w:b/>
                          <w:bCs/>
                          <w:noProof/>
                          <w:color w:val="000080"/>
                          <w:szCs w:val="24"/>
                        </w:rPr>
                        <w:t>String</w:t>
                      </w:r>
                      <w:r w:rsidRPr="00D13B05">
                        <w:rPr>
                          <w:b/>
                          <w:bCs/>
                          <w:noProof/>
                          <w:color w:val="000080"/>
                          <w:szCs w:val="24"/>
                        </w:rPr>
                        <w:t xml:space="preserve"> </w:t>
                      </w:r>
                      <w:r>
                        <w:rPr>
                          <w:noProof/>
                          <w:color w:val="000000"/>
                          <w:szCs w:val="24"/>
                        </w:rPr>
                        <w:t>ctn</w:t>
                      </w:r>
                      <w:r w:rsidRPr="00D13B05">
                        <w:rPr>
                          <w:noProof/>
                          <w:color w:val="000000"/>
                          <w:szCs w:val="24"/>
                        </w:rPr>
                        <w:t>,ECSCallback&lt;ECSProduct,Exception&gt; eCSCallback);</w:t>
                      </w:r>
                    </w:p>
                  </w:txbxContent>
                </v:textbox>
                <w10:anchorlock/>
              </v:shape>
            </w:pict>
          </mc:Fallback>
        </mc:AlternateContent>
      </w:r>
    </w:p>
    <w:p w14:paraId="448821BA" w14:textId="77777777" w:rsidR="009D5382" w:rsidRPr="00C81F9D" w:rsidRDefault="009D5382" w:rsidP="009D5382">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55" w:name="_Toc20154686"/>
      <w:r>
        <w:rPr>
          <w:rFonts w:ascii="Times" w:hAnsi="Times" w:cs="Arial"/>
          <w:sz w:val="28"/>
          <w:szCs w:val="28"/>
        </w:rPr>
        <w:t>Parameters</w:t>
      </w:r>
      <w:bookmarkEnd w:id="55"/>
    </w:p>
    <w:p w14:paraId="3582BC41" w14:textId="218910C3" w:rsidR="009D5382" w:rsidRPr="00C81F9D" w:rsidRDefault="003F436B" w:rsidP="009D5382">
      <w:pPr>
        <w:pStyle w:val="NoSpacing"/>
        <w:numPr>
          <w:ilvl w:val="0"/>
          <w:numId w:val="38"/>
        </w:numPr>
        <w:rPr>
          <w:rFonts w:ascii="Times" w:hAnsi="Times" w:cs="Arial"/>
          <w:sz w:val="24"/>
          <w:szCs w:val="24"/>
          <w:lang w:val="en-AU"/>
        </w:rPr>
      </w:pPr>
      <w:r>
        <w:rPr>
          <w:rFonts w:ascii="Times" w:hAnsi="Times" w:cs="Arial"/>
          <w:sz w:val="24"/>
          <w:szCs w:val="24"/>
          <w:lang w:val="en-AU"/>
        </w:rPr>
        <w:t>ctn</w:t>
      </w:r>
      <w:r w:rsidR="009D5382" w:rsidRPr="00C81F9D">
        <w:rPr>
          <w:rFonts w:ascii="Times" w:hAnsi="Times" w:cs="Arial"/>
          <w:sz w:val="24"/>
          <w:szCs w:val="24"/>
          <w:lang w:val="en-AU"/>
        </w:rPr>
        <w:t xml:space="preserve"> – refer</w:t>
      </w:r>
      <w:r>
        <w:rPr>
          <w:rFonts w:ascii="Times" w:hAnsi="Times" w:cs="Arial"/>
          <w:sz w:val="24"/>
          <w:szCs w:val="24"/>
          <w:lang w:val="en-AU"/>
        </w:rPr>
        <w:t>s</w:t>
      </w:r>
      <w:r w:rsidR="009D5382" w:rsidRPr="00C81F9D">
        <w:rPr>
          <w:rFonts w:ascii="Times" w:hAnsi="Times" w:cs="Arial"/>
          <w:sz w:val="24"/>
          <w:szCs w:val="24"/>
          <w:lang w:val="en-AU"/>
        </w:rPr>
        <w:t xml:space="preserve"> to the </w:t>
      </w:r>
      <w:r>
        <w:rPr>
          <w:rFonts w:ascii="Times" w:hAnsi="Times" w:cs="Arial"/>
          <w:sz w:val="24"/>
          <w:szCs w:val="24"/>
          <w:lang w:val="en-AU"/>
        </w:rPr>
        <w:t>unique number of each product</w:t>
      </w:r>
    </w:p>
    <w:p w14:paraId="18EC8DCA" w14:textId="3E187A58" w:rsidR="009D5382" w:rsidRPr="00A67D70" w:rsidRDefault="009D5382" w:rsidP="00A67D70">
      <w:pPr>
        <w:pStyle w:val="NoSpacing"/>
        <w:numPr>
          <w:ilvl w:val="0"/>
          <w:numId w:val="38"/>
        </w:numPr>
        <w:rPr>
          <w:rFonts w:ascii="Times" w:hAnsi="Times" w:cs="Arial"/>
          <w:sz w:val="24"/>
          <w:szCs w:val="24"/>
          <w:lang w:val="en-AU"/>
        </w:rPr>
      </w:pPr>
      <w:r w:rsidRPr="00C81F9D">
        <w:rPr>
          <w:rFonts w:ascii="Times" w:hAnsi="Times" w:cs="Arial"/>
          <w:sz w:val="24"/>
          <w:szCs w:val="24"/>
          <w:lang w:val="en-AU"/>
        </w:rPr>
        <w:t xml:space="preserve">eCSCallback – </w:t>
      </w:r>
      <w:r w:rsidR="00E4681A">
        <w:rPr>
          <w:rFonts w:ascii="Times" w:hAnsi="Times" w:cs="Arial"/>
          <w:sz w:val="24"/>
          <w:szCs w:val="24"/>
          <w:lang w:val="en-AU"/>
        </w:rPr>
        <w:t>instance of ECSC</w:t>
      </w:r>
      <w:r w:rsidRPr="00C81F9D">
        <w:rPr>
          <w:rFonts w:ascii="Times" w:hAnsi="Times" w:cs="Arial"/>
          <w:sz w:val="24"/>
          <w:szCs w:val="24"/>
          <w:lang w:val="en-AU"/>
        </w:rPr>
        <w:t xml:space="preserve">allback </w:t>
      </w:r>
      <w:r w:rsidR="00E4681A">
        <w:rPr>
          <w:rFonts w:ascii="Times" w:hAnsi="Times" w:cs="Arial"/>
          <w:sz w:val="24"/>
          <w:szCs w:val="24"/>
          <w:lang w:val="en-AU"/>
        </w:rPr>
        <w:t>of type</w:t>
      </w:r>
      <w:r w:rsidRPr="00C81F9D">
        <w:rPr>
          <w:rFonts w:ascii="Times" w:hAnsi="Times" w:cs="Arial"/>
          <w:sz w:val="24"/>
          <w:szCs w:val="24"/>
          <w:lang w:val="en-AU"/>
        </w:rPr>
        <w:t xml:space="preserve"> ECSProduct </w:t>
      </w:r>
      <w:r w:rsidR="00A67D70">
        <w:rPr>
          <w:rFonts w:ascii="Times" w:hAnsi="Times" w:cs="Arial"/>
          <w:sz w:val="24"/>
          <w:szCs w:val="24"/>
          <w:lang w:val="en-AU"/>
        </w:rPr>
        <w:t>and Exception</w:t>
      </w:r>
    </w:p>
    <w:p w14:paraId="4608438B" w14:textId="77777777" w:rsidR="009D5382" w:rsidRPr="00C81F9D" w:rsidRDefault="009D5382" w:rsidP="009D5382">
      <w:pPr>
        <w:pStyle w:val="NoSpacing"/>
        <w:ind w:left="720"/>
        <w:rPr>
          <w:rFonts w:ascii="Times" w:hAnsi="Times" w:cs="Arial"/>
          <w:sz w:val="24"/>
          <w:szCs w:val="24"/>
          <w:lang w:val="en-AU"/>
        </w:rPr>
      </w:pPr>
    </w:p>
    <w:p w14:paraId="4613F813" w14:textId="77777777" w:rsidR="009D5382" w:rsidRPr="00C81F9D" w:rsidRDefault="009D5382" w:rsidP="009D5382">
      <w:pPr>
        <w:pStyle w:val="Heading2"/>
        <w:numPr>
          <w:ilvl w:val="0"/>
          <w:numId w:val="0"/>
        </w:numPr>
        <w:ind w:left="576"/>
        <w:rPr>
          <w:rFonts w:ascii="Times" w:hAnsi="Times" w:cs="Arial"/>
          <w:sz w:val="28"/>
          <w:szCs w:val="28"/>
        </w:rPr>
      </w:pPr>
      <w:bookmarkStart w:id="56" w:name="_Toc20154687"/>
      <w:r>
        <w:rPr>
          <w:rFonts w:ascii="Times" w:hAnsi="Times" w:cs="Arial"/>
          <w:sz w:val="28"/>
          <w:szCs w:val="28"/>
        </w:rPr>
        <w:t>Output</w:t>
      </w:r>
      <w:bookmarkEnd w:id="56"/>
    </w:p>
    <w:p w14:paraId="0720BCCF" w14:textId="4DBF32C6" w:rsidR="009D5382" w:rsidRPr="00C81F9D" w:rsidRDefault="009D5382" w:rsidP="009D5382">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sidR="009C5584">
        <w:rPr>
          <w:rFonts w:ascii="Times" w:hAnsi="Times" w:cs="Arial"/>
          <w:sz w:val="24"/>
          <w:szCs w:val="24"/>
          <w:lang w:val="en-AU"/>
        </w:rPr>
        <w:t xml:space="preserve"> P</w:t>
      </w:r>
      <w:r w:rsidRPr="00C81F9D">
        <w:rPr>
          <w:rFonts w:ascii="Times" w:hAnsi="Times" w:cs="Arial"/>
          <w:sz w:val="24"/>
          <w:szCs w:val="24"/>
          <w:lang w:val="en-AU"/>
        </w:rPr>
        <w:t>roduct having details and summary data fetched from PRX</w:t>
      </w:r>
    </w:p>
    <w:p w14:paraId="0DF804C1" w14:textId="77777777" w:rsidR="009D5382" w:rsidRPr="00C81F9D" w:rsidRDefault="009D5382" w:rsidP="009D5382">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7EDB1263" w14:textId="77777777" w:rsidR="009D5382" w:rsidRPr="00C81F9D" w:rsidRDefault="009D5382" w:rsidP="009D5382">
      <w:pPr>
        <w:pStyle w:val="NoSpacing"/>
        <w:ind w:left="720"/>
        <w:rPr>
          <w:rFonts w:ascii="Times" w:hAnsi="Times" w:cs="Arial"/>
          <w:lang w:val="en-AU"/>
        </w:rPr>
      </w:pPr>
    </w:p>
    <w:p w14:paraId="355D5B99" w14:textId="77777777" w:rsidR="009D5382" w:rsidRPr="007214EA" w:rsidRDefault="009D5382" w:rsidP="009D5382">
      <w:pPr>
        <w:pStyle w:val="Heading2"/>
        <w:rPr>
          <w:rFonts w:ascii="Times" w:hAnsi="Times" w:cs="Arial"/>
          <w:color w:val="1F497D" w:themeColor="text2"/>
          <w:sz w:val="28"/>
          <w:szCs w:val="28"/>
        </w:rPr>
      </w:pPr>
      <w:bookmarkStart w:id="57" w:name="_Toc20154688"/>
      <w:r w:rsidRPr="007214EA">
        <w:rPr>
          <w:rFonts w:ascii="Times" w:hAnsi="Times" w:cs="Arial"/>
          <w:color w:val="1F497D" w:themeColor="text2"/>
          <w:sz w:val="28"/>
          <w:szCs w:val="28"/>
        </w:rPr>
        <w:t>Sample</w:t>
      </w:r>
      <w:bookmarkEnd w:id="57"/>
    </w:p>
    <w:p w14:paraId="598FCB55" w14:textId="77777777" w:rsidR="009D5382" w:rsidRPr="00C81F9D" w:rsidRDefault="009D5382" w:rsidP="009D5382">
      <w:pPr>
        <w:pStyle w:val="BodyTextIndent"/>
        <w:rPr>
          <w:rFonts w:ascii="Times" w:hAnsi="Times"/>
        </w:rPr>
      </w:pPr>
      <w:r w:rsidRPr="00C81F9D">
        <w:rPr>
          <w:rFonts w:ascii="Times" w:hAnsi="Times"/>
          <w:noProof/>
        </w:rPr>
        <mc:AlternateContent>
          <mc:Choice Requires="wps">
            <w:drawing>
              <wp:inline distT="0" distB="0" distL="0" distR="0" wp14:anchorId="6C8E2E20" wp14:editId="4F6C6163">
                <wp:extent cx="6565900" cy="2441750"/>
                <wp:effectExtent l="0" t="0" r="12700" b="95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441750"/>
                        </a:xfrm>
                        <a:prstGeom prst="rect">
                          <a:avLst/>
                        </a:prstGeom>
                        <a:solidFill>
                          <a:schemeClr val="bg1">
                            <a:lumMod val="95000"/>
                          </a:schemeClr>
                        </a:solidFill>
                        <a:ln w="3175">
                          <a:solidFill>
                            <a:srgbClr val="000000"/>
                          </a:solidFill>
                          <a:miter lim="800000"/>
                          <a:headEnd/>
                          <a:tailEnd/>
                        </a:ln>
                      </wps:spPr>
                      <wps:txbx>
                        <w:txbxContent>
                          <w:p w14:paraId="1F8A9768" w14:textId="743C2EF1" w:rsidR="00FF0510" w:rsidRDefault="00D32F8F" w:rsidP="00FF0510">
                            <w:pPr>
                              <w:pStyle w:val="HTMLPreformatted"/>
                              <w:rPr>
                                <w:color w:val="000000"/>
                              </w:rPr>
                            </w:pPr>
                            <w:r w:rsidRPr="007B3BEB">
                              <w:rPr>
                                <w:noProof/>
                                <w:color w:val="000000"/>
                              </w:rPr>
                              <w:br/>
                            </w:r>
                            <w:r w:rsidR="0078131A" w:rsidRPr="00676B3B">
                              <w:rPr>
                                <w:b/>
                                <w:bCs/>
                                <w:color w:val="660E7A"/>
                              </w:rPr>
                              <w:t xml:space="preserve">appInfra </w:t>
                            </w:r>
                            <w:r w:rsidR="0078131A" w:rsidRPr="00676B3B">
                              <w:rPr>
                                <w:color w:val="000000"/>
                              </w:rPr>
                              <w:t xml:space="preserve">= </w:t>
                            </w:r>
                            <w:r w:rsidR="0078131A" w:rsidRPr="00676B3B">
                              <w:rPr>
                                <w:b/>
                                <w:bCs/>
                                <w:color w:val="000080"/>
                              </w:rPr>
                              <w:t xml:space="preserve">new </w:t>
                            </w:r>
                            <w:r w:rsidR="0078131A" w:rsidRPr="00676B3B">
                              <w:rPr>
                                <w:color w:val="000000"/>
                              </w:rPr>
                              <w:t>AppInfra.Builder().build(getApplicationContext()</w:t>
                            </w:r>
                            <w:r w:rsidR="00D37330">
                              <w:rPr>
                                <w:color w:val="000000"/>
                              </w:rPr>
                              <w:t>)</w:t>
                            </w:r>
                            <w:r w:rsidR="0078131A" w:rsidRPr="00676B3B">
                              <w:rPr>
                                <w:color w:val="000000"/>
                              </w:rPr>
                              <w:t>;</w:t>
                            </w:r>
                          </w:p>
                          <w:p w14:paraId="22DF4108" w14:textId="77777777" w:rsidR="00FF0510" w:rsidRDefault="00FF0510" w:rsidP="00FF0510">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080574D0" w14:textId="0BE0F187" w:rsidR="00D32F8F" w:rsidRPr="007B3BEB" w:rsidRDefault="00D32F8F" w:rsidP="00E6300E">
                            <w:pPr>
                              <w:pStyle w:val="HTMLPreformatted"/>
                              <w:rPr>
                                <w:noProof/>
                                <w:color w:val="000000"/>
                              </w:rPr>
                            </w:pPr>
                            <w:r w:rsidRPr="007B3BEB">
                              <w:rPr>
                                <w:noProof/>
                                <w:color w:val="000000"/>
                              </w:rPr>
                              <w:br/>
                            </w:r>
                            <w:r w:rsidRPr="0019448C">
                              <w:rPr>
                                <w:color w:val="000000"/>
                              </w:rPr>
                              <w:t>ecsServices</w:t>
                            </w:r>
                            <w:r>
                              <w:rPr>
                                <w:color w:val="000000"/>
                              </w:rPr>
                              <w:t>.</w:t>
                            </w:r>
                            <w:r w:rsidRPr="007B3BEB">
                              <w:rPr>
                                <w:noProof/>
                                <w:color w:val="000000"/>
                              </w:rPr>
                              <w:t>fetchProduct(</w:t>
                            </w:r>
                            <w:r>
                              <w:rPr>
                                <w:noProof/>
                                <w:color w:val="0000FF"/>
                              </w:rPr>
                              <w:t>mCTNValue</w:t>
                            </w:r>
                            <w:r w:rsidRPr="007B3BEB">
                              <w:rPr>
                                <w:noProof/>
                                <w:color w:val="000000"/>
                              </w:rPr>
                              <w:t xml:space="preserve">, </w:t>
                            </w:r>
                            <w:r w:rsidRPr="007B3BEB">
                              <w:rPr>
                                <w:b/>
                                <w:bCs/>
                                <w:noProof/>
                                <w:color w:val="000080"/>
                              </w:rPr>
                              <w:t xml:space="preserve">new </w:t>
                            </w:r>
                            <w:r w:rsidRPr="007B3BEB">
                              <w:rPr>
                                <w:noProof/>
                                <w:color w:val="000000"/>
                              </w:rPr>
                              <w:t>ECSCallback</w:t>
                            </w:r>
                            <w:r>
                              <w:rPr>
                                <w:noProof/>
                                <w:color w:val="000000"/>
                              </w:rPr>
                              <w:t xml:space="preserve"> </w:t>
                            </w:r>
                            <w:r w:rsidRPr="007B3BEB">
                              <w:rPr>
                                <w:noProof/>
                                <w:color w:val="000000"/>
                              </w:rPr>
                              <w:t>&lt;ECSProduct,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onResponse(ECSProducts result) {</w:t>
                            </w:r>
                            <w:r w:rsidRPr="007B3BEB">
                              <w:rPr>
                                <w:noProof/>
                                <w:color w:val="000000"/>
                              </w:rPr>
                              <w:br/>
                              <w:t xml:space="preserve">                </w:t>
                            </w:r>
                          </w:p>
                          <w:p w14:paraId="7A62AD87" w14:textId="580F69B6" w:rsidR="00D32F8F" w:rsidRPr="007B3BEB" w:rsidRDefault="00D32F8F" w:rsidP="00880C3C">
                            <w:pPr>
                              <w:pStyle w:val="HTMLPreformatted"/>
                              <w:rPr>
                                <w:noProof/>
                                <w:color w:val="000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r w:rsidRPr="007B3BEB">
                              <w:rPr>
                                <w:noProof/>
                                <w:color w:val="000000"/>
                              </w:rPr>
                              <w:br/>
                            </w:r>
                            <w:r w:rsidRPr="007B3BEB">
                              <w:rPr>
                                <w:noProof/>
                                <w:color w:val="000000"/>
                              </w:rPr>
                              <w:br/>
                            </w:r>
                          </w:p>
                          <w:p w14:paraId="5B425492" w14:textId="06170B4D" w:rsidR="00D32F8F" w:rsidRPr="007B3BEB" w:rsidRDefault="00D32F8F" w:rsidP="00880C3C">
                            <w:pPr>
                              <w:pStyle w:val="HTMLPreformatted"/>
                              <w:rPr>
                                <w:noProof/>
                                <w:color w:val="000000"/>
                                <w:sz w:val="18"/>
                                <w:szCs w:val="18"/>
                              </w:rPr>
                            </w:pPr>
                            <w:r w:rsidRPr="007B3BEB">
                              <w:rPr>
                                <w:noProof/>
                                <w:color w:val="000000"/>
                              </w:rPr>
                              <w:br/>
                            </w:r>
                          </w:p>
                          <w:p w14:paraId="5E053EB6" w14:textId="176D682D" w:rsidR="00D32F8F" w:rsidRDefault="00D32F8F" w:rsidP="004D0597"/>
                        </w:txbxContent>
                      </wps:txbx>
                      <wps:bodyPr rot="0" vert="horz" wrap="square" lIns="91440" tIns="45720" rIns="91440" bIns="45720" anchor="t" anchorCtr="0">
                        <a:noAutofit/>
                      </wps:bodyPr>
                    </wps:wsp>
                  </a:graphicData>
                </a:graphic>
              </wp:inline>
            </w:drawing>
          </mc:Choice>
          <mc:Fallback>
            <w:pict>
              <v:shape w14:anchorId="6C8E2E20" id="_x0000_s1041" type="#_x0000_t202" style="width:517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" fillcolor="#f2f2f2 [3052]" strokeweight=".25pt">
                <v:textbox>
                  <w:txbxContent>
                    <w:p w14:paraId="1F8A9768" w14:textId="743C2EF1" w:rsidR="00FF0510" w:rsidRDefault="00D32F8F" w:rsidP="00FF0510">
                      <w:pPr>
                        <w:pStyle w:val="HTMLPreformatted"/>
                        <w:rPr>
                          <w:color w:val="000000"/>
                        </w:rPr>
                      </w:pPr>
                      <w:r w:rsidRPr="007B3BEB">
                        <w:rPr>
                          <w:noProof/>
                          <w:color w:val="000000"/>
                        </w:rPr>
                        <w:br/>
                      </w:r>
                      <w:r w:rsidR="0078131A" w:rsidRPr="00676B3B">
                        <w:rPr>
                          <w:b/>
                          <w:bCs/>
                          <w:color w:val="660E7A"/>
                        </w:rPr>
                        <w:t xml:space="preserve">appInfra </w:t>
                      </w:r>
                      <w:r w:rsidR="0078131A" w:rsidRPr="00676B3B">
                        <w:rPr>
                          <w:color w:val="000000"/>
                        </w:rPr>
                        <w:t xml:space="preserve">= </w:t>
                      </w:r>
                      <w:r w:rsidR="0078131A" w:rsidRPr="00676B3B">
                        <w:rPr>
                          <w:b/>
                          <w:bCs/>
                          <w:color w:val="000080"/>
                        </w:rPr>
                        <w:t xml:space="preserve">new </w:t>
                      </w:r>
                      <w:r w:rsidR="0078131A" w:rsidRPr="00676B3B">
                        <w:rPr>
                          <w:color w:val="000000"/>
                        </w:rPr>
                        <w:t>AppInfra.Builder().build(getApplicationContext()</w:t>
                      </w:r>
                      <w:r w:rsidR="00D37330">
                        <w:rPr>
                          <w:color w:val="000000"/>
                        </w:rPr>
                        <w:t>)</w:t>
                      </w:r>
                      <w:r w:rsidR="0078131A" w:rsidRPr="00676B3B">
                        <w:rPr>
                          <w:color w:val="000000"/>
                        </w:rPr>
                        <w:t>;</w:t>
                      </w:r>
                    </w:p>
                    <w:p w14:paraId="22DF4108" w14:textId="77777777" w:rsidR="00FF0510" w:rsidRDefault="00FF0510" w:rsidP="00FF0510">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080574D0" w14:textId="0BE0F187" w:rsidR="00D32F8F" w:rsidRPr="007B3BEB" w:rsidRDefault="00D32F8F" w:rsidP="00E6300E">
                      <w:pPr>
                        <w:pStyle w:val="HTMLPreformatted"/>
                        <w:rPr>
                          <w:noProof/>
                          <w:color w:val="000000"/>
                        </w:rPr>
                      </w:pPr>
                      <w:r w:rsidRPr="007B3BEB">
                        <w:rPr>
                          <w:noProof/>
                          <w:color w:val="000000"/>
                        </w:rPr>
                        <w:br/>
                      </w:r>
                      <w:r w:rsidRPr="0019448C">
                        <w:rPr>
                          <w:color w:val="000000"/>
                        </w:rPr>
                        <w:t>ecsServices</w:t>
                      </w:r>
                      <w:r>
                        <w:rPr>
                          <w:color w:val="000000"/>
                        </w:rPr>
                        <w:t>.</w:t>
                      </w:r>
                      <w:r w:rsidRPr="007B3BEB">
                        <w:rPr>
                          <w:noProof/>
                          <w:color w:val="000000"/>
                        </w:rPr>
                        <w:t>fetchProduct(</w:t>
                      </w:r>
                      <w:r>
                        <w:rPr>
                          <w:noProof/>
                          <w:color w:val="0000FF"/>
                        </w:rPr>
                        <w:t>mCTNValue</w:t>
                      </w:r>
                      <w:r w:rsidRPr="007B3BEB">
                        <w:rPr>
                          <w:noProof/>
                          <w:color w:val="000000"/>
                        </w:rPr>
                        <w:t xml:space="preserve">, </w:t>
                      </w:r>
                      <w:r w:rsidRPr="007B3BEB">
                        <w:rPr>
                          <w:b/>
                          <w:bCs/>
                          <w:noProof/>
                          <w:color w:val="000080"/>
                        </w:rPr>
                        <w:t xml:space="preserve">new </w:t>
                      </w:r>
                      <w:r w:rsidRPr="007B3BEB">
                        <w:rPr>
                          <w:noProof/>
                          <w:color w:val="000000"/>
                        </w:rPr>
                        <w:t>ECSCallback</w:t>
                      </w:r>
                      <w:r>
                        <w:rPr>
                          <w:noProof/>
                          <w:color w:val="000000"/>
                        </w:rPr>
                        <w:t xml:space="preserve"> </w:t>
                      </w:r>
                      <w:r w:rsidRPr="007B3BEB">
                        <w:rPr>
                          <w:noProof/>
                          <w:color w:val="000000"/>
                        </w:rPr>
                        <w:t>&lt;ECSProduct,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onResponse(ECSProducts result) {</w:t>
                      </w:r>
                      <w:r w:rsidRPr="007B3BEB">
                        <w:rPr>
                          <w:noProof/>
                          <w:color w:val="000000"/>
                        </w:rPr>
                        <w:br/>
                        <w:t xml:space="preserve">                </w:t>
                      </w:r>
                    </w:p>
                    <w:p w14:paraId="7A62AD87" w14:textId="580F69B6" w:rsidR="00D32F8F" w:rsidRPr="007B3BEB" w:rsidRDefault="00D32F8F" w:rsidP="00880C3C">
                      <w:pPr>
                        <w:pStyle w:val="HTMLPreformatted"/>
                        <w:rPr>
                          <w:noProof/>
                          <w:color w:val="000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r w:rsidRPr="007B3BEB">
                        <w:rPr>
                          <w:noProof/>
                          <w:color w:val="000000"/>
                        </w:rPr>
                        <w:br/>
                      </w:r>
                      <w:r w:rsidRPr="007B3BEB">
                        <w:rPr>
                          <w:noProof/>
                          <w:color w:val="000000"/>
                        </w:rPr>
                        <w:br/>
                      </w:r>
                    </w:p>
                    <w:p w14:paraId="5B425492" w14:textId="06170B4D" w:rsidR="00D32F8F" w:rsidRPr="007B3BEB" w:rsidRDefault="00D32F8F" w:rsidP="00880C3C">
                      <w:pPr>
                        <w:pStyle w:val="HTMLPreformatted"/>
                        <w:rPr>
                          <w:noProof/>
                          <w:color w:val="000000"/>
                          <w:sz w:val="18"/>
                          <w:szCs w:val="18"/>
                        </w:rPr>
                      </w:pPr>
                      <w:r w:rsidRPr="007B3BEB">
                        <w:rPr>
                          <w:noProof/>
                          <w:color w:val="000000"/>
                        </w:rPr>
                        <w:br/>
                      </w:r>
                    </w:p>
                    <w:p w14:paraId="5E053EB6" w14:textId="176D682D" w:rsidR="00D32F8F" w:rsidRDefault="00D32F8F" w:rsidP="004D0597"/>
                  </w:txbxContent>
                </v:textbox>
                <w10:anchorlock/>
              </v:shape>
            </w:pict>
          </mc:Fallback>
        </mc:AlternateContent>
      </w:r>
    </w:p>
    <w:p w14:paraId="1D977080" w14:textId="77777777" w:rsidR="008B3D79" w:rsidRDefault="008B3D79" w:rsidP="008B3D79">
      <w:pPr>
        <w:pStyle w:val="Heading2"/>
        <w:rPr>
          <w:rFonts w:ascii="Times" w:hAnsi="Times" w:cs="Arial"/>
          <w:color w:val="1F497D" w:themeColor="text2"/>
          <w:sz w:val="28"/>
          <w:szCs w:val="28"/>
        </w:rPr>
      </w:pPr>
      <w:bookmarkStart w:id="58" w:name="_Toc20154689"/>
      <w:r>
        <w:rPr>
          <w:rFonts w:ascii="Times" w:hAnsi="Times" w:cs="Arial"/>
          <w:color w:val="1F497D" w:themeColor="text2"/>
          <w:sz w:val="28"/>
          <w:szCs w:val="28"/>
        </w:rPr>
        <w:t>Errors</w:t>
      </w:r>
      <w:bookmarkEnd w:id="58"/>
    </w:p>
    <w:p w14:paraId="55C3A17C" w14:textId="77777777" w:rsidR="008B3D79" w:rsidRPr="00A36716" w:rsidRDefault="008B3D79" w:rsidP="008B3D79">
      <w:pPr>
        <w:pStyle w:val="BodyTextIndent"/>
        <w:ind w:firstLine="360"/>
      </w:pPr>
      <w:r>
        <w:rPr>
          <w:rFonts w:ascii="Times" w:hAnsi="Times"/>
          <w:sz w:val="28"/>
          <w:szCs w:val="28"/>
        </w:rPr>
        <w:t>Client Errors</w:t>
      </w:r>
    </w:p>
    <w:p w14:paraId="4D16FAB9" w14:textId="77777777" w:rsidR="008B3D79" w:rsidRPr="00DC6215" w:rsidRDefault="008B3D79" w:rsidP="008B3D79">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059D5B89" w14:textId="77777777" w:rsidR="008B3D79" w:rsidRDefault="008B3D79" w:rsidP="008B3D79">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00CD3F76" w14:textId="3D8DB9E4" w:rsidR="008B3D79" w:rsidRPr="008B3D79" w:rsidRDefault="008B3D79" w:rsidP="008B3D79">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02519C14" w14:textId="3F959544" w:rsidR="008B3D79" w:rsidRPr="008B3D79" w:rsidRDefault="008B3D79" w:rsidP="008B3D79">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lastRenderedPageBreak/>
        <w:t xml:space="preserve">ECSCtnNotProvided (Please provide the CTN) – occurs when </w:t>
      </w:r>
      <w:r w:rsidR="00D37040">
        <w:rPr>
          <w:rFonts w:ascii="Times" w:hAnsi="Times"/>
          <w:color w:val="595959" w:themeColor="text1" w:themeTint="A6"/>
          <w:sz w:val="24"/>
          <w:szCs w:val="24"/>
        </w:rPr>
        <w:t>ctn or not provided or invalid ctn is entered</w:t>
      </w:r>
    </w:p>
    <w:p w14:paraId="5D08372E" w14:textId="77777777" w:rsidR="008B3D79" w:rsidRDefault="008B3D79" w:rsidP="008B3D79">
      <w:pPr>
        <w:pStyle w:val="HTMLPreformatted"/>
        <w:shd w:val="clear" w:color="auto" w:fill="FFFFFF"/>
        <w:rPr>
          <w:rFonts w:ascii="Times" w:hAnsi="Times"/>
          <w:color w:val="595959" w:themeColor="text1" w:themeTint="A6"/>
          <w:sz w:val="24"/>
          <w:szCs w:val="24"/>
        </w:rPr>
      </w:pPr>
    </w:p>
    <w:p w14:paraId="1F39CB16" w14:textId="77777777" w:rsidR="008B3D79" w:rsidRDefault="008B3D79" w:rsidP="008B3D79">
      <w:pPr>
        <w:pStyle w:val="BodyTextIndent"/>
        <w:ind w:firstLine="360"/>
        <w:rPr>
          <w:rFonts w:ascii="Times" w:hAnsi="Times"/>
          <w:sz w:val="28"/>
          <w:szCs w:val="28"/>
        </w:rPr>
      </w:pPr>
      <w:r>
        <w:rPr>
          <w:rFonts w:ascii="Times" w:hAnsi="Times"/>
          <w:sz w:val="28"/>
          <w:szCs w:val="28"/>
        </w:rPr>
        <w:t>Server Errors</w:t>
      </w:r>
    </w:p>
    <w:p w14:paraId="09687885" w14:textId="4F904294" w:rsidR="00880C3C" w:rsidRPr="006C0714" w:rsidRDefault="008B3D79" w:rsidP="006C0714">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NoSuchElementError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An error occurred while fetching the data from the server</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 xml:space="preserve"> Please re-login)</w:t>
      </w:r>
    </w:p>
    <w:p w14:paraId="7C78520B" w14:textId="1C760A13" w:rsidR="001066BD" w:rsidRPr="006C0714" w:rsidRDefault="001066BD" w:rsidP="006C0714">
      <w:pPr>
        <w:rPr>
          <w:lang w:val="en-IN" w:eastAsia="en-GB"/>
        </w:rPr>
        <w:sectPr w:rsidR="001066BD" w:rsidRPr="006C0714" w:rsidSect="00120A0B">
          <w:headerReference w:type="first" r:id="rId29"/>
          <w:pgSz w:w="11909" w:h="16834" w:code="9"/>
          <w:pgMar w:top="1701" w:right="936" w:bottom="1276" w:left="851" w:header="567" w:footer="448" w:gutter="0"/>
          <w:cols w:space="720"/>
          <w:titlePg/>
          <w:docGrid w:linePitch="272"/>
        </w:sectPr>
      </w:pPr>
    </w:p>
    <w:p w14:paraId="1DA4EE50" w14:textId="59C5D944" w:rsidR="00D77378" w:rsidRPr="009639AF" w:rsidRDefault="00D77378" w:rsidP="009639AF">
      <w:pPr>
        <w:pStyle w:val="Heading1"/>
        <w:rPr>
          <w:rFonts w:ascii="Times" w:hAnsi="Times" w:cs="Arial"/>
          <w:b/>
          <w:bCs/>
        </w:rPr>
      </w:pPr>
      <w:bookmarkStart w:id="59" w:name="_Toc20154690"/>
      <w:r w:rsidRPr="009639AF">
        <w:rPr>
          <w:rFonts w:ascii="Times" w:hAnsi="Times" w:cs="Arial"/>
          <w:b/>
          <w:bCs/>
        </w:rPr>
        <w:lastRenderedPageBreak/>
        <w:t>Fetch Product List for Set of CTNs</w:t>
      </w:r>
      <w:bookmarkEnd w:id="59"/>
    </w:p>
    <w:p w14:paraId="5B57433C" w14:textId="460ECA75" w:rsidR="00D77378" w:rsidRDefault="00D77378" w:rsidP="00D77378">
      <w:pPr>
        <w:rPr>
          <w:rFonts w:ascii="Times" w:hAnsi="Times" w:cs="Arial"/>
          <w:sz w:val="24"/>
          <w:szCs w:val="24"/>
        </w:rPr>
      </w:pPr>
      <w:r w:rsidRPr="008376B6">
        <w:rPr>
          <w:rFonts w:ascii="Times" w:hAnsi="Times" w:cs="Arial"/>
          <w:sz w:val="24"/>
          <w:szCs w:val="24"/>
        </w:rPr>
        <w:t>This method is used to fetch list of products for Hybris flow. It returns list of products having detail and summary data fetched from PRX server. This method can be called for an anonymous user as well.</w:t>
      </w:r>
    </w:p>
    <w:p w14:paraId="3DBB3C46" w14:textId="77777777" w:rsidR="00D77378" w:rsidRPr="00861B4F" w:rsidRDefault="00D77378" w:rsidP="00D77378">
      <w:pPr>
        <w:pStyle w:val="Heading2"/>
        <w:rPr>
          <w:rFonts w:ascii="Times" w:hAnsi="Times" w:cs="Arial"/>
          <w:color w:val="1F497D" w:themeColor="text2"/>
          <w:sz w:val="28"/>
          <w:szCs w:val="28"/>
        </w:rPr>
      </w:pPr>
      <w:bookmarkStart w:id="60" w:name="_Toc20154691"/>
      <w:r w:rsidRPr="00861B4F">
        <w:rPr>
          <w:rFonts w:ascii="Times" w:hAnsi="Times" w:cs="Arial"/>
          <w:color w:val="1F497D" w:themeColor="text2"/>
          <w:sz w:val="28"/>
          <w:szCs w:val="28"/>
        </w:rPr>
        <w:t>ECSServiceProvider</w:t>
      </w:r>
      <w:bookmarkEnd w:id="60"/>
    </w:p>
    <w:p w14:paraId="53041D59" w14:textId="77777777" w:rsidR="00D77378" w:rsidRPr="00C81F9D" w:rsidRDefault="00D77378" w:rsidP="00D77378">
      <w:pPr>
        <w:pStyle w:val="BodyTextIndent"/>
        <w:rPr>
          <w:rFonts w:ascii="Times" w:hAnsi="Times"/>
        </w:rPr>
      </w:pPr>
      <w:r w:rsidRPr="00C81F9D">
        <w:rPr>
          <w:rFonts w:ascii="Times" w:hAnsi="Times"/>
          <w:noProof/>
        </w:rPr>
        <mc:AlternateContent>
          <mc:Choice Requires="wps">
            <w:drawing>
              <wp:inline distT="0" distB="0" distL="0" distR="0" wp14:anchorId="14D04B60" wp14:editId="15E84E03">
                <wp:extent cx="6565900" cy="711200"/>
                <wp:effectExtent l="0" t="0" r="25400" b="1270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711200"/>
                        </a:xfrm>
                        <a:prstGeom prst="rect">
                          <a:avLst/>
                        </a:prstGeom>
                        <a:solidFill>
                          <a:schemeClr val="bg1">
                            <a:lumMod val="95000"/>
                          </a:schemeClr>
                        </a:solidFill>
                        <a:ln w="3175">
                          <a:solidFill>
                            <a:srgbClr val="000000"/>
                          </a:solidFill>
                          <a:miter lim="800000"/>
                          <a:headEnd/>
                          <a:tailEnd/>
                        </a:ln>
                      </wps:spPr>
                      <wps:txbx>
                        <w:txbxContent>
                          <w:p w14:paraId="36E296EE" w14:textId="77777777" w:rsidR="00D32F8F" w:rsidRDefault="00D32F8F" w:rsidP="00D77378">
                            <w:pPr>
                              <w:pStyle w:val="HTMLPreformatted"/>
                              <w:rPr>
                                <w:b/>
                                <w:bCs/>
                                <w:noProof/>
                                <w:color w:val="000080"/>
                                <w:szCs w:val="24"/>
                              </w:rPr>
                            </w:pPr>
                          </w:p>
                          <w:p w14:paraId="2DC507EC" w14:textId="73BF0018" w:rsidR="00D32F8F" w:rsidRPr="009804E2" w:rsidRDefault="00D32F8F" w:rsidP="00D77378">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w:t>
                            </w:r>
                            <w:r>
                              <w:rPr>
                                <w:noProof/>
                                <w:color w:val="000000"/>
                                <w:szCs w:val="24"/>
                              </w:rPr>
                              <w:t>Summaries</w:t>
                            </w:r>
                            <w:r w:rsidRPr="00D13B05">
                              <w:rPr>
                                <w:noProof/>
                                <w:color w:val="000000"/>
                                <w:szCs w:val="24"/>
                              </w:rPr>
                              <w:t>(</w:t>
                            </w:r>
                            <w:r>
                              <w:rPr>
                                <w:b/>
                                <w:bCs/>
                                <w:noProof/>
                                <w:color w:val="000080"/>
                                <w:szCs w:val="24"/>
                              </w:rPr>
                              <w:t>List&lt;String&gt;</w:t>
                            </w:r>
                            <w:r w:rsidRPr="00D13B05">
                              <w:rPr>
                                <w:b/>
                                <w:bCs/>
                                <w:noProof/>
                                <w:color w:val="000080"/>
                                <w:szCs w:val="24"/>
                              </w:rPr>
                              <w:t xml:space="preserve"> </w:t>
                            </w:r>
                            <w:r>
                              <w:rPr>
                                <w:noProof/>
                                <w:color w:val="000000"/>
                                <w:szCs w:val="24"/>
                              </w:rPr>
                              <w:t>ctns</w:t>
                            </w:r>
                            <w:r w:rsidRPr="00D13B05">
                              <w:rPr>
                                <w:noProof/>
                                <w:color w:val="000000"/>
                                <w:szCs w:val="24"/>
                              </w:rPr>
                              <w:t>,ECSCallback</w:t>
                            </w:r>
                            <w:r>
                              <w:rPr>
                                <w:noProof/>
                                <w:color w:val="000000"/>
                                <w:szCs w:val="24"/>
                              </w:rPr>
                              <w:t>&lt;List</w:t>
                            </w:r>
                            <w:r w:rsidRPr="00D13B05">
                              <w:rPr>
                                <w:noProof/>
                                <w:color w:val="000000"/>
                                <w:szCs w:val="24"/>
                              </w:rPr>
                              <w:t>&lt;ECSProduct</w:t>
                            </w:r>
                            <w:r>
                              <w:rPr>
                                <w:noProof/>
                                <w:color w:val="000000"/>
                                <w:szCs w:val="24"/>
                              </w:rPr>
                              <w:t>&gt;</w:t>
                            </w:r>
                            <w:r w:rsidRPr="00D13B05">
                              <w:rPr>
                                <w:noProof/>
                                <w:color w:val="000000"/>
                                <w:szCs w:val="24"/>
                              </w:rPr>
                              <w:t>,Exception&gt; eCSCallback);</w:t>
                            </w:r>
                          </w:p>
                        </w:txbxContent>
                      </wps:txbx>
                      <wps:bodyPr rot="0" vert="horz" wrap="square" lIns="91440" tIns="45720" rIns="91440" bIns="45720" anchor="t" anchorCtr="0">
                        <a:noAutofit/>
                      </wps:bodyPr>
                    </wps:wsp>
                  </a:graphicData>
                </a:graphic>
              </wp:inline>
            </w:drawing>
          </mc:Choice>
          <mc:Fallback>
            <w:pict>
              <v:shape w14:anchorId="14D04B60" id="_x0000_s1042" type="#_x0000_t202" style="width:517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" fillcolor="#f2f2f2 [3052]" strokeweight=".25pt">
                <v:textbox>
                  <w:txbxContent>
                    <w:p w14:paraId="36E296EE" w14:textId="77777777" w:rsidR="00D32F8F" w:rsidRDefault="00D32F8F" w:rsidP="00D77378">
                      <w:pPr>
                        <w:pStyle w:val="HTMLPreformatted"/>
                        <w:rPr>
                          <w:b/>
                          <w:bCs/>
                          <w:noProof/>
                          <w:color w:val="000080"/>
                          <w:szCs w:val="24"/>
                        </w:rPr>
                      </w:pPr>
                    </w:p>
                    <w:p w14:paraId="2DC507EC" w14:textId="73BF0018" w:rsidR="00D32F8F" w:rsidRPr="009804E2" w:rsidRDefault="00D32F8F" w:rsidP="00D77378">
                      <w:pPr>
                        <w:pStyle w:val="HTMLPreformatted"/>
                        <w:rPr>
                          <w:noProof/>
                          <w:color w:val="000000"/>
                          <w:szCs w:val="24"/>
                        </w:rPr>
                      </w:pPr>
                      <w:r w:rsidRPr="00D13B05">
                        <w:rPr>
                          <w:b/>
                          <w:bCs/>
                          <w:noProof/>
                          <w:color w:val="000080"/>
                          <w:szCs w:val="24"/>
                        </w:rPr>
                        <w:t xml:space="preserve">void </w:t>
                      </w:r>
                      <w:r w:rsidRPr="00D13B05">
                        <w:rPr>
                          <w:noProof/>
                          <w:color w:val="000000"/>
                          <w:szCs w:val="24"/>
                        </w:rPr>
                        <w:t>fetchProduct</w:t>
                      </w:r>
                      <w:r>
                        <w:rPr>
                          <w:noProof/>
                          <w:color w:val="000000"/>
                          <w:szCs w:val="24"/>
                        </w:rPr>
                        <w:t>Summaries</w:t>
                      </w:r>
                      <w:r w:rsidRPr="00D13B05">
                        <w:rPr>
                          <w:noProof/>
                          <w:color w:val="000000"/>
                          <w:szCs w:val="24"/>
                        </w:rPr>
                        <w:t>(</w:t>
                      </w:r>
                      <w:r>
                        <w:rPr>
                          <w:b/>
                          <w:bCs/>
                          <w:noProof/>
                          <w:color w:val="000080"/>
                          <w:szCs w:val="24"/>
                        </w:rPr>
                        <w:t>List&lt;String&gt;</w:t>
                      </w:r>
                      <w:r w:rsidRPr="00D13B05">
                        <w:rPr>
                          <w:b/>
                          <w:bCs/>
                          <w:noProof/>
                          <w:color w:val="000080"/>
                          <w:szCs w:val="24"/>
                        </w:rPr>
                        <w:t xml:space="preserve"> </w:t>
                      </w:r>
                      <w:r>
                        <w:rPr>
                          <w:noProof/>
                          <w:color w:val="000000"/>
                          <w:szCs w:val="24"/>
                        </w:rPr>
                        <w:t>ctns</w:t>
                      </w:r>
                      <w:r w:rsidRPr="00D13B05">
                        <w:rPr>
                          <w:noProof/>
                          <w:color w:val="000000"/>
                          <w:szCs w:val="24"/>
                        </w:rPr>
                        <w:t>,ECSCallback</w:t>
                      </w:r>
                      <w:r>
                        <w:rPr>
                          <w:noProof/>
                          <w:color w:val="000000"/>
                          <w:szCs w:val="24"/>
                        </w:rPr>
                        <w:t>&lt;List</w:t>
                      </w:r>
                      <w:r w:rsidRPr="00D13B05">
                        <w:rPr>
                          <w:noProof/>
                          <w:color w:val="000000"/>
                          <w:szCs w:val="24"/>
                        </w:rPr>
                        <w:t>&lt;ECSProduct</w:t>
                      </w:r>
                      <w:r>
                        <w:rPr>
                          <w:noProof/>
                          <w:color w:val="000000"/>
                          <w:szCs w:val="24"/>
                        </w:rPr>
                        <w:t>&gt;</w:t>
                      </w:r>
                      <w:r w:rsidRPr="00D13B05">
                        <w:rPr>
                          <w:noProof/>
                          <w:color w:val="000000"/>
                          <w:szCs w:val="24"/>
                        </w:rPr>
                        <w:t>,Exception&gt; eCSCallback);</w:t>
                      </w:r>
                    </w:p>
                  </w:txbxContent>
                </v:textbox>
                <w10:anchorlock/>
              </v:shape>
            </w:pict>
          </mc:Fallback>
        </mc:AlternateContent>
      </w:r>
    </w:p>
    <w:p w14:paraId="5FE6C9F4" w14:textId="77777777" w:rsidR="00D77378" w:rsidRPr="00C81F9D" w:rsidRDefault="00D77378" w:rsidP="00D77378">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61" w:name="_Toc20154692"/>
      <w:r>
        <w:rPr>
          <w:rFonts w:ascii="Times" w:hAnsi="Times" w:cs="Arial"/>
          <w:sz w:val="28"/>
          <w:szCs w:val="28"/>
        </w:rPr>
        <w:t>Parameters</w:t>
      </w:r>
      <w:bookmarkEnd w:id="61"/>
    </w:p>
    <w:p w14:paraId="33DE81B0" w14:textId="69719B8F" w:rsidR="00D77378" w:rsidRPr="00C81F9D" w:rsidRDefault="00053CA2" w:rsidP="00D77378">
      <w:pPr>
        <w:pStyle w:val="NoSpacing"/>
        <w:numPr>
          <w:ilvl w:val="0"/>
          <w:numId w:val="38"/>
        </w:numPr>
        <w:rPr>
          <w:rFonts w:ascii="Times" w:hAnsi="Times" w:cs="Arial"/>
          <w:sz w:val="24"/>
          <w:szCs w:val="24"/>
          <w:lang w:val="en-AU"/>
        </w:rPr>
      </w:pPr>
      <w:r>
        <w:rPr>
          <w:rFonts w:ascii="Times" w:hAnsi="Times" w:cs="Arial"/>
          <w:sz w:val="24"/>
          <w:szCs w:val="24"/>
          <w:lang w:val="en-AU"/>
        </w:rPr>
        <w:t>ctns</w:t>
      </w:r>
      <w:r w:rsidR="00D77378" w:rsidRPr="00C81F9D">
        <w:rPr>
          <w:rFonts w:ascii="Times" w:hAnsi="Times" w:cs="Arial"/>
          <w:sz w:val="24"/>
          <w:szCs w:val="24"/>
          <w:lang w:val="en-AU"/>
        </w:rPr>
        <w:t xml:space="preserve"> – refer to the </w:t>
      </w:r>
      <w:r>
        <w:rPr>
          <w:rFonts w:ascii="Times" w:hAnsi="Times" w:cs="Arial"/>
          <w:sz w:val="24"/>
          <w:szCs w:val="24"/>
          <w:lang w:val="en-AU"/>
        </w:rPr>
        <w:t xml:space="preserve">list </w:t>
      </w:r>
      <w:r w:rsidR="00E96882">
        <w:rPr>
          <w:rFonts w:ascii="Times" w:hAnsi="Times" w:cs="Arial"/>
          <w:sz w:val="24"/>
          <w:szCs w:val="24"/>
          <w:lang w:val="en-AU"/>
        </w:rPr>
        <w:t xml:space="preserve">of </w:t>
      </w:r>
      <w:r>
        <w:rPr>
          <w:rFonts w:ascii="Times" w:hAnsi="Times" w:cs="Arial"/>
          <w:sz w:val="24"/>
          <w:szCs w:val="24"/>
          <w:lang w:val="en-AU"/>
        </w:rPr>
        <w:t>unique numbers of each product</w:t>
      </w:r>
    </w:p>
    <w:p w14:paraId="086366E2" w14:textId="73B0C591" w:rsidR="00D77378" w:rsidRPr="002975CD" w:rsidRDefault="00D77378" w:rsidP="002975CD">
      <w:pPr>
        <w:pStyle w:val="NoSpacing"/>
        <w:numPr>
          <w:ilvl w:val="0"/>
          <w:numId w:val="38"/>
        </w:numPr>
        <w:rPr>
          <w:rFonts w:ascii="Times" w:hAnsi="Times" w:cs="Arial"/>
          <w:sz w:val="24"/>
          <w:szCs w:val="24"/>
          <w:lang w:val="en-AU"/>
        </w:rPr>
      </w:pPr>
      <w:r w:rsidRPr="00C81F9D">
        <w:rPr>
          <w:rFonts w:ascii="Times" w:hAnsi="Times" w:cs="Arial"/>
          <w:sz w:val="24"/>
          <w:szCs w:val="24"/>
          <w:lang w:val="en-AU"/>
        </w:rPr>
        <w:t xml:space="preserve">eCSCallback – </w:t>
      </w:r>
      <w:r w:rsidR="00990B02">
        <w:rPr>
          <w:rFonts w:ascii="Times" w:hAnsi="Times" w:cs="Arial"/>
          <w:sz w:val="24"/>
          <w:szCs w:val="24"/>
          <w:lang w:val="en-AU"/>
        </w:rPr>
        <w:t>instance of ECSC</w:t>
      </w:r>
      <w:r w:rsidRPr="00C81F9D">
        <w:rPr>
          <w:rFonts w:ascii="Times" w:hAnsi="Times" w:cs="Arial"/>
          <w:sz w:val="24"/>
          <w:szCs w:val="24"/>
          <w:lang w:val="en-AU"/>
        </w:rPr>
        <w:t xml:space="preserve">allback containing </w:t>
      </w:r>
      <w:r w:rsidR="00053CA2">
        <w:rPr>
          <w:rFonts w:ascii="Times" w:hAnsi="Times" w:cs="Arial"/>
          <w:sz w:val="24"/>
          <w:szCs w:val="24"/>
          <w:lang w:val="en-AU"/>
        </w:rPr>
        <w:t xml:space="preserve">list of </w:t>
      </w:r>
      <w:r w:rsidRPr="00C81F9D">
        <w:rPr>
          <w:rFonts w:ascii="Times" w:hAnsi="Times" w:cs="Arial"/>
          <w:sz w:val="24"/>
          <w:szCs w:val="24"/>
          <w:lang w:val="en-AU"/>
        </w:rPr>
        <w:t xml:space="preserve">ECSProduct </w:t>
      </w:r>
      <w:r w:rsidR="002975CD">
        <w:rPr>
          <w:rFonts w:ascii="Times" w:hAnsi="Times" w:cs="Arial"/>
          <w:sz w:val="24"/>
          <w:szCs w:val="24"/>
          <w:lang w:val="en-AU"/>
        </w:rPr>
        <w:t>and Exception</w:t>
      </w:r>
    </w:p>
    <w:p w14:paraId="686EA246" w14:textId="77777777" w:rsidR="00D77378" w:rsidRPr="00C81F9D" w:rsidRDefault="00D77378" w:rsidP="00D77378">
      <w:pPr>
        <w:pStyle w:val="NoSpacing"/>
        <w:ind w:left="720"/>
        <w:rPr>
          <w:rFonts w:ascii="Times" w:hAnsi="Times" w:cs="Arial"/>
          <w:sz w:val="24"/>
          <w:szCs w:val="24"/>
          <w:lang w:val="en-AU"/>
        </w:rPr>
      </w:pPr>
    </w:p>
    <w:p w14:paraId="77543DC7" w14:textId="77777777" w:rsidR="00D77378" w:rsidRPr="00C81F9D" w:rsidRDefault="00D77378" w:rsidP="00D77378">
      <w:pPr>
        <w:pStyle w:val="Heading2"/>
        <w:numPr>
          <w:ilvl w:val="0"/>
          <w:numId w:val="0"/>
        </w:numPr>
        <w:ind w:left="576"/>
        <w:rPr>
          <w:rFonts w:ascii="Times" w:hAnsi="Times" w:cs="Arial"/>
          <w:sz w:val="28"/>
          <w:szCs w:val="28"/>
        </w:rPr>
      </w:pPr>
      <w:bookmarkStart w:id="62" w:name="_Toc20154693"/>
      <w:r>
        <w:rPr>
          <w:rFonts w:ascii="Times" w:hAnsi="Times" w:cs="Arial"/>
          <w:sz w:val="28"/>
          <w:szCs w:val="28"/>
        </w:rPr>
        <w:t>Output</w:t>
      </w:r>
      <w:bookmarkEnd w:id="62"/>
    </w:p>
    <w:p w14:paraId="75D30023" w14:textId="2F3FABBC" w:rsidR="00D77378" w:rsidRPr="00C81F9D" w:rsidRDefault="00D77378" w:rsidP="00D77378">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 List of products having summary data fetched from PRX</w:t>
      </w:r>
    </w:p>
    <w:p w14:paraId="3AB940DE" w14:textId="63B25FF6" w:rsidR="00D77378" w:rsidRDefault="00D77378" w:rsidP="00D77378">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6FFA4BC1" w14:textId="77777777" w:rsidR="00D77378" w:rsidRPr="00C81F9D" w:rsidRDefault="00D77378" w:rsidP="00491D17">
      <w:pPr>
        <w:pStyle w:val="NoSpacing"/>
        <w:rPr>
          <w:rFonts w:ascii="Times" w:hAnsi="Times" w:cs="Arial"/>
          <w:lang w:val="en-AU"/>
        </w:rPr>
      </w:pPr>
    </w:p>
    <w:p w14:paraId="70391369" w14:textId="77777777" w:rsidR="00D77378" w:rsidRPr="00861B4F" w:rsidRDefault="00D77378" w:rsidP="00D77378">
      <w:pPr>
        <w:pStyle w:val="Heading2"/>
        <w:rPr>
          <w:rFonts w:ascii="Times" w:hAnsi="Times" w:cs="Arial"/>
          <w:color w:val="1F497D" w:themeColor="text2"/>
          <w:sz w:val="28"/>
          <w:szCs w:val="28"/>
        </w:rPr>
      </w:pPr>
      <w:bookmarkStart w:id="63" w:name="_Toc20154694"/>
      <w:r w:rsidRPr="00861B4F">
        <w:rPr>
          <w:rFonts w:ascii="Times" w:hAnsi="Times" w:cs="Arial"/>
          <w:color w:val="1F497D" w:themeColor="text2"/>
          <w:sz w:val="28"/>
          <w:szCs w:val="28"/>
        </w:rPr>
        <w:t>Sample</w:t>
      </w:r>
      <w:bookmarkEnd w:id="63"/>
    </w:p>
    <w:p w14:paraId="1E91F149" w14:textId="49E43724" w:rsidR="00D77378" w:rsidRDefault="00D77378" w:rsidP="00D77378">
      <w:pPr>
        <w:pStyle w:val="BodyTextIndent"/>
        <w:rPr>
          <w:rFonts w:ascii="Times" w:hAnsi="Times"/>
        </w:rPr>
      </w:pPr>
      <w:r w:rsidRPr="00C81F9D">
        <w:rPr>
          <w:rFonts w:ascii="Times" w:hAnsi="Times"/>
          <w:noProof/>
        </w:rPr>
        <mc:AlternateContent>
          <mc:Choice Requires="wps">
            <w:drawing>
              <wp:inline distT="0" distB="0" distL="0" distR="0" wp14:anchorId="0C057C0B" wp14:editId="716D146E">
                <wp:extent cx="6565900" cy="2552700"/>
                <wp:effectExtent l="0" t="0" r="12700" b="1270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52700"/>
                        </a:xfrm>
                        <a:prstGeom prst="rect">
                          <a:avLst/>
                        </a:prstGeom>
                        <a:solidFill>
                          <a:schemeClr val="bg1">
                            <a:lumMod val="95000"/>
                          </a:schemeClr>
                        </a:solidFill>
                        <a:ln w="3175">
                          <a:solidFill>
                            <a:srgbClr val="000000"/>
                          </a:solidFill>
                          <a:miter lim="800000"/>
                          <a:headEnd/>
                          <a:tailEnd/>
                        </a:ln>
                      </wps:spPr>
                      <wps:txbx>
                        <w:txbxContent>
                          <w:p w14:paraId="44796D11" w14:textId="77777777" w:rsidR="00D32F8F" w:rsidRDefault="00D32F8F" w:rsidP="00D77378">
                            <w:pPr>
                              <w:pStyle w:val="HTMLPreformatted"/>
                              <w:rPr>
                                <w:noProof/>
                                <w:color w:val="808000"/>
                              </w:rPr>
                            </w:pPr>
                          </w:p>
                          <w:p w14:paraId="67716BC5" w14:textId="59783954" w:rsidR="0051056D" w:rsidRPr="00676B3B" w:rsidRDefault="0051056D" w:rsidP="0051056D">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636903C4" w14:textId="77777777" w:rsidR="00665D5E" w:rsidRDefault="00665D5E" w:rsidP="00665D5E">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2AB1C4E4" w14:textId="77777777" w:rsidR="00D32F8F" w:rsidRDefault="00D32F8F" w:rsidP="00D77378">
                            <w:pPr>
                              <w:pStyle w:val="HTMLPreformatted"/>
                              <w:rPr>
                                <w:noProof/>
                                <w:color w:val="808000"/>
                              </w:rPr>
                            </w:pPr>
                          </w:p>
                          <w:p w14:paraId="0839DA20" w14:textId="2659F7AA" w:rsidR="00D32F8F" w:rsidRPr="007B3BEB" w:rsidRDefault="00D32F8F" w:rsidP="00033C39">
                            <w:pPr>
                              <w:pStyle w:val="HTMLPreformatted"/>
                              <w:rPr>
                                <w:noProof/>
                                <w:color w:val="000000"/>
                              </w:rPr>
                            </w:pPr>
                            <w:r w:rsidRPr="0019448C">
                              <w:rPr>
                                <w:color w:val="000000"/>
                              </w:rPr>
                              <w:t>ecsServices</w:t>
                            </w:r>
                            <w:r w:rsidRPr="007B3BEB">
                              <w:rPr>
                                <w:noProof/>
                                <w:color w:val="000000"/>
                              </w:rPr>
                              <w:t>.fetchProduct</w:t>
                            </w:r>
                            <w:r>
                              <w:rPr>
                                <w:noProof/>
                                <w:color w:val="000000"/>
                              </w:rPr>
                              <w:t>Summaries</w:t>
                            </w:r>
                            <w:r w:rsidRPr="007B3BEB">
                              <w:rPr>
                                <w:noProof/>
                                <w:color w:val="000000"/>
                              </w:rPr>
                              <w:t>(</w:t>
                            </w:r>
                            <w:r>
                              <w:rPr>
                                <w:noProof/>
                                <w:color w:val="000000"/>
                              </w:rPr>
                              <w:t>productList</w:t>
                            </w:r>
                            <w:r w:rsidRPr="007B3BEB">
                              <w:rPr>
                                <w:noProof/>
                                <w:color w:val="000000"/>
                              </w:rPr>
                              <w:t xml:space="preserve">, </w:t>
                            </w:r>
                            <w:r w:rsidRPr="007B3BEB">
                              <w:rPr>
                                <w:b/>
                                <w:bCs/>
                                <w:noProof/>
                                <w:color w:val="000080"/>
                              </w:rPr>
                              <w:t xml:space="preserve">new </w:t>
                            </w:r>
                            <w:r w:rsidRPr="007B3BEB">
                              <w:rPr>
                                <w:noProof/>
                                <w:color w:val="000000"/>
                              </w:rPr>
                              <w:t>ECSCallback</w:t>
                            </w:r>
                            <w:r>
                              <w:rPr>
                                <w:noProof/>
                                <w:color w:val="000000"/>
                              </w:rPr>
                              <w:t>&lt;List</w:t>
                            </w:r>
                            <w:r w:rsidRPr="007B3BEB">
                              <w:rPr>
                                <w:noProof/>
                                <w:color w:val="000000"/>
                              </w:rPr>
                              <w:t>&lt;ECSProduct</w:t>
                            </w:r>
                            <w:r>
                              <w:rPr>
                                <w:noProof/>
                                <w:color w:val="000000"/>
                              </w:rPr>
                              <w:t>&gt;</w:t>
                            </w:r>
                            <w:r w:rsidRPr="007B3BEB">
                              <w:rPr>
                                <w:noProof/>
                                <w:color w:val="000000"/>
                              </w:rPr>
                              <w: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Pr>
                                <w:noProof/>
                                <w:color w:val="000000"/>
                              </w:rPr>
                              <w:t>List&lt;</w:t>
                            </w:r>
                            <w:r w:rsidRPr="007B3BEB">
                              <w:rPr>
                                <w:noProof/>
                                <w:color w:val="000000"/>
                              </w:rPr>
                              <w:t>ECSProduct</w:t>
                            </w:r>
                            <w:r>
                              <w:rPr>
                                <w:noProof/>
                                <w:color w:val="000000"/>
                              </w:rPr>
                              <w:t xml:space="preserve">&gt; </w:t>
                            </w:r>
                            <w:r w:rsidRPr="007B3BEB">
                              <w:rPr>
                                <w:noProof/>
                                <w:color w:val="000000"/>
                              </w:rPr>
                              <w:t>result) {</w:t>
                            </w:r>
                            <w:r w:rsidRPr="007B3BEB">
                              <w:rPr>
                                <w:noProof/>
                                <w:color w:val="000000"/>
                              </w:rPr>
                              <w:br/>
                              <w:t xml:space="preserve">                </w:t>
                            </w:r>
                          </w:p>
                          <w:p w14:paraId="3F0347AF" w14:textId="2E71A723" w:rsidR="00D32F8F" w:rsidRDefault="00D32F8F" w:rsidP="00033C39">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20A8D681" w14:textId="77777777" w:rsidR="00D32F8F" w:rsidRDefault="00D32F8F" w:rsidP="00D77378">
                            <w:pPr>
                              <w:pStyle w:val="HTMLPreformatted"/>
                              <w:rPr>
                                <w:noProof/>
                                <w:color w:val="808000"/>
                              </w:rPr>
                            </w:pPr>
                          </w:p>
                          <w:p w14:paraId="7ACDABF1" w14:textId="5CAEFA67" w:rsidR="00D32F8F" w:rsidRPr="007B3BEB" w:rsidRDefault="00D32F8F" w:rsidP="00033C39">
                            <w:pPr>
                              <w:pStyle w:val="HTMLPreformatted"/>
                              <w:rPr>
                                <w:noProof/>
                                <w:color w:val="000000"/>
                                <w:sz w:val="18"/>
                                <w:szCs w:val="18"/>
                              </w:rPr>
                            </w:pPr>
                          </w:p>
                          <w:p w14:paraId="3F4A3A22" w14:textId="77777777" w:rsidR="00D32F8F" w:rsidRDefault="00D32F8F" w:rsidP="00D77378"/>
                        </w:txbxContent>
                      </wps:txbx>
                      <wps:bodyPr rot="0" vert="horz" wrap="square" lIns="91440" tIns="45720" rIns="91440" bIns="45720" anchor="t" anchorCtr="0">
                        <a:noAutofit/>
                      </wps:bodyPr>
                    </wps:wsp>
                  </a:graphicData>
                </a:graphic>
              </wp:inline>
            </w:drawing>
          </mc:Choice>
          <mc:Fallback>
            <w:pict>
              <v:shape w14:anchorId="0C057C0B" id="_x0000_s1043" type="#_x0000_t202" style="width:517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" fillcolor="#f2f2f2 [3052]" strokeweight=".25pt">
                <v:textbox>
                  <w:txbxContent>
                    <w:p w14:paraId="44796D11" w14:textId="77777777" w:rsidR="00D32F8F" w:rsidRDefault="00D32F8F" w:rsidP="00D77378">
                      <w:pPr>
                        <w:pStyle w:val="HTMLPreformatted"/>
                        <w:rPr>
                          <w:noProof/>
                          <w:color w:val="808000"/>
                        </w:rPr>
                      </w:pPr>
                    </w:p>
                    <w:p w14:paraId="67716BC5" w14:textId="59783954" w:rsidR="0051056D" w:rsidRPr="00676B3B" w:rsidRDefault="0051056D" w:rsidP="0051056D">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636903C4" w14:textId="77777777" w:rsidR="00665D5E" w:rsidRDefault="00665D5E" w:rsidP="00665D5E">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2AB1C4E4" w14:textId="77777777" w:rsidR="00D32F8F" w:rsidRDefault="00D32F8F" w:rsidP="00D77378">
                      <w:pPr>
                        <w:pStyle w:val="HTMLPreformatted"/>
                        <w:rPr>
                          <w:noProof/>
                          <w:color w:val="808000"/>
                        </w:rPr>
                      </w:pPr>
                    </w:p>
                    <w:p w14:paraId="0839DA20" w14:textId="2659F7AA" w:rsidR="00D32F8F" w:rsidRPr="007B3BEB" w:rsidRDefault="00D32F8F" w:rsidP="00033C39">
                      <w:pPr>
                        <w:pStyle w:val="HTMLPreformatted"/>
                        <w:rPr>
                          <w:noProof/>
                          <w:color w:val="000000"/>
                        </w:rPr>
                      </w:pPr>
                      <w:r w:rsidRPr="0019448C">
                        <w:rPr>
                          <w:color w:val="000000"/>
                        </w:rPr>
                        <w:t>ecsServices</w:t>
                      </w:r>
                      <w:r w:rsidRPr="007B3BEB">
                        <w:rPr>
                          <w:noProof/>
                          <w:color w:val="000000"/>
                        </w:rPr>
                        <w:t>.fetchProduct</w:t>
                      </w:r>
                      <w:r>
                        <w:rPr>
                          <w:noProof/>
                          <w:color w:val="000000"/>
                        </w:rPr>
                        <w:t>Summaries</w:t>
                      </w:r>
                      <w:r w:rsidRPr="007B3BEB">
                        <w:rPr>
                          <w:noProof/>
                          <w:color w:val="000000"/>
                        </w:rPr>
                        <w:t>(</w:t>
                      </w:r>
                      <w:r>
                        <w:rPr>
                          <w:noProof/>
                          <w:color w:val="000000"/>
                        </w:rPr>
                        <w:t>productList</w:t>
                      </w:r>
                      <w:r w:rsidRPr="007B3BEB">
                        <w:rPr>
                          <w:noProof/>
                          <w:color w:val="000000"/>
                        </w:rPr>
                        <w:t xml:space="preserve">, </w:t>
                      </w:r>
                      <w:r w:rsidRPr="007B3BEB">
                        <w:rPr>
                          <w:b/>
                          <w:bCs/>
                          <w:noProof/>
                          <w:color w:val="000080"/>
                        </w:rPr>
                        <w:t xml:space="preserve">new </w:t>
                      </w:r>
                      <w:r w:rsidRPr="007B3BEB">
                        <w:rPr>
                          <w:noProof/>
                          <w:color w:val="000000"/>
                        </w:rPr>
                        <w:t>ECSCallback</w:t>
                      </w:r>
                      <w:r>
                        <w:rPr>
                          <w:noProof/>
                          <w:color w:val="000000"/>
                        </w:rPr>
                        <w:t>&lt;List</w:t>
                      </w:r>
                      <w:r w:rsidRPr="007B3BEB">
                        <w:rPr>
                          <w:noProof/>
                          <w:color w:val="000000"/>
                        </w:rPr>
                        <w:t>&lt;ECSProduct</w:t>
                      </w:r>
                      <w:r>
                        <w:rPr>
                          <w:noProof/>
                          <w:color w:val="000000"/>
                        </w:rPr>
                        <w:t>&gt;</w:t>
                      </w:r>
                      <w:r w:rsidRPr="007B3BEB">
                        <w:rPr>
                          <w:noProof/>
                          <w:color w:val="000000"/>
                        </w:rPr>
                        <w: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Pr>
                          <w:noProof/>
                          <w:color w:val="000000"/>
                        </w:rPr>
                        <w:t>List&lt;</w:t>
                      </w:r>
                      <w:r w:rsidRPr="007B3BEB">
                        <w:rPr>
                          <w:noProof/>
                          <w:color w:val="000000"/>
                        </w:rPr>
                        <w:t>ECSProduct</w:t>
                      </w:r>
                      <w:r>
                        <w:rPr>
                          <w:noProof/>
                          <w:color w:val="000000"/>
                        </w:rPr>
                        <w:t xml:space="preserve">&gt; </w:t>
                      </w:r>
                      <w:r w:rsidRPr="007B3BEB">
                        <w:rPr>
                          <w:noProof/>
                          <w:color w:val="000000"/>
                        </w:rPr>
                        <w:t>result) {</w:t>
                      </w:r>
                      <w:r w:rsidRPr="007B3BEB">
                        <w:rPr>
                          <w:noProof/>
                          <w:color w:val="000000"/>
                        </w:rPr>
                        <w:br/>
                        <w:t xml:space="preserve">                </w:t>
                      </w:r>
                    </w:p>
                    <w:p w14:paraId="3F0347AF" w14:textId="2E71A723" w:rsidR="00D32F8F" w:rsidRDefault="00D32F8F" w:rsidP="00033C39">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20A8D681" w14:textId="77777777" w:rsidR="00D32F8F" w:rsidRDefault="00D32F8F" w:rsidP="00D77378">
                      <w:pPr>
                        <w:pStyle w:val="HTMLPreformatted"/>
                        <w:rPr>
                          <w:noProof/>
                          <w:color w:val="808000"/>
                        </w:rPr>
                      </w:pPr>
                    </w:p>
                    <w:p w14:paraId="7ACDABF1" w14:textId="5CAEFA67" w:rsidR="00D32F8F" w:rsidRPr="007B3BEB" w:rsidRDefault="00D32F8F" w:rsidP="00033C39">
                      <w:pPr>
                        <w:pStyle w:val="HTMLPreformatted"/>
                        <w:rPr>
                          <w:noProof/>
                          <w:color w:val="000000"/>
                          <w:sz w:val="18"/>
                          <w:szCs w:val="18"/>
                        </w:rPr>
                      </w:pPr>
                    </w:p>
                    <w:p w14:paraId="3F4A3A22" w14:textId="77777777" w:rsidR="00D32F8F" w:rsidRDefault="00D32F8F" w:rsidP="00D77378"/>
                  </w:txbxContent>
                </v:textbox>
                <w10:anchorlock/>
              </v:shape>
            </w:pict>
          </mc:Fallback>
        </mc:AlternateContent>
      </w:r>
    </w:p>
    <w:p w14:paraId="5FE248F8" w14:textId="77777777" w:rsidR="0044647E" w:rsidRDefault="0044647E" w:rsidP="0044647E">
      <w:pPr>
        <w:pStyle w:val="Heading2"/>
        <w:rPr>
          <w:rFonts w:ascii="Times" w:hAnsi="Times" w:cs="Arial"/>
          <w:color w:val="1F497D" w:themeColor="text2"/>
          <w:sz w:val="28"/>
          <w:szCs w:val="28"/>
        </w:rPr>
      </w:pPr>
      <w:bookmarkStart w:id="64" w:name="_Toc20154695"/>
      <w:r>
        <w:rPr>
          <w:rFonts w:ascii="Times" w:hAnsi="Times" w:cs="Arial"/>
          <w:color w:val="1F497D" w:themeColor="text2"/>
          <w:sz w:val="28"/>
          <w:szCs w:val="28"/>
        </w:rPr>
        <w:t>Errors</w:t>
      </w:r>
      <w:bookmarkEnd w:id="64"/>
    </w:p>
    <w:p w14:paraId="07164EEE" w14:textId="77777777" w:rsidR="0044647E" w:rsidRPr="00A36716" w:rsidRDefault="0044647E" w:rsidP="0044647E">
      <w:pPr>
        <w:pStyle w:val="BodyTextIndent"/>
        <w:ind w:firstLine="360"/>
      </w:pPr>
      <w:r>
        <w:rPr>
          <w:rFonts w:ascii="Times" w:hAnsi="Times"/>
          <w:sz w:val="28"/>
          <w:szCs w:val="28"/>
        </w:rPr>
        <w:t>Client Errors</w:t>
      </w:r>
    </w:p>
    <w:p w14:paraId="7DDEA519" w14:textId="75FE72AB" w:rsidR="0044647E" w:rsidRPr="00DC6215" w:rsidRDefault="0044647E" w:rsidP="0044647E">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w:t>
      </w:r>
      <w:r w:rsidR="00866139">
        <w:rPr>
          <w:rFonts w:ascii="Times" w:hAnsi="Times"/>
          <w:color w:val="595959" w:themeColor="text1" w:themeTint="A6"/>
          <w:sz w:val="24"/>
          <w:szCs w:val="24"/>
        </w:rPr>
        <w:t xml:space="preserve">occurs when locale is null, </w:t>
      </w:r>
      <w:r>
        <w:rPr>
          <w:rFonts w:ascii="Times" w:hAnsi="Times"/>
          <w:color w:val="595959" w:themeColor="text1" w:themeTint="A6"/>
          <w:sz w:val="24"/>
          <w:szCs w:val="24"/>
        </w:rPr>
        <w:t xml:space="preserve">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3CE0E0A0" w14:textId="3E2C27BD" w:rsidR="0044647E" w:rsidRPr="00AA71A8" w:rsidRDefault="0044647E" w:rsidP="0044647E">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ECSCtnNotProvided (Please provide the CTN) – occurs when ctn or not provided or invalid ctn is entered</w:t>
      </w:r>
    </w:p>
    <w:p w14:paraId="1A162FC5" w14:textId="77777777" w:rsidR="0044647E" w:rsidRDefault="0044647E" w:rsidP="0044647E">
      <w:pPr>
        <w:pStyle w:val="BodyTextIndent"/>
        <w:ind w:firstLine="360"/>
        <w:rPr>
          <w:rFonts w:ascii="Times" w:hAnsi="Times"/>
          <w:sz w:val="28"/>
          <w:szCs w:val="28"/>
        </w:rPr>
      </w:pPr>
      <w:r>
        <w:rPr>
          <w:rFonts w:ascii="Times" w:hAnsi="Times"/>
          <w:sz w:val="28"/>
          <w:szCs w:val="28"/>
        </w:rPr>
        <w:lastRenderedPageBreak/>
        <w:t>Server Errors</w:t>
      </w:r>
    </w:p>
    <w:p w14:paraId="603363A5" w14:textId="6111615F" w:rsidR="0044647E" w:rsidRPr="007F5091" w:rsidRDefault="0044647E" w:rsidP="0044647E">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NoSuchElementError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An error occurred while fetching the data from the server</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 xml:space="preserve"> Please re-login) </w:t>
      </w:r>
    </w:p>
    <w:p w14:paraId="42084A79" w14:textId="77777777" w:rsidR="0044647E" w:rsidRPr="008B3D79" w:rsidRDefault="0044647E" w:rsidP="00DA2774">
      <w:pPr>
        <w:pStyle w:val="HTMLPreformatted"/>
        <w:shd w:val="clear" w:color="auto" w:fill="FFFFFF"/>
        <w:ind w:left="360"/>
        <w:rPr>
          <w:color w:val="595959" w:themeColor="text1" w:themeTint="A6"/>
          <w:sz w:val="22"/>
          <w:szCs w:val="22"/>
        </w:rPr>
      </w:pPr>
    </w:p>
    <w:p w14:paraId="2463696D" w14:textId="6E35BC9E" w:rsidR="0044647E" w:rsidRPr="00C81F9D" w:rsidRDefault="0044647E" w:rsidP="00D77378">
      <w:pPr>
        <w:pStyle w:val="BodyTextIndent"/>
        <w:rPr>
          <w:rFonts w:ascii="Times" w:hAnsi="Times"/>
        </w:rPr>
        <w:sectPr w:rsidR="0044647E" w:rsidRPr="00C81F9D" w:rsidSect="00120A0B">
          <w:pgSz w:w="11909" w:h="16834" w:code="9"/>
          <w:pgMar w:top="1701" w:right="936" w:bottom="1276" w:left="851" w:header="567" w:footer="448" w:gutter="0"/>
          <w:cols w:space="720"/>
          <w:titlePg/>
          <w:docGrid w:linePitch="272"/>
        </w:sectPr>
      </w:pPr>
    </w:p>
    <w:p w14:paraId="60D4A2F0" w14:textId="354267DB" w:rsidR="00162E1C" w:rsidRPr="007D31BB" w:rsidRDefault="00162E1C" w:rsidP="00162E1C">
      <w:pPr>
        <w:pStyle w:val="Heading1"/>
        <w:rPr>
          <w:rFonts w:ascii="Times" w:hAnsi="Times" w:cs="Arial"/>
          <w:b/>
          <w:bCs/>
        </w:rPr>
      </w:pPr>
      <w:bookmarkStart w:id="65" w:name="_Toc20154696"/>
      <w:r>
        <w:rPr>
          <w:rFonts w:ascii="Times" w:hAnsi="Times" w:cs="Arial"/>
          <w:b/>
          <w:bCs/>
        </w:rPr>
        <w:lastRenderedPageBreak/>
        <w:t xml:space="preserve">Fetch </w:t>
      </w:r>
      <w:r w:rsidRPr="007D31BB">
        <w:rPr>
          <w:rFonts w:ascii="Times" w:hAnsi="Times" w:cs="Arial"/>
          <w:b/>
          <w:bCs/>
        </w:rPr>
        <w:t xml:space="preserve">Product </w:t>
      </w:r>
      <w:r w:rsidR="008E46A9">
        <w:rPr>
          <w:rFonts w:ascii="Times" w:hAnsi="Times" w:cs="Arial"/>
          <w:b/>
          <w:bCs/>
        </w:rPr>
        <w:t>Details</w:t>
      </w:r>
      <w:bookmarkEnd w:id="65"/>
      <w:r>
        <w:rPr>
          <w:rFonts w:ascii="Times" w:hAnsi="Times" w:cs="Arial"/>
          <w:b/>
          <w:bCs/>
        </w:rPr>
        <w:t xml:space="preserve"> </w:t>
      </w:r>
    </w:p>
    <w:p w14:paraId="0C961397" w14:textId="22BD9930" w:rsidR="00CE464D" w:rsidRDefault="00162E1C" w:rsidP="00CE464D">
      <w:pPr>
        <w:rPr>
          <w:rFonts w:ascii="Times" w:hAnsi="Times" w:cs="Arial"/>
          <w:sz w:val="24"/>
          <w:szCs w:val="24"/>
        </w:rPr>
      </w:pPr>
      <w:r w:rsidRPr="008376B6">
        <w:rPr>
          <w:rFonts w:ascii="Times" w:hAnsi="Times" w:cs="Arial"/>
          <w:sz w:val="24"/>
          <w:szCs w:val="24"/>
        </w:rPr>
        <w:t xml:space="preserve">This method </w:t>
      </w:r>
      <w:r w:rsidR="00CE464D" w:rsidRPr="008376B6">
        <w:rPr>
          <w:rFonts w:ascii="Times" w:hAnsi="Times" w:cs="Arial"/>
          <w:sz w:val="24"/>
          <w:szCs w:val="24"/>
        </w:rPr>
        <w:t xml:space="preserve">is used to </w:t>
      </w:r>
      <w:r w:rsidR="00CE464D">
        <w:rPr>
          <w:rFonts w:ascii="Times" w:hAnsi="Times" w:cs="Arial"/>
          <w:sz w:val="24"/>
          <w:szCs w:val="24"/>
        </w:rPr>
        <w:t>fetch product details containing assets and disclaimer for the specific product from PRX server.</w:t>
      </w:r>
    </w:p>
    <w:p w14:paraId="40586B2D" w14:textId="73490C11" w:rsidR="00594EB1" w:rsidRPr="00861B4F" w:rsidRDefault="00594EB1" w:rsidP="00594EB1">
      <w:pPr>
        <w:pStyle w:val="Heading2"/>
        <w:rPr>
          <w:rFonts w:ascii="Times" w:hAnsi="Times" w:cs="Arial"/>
          <w:color w:val="1F497D" w:themeColor="text2"/>
          <w:sz w:val="28"/>
          <w:szCs w:val="28"/>
        </w:rPr>
      </w:pPr>
      <w:bookmarkStart w:id="66" w:name="_Toc20154697"/>
      <w:r w:rsidRPr="00861B4F">
        <w:rPr>
          <w:rFonts w:ascii="Times" w:hAnsi="Times" w:cs="Arial"/>
          <w:color w:val="1F497D" w:themeColor="text2"/>
          <w:sz w:val="28"/>
          <w:szCs w:val="28"/>
        </w:rPr>
        <w:t>ECSServiceProvider</w:t>
      </w:r>
      <w:bookmarkEnd w:id="66"/>
      <w:r w:rsidR="003979DD">
        <w:rPr>
          <w:rFonts w:ascii="Times" w:hAnsi="Times" w:cs="Arial"/>
          <w:color w:val="1F497D" w:themeColor="text2"/>
          <w:sz w:val="28"/>
          <w:szCs w:val="28"/>
        </w:rPr>
        <w:tab/>
      </w:r>
      <w:r w:rsidR="003979DD">
        <w:rPr>
          <w:rFonts w:ascii="Times" w:hAnsi="Times" w:cs="Arial"/>
          <w:color w:val="1F497D" w:themeColor="text2"/>
          <w:sz w:val="28"/>
          <w:szCs w:val="28"/>
        </w:rPr>
        <w:tab/>
      </w:r>
      <w:r w:rsidR="003979DD">
        <w:rPr>
          <w:rFonts w:ascii="Times" w:hAnsi="Times" w:cs="Arial"/>
          <w:color w:val="1F497D" w:themeColor="text2"/>
          <w:sz w:val="28"/>
          <w:szCs w:val="28"/>
        </w:rPr>
        <w:tab/>
      </w:r>
      <w:r w:rsidR="003979DD">
        <w:rPr>
          <w:rFonts w:ascii="Times" w:hAnsi="Times" w:cs="Arial"/>
          <w:color w:val="1F497D" w:themeColor="text2"/>
          <w:sz w:val="28"/>
          <w:szCs w:val="28"/>
        </w:rPr>
        <w:tab/>
      </w:r>
      <w:r w:rsidR="003979DD">
        <w:rPr>
          <w:rFonts w:ascii="Times" w:hAnsi="Times" w:cs="Arial"/>
          <w:color w:val="1F497D" w:themeColor="text2"/>
          <w:sz w:val="28"/>
          <w:szCs w:val="28"/>
        </w:rPr>
        <w:tab/>
      </w:r>
    </w:p>
    <w:p w14:paraId="26C35791" w14:textId="5AF7F0FB" w:rsidR="003979DD" w:rsidRPr="003979DD" w:rsidRDefault="00162E1C" w:rsidP="003979DD">
      <w:pPr>
        <w:rPr>
          <w:rFonts w:ascii="Times" w:hAnsi="Times"/>
        </w:rPr>
      </w:pPr>
      <w:r w:rsidRPr="00C81F9D">
        <w:rPr>
          <w:rFonts w:ascii="Times" w:hAnsi="Times"/>
          <w:noProof/>
        </w:rPr>
        <mc:AlternateContent>
          <mc:Choice Requires="wps">
            <w:drawing>
              <wp:inline distT="0" distB="0" distL="0" distR="0" wp14:anchorId="796C7DA4" wp14:editId="680F4624">
                <wp:extent cx="6490447" cy="621323"/>
                <wp:effectExtent l="0" t="0" r="1206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447" cy="621323"/>
                        </a:xfrm>
                        <a:prstGeom prst="rect">
                          <a:avLst/>
                        </a:prstGeom>
                        <a:solidFill>
                          <a:schemeClr val="bg1">
                            <a:lumMod val="95000"/>
                          </a:schemeClr>
                        </a:solidFill>
                        <a:ln w="3175">
                          <a:solidFill>
                            <a:srgbClr val="000000"/>
                          </a:solidFill>
                          <a:miter lim="800000"/>
                          <a:headEnd/>
                          <a:tailEnd/>
                        </a:ln>
                      </wps:spPr>
                      <wps:txbx>
                        <w:txbxContent>
                          <w:p w14:paraId="56119805" w14:textId="77777777" w:rsidR="00D32F8F" w:rsidRDefault="00D32F8F" w:rsidP="002B68CB">
                            <w:pPr>
                              <w:pStyle w:val="HTMLPreformatted"/>
                              <w:rPr>
                                <w:rFonts w:ascii="Menlo" w:hAnsi="Menlo" w:cs="Menlo"/>
                                <w:b/>
                                <w:bCs/>
                                <w:color w:val="000080"/>
                                <w:sz w:val="18"/>
                                <w:szCs w:val="18"/>
                              </w:rPr>
                            </w:pPr>
                          </w:p>
                          <w:p w14:paraId="161C300A" w14:textId="2F5B2119" w:rsidR="00D32F8F" w:rsidRPr="002B68CB" w:rsidRDefault="00D32F8F" w:rsidP="002B68CB">
                            <w:pPr>
                              <w:pStyle w:val="HTMLPreformatted"/>
                              <w:rPr>
                                <w:color w:val="000000"/>
                              </w:rPr>
                            </w:pPr>
                            <w:r w:rsidRPr="002B68CB">
                              <w:rPr>
                                <w:b/>
                                <w:bCs/>
                                <w:color w:val="000080"/>
                              </w:rPr>
                              <w:t xml:space="preserve">void </w:t>
                            </w:r>
                            <w:r w:rsidRPr="002B68CB">
                              <w:rPr>
                                <w:color w:val="000000"/>
                              </w:rPr>
                              <w:t>fetchProductDetails(ECSProduct product, ECSCallback&lt;ECSProduct,Exception&gt; ecsCallback);</w:t>
                            </w:r>
                          </w:p>
                        </w:txbxContent>
                      </wps:txbx>
                      <wps:bodyPr rot="0" vert="horz" wrap="square" lIns="91440" tIns="45720" rIns="91440" bIns="45720" anchor="t" anchorCtr="0">
                        <a:noAutofit/>
                      </wps:bodyPr>
                    </wps:wsp>
                  </a:graphicData>
                </a:graphic>
              </wp:inline>
            </w:drawing>
          </mc:Choice>
          <mc:Fallback>
            <w:pict>
              <v:shape w14:anchorId="796C7DA4" id="_x0000_s1044" type="#_x0000_t202" style="width:511.05pt;height: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" fillcolor="#f2f2f2 [3052]" strokeweight=".25pt">
                <v:textbox>
                  <w:txbxContent>
                    <w:p w14:paraId="56119805" w14:textId="77777777" w:rsidR="00D32F8F" w:rsidRDefault="00D32F8F" w:rsidP="002B68CB">
                      <w:pPr>
                        <w:pStyle w:val="HTMLPreformatted"/>
                        <w:rPr>
                          <w:rFonts w:ascii="Menlo" w:hAnsi="Menlo" w:cs="Menlo"/>
                          <w:b/>
                          <w:bCs/>
                          <w:color w:val="000080"/>
                          <w:sz w:val="18"/>
                          <w:szCs w:val="18"/>
                        </w:rPr>
                      </w:pPr>
                    </w:p>
                    <w:p w14:paraId="161C300A" w14:textId="2F5B2119" w:rsidR="00D32F8F" w:rsidRPr="002B68CB" w:rsidRDefault="00D32F8F" w:rsidP="002B68CB">
                      <w:pPr>
                        <w:pStyle w:val="HTMLPreformatted"/>
                        <w:rPr>
                          <w:color w:val="000000"/>
                        </w:rPr>
                      </w:pPr>
                      <w:r w:rsidRPr="002B68CB">
                        <w:rPr>
                          <w:b/>
                          <w:bCs/>
                          <w:color w:val="000080"/>
                        </w:rPr>
                        <w:t xml:space="preserve">void </w:t>
                      </w:r>
                      <w:r w:rsidRPr="002B68CB">
                        <w:rPr>
                          <w:color w:val="000000"/>
                        </w:rPr>
                        <w:t>fetchProductDetails(ECSProduct product, ECSCallback&lt;ECSProduct,Exception&gt; ecsCallback);</w:t>
                      </w:r>
                    </w:p>
                  </w:txbxContent>
                </v:textbox>
                <w10:anchorlock/>
              </v:shape>
            </w:pict>
          </mc:Fallback>
        </mc:AlternateContent>
      </w:r>
      <w:r w:rsidR="003979DD">
        <w:rPr>
          <w:rFonts w:ascii="Times" w:hAnsi="Times"/>
        </w:rPr>
        <w:t xml:space="preserve">    </w:t>
      </w:r>
      <w:r>
        <w:rPr>
          <w:rFonts w:ascii="Times" w:hAnsi="Times"/>
          <w:szCs w:val="24"/>
        </w:rPr>
        <w:t xml:space="preserve">    </w:t>
      </w:r>
    </w:p>
    <w:p w14:paraId="509AD7BB" w14:textId="723E16C3" w:rsidR="00162E1C" w:rsidRPr="00C81F9D" w:rsidRDefault="00162E1C" w:rsidP="00162E1C">
      <w:pPr>
        <w:pStyle w:val="Heading2"/>
        <w:numPr>
          <w:ilvl w:val="0"/>
          <w:numId w:val="0"/>
        </w:numPr>
        <w:ind w:left="576" w:hanging="576"/>
        <w:rPr>
          <w:rFonts w:ascii="Times" w:hAnsi="Times" w:cs="Arial"/>
          <w:szCs w:val="24"/>
        </w:rPr>
      </w:pPr>
      <w:r w:rsidRPr="00C81F9D">
        <w:rPr>
          <w:rFonts w:ascii="Times" w:hAnsi="Times" w:cs="Arial"/>
          <w:sz w:val="28"/>
          <w:szCs w:val="28"/>
        </w:rPr>
        <w:t xml:space="preserve"> </w:t>
      </w:r>
      <w:r w:rsidR="006100D8">
        <w:rPr>
          <w:rFonts w:ascii="Times" w:hAnsi="Times" w:cs="Arial"/>
          <w:sz w:val="28"/>
          <w:szCs w:val="28"/>
        </w:rPr>
        <w:tab/>
      </w:r>
      <w:bookmarkStart w:id="67" w:name="_Toc20154698"/>
      <w:r>
        <w:rPr>
          <w:rFonts w:ascii="Times" w:hAnsi="Times" w:cs="Arial"/>
          <w:sz w:val="28"/>
          <w:szCs w:val="28"/>
        </w:rPr>
        <w:t>Parameters</w:t>
      </w:r>
      <w:bookmarkEnd w:id="67"/>
    </w:p>
    <w:p w14:paraId="4613D734" w14:textId="77777777" w:rsidR="003979DD" w:rsidRDefault="00594EB1" w:rsidP="00162E1C">
      <w:pPr>
        <w:pStyle w:val="NoSpacing"/>
        <w:numPr>
          <w:ilvl w:val="0"/>
          <w:numId w:val="38"/>
        </w:numPr>
        <w:rPr>
          <w:rFonts w:ascii="Times" w:hAnsi="Times" w:cs="Arial"/>
          <w:sz w:val="24"/>
          <w:szCs w:val="24"/>
          <w:lang w:val="en-AU"/>
        </w:rPr>
      </w:pPr>
      <w:r>
        <w:rPr>
          <w:rFonts w:ascii="Times" w:hAnsi="Times" w:cs="Arial"/>
          <w:sz w:val="24"/>
          <w:szCs w:val="24"/>
          <w:lang w:val="en-AU"/>
        </w:rPr>
        <w:t>product</w:t>
      </w:r>
      <w:r w:rsidR="00162E1C" w:rsidRPr="00C81F9D">
        <w:rPr>
          <w:rFonts w:ascii="Times" w:hAnsi="Times" w:cs="Arial"/>
          <w:sz w:val="24"/>
          <w:szCs w:val="24"/>
          <w:lang w:val="en-AU"/>
        </w:rPr>
        <w:t xml:space="preserve"> – refer to the </w:t>
      </w:r>
      <w:r w:rsidR="005E2202">
        <w:rPr>
          <w:rFonts w:ascii="Times" w:hAnsi="Times" w:cs="Arial"/>
          <w:sz w:val="24"/>
          <w:szCs w:val="24"/>
          <w:lang w:val="en-AU"/>
        </w:rPr>
        <w:t xml:space="preserve">object of class ECSProduct for which </w:t>
      </w:r>
    </w:p>
    <w:p w14:paraId="5F530E41" w14:textId="2547945F" w:rsidR="00162E1C" w:rsidRPr="00C81F9D" w:rsidRDefault="005E2202" w:rsidP="003979DD">
      <w:pPr>
        <w:pStyle w:val="NoSpacing"/>
        <w:ind w:left="720"/>
        <w:rPr>
          <w:rFonts w:ascii="Times" w:hAnsi="Times" w:cs="Arial"/>
          <w:sz w:val="24"/>
          <w:szCs w:val="24"/>
          <w:lang w:val="en-AU"/>
        </w:rPr>
      </w:pPr>
      <w:r>
        <w:rPr>
          <w:rFonts w:ascii="Times" w:hAnsi="Times" w:cs="Arial"/>
          <w:sz w:val="24"/>
          <w:szCs w:val="24"/>
          <w:lang w:val="en-AU"/>
        </w:rPr>
        <w:t>detail needs to be fetched</w:t>
      </w:r>
    </w:p>
    <w:p w14:paraId="1056ADFB" w14:textId="3BBF5BDD" w:rsidR="00162E1C" w:rsidRPr="00AC5226" w:rsidRDefault="00162E1C" w:rsidP="00AC5226">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sidR="002B68CB">
        <w:rPr>
          <w:rFonts w:ascii="Times" w:hAnsi="Times" w:cs="Arial"/>
          <w:sz w:val="24"/>
          <w:szCs w:val="24"/>
          <w:lang w:val="en-AU"/>
        </w:rPr>
        <w:t>cs</w:t>
      </w:r>
      <w:r w:rsidRPr="00C81F9D">
        <w:rPr>
          <w:rFonts w:ascii="Times" w:hAnsi="Times" w:cs="Arial"/>
          <w:sz w:val="24"/>
          <w:szCs w:val="24"/>
          <w:lang w:val="en-AU"/>
        </w:rPr>
        <w:t xml:space="preserve">Callback – </w:t>
      </w:r>
      <w:r w:rsidR="008A1C14">
        <w:rPr>
          <w:rFonts w:ascii="Times" w:hAnsi="Times" w:cs="Arial"/>
          <w:sz w:val="24"/>
          <w:szCs w:val="24"/>
          <w:lang w:val="en-AU"/>
        </w:rPr>
        <w:t>instance of ECSC</w:t>
      </w:r>
      <w:r w:rsidRPr="00C81F9D">
        <w:rPr>
          <w:rFonts w:ascii="Times" w:hAnsi="Times" w:cs="Arial"/>
          <w:sz w:val="24"/>
          <w:szCs w:val="24"/>
          <w:lang w:val="en-AU"/>
        </w:rPr>
        <w:t xml:space="preserve">allback </w:t>
      </w:r>
      <w:r w:rsidR="008A1C14">
        <w:rPr>
          <w:rFonts w:ascii="Times" w:hAnsi="Times" w:cs="Arial"/>
          <w:sz w:val="24"/>
          <w:szCs w:val="24"/>
          <w:lang w:val="en-AU"/>
        </w:rPr>
        <w:t>of type</w:t>
      </w:r>
      <w:r w:rsidRPr="00C81F9D">
        <w:rPr>
          <w:rFonts w:ascii="Times" w:hAnsi="Times" w:cs="Arial"/>
          <w:sz w:val="24"/>
          <w:szCs w:val="24"/>
          <w:lang w:val="en-AU"/>
        </w:rPr>
        <w:t xml:space="preserve"> ECSProduct </w:t>
      </w:r>
      <w:r w:rsidR="00AC5226">
        <w:rPr>
          <w:rFonts w:ascii="Times" w:hAnsi="Times" w:cs="Arial"/>
          <w:sz w:val="24"/>
          <w:szCs w:val="24"/>
          <w:lang w:val="en-AU"/>
        </w:rPr>
        <w:t>and Exception</w:t>
      </w:r>
    </w:p>
    <w:p w14:paraId="685D2BE8" w14:textId="77777777" w:rsidR="00162E1C" w:rsidRPr="00C81F9D" w:rsidRDefault="00162E1C" w:rsidP="00162E1C">
      <w:pPr>
        <w:pStyle w:val="NoSpacing"/>
        <w:ind w:left="720"/>
        <w:rPr>
          <w:rFonts w:ascii="Times" w:hAnsi="Times" w:cs="Arial"/>
          <w:sz w:val="24"/>
          <w:szCs w:val="24"/>
          <w:lang w:val="en-AU"/>
        </w:rPr>
      </w:pPr>
    </w:p>
    <w:p w14:paraId="596A462F" w14:textId="77777777" w:rsidR="00162E1C" w:rsidRPr="00C81F9D" w:rsidRDefault="00162E1C" w:rsidP="00162E1C">
      <w:pPr>
        <w:pStyle w:val="Heading2"/>
        <w:numPr>
          <w:ilvl w:val="0"/>
          <w:numId w:val="0"/>
        </w:numPr>
        <w:ind w:left="576"/>
        <w:rPr>
          <w:rFonts w:ascii="Times" w:hAnsi="Times" w:cs="Arial"/>
          <w:sz w:val="28"/>
          <w:szCs w:val="28"/>
        </w:rPr>
      </w:pPr>
      <w:bookmarkStart w:id="68" w:name="_Toc20154699"/>
      <w:r>
        <w:rPr>
          <w:rFonts w:ascii="Times" w:hAnsi="Times" w:cs="Arial"/>
          <w:sz w:val="28"/>
          <w:szCs w:val="28"/>
        </w:rPr>
        <w:t>Output</w:t>
      </w:r>
      <w:bookmarkEnd w:id="68"/>
    </w:p>
    <w:p w14:paraId="5D137049" w14:textId="03BFA20E" w:rsidR="00162E1C" w:rsidRPr="00C81F9D" w:rsidRDefault="00162E1C" w:rsidP="00162E1C">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sidR="0091543A">
        <w:rPr>
          <w:rFonts w:ascii="Times" w:hAnsi="Times" w:cs="Arial"/>
          <w:sz w:val="24"/>
          <w:szCs w:val="24"/>
          <w:lang w:val="en-AU"/>
        </w:rPr>
        <w:t xml:space="preserve"> ECSP</w:t>
      </w:r>
      <w:r w:rsidRPr="00C81F9D">
        <w:rPr>
          <w:rFonts w:ascii="Times" w:hAnsi="Times" w:cs="Arial"/>
          <w:sz w:val="24"/>
          <w:szCs w:val="24"/>
          <w:lang w:val="en-AU"/>
        </w:rPr>
        <w:t>roduct</w:t>
      </w:r>
      <w:r w:rsidR="0091543A">
        <w:rPr>
          <w:rFonts w:ascii="Times" w:hAnsi="Times" w:cs="Arial"/>
          <w:sz w:val="24"/>
          <w:szCs w:val="24"/>
          <w:lang w:val="en-AU"/>
        </w:rPr>
        <w:t xml:space="preserve"> object</w:t>
      </w:r>
      <w:r w:rsidRPr="00C81F9D">
        <w:rPr>
          <w:rFonts w:ascii="Times" w:hAnsi="Times" w:cs="Arial"/>
          <w:sz w:val="24"/>
          <w:szCs w:val="24"/>
          <w:lang w:val="en-AU"/>
        </w:rPr>
        <w:t xml:space="preserve"> having </w:t>
      </w:r>
      <w:r w:rsidR="0091543A">
        <w:rPr>
          <w:rFonts w:ascii="Times" w:hAnsi="Times" w:cs="Arial"/>
          <w:sz w:val="24"/>
          <w:szCs w:val="24"/>
          <w:lang w:val="en-AU"/>
        </w:rPr>
        <w:t>assets and disclaimer</w:t>
      </w:r>
      <w:r w:rsidRPr="00C81F9D">
        <w:rPr>
          <w:rFonts w:ascii="Times" w:hAnsi="Times" w:cs="Arial"/>
          <w:sz w:val="24"/>
          <w:szCs w:val="24"/>
          <w:lang w:val="en-AU"/>
        </w:rPr>
        <w:t xml:space="preserve"> data fetched from PRX</w:t>
      </w:r>
      <w:r w:rsidR="0091543A">
        <w:rPr>
          <w:rFonts w:ascii="Times" w:hAnsi="Times" w:cs="Arial"/>
          <w:sz w:val="24"/>
          <w:szCs w:val="24"/>
          <w:lang w:val="en-AU"/>
        </w:rPr>
        <w:t xml:space="preserve"> server.</w:t>
      </w:r>
    </w:p>
    <w:p w14:paraId="4DC779FC" w14:textId="53B2947A" w:rsidR="00162E1C" w:rsidRDefault="00162E1C" w:rsidP="00162E1C">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04F6EE8E" w14:textId="77777777" w:rsidR="00594EB1" w:rsidRDefault="00594EB1" w:rsidP="00594EB1">
      <w:pPr>
        <w:pStyle w:val="NoSpacing"/>
        <w:ind w:left="720"/>
        <w:rPr>
          <w:rFonts w:ascii="Times" w:hAnsi="Times" w:cs="Arial"/>
          <w:sz w:val="24"/>
          <w:szCs w:val="24"/>
          <w:lang w:val="en-AU"/>
        </w:rPr>
      </w:pPr>
    </w:p>
    <w:p w14:paraId="78F417B6" w14:textId="77777777" w:rsidR="00594EB1" w:rsidRPr="00861B4F" w:rsidRDefault="00594EB1" w:rsidP="00594EB1">
      <w:pPr>
        <w:pStyle w:val="Heading2"/>
        <w:rPr>
          <w:rFonts w:ascii="Times" w:hAnsi="Times" w:cs="Arial"/>
          <w:color w:val="1F497D" w:themeColor="text2"/>
          <w:sz w:val="28"/>
          <w:szCs w:val="28"/>
        </w:rPr>
      </w:pPr>
      <w:bookmarkStart w:id="69" w:name="_Toc20154700"/>
      <w:r w:rsidRPr="00861B4F">
        <w:rPr>
          <w:rFonts w:ascii="Times" w:hAnsi="Times" w:cs="Arial"/>
          <w:color w:val="1F497D" w:themeColor="text2"/>
          <w:sz w:val="28"/>
          <w:szCs w:val="28"/>
        </w:rPr>
        <w:t>Sample</w:t>
      </w:r>
      <w:bookmarkEnd w:id="69"/>
    </w:p>
    <w:p w14:paraId="4C00EE62" w14:textId="37EABE6F" w:rsidR="00162E1C" w:rsidRDefault="00162E1C" w:rsidP="00162E1C">
      <w:pPr>
        <w:pStyle w:val="BodyTextIndent"/>
        <w:rPr>
          <w:rFonts w:ascii="Times" w:hAnsi="Times"/>
        </w:rPr>
      </w:pPr>
      <w:r w:rsidRPr="00C81F9D">
        <w:rPr>
          <w:rFonts w:ascii="Times" w:hAnsi="Times"/>
          <w:noProof/>
        </w:rPr>
        <mc:AlternateContent>
          <mc:Choice Requires="wps">
            <w:drawing>
              <wp:inline distT="0" distB="0" distL="0" distR="0" wp14:anchorId="3CC13A56" wp14:editId="09695A56">
                <wp:extent cx="6565900" cy="2463800"/>
                <wp:effectExtent l="0" t="0" r="12700" b="1270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463800"/>
                        </a:xfrm>
                        <a:prstGeom prst="rect">
                          <a:avLst/>
                        </a:prstGeom>
                        <a:solidFill>
                          <a:schemeClr val="bg1">
                            <a:lumMod val="95000"/>
                          </a:schemeClr>
                        </a:solidFill>
                        <a:ln w="3175">
                          <a:solidFill>
                            <a:srgbClr val="000000"/>
                          </a:solidFill>
                          <a:miter lim="800000"/>
                          <a:headEnd/>
                          <a:tailEnd/>
                        </a:ln>
                      </wps:spPr>
                      <wps:txbx>
                        <w:txbxContent>
                          <w:p w14:paraId="3B7B0507" w14:textId="77777777" w:rsidR="00D32F8F" w:rsidRDefault="00D32F8F" w:rsidP="00614AAF">
                            <w:pPr>
                              <w:pStyle w:val="HTMLPreformatted"/>
                              <w:rPr>
                                <w:color w:val="000000"/>
                              </w:rPr>
                            </w:pPr>
                          </w:p>
                          <w:p w14:paraId="03DA90A1" w14:textId="6FE258DE" w:rsidR="00676B3B" w:rsidRPr="00676B3B" w:rsidRDefault="00676B3B" w:rsidP="00676B3B">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08EC9D5C" w14:textId="1F60B003" w:rsidR="00D32F8F" w:rsidRDefault="00B50C43" w:rsidP="00B50C43">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5B4D2E8B" w14:textId="77777777" w:rsidR="00B50C43" w:rsidRDefault="00B50C43" w:rsidP="00B50C43">
                            <w:pPr>
                              <w:pStyle w:val="HTMLPreformatted"/>
                              <w:rPr>
                                <w:noProof/>
                                <w:color w:val="808000"/>
                              </w:rPr>
                            </w:pPr>
                          </w:p>
                          <w:p w14:paraId="735BA549" w14:textId="31B2EA41" w:rsidR="00D32F8F" w:rsidRPr="007B3BEB" w:rsidRDefault="00D32F8F" w:rsidP="0050624D">
                            <w:pPr>
                              <w:pStyle w:val="HTMLPreformatted"/>
                              <w:rPr>
                                <w:noProof/>
                                <w:color w:val="000000"/>
                              </w:rPr>
                            </w:pPr>
                            <w:r w:rsidRPr="0019448C">
                              <w:rPr>
                                <w:color w:val="000000"/>
                              </w:rPr>
                              <w:t>ecsServices</w:t>
                            </w:r>
                            <w:r>
                              <w:rPr>
                                <w:color w:val="000000"/>
                              </w:rPr>
                              <w:t>.</w:t>
                            </w:r>
                            <w:r w:rsidRPr="002C2138">
                              <w:rPr>
                                <w:color w:val="000000"/>
                              </w:rPr>
                              <w:t>fetchProductDetails(</w:t>
                            </w:r>
                            <w:r w:rsidRPr="002C2138">
                              <w:rPr>
                                <w:b/>
                                <w:bCs/>
                                <w:color w:val="660E7A"/>
                              </w:rPr>
                              <w:t>product</w:t>
                            </w:r>
                            <w:r w:rsidRPr="002C2138">
                              <w:rPr>
                                <w:color w:val="000000"/>
                              </w:rPr>
                              <w:t xml:space="preserve">, </w:t>
                            </w:r>
                            <w:r w:rsidRPr="002C2138">
                              <w:rPr>
                                <w:b/>
                                <w:bCs/>
                                <w:color w:val="000080"/>
                              </w:rPr>
                              <w:t xml:space="preserve">new </w:t>
                            </w:r>
                            <w:r w:rsidRPr="002C2138">
                              <w:rPr>
                                <w:color w:val="000000"/>
                              </w:rPr>
                              <w:t>ECSCallback&lt;ECSProduct,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sidRPr="002C2138">
                              <w:rPr>
                                <w:color w:val="000000"/>
                              </w:rPr>
                              <w:t xml:space="preserve">ECSProduct </w:t>
                            </w:r>
                            <w:r w:rsidRPr="007B3BEB">
                              <w:rPr>
                                <w:noProof/>
                                <w:color w:val="000000"/>
                              </w:rPr>
                              <w:t>result) {</w:t>
                            </w:r>
                            <w:r w:rsidRPr="007B3BEB">
                              <w:rPr>
                                <w:noProof/>
                                <w:color w:val="000000"/>
                              </w:rPr>
                              <w:br/>
                              <w:t xml:space="preserve">                </w:t>
                            </w:r>
                          </w:p>
                          <w:p w14:paraId="1DE0CDA5" w14:textId="77777777" w:rsidR="00D32F8F" w:rsidRDefault="00D32F8F" w:rsidP="0050624D">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27851AB0" w14:textId="77777777" w:rsidR="00D32F8F" w:rsidRDefault="00D32F8F" w:rsidP="002B68CB">
                            <w:pPr>
                              <w:pStyle w:val="HTMLPreformatted"/>
                              <w:rPr>
                                <w:b/>
                                <w:bCs/>
                                <w:color w:val="000080"/>
                              </w:rPr>
                            </w:pPr>
                          </w:p>
                          <w:p w14:paraId="7C68BBE8" w14:textId="77777777" w:rsidR="00D32F8F" w:rsidRDefault="00D32F8F" w:rsidP="002B68CB">
                            <w:pPr>
                              <w:pStyle w:val="HTMLPreformatted"/>
                              <w:rPr>
                                <w:b/>
                                <w:bCs/>
                                <w:color w:val="000080"/>
                              </w:rPr>
                            </w:pPr>
                          </w:p>
                          <w:p w14:paraId="225B1B30" w14:textId="77777777" w:rsidR="00D32F8F" w:rsidRDefault="00D32F8F" w:rsidP="002B68CB">
                            <w:pPr>
                              <w:pStyle w:val="HTMLPreformatted"/>
                              <w:rPr>
                                <w:b/>
                                <w:bCs/>
                                <w:color w:val="000080"/>
                              </w:rPr>
                            </w:pPr>
                          </w:p>
                          <w:p w14:paraId="58E3D932" w14:textId="77777777" w:rsidR="00D32F8F" w:rsidRDefault="00D32F8F" w:rsidP="002B68CB">
                            <w:pPr>
                              <w:pStyle w:val="HTMLPreformatted"/>
                            </w:pPr>
                          </w:p>
                        </w:txbxContent>
                      </wps:txbx>
                      <wps:bodyPr rot="0" vert="horz" wrap="square" lIns="91440" tIns="45720" rIns="91440" bIns="45720" anchor="t" anchorCtr="0">
                        <a:noAutofit/>
                      </wps:bodyPr>
                    </wps:wsp>
                  </a:graphicData>
                </a:graphic>
              </wp:inline>
            </w:drawing>
          </mc:Choice>
          <mc:Fallback>
            <w:pict>
              <v:shape w14:anchorId="3CC13A56" id="_x0000_s1045" type="#_x0000_t202" style="width:517pt;height: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" fillcolor="#f2f2f2 [3052]" strokeweight=".25pt">
                <v:textbox>
                  <w:txbxContent>
                    <w:p w14:paraId="3B7B0507" w14:textId="77777777" w:rsidR="00D32F8F" w:rsidRDefault="00D32F8F" w:rsidP="00614AAF">
                      <w:pPr>
                        <w:pStyle w:val="HTMLPreformatted"/>
                        <w:rPr>
                          <w:color w:val="000000"/>
                        </w:rPr>
                      </w:pPr>
                    </w:p>
                    <w:p w14:paraId="03DA90A1" w14:textId="6FE258DE" w:rsidR="00676B3B" w:rsidRPr="00676B3B" w:rsidRDefault="00676B3B" w:rsidP="00676B3B">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08EC9D5C" w14:textId="1F60B003" w:rsidR="00D32F8F" w:rsidRDefault="00B50C43" w:rsidP="00B50C43">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5B4D2E8B" w14:textId="77777777" w:rsidR="00B50C43" w:rsidRDefault="00B50C43" w:rsidP="00B50C43">
                      <w:pPr>
                        <w:pStyle w:val="HTMLPreformatted"/>
                        <w:rPr>
                          <w:noProof/>
                          <w:color w:val="808000"/>
                        </w:rPr>
                      </w:pPr>
                    </w:p>
                    <w:p w14:paraId="735BA549" w14:textId="31B2EA41" w:rsidR="00D32F8F" w:rsidRPr="007B3BEB" w:rsidRDefault="00D32F8F" w:rsidP="0050624D">
                      <w:pPr>
                        <w:pStyle w:val="HTMLPreformatted"/>
                        <w:rPr>
                          <w:noProof/>
                          <w:color w:val="000000"/>
                        </w:rPr>
                      </w:pPr>
                      <w:r w:rsidRPr="0019448C">
                        <w:rPr>
                          <w:color w:val="000000"/>
                        </w:rPr>
                        <w:t>ecsServices</w:t>
                      </w:r>
                      <w:r>
                        <w:rPr>
                          <w:color w:val="000000"/>
                        </w:rPr>
                        <w:t>.</w:t>
                      </w:r>
                      <w:r w:rsidRPr="002C2138">
                        <w:rPr>
                          <w:color w:val="000000"/>
                        </w:rPr>
                        <w:t>fetchProductDetails(</w:t>
                      </w:r>
                      <w:r w:rsidRPr="002C2138">
                        <w:rPr>
                          <w:b/>
                          <w:bCs/>
                          <w:color w:val="660E7A"/>
                        </w:rPr>
                        <w:t>product</w:t>
                      </w:r>
                      <w:r w:rsidRPr="002C2138">
                        <w:rPr>
                          <w:color w:val="000000"/>
                        </w:rPr>
                        <w:t xml:space="preserve">, </w:t>
                      </w:r>
                      <w:r w:rsidRPr="002C2138">
                        <w:rPr>
                          <w:b/>
                          <w:bCs/>
                          <w:color w:val="000080"/>
                        </w:rPr>
                        <w:t xml:space="preserve">new </w:t>
                      </w:r>
                      <w:r w:rsidRPr="002C2138">
                        <w:rPr>
                          <w:color w:val="000000"/>
                        </w:rPr>
                        <w:t>ECSCallback&lt;ECSProduct,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sidRPr="002C2138">
                        <w:rPr>
                          <w:color w:val="000000"/>
                        </w:rPr>
                        <w:t xml:space="preserve">ECSProduct </w:t>
                      </w:r>
                      <w:r w:rsidRPr="007B3BEB">
                        <w:rPr>
                          <w:noProof/>
                          <w:color w:val="000000"/>
                        </w:rPr>
                        <w:t>result) {</w:t>
                      </w:r>
                      <w:r w:rsidRPr="007B3BEB">
                        <w:rPr>
                          <w:noProof/>
                          <w:color w:val="000000"/>
                        </w:rPr>
                        <w:br/>
                        <w:t xml:space="preserve">                </w:t>
                      </w:r>
                    </w:p>
                    <w:p w14:paraId="1DE0CDA5" w14:textId="77777777" w:rsidR="00D32F8F" w:rsidRDefault="00D32F8F" w:rsidP="0050624D">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27851AB0" w14:textId="77777777" w:rsidR="00D32F8F" w:rsidRDefault="00D32F8F" w:rsidP="002B68CB">
                      <w:pPr>
                        <w:pStyle w:val="HTMLPreformatted"/>
                        <w:rPr>
                          <w:b/>
                          <w:bCs/>
                          <w:color w:val="000080"/>
                        </w:rPr>
                      </w:pPr>
                    </w:p>
                    <w:p w14:paraId="7C68BBE8" w14:textId="77777777" w:rsidR="00D32F8F" w:rsidRDefault="00D32F8F" w:rsidP="002B68CB">
                      <w:pPr>
                        <w:pStyle w:val="HTMLPreformatted"/>
                        <w:rPr>
                          <w:b/>
                          <w:bCs/>
                          <w:color w:val="000080"/>
                        </w:rPr>
                      </w:pPr>
                    </w:p>
                    <w:p w14:paraId="225B1B30" w14:textId="77777777" w:rsidR="00D32F8F" w:rsidRDefault="00D32F8F" w:rsidP="002B68CB">
                      <w:pPr>
                        <w:pStyle w:val="HTMLPreformatted"/>
                        <w:rPr>
                          <w:b/>
                          <w:bCs/>
                          <w:color w:val="000080"/>
                        </w:rPr>
                      </w:pPr>
                    </w:p>
                    <w:p w14:paraId="58E3D932" w14:textId="77777777" w:rsidR="00D32F8F" w:rsidRDefault="00D32F8F" w:rsidP="002B68CB">
                      <w:pPr>
                        <w:pStyle w:val="HTMLPreformatted"/>
                      </w:pPr>
                    </w:p>
                  </w:txbxContent>
                </v:textbox>
                <w10:anchorlock/>
              </v:shape>
            </w:pict>
          </mc:Fallback>
        </mc:AlternateContent>
      </w:r>
    </w:p>
    <w:p w14:paraId="4984BC6F" w14:textId="77777777" w:rsidR="00866139" w:rsidRDefault="00866139" w:rsidP="00866139">
      <w:pPr>
        <w:pStyle w:val="Heading2"/>
        <w:rPr>
          <w:rFonts w:ascii="Times" w:hAnsi="Times" w:cs="Arial"/>
          <w:color w:val="1F497D" w:themeColor="text2"/>
          <w:sz w:val="28"/>
          <w:szCs w:val="28"/>
        </w:rPr>
      </w:pPr>
      <w:bookmarkStart w:id="70" w:name="_Toc20154701"/>
      <w:r>
        <w:rPr>
          <w:rFonts w:ascii="Times" w:hAnsi="Times" w:cs="Arial"/>
          <w:color w:val="1F497D" w:themeColor="text2"/>
          <w:sz w:val="28"/>
          <w:szCs w:val="28"/>
        </w:rPr>
        <w:t>Errors</w:t>
      </w:r>
      <w:bookmarkEnd w:id="70"/>
    </w:p>
    <w:p w14:paraId="043DCD90" w14:textId="77777777" w:rsidR="00866139" w:rsidRPr="00A36716" w:rsidRDefault="00866139" w:rsidP="00866139">
      <w:pPr>
        <w:pStyle w:val="BodyTextIndent"/>
        <w:ind w:firstLine="360"/>
      </w:pPr>
      <w:r>
        <w:rPr>
          <w:rFonts w:ascii="Times" w:hAnsi="Times"/>
          <w:sz w:val="28"/>
          <w:szCs w:val="28"/>
        </w:rPr>
        <w:t>Client Errors</w:t>
      </w:r>
    </w:p>
    <w:p w14:paraId="5203BB9E" w14:textId="77777777" w:rsidR="00866139" w:rsidRPr="00DC6215" w:rsidRDefault="00866139" w:rsidP="00866139">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74417FFA" w14:textId="77777777" w:rsidR="00866139" w:rsidRDefault="00866139" w:rsidP="00866139">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lastRenderedPageBreak/>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0FD78306" w14:textId="45438540" w:rsidR="00866139" w:rsidRPr="00866139" w:rsidRDefault="00866139" w:rsidP="00866139">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245B4A82" w14:textId="0BA4432A" w:rsidR="00866139" w:rsidRPr="008B3D79" w:rsidRDefault="00866139" w:rsidP="00866139">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 xml:space="preserve">ECSCtnNotProvided (Please provide the CTN) – occurs when ctn </w:t>
      </w:r>
      <w:r w:rsidR="00767BC8">
        <w:rPr>
          <w:rFonts w:ascii="Times" w:hAnsi="Times"/>
          <w:color w:val="595959" w:themeColor="text1" w:themeTint="A6"/>
          <w:sz w:val="24"/>
          <w:szCs w:val="24"/>
        </w:rPr>
        <w:t>is</w:t>
      </w:r>
      <w:r>
        <w:rPr>
          <w:rFonts w:ascii="Times" w:hAnsi="Times"/>
          <w:color w:val="595959" w:themeColor="text1" w:themeTint="A6"/>
          <w:sz w:val="24"/>
          <w:szCs w:val="24"/>
        </w:rPr>
        <w:t xml:space="preserve"> not provided or invalid ctn is entered</w:t>
      </w:r>
    </w:p>
    <w:p w14:paraId="5D461E43" w14:textId="77777777" w:rsidR="00866139" w:rsidRDefault="00866139" w:rsidP="00866139">
      <w:pPr>
        <w:pStyle w:val="HTMLPreformatted"/>
        <w:shd w:val="clear" w:color="auto" w:fill="FFFFFF"/>
        <w:rPr>
          <w:rFonts w:ascii="Times" w:hAnsi="Times"/>
          <w:color w:val="595959" w:themeColor="text1" w:themeTint="A6"/>
          <w:sz w:val="24"/>
          <w:szCs w:val="24"/>
        </w:rPr>
      </w:pPr>
    </w:p>
    <w:p w14:paraId="0687B385" w14:textId="1F16E25A" w:rsidR="000312B6" w:rsidRPr="009639AF" w:rsidRDefault="000312B6" w:rsidP="000312B6">
      <w:pPr>
        <w:pStyle w:val="Heading1"/>
        <w:rPr>
          <w:rFonts w:ascii="Times" w:hAnsi="Times" w:cs="Arial"/>
          <w:b/>
          <w:bCs/>
        </w:rPr>
      </w:pPr>
      <w:bookmarkStart w:id="71" w:name="_Toc20154702"/>
      <w:r>
        <w:rPr>
          <w:rFonts w:ascii="Times" w:hAnsi="Times" w:cs="Arial"/>
          <w:b/>
          <w:bCs/>
        </w:rPr>
        <w:t>Create Shopping Cart</w:t>
      </w:r>
      <w:bookmarkEnd w:id="71"/>
      <w:r>
        <w:rPr>
          <w:rFonts w:ascii="Times" w:hAnsi="Times" w:cs="Arial"/>
          <w:b/>
          <w:bCs/>
        </w:rPr>
        <w:t xml:space="preserve"> </w:t>
      </w:r>
    </w:p>
    <w:p w14:paraId="1EFE9C6E" w14:textId="7DC26A94" w:rsidR="000312B6" w:rsidRDefault="000312B6" w:rsidP="000312B6">
      <w:pPr>
        <w:rPr>
          <w:rFonts w:ascii="Times" w:hAnsi="Times" w:cs="Arial"/>
          <w:sz w:val="24"/>
          <w:szCs w:val="24"/>
        </w:rPr>
      </w:pPr>
      <w:r w:rsidRPr="008376B6">
        <w:rPr>
          <w:rFonts w:ascii="Times" w:hAnsi="Times" w:cs="Arial"/>
          <w:sz w:val="24"/>
          <w:szCs w:val="24"/>
        </w:rPr>
        <w:t xml:space="preserve">This method is used to </w:t>
      </w:r>
      <w:r w:rsidR="00AB5D0C">
        <w:rPr>
          <w:rFonts w:ascii="Times" w:hAnsi="Times" w:cs="Arial"/>
          <w:sz w:val="24"/>
          <w:szCs w:val="24"/>
        </w:rPr>
        <w:t>create the shopping cart for the user. User needs to oAuth before calling this method.</w:t>
      </w:r>
    </w:p>
    <w:p w14:paraId="28C3FAC2" w14:textId="77777777" w:rsidR="000312B6" w:rsidRPr="00861B4F" w:rsidRDefault="000312B6" w:rsidP="000312B6">
      <w:pPr>
        <w:pStyle w:val="Heading2"/>
        <w:rPr>
          <w:rFonts w:ascii="Times" w:hAnsi="Times" w:cs="Arial"/>
          <w:color w:val="1F497D" w:themeColor="text2"/>
          <w:sz w:val="28"/>
          <w:szCs w:val="28"/>
        </w:rPr>
      </w:pPr>
      <w:bookmarkStart w:id="72" w:name="_Toc20154703"/>
      <w:r w:rsidRPr="00861B4F">
        <w:rPr>
          <w:rFonts w:ascii="Times" w:hAnsi="Times" w:cs="Arial"/>
          <w:color w:val="1F497D" w:themeColor="text2"/>
          <w:sz w:val="28"/>
          <w:szCs w:val="28"/>
        </w:rPr>
        <w:t>ECSServiceProvider</w:t>
      </w:r>
      <w:bookmarkEnd w:id="72"/>
    </w:p>
    <w:p w14:paraId="0177B34E" w14:textId="77777777" w:rsidR="000312B6" w:rsidRPr="00C81F9D" w:rsidRDefault="000312B6" w:rsidP="000312B6">
      <w:pPr>
        <w:pStyle w:val="BodyTextIndent"/>
        <w:rPr>
          <w:rFonts w:ascii="Times" w:hAnsi="Times"/>
        </w:rPr>
      </w:pPr>
      <w:r w:rsidRPr="00C81F9D">
        <w:rPr>
          <w:rFonts w:ascii="Times" w:hAnsi="Times"/>
          <w:noProof/>
        </w:rPr>
        <mc:AlternateContent>
          <mc:Choice Requires="wps">
            <w:drawing>
              <wp:inline distT="0" distB="0" distL="0" distR="0" wp14:anchorId="73A12D7C" wp14:editId="0D651590">
                <wp:extent cx="6565900" cy="480500"/>
                <wp:effectExtent l="0" t="0" r="12700" b="1524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80500"/>
                        </a:xfrm>
                        <a:prstGeom prst="rect">
                          <a:avLst/>
                        </a:prstGeom>
                        <a:solidFill>
                          <a:schemeClr val="bg1">
                            <a:lumMod val="95000"/>
                          </a:schemeClr>
                        </a:solidFill>
                        <a:ln w="3175">
                          <a:solidFill>
                            <a:srgbClr val="000000"/>
                          </a:solidFill>
                          <a:miter lim="800000"/>
                          <a:headEnd/>
                          <a:tailEnd/>
                        </a:ln>
                      </wps:spPr>
                      <wps:txbx>
                        <w:txbxContent>
                          <w:p w14:paraId="11AF2C30" w14:textId="77777777" w:rsidR="00D32F8F" w:rsidRDefault="00D32F8F" w:rsidP="000312B6">
                            <w:pPr>
                              <w:pStyle w:val="HTMLPreformatted"/>
                              <w:rPr>
                                <w:b/>
                                <w:bCs/>
                                <w:noProof/>
                                <w:color w:val="000080"/>
                                <w:szCs w:val="24"/>
                              </w:rPr>
                            </w:pPr>
                          </w:p>
                          <w:p w14:paraId="3D316537" w14:textId="77777777" w:rsidR="00D32F8F" w:rsidRPr="00385884" w:rsidRDefault="00D32F8F" w:rsidP="00385884">
                            <w:pPr>
                              <w:pStyle w:val="HTMLPreformatted"/>
                              <w:rPr>
                                <w:color w:val="000000"/>
                              </w:rPr>
                            </w:pPr>
                            <w:r w:rsidRPr="00385884">
                              <w:rPr>
                                <w:b/>
                                <w:bCs/>
                                <w:color w:val="000080"/>
                              </w:rPr>
                              <w:t xml:space="preserve">void </w:t>
                            </w:r>
                            <w:r w:rsidRPr="00385884">
                              <w:rPr>
                                <w:color w:val="000000"/>
                              </w:rPr>
                              <w:t>createShoppingCart(ECSCallback&lt;ECSShoppingCart,Exception&gt; ecsCallback);</w:t>
                            </w:r>
                          </w:p>
                          <w:p w14:paraId="083EE796" w14:textId="070A9CE3" w:rsidR="00D32F8F" w:rsidRPr="009804E2" w:rsidRDefault="00D32F8F" w:rsidP="00385884">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3A12D7C" id="_x0000_s1046" type="#_x0000_t202" style="width:517pt;height: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" fillcolor="#f2f2f2 [3052]" strokeweight=".25pt">
                <v:textbox>
                  <w:txbxContent>
                    <w:p w14:paraId="11AF2C30" w14:textId="77777777" w:rsidR="00D32F8F" w:rsidRDefault="00D32F8F" w:rsidP="000312B6">
                      <w:pPr>
                        <w:pStyle w:val="HTMLPreformatted"/>
                        <w:rPr>
                          <w:b/>
                          <w:bCs/>
                          <w:noProof/>
                          <w:color w:val="000080"/>
                          <w:szCs w:val="24"/>
                        </w:rPr>
                      </w:pPr>
                    </w:p>
                    <w:p w14:paraId="3D316537" w14:textId="77777777" w:rsidR="00D32F8F" w:rsidRPr="00385884" w:rsidRDefault="00D32F8F" w:rsidP="00385884">
                      <w:pPr>
                        <w:pStyle w:val="HTMLPreformatted"/>
                        <w:rPr>
                          <w:color w:val="000000"/>
                        </w:rPr>
                      </w:pPr>
                      <w:r w:rsidRPr="00385884">
                        <w:rPr>
                          <w:b/>
                          <w:bCs/>
                          <w:color w:val="000080"/>
                        </w:rPr>
                        <w:t xml:space="preserve">void </w:t>
                      </w:r>
                      <w:r w:rsidRPr="00385884">
                        <w:rPr>
                          <w:color w:val="000000"/>
                        </w:rPr>
                        <w:t>createShoppingCart(ECSCallback&lt;ECSShoppingCart,Exception&gt; ecsCallback);</w:t>
                      </w:r>
                    </w:p>
                    <w:p w14:paraId="083EE796" w14:textId="070A9CE3" w:rsidR="00D32F8F" w:rsidRPr="009804E2" w:rsidRDefault="00D32F8F" w:rsidP="00385884">
                      <w:pPr>
                        <w:pStyle w:val="HTMLPreformatted"/>
                        <w:rPr>
                          <w:noProof/>
                          <w:color w:val="000000"/>
                          <w:szCs w:val="24"/>
                        </w:rPr>
                      </w:pPr>
                    </w:p>
                  </w:txbxContent>
                </v:textbox>
                <w10:anchorlock/>
              </v:shape>
            </w:pict>
          </mc:Fallback>
        </mc:AlternateContent>
      </w:r>
    </w:p>
    <w:p w14:paraId="68266E1B" w14:textId="77777777" w:rsidR="000312B6" w:rsidRPr="00C81F9D" w:rsidRDefault="000312B6" w:rsidP="000312B6">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73" w:name="_Toc20154704"/>
      <w:r>
        <w:rPr>
          <w:rFonts w:ascii="Times" w:hAnsi="Times" w:cs="Arial"/>
          <w:sz w:val="28"/>
          <w:szCs w:val="28"/>
        </w:rPr>
        <w:t>Parameters</w:t>
      </w:r>
      <w:bookmarkEnd w:id="73"/>
    </w:p>
    <w:p w14:paraId="2E2438D7" w14:textId="251090E8" w:rsidR="000312B6" w:rsidRPr="000C7EA0" w:rsidRDefault="000312B6" w:rsidP="000C7EA0">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sidR="00332F7A">
        <w:rPr>
          <w:rFonts w:ascii="Times" w:hAnsi="Times" w:cs="Arial"/>
          <w:sz w:val="24"/>
          <w:szCs w:val="24"/>
          <w:lang w:val="en-AU"/>
        </w:rPr>
        <w:t>cs</w:t>
      </w:r>
      <w:r w:rsidRPr="00C81F9D">
        <w:rPr>
          <w:rFonts w:ascii="Times" w:hAnsi="Times" w:cs="Arial"/>
          <w:sz w:val="24"/>
          <w:szCs w:val="24"/>
          <w:lang w:val="en-AU"/>
        </w:rPr>
        <w:t xml:space="preserve">Callback – </w:t>
      </w:r>
      <w:r w:rsidR="00834D51">
        <w:rPr>
          <w:rFonts w:ascii="Times" w:hAnsi="Times" w:cs="Arial"/>
          <w:sz w:val="24"/>
          <w:szCs w:val="24"/>
          <w:lang w:val="en-AU"/>
        </w:rPr>
        <w:t xml:space="preserve">instance of ECSCallback of type ECSShoppingCart and Exception </w:t>
      </w:r>
    </w:p>
    <w:p w14:paraId="3EA566CC" w14:textId="77777777" w:rsidR="000312B6" w:rsidRPr="00C81F9D" w:rsidRDefault="000312B6" w:rsidP="000312B6">
      <w:pPr>
        <w:pStyle w:val="NoSpacing"/>
        <w:ind w:left="720"/>
        <w:rPr>
          <w:rFonts w:ascii="Times" w:hAnsi="Times" w:cs="Arial"/>
          <w:sz w:val="24"/>
          <w:szCs w:val="24"/>
          <w:lang w:val="en-AU"/>
        </w:rPr>
      </w:pPr>
    </w:p>
    <w:p w14:paraId="6A658004" w14:textId="77777777" w:rsidR="000312B6" w:rsidRPr="00C81F9D" w:rsidRDefault="000312B6" w:rsidP="000312B6">
      <w:pPr>
        <w:pStyle w:val="Heading2"/>
        <w:numPr>
          <w:ilvl w:val="0"/>
          <w:numId w:val="0"/>
        </w:numPr>
        <w:ind w:left="576"/>
        <w:rPr>
          <w:rFonts w:ascii="Times" w:hAnsi="Times" w:cs="Arial"/>
          <w:sz w:val="28"/>
          <w:szCs w:val="28"/>
        </w:rPr>
      </w:pPr>
      <w:bookmarkStart w:id="74" w:name="_Toc20154705"/>
      <w:r>
        <w:rPr>
          <w:rFonts w:ascii="Times" w:hAnsi="Times" w:cs="Arial"/>
          <w:sz w:val="28"/>
          <w:szCs w:val="28"/>
        </w:rPr>
        <w:t>Output</w:t>
      </w:r>
      <w:bookmarkEnd w:id="74"/>
    </w:p>
    <w:p w14:paraId="52ED0679" w14:textId="011B321D" w:rsidR="000312B6" w:rsidRPr="00C81F9D" w:rsidRDefault="000312B6" w:rsidP="000312B6">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sidR="00AB5D0C">
        <w:rPr>
          <w:rFonts w:ascii="Times" w:hAnsi="Times" w:cs="Arial"/>
          <w:sz w:val="24"/>
          <w:szCs w:val="24"/>
          <w:lang w:val="en-AU"/>
        </w:rPr>
        <w:t xml:space="preserve"> </w:t>
      </w:r>
      <w:r w:rsidR="00AB5D0C" w:rsidRPr="00C81F9D">
        <w:rPr>
          <w:rFonts w:ascii="Times" w:hAnsi="Times" w:cs="Arial"/>
          <w:sz w:val="24"/>
          <w:szCs w:val="24"/>
          <w:lang w:val="en-AU"/>
        </w:rPr>
        <w:t>ECS</w:t>
      </w:r>
      <w:r w:rsidR="00AB5D0C">
        <w:rPr>
          <w:rFonts w:ascii="Times" w:hAnsi="Times" w:cs="Arial"/>
          <w:sz w:val="24"/>
          <w:szCs w:val="24"/>
          <w:lang w:val="en-AU"/>
        </w:rPr>
        <w:t>ShoppingCart</w:t>
      </w:r>
      <w:r w:rsidR="00AB5D0C" w:rsidRPr="00C81F9D">
        <w:rPr>
          <w:rFonts w:ascii="Times" w:hAnsi="Times" w:cs="Arial"/>
          <w:sz w:val="24"/>
          <w:szCs w:val="24"/>
          <w:lang w:val="en-AU"/>
        </w:rPr>
        <w:t xml:space="preserve"> </w:t>
      </w:r>
      <w:r w:rsidR="00AB5D0C">
        <w:rPr>
          <w:rFonts w:ascii="Times" w:hAnsi="Times" w:cs="Arial"/>
          <w:sz w:val="24"/>
          <w:szCs w:val="24"/>
          <w:lang w:val="en-AU"/>
        </w:rPr>
        <w:t xml:space="preserve">object </w:t>
      </w:r>
    </w:p>
    <w:p w14:paraId="6A1E34CF" w14:textId="0293C61D" w:rsidR="000312B6" w:rsidRDefault="000312B6" w:rsidP="000312B6">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7A240133" w14:textId="524F0A59" w:rsidR="00A917F6" w:rsidRDefault="00A917F6" w:rsidP="00A917F6">
      <w:pPr>
        <w:pStyle w:val="NoSpacing"/>
        <w:rPr>
          <w:rFonts w:ascii="Times" w:hAnsi="Times" w:cs="Arial"/>
          <w:sz w:val="24"/>
          <w:szCs w:val="24"/>
          <w:lang w:val="en-AU"/>
        </w:rPr>
      </w:pPr>
    </w:p>
    <w:p w14:paraId="3D4CDCD0" w14:textId="123A7FAC" w:rsidR="00A917F6" w:rsidRPr="00A917F6" w:rsidRDefault="00A917F6" w:rsidP="00A917F6">
      <w:pPr>
        <w:pStyle w:val="Heading2"/>
        <w:rPr>
          <w:rFonts w:ascii="Times" w:hAnsi="Times" w:cs="Arial"/>
          <w:color w:val="1F497D" w:themeColor="text2"/>
          <w:sz w:val="28"/>
          <w:szCs w:val="28"/>
        </w:rPr>
      </w:pPr>
      <w:bookmarkStart w:id="75" w:name="_Toc20154706"/>
      <w:r w:rsidRPr="00861B4F">
        <w:rPr>
          <w:rFonts w:ascii="Times" w:hAnsi="Times" w:cs="Arial"/>
          <w:color w:val="1F497D" w:themeColor="text2"/>
          <w:sz w:val="28"/>
          <w:szCs w:val="28"/>
        </w:rPr>
        <w:t>Sample</w:t>
      </w:r>
      <w:bookmarkEnd w:id="75"/>
    </w:p>
    <w:p w14:paraId="23DCD5C6" w14:textId="143AC357" w:rsidR="000312B6" w:rsidRPr="00C81F9D" w:rsidRDefault="00A917F6" w:rsidP="000312B6">
      <w:pPr>
        <w:pStyle w:val="NoSpacing"/>
        <w:rPr>
          <w:rFonts w:ascii="Times" w:hAnsi="Times" w:cs="Arial"/>
          <w:lang w:val="en-AU"/>
        </w:rPr>
      </w:pPr>
      <w:r w:rsidRPr="00C81F9D">
        <w:rPr>
          <w:rFonts w:ascii="Times" w:hAnsi="Times"/>
          <w:noProof/>
        </w:rPr>
        <mc:AlternateContent>
          <mc:Choice Requires="wps">
            <w:drawing>
              <wp:inline distT="0" distB="0" distL="0" distR="0" wp14:anchorId="2D64901D" wp14:editId="3E529E68">
                <wp:extent cx="6427470" cy="2350316"/>
                <wp:effectExtent l="0" t="0" r="11430" b="1206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7470" cy="2350316"/>
                        </a:xfrm>
                        <a:prstGeom prst="rect">
                          <a:avLst/>
                        </a:prstGeom>
                        <a:solidFill>
                          <a:schemeClr val="bg1">
                            <a:lumMod val="95000"/>
                          </a:schemeClr>
                        </a:solidFill>
                        <a:ln w="3175">
                          <a:solidFill>
                            <a:srgbClr val="000000"/>
                          </a:solidFill>
                          <a:miter lim="800000"/>
                          <a:headEnd/>
                          <a:tailEnd/>
                        </a:ln>
                      </wps:spPr>
                      <wps:txbx>
                        <w:txbxContent>
                          <w:p w14:paraId="24C19DB9" w14:textId="77777777" w:rsidR="00D32F8F" w:rsidRDefault="00D32F8F" w:rsidP="00A917F6">
                            <w:pPr>
                              <w:pStyle w:val="HTMLPreformatted"/>
                              <w:rPr>
                                <w:noProof/>
                                <w:color w:val="808000"/>
                              </w:rPr>
                            </w:pPr>
                          </w:p>
                          <w:p w14:paraId="37FD8BA8" w14:textId="412CD489" w:rsidR="00015BCB" w:rsidRPr="00676B3B" w:rsidRDefault="00015BCB" w:rsidP="00015BCB">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6E298E6D" w14:textId="324C3365" w:rsidR="00D32F8F" w:rsidRDefault="00283D7D" w:rsidP="00283D7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305C7FB6" w14:textId="77777777" w:rsidR="00283D7D" w:rsidRDefault="00283D7D" w:rsidP="00283D7D">
                            <w:pPr>
                              <w:pStyle w:val="HTMLPreformatted"/>
                              <w:rPr>
                                <w:noProof/>
                                <w:color w:val="808000"/>
                              </w:rPr>
                            </w:pPr>
                          </w:p>
                          <w:p w14:paraId="4B49DE03" w14:textId="77777777" w:rsidR="00D32F8F" w:rsidRPr="007B3BEB" w:rsidRDefault="00D32F8F" w:rsidP="00A917F6">
                            <w:pPr>
                              <w:pStyle w:val="HTMLPreformatted"/>
                              <w:rPr>
                                <w:noProof/>
                                <w:color w:val="000000"/>
                              </w:rPr>
                            </w:pPr>
                            <w:r w:rsidRPr="0019448C">
                              <w:rPr>
                                <w:color w:val="000000"/>
                              </w:rPr>
                              <w:t>ecsServices</w:t>
                            </w:r>
                            <w:r>
                              <w:rPr>
                                <w:color w:val="000000"/>
                              </w:rPr>
                              <w:t>.</w:t>
                            </w:r>
                            <w:r w:rsidRPr="00385884">
                              <w:rPr>
                                <w:color w:val="000000"/>
                              </w:rPr>
                              <w:t>createShoppingCart</w:t>
                            </w:r>
                            <w:r w:rsidRPr="002C2138">
                              <w:rPr>
                                <w:color w:val="000000"/>
                              </w:rPr>
                              <w:t>(</w:t>
                            </w:r>
                            <w:r w:rsidRPr="002C2138">
                              <w:rPr>
                                <w:b/>
                                <w:bCs/>
                                <w:color w:val="000080"/>
                              </w:rPr>
                              <w:t xml:space="preserve">new </w:t>
                            </w:r>
                            <w:r w:rsidRPr="002C2138">
                              <w:rPr>
                                <w:color w:val="000000"/>
                              </w:rPr>
                              <w:t>ECSCallback&lt;</w:t>
                            </w:r>
                            <w:r w:rsidRPr="00385884">
                              <w:rPr>
                                <w:color w:val="000000"/>
                              </w:rPr>
                              <w:t>ECSShoppingCart</w:t>
                            </w:r>
                            <w:r w:rsidRPr="002C2138">
                              <w:rPr>
                                <w:color w:val="000000"/>
                              </w:rPr>
                              <w: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sidRPr="00385884">
                              <w:rPr>
                                <w:color w:val="000000"/>
                              </w:rPr>
                              <w:t>ECSShoppingCart</w:t>
                            </w:r>
                            <w:r w:rsidRPr="007B3BEB">
                              <w:rPr>
                                <w:noProof/>
                                <w:color w:val="000000"/>
                              </w:rPr>
                              <w:t xml:space="preserve"> result) {</w:t>
                            </w:r>
                            <w:r w:rsidRPr="007B3BEB">
                              <w:rPr>
                                <w:noProof/>
                                <w:color w:val="000000"/>
                              </w:rPr>
                              <w:br/>
                              <w:t xml:space="preserve">                </w:t>
                            </w:r>
                          </w:p>
                          <w:p w14:paraId="6BD70103" w14:textId="77777777" w:rsidR="00D32F8F" w:rsidRDefault="00D32F8F" w:rsidP="00A917F6">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324ECDD2" w14:textId="77777777" w:rsidR="00D32F8F" w:rsidRDefault="00D32F8F" w:rsidP="00A917F6"/>
                        </w:txbxContent>
                      </wps:txbx>
                      <wps:bodyPr rot="0" vert="horz" wrap="square" lIns="91440" tIns="45720" rIns="91440" bIns="45720" anchor="t" anchorCtr="0">
                        <a:noAutofit/>
                      </wps:bodyPr>
                    </wps:wsp>
                  </a:graphicData>
                </a:graphic>
              </wp:inline>
            </w:drawing>
          </mc:Choice>
          <mc:Fallback>
            <w:pict>
              <v:shape w14:anchorId="2D64901D" id="_x0000_s1047" type="#_x0000_t202" style="width:506.1pt;height:18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" fillcolor="#f2f2f2 [3052]" strokeweight=".25pt">
                <v:textbox>
                  <w:txbxContent>
                    <w:p w14:paraId="24C19DB9" w14:textId="77777777" w:rsidR="00D32F8F" w:rsidRDefault="00D32F8F" w:rsidP="00A917F6">
                      <w:pPr>
                        <w:pStyle w:val="HTMLPreformatted"/>
                        <w:rPr>
                          <w:noProof/>
                          <w:color w:val="808000"/>
                        </w:rPr>
                      </w:pPr>
                    </w:p>
                    <w:p w14:paraId="37FD8BA8" w14:textId="412CD489" w:rsidR="00015BCB" w:rsidRPr="00676B3B" w:rsidRDefault="00015BCB" w:rsidP="00015BCB">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6E298E6D" w14:textId="324C3365" w:rsidR="00D32F8F" w:rsidRDefault="00283D7D" w:rsidP="00283D7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305C7FB6" w14:textId="77777777" w:rsidR="00283D7D" w:rsidRDefault="00283D7D" w:rsidP="00283D7D">
                      <w:pPr>
                        <w:pStyle w:val="HTMLPreformatted"/>
                        <w:rPr>
                          <w:noProof/>
                          <w:color w:val="808000"/>
                        </w:rPr>
                      </w:pPr>
                    </w:p>
                    <w:p w14:paraId="4B49DE03" w14:textId="77777777" w:rsidR="00D32F8F" w:rsidRPr="007B3BEB" w:rsidRDefault="00D32F8F" w:rsidP="00A917F6">
                      <w:pPr>
                        <w:pStyle w:val="HTMLPreformatted"/>
                        <w:rPr>
                          <w:noProof/>
                          <w:color w:val="000000"/>
                        </w:rPr>
                      </w:pPr>
                      <w:r w:rsidRPr="0019448C">
                        <w:rPr>
                          <w:color w:val="000000"/>
                        </w:rPr>
                        <w:t>ecsServices</w:t>
                      </w:r>
                      <w:r>
                        <w:rPr>
                          <w:color w:val="000000"/>
                        </w:rPr>
                        <w:t>.</w:t>
                      </w:r>
                      <w:r w:rsidRPr="00385884">
                        <w:rPr>
                          <w:color w:val="000000"/>
                        </w:rPr>
                        <w:t>createShoppingCart</w:t>
                      </w:r>
                      <w:r w:rsidRPr="002C2138">
                        <w:rPr>
                          <w:color w:val="000000"/>
                        </w:rPr>
                        <w:t>(</w:t>
                      </w:r>
                      <w:r w:rsidRPr="002C2138">
                        <w:rPr>
                          <w:b/>
                          <w:bCs/>
                          <w:color w:val="000080"/>
                        </w:rPr>
                        <w:t xml:space="preserve">new </w:t>
                      </w:r>
                      <w:r w:rsidRPr="002C2138">
                        <w:rPr>
                          <w:color w:val="000000"/>
                        </w:rPr>
                        <w:t>ECSCallback&lt;</w:t>
                      </w:r>
                      <w:r w:rsidRPr="00385884">
                        <w:rPr>
                          <w:color w:val="000000"/>
                        </w:rPr>
                        <w:t>ECSShoppingCart</w:t>
                      </w:r>
                      <w:r w:rsidRPr="002C2138">
                        <w:rPr>
                          <w:color w:val="000000"/>
                        </w:rPr>
                        <w:t>, Exception&gt;() {</w:t>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onResponse(</w:t>
                      </w:r>
                      <w:r w:rsidRPr="00385884">
                        <w:rPr>
                          <w:color w:val="000000"/>
                        </w:rPr>
                        <w:t>ECSShoppingCart</w:t>
                      </w:r>
                      <w:r w:rsidRPr="007B3BEB">
                        <w:rPr>
                          <w:noProof/>
                          <w:color w:val="000000"/>
                        </w:rPr>
                        <w:t xml:space="preserve"> result) {</w:t>
                      </w:r>
                      <w:r w:rsidRPr="007B3BEB">
                        <w:rPr>
                          <w:noProof/>
                          <w:color w:val="000000"/>
                        </w:rPr>
                        <w:br/>
                        <w:t xml:space="preserve">                </w:t>
                      </w:r>
                    </w:p>
                    <w:p w14:paraId="6BD70103" w14:textId="77777777" w:rsidR="00D32F8F" w:rsidRDefault="00D32F8F" w:rsidP="00A917F6">
                      <w:pPr>
                        <w:pStyle w:val="HTMLPreformatted"/>
                        <w:rPr>
                          <w:noProof/>
                          <w:color w:val="808000"/>
                        </w:rPr>
                      </w:pPr>
                      <w:r w:rsidRPr="007B3BEB">
                        <w:rPr>
                          <w:noProof/>
                          <w:color w:val="000000"/>
                        </w:rPr>
                        <w:t xml:space="preserve">            }</w:t>
                      </w:r>
                      <w:r w:rsidRPr="007B3BEB">
                        <w:rPr>
                          <w:noProof/>
                          <w:color w:val="000000"/>
                        </w:rPr>
                        <w:br/>
                      </w:r>
                      <w:r w:rsidRPr="007B3BEB">
                        <w:rPr>
                          <w:noProof/>
                          <w:color w:val="000000"/>
                        </w:rPr>
                        <w:br/>
                        <w:t xml:space="preserve">            </w:t>
                      </w:r>
                      <w:r w:rsidRPr="007B3BEB">
                        <w:rPr>
                          <w:noProof/>
                          <w:color w:val="808000"/>
                        </w:rPr>
                        <w:t>@Override</w:t>
                      </w:r>
                      <w:r w:rsidRPr="007B3BEB">
                        <w:rPr>
                          <w:noProof/>
                          <w:color w:val="808000"/>
                        </w:rPr>
                        <w:br/>
                        <w:t xml:space="preserve">            </w:t>
                      </w:r>
                      <w:r w:rsidRPr="007B3BEB">
                        <w:rPr>
                          <w:b/>
                          <w:bCs/>
                          <w:noProof/>
                          <w:color w:val="000080"/>
                        </w:rPr>
                        <w:t xml:space="preserve">public void </w:t>
                      </w:r>
                      <w:r w:rsidRPr="007B3BEB">
                        <w:rPr>
                          <w:noProof/>
                          <w:color w:val="000000"/>
                        </w:rPr>
                        <w:t>onFailure(Exception error, ECSError ecsError) {</w:t>
                      </w:r>
                      <w:r w:rsidRPr="007B3BEB">
                        <w:rPr>
                          <w:noProof/>
                          <w:color w:val="000000"/>
                        </w:rPr>
                        <w:br/>
                      </w:r>
                      <w:r w:rsidRPr="007B3BEB">
                        <w:rPr>
                          <w:noProof/>
                          <w:color w:val="000000"/>
                        </w:rPr>
                        <w:br/>
                        <w:t xml:space="preserve">            }</w:t>
                      </w:r>
                      <w:r w:rsidRPr="007B3BEB">
                        <w:rPr>
                          <w:noProof/>
                          <w:color w:val="000000"/>
                        </w:rPr>
                        <w:br/>
                        <w:t xml:space="preserve">        });</w:t>
                      </w:r>
                    </w:p>
                    <w:p w14:paraId="324ECDD2" w14:textId="77777777" w:rsidR="00D32F8F" w:rsidRDefault="00D32F8F" w:rsidP="00A917F6"/>
                  </w:txbxContent>
                </v:textbox>
                <w10:anchorlock/>
              </v:shape>
            </w:pict>
          </mc:Fallback>
        </mc:AlternateContent>
      </w:r>
    </w:p>
    <w:p w14:paraId="09B54D53" w14:textId="3E57E775" w:rsidR="001F384E" w:rsidRDefault="001F384E" w:rsidP="001F384E">
      <w:pPr>
        <w:rPr>
          <w:rFonts w:ascii="Times" w:hAnsi="Times" w:cs="Arial"/>
        </w:rPr>
      </w:pPr>
    </w:p>
    <w:p w14:paraId="4D57457A" w14:textId="77777777" w:rsidR="002A501A" w:rsidRDefault="002A501A" w:rsidP="001F384E">
      <w:pPr>
        <w:rPr>
          <w:rFonts w:ascii="Times" w:hAnsi="Times" w:cs="Arial"/>
        </w:rPr>
      </w:pPr>
    </w:p>
    <w:p w14:paraId="7BB74DBE" w14:textId="77777777" w:rsidR="00A917F6" w:rsidRDefault="00A917F6" w:rsidP="00A917F6">
      <w:pPr>
        <w:pStyle w:val="Heading2"/>
        <w:rPr>
          <w:rFonts w:ascii="Times" w:hAnsi="Times" w:cs="Arial"/>
          <w:color w:val="1F497D" w:themeColor="text2"/>
          <w:sz w:val="28"/>
          <w:szCs w:val="28"/>
        </w:rPr>
      </w:pPr>
      <w:bookmarkStart w:id="76" w:name="_Toc20154707"/>
      <w:r>
        <w:rPr>
          <w:rFonts w:ascii="Times" w:hAnsi="Times" w:cs="Arial"/>
          <w:color w:val="1F497D" w:themeColor="text2"/>
          <w:sz w:val="28"/>
          <w:szCs w:val="28"/>
        </w:rPr>
        <w:lastRenderedPageBreak/>
        <w:t>Errors</w:t>
      </w:r>
      <w:bookmarkEnd w:id="76"/>
    </w:p>
    <w:p w14:paraId="422E74D9" w14:textId="77777777" w:rsidR="00A917F6" w:rsidRPr="00A36716" w:rsidRDefault="00A917F6" w:rsidP="00A917F6">
      <w:pPr>
        <w:pStyle w:val="BodyTextIndent"/>
        <w:ind w:firstLine="360"/>
      </w:pPr>
      <w:r>
        <w:rPr>
          <w:rFonts w:ascii="Times" w:hAnsi="Times"/>
          <w:sz w:val="28"/>
          <w:szCs w:val="28"/>
        </w:rPr>
        <w:t>Client Errors</w:t>
      </w:r>
    </w:p>
    <w:p w14:paraId="0B45885F" w14:textId="649E4FAB" w:rsidR="00A917F6" w:rsidRDefault="00A917F6" w:rsidP="00A917F6">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0449F6CC" w14:textId="77777777" w:rsidR="00A917F6" w:rsidRDefault="00A917F6" w:rsidP="00A917F6">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248D93DA" w14:textId="22E43ABF" w:rsidR="00A917F6" w:rsidRPr="00866139" w:rsidRDefault="00A917F6" w:rsidP="00A917F6">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7F41EFAE" w14:textId="015DF3AB" w:rsidR="00B82307" w:rsidRPr="00B82307" w:rsidRDefault="00B82307" w:rsidP="000E1B06">
      <w:pPr>
        <w:pStyle w:val="HTMLPreformatted"/>
        <w:shd w:val="clear" w:color="auto" w:fill="FFFFFF"/>
        <w:rPr>
          <w:rFonts w:ascii="Times" w:hAnsi="Times"/>
          <w:color w:val="595959" w:themeColor="text1" w:themeTint="A6"/>
          <w:sz w:val="24"/>
          <w:szCs w:val="24"/>
        </w:rPr>
      </w:pPr>
    </w:p>
    <w:p w14:paraId="165AF454" w14:textId="4C8DB40E" w:rsidR="002D2326" w:rsidRPr="007D31BB" w:rsidRDefault="002D2326" w:rsidP="002D2326">
      <w:pPr>
        <w:pStyle w:val="Heading1"/>
        <w:rPr>
          <w:rFonts w:ascii="Times" w:hAnsi="Times" w:cs="Arial"/>
          <w:b/>
          <w:bCs/>
        </w:rPr>
      </w:pPr>
      <w:bookmarkStart w:id="77" w:name="_Toc20154708"/>
      <w:r>
        <w:rPr>
          <w:rFonts w:ascii="Times" w:hAnsi="Times" w:cs="Arial"/>
          <w:b/>
          <w:bCs/>
        </w:rPr>
        <w:t xml:space="preserve">Add </w:t>
      </w:r>
      <w:r w:rsidRPr="007D31BB">
        <w:rPr>
          <w:rFonts w:ascii="Times" w:hAnsi="Times" w:cs="Arial"/>
          <w:b/>
          <w:bCs/>
        </w:rPr>
        <w:t xml:space="preserve">Product </w:t>
      </w:r>
      <w:r>
        <w:rPr>
          <w:rFonts w:ascii="Times" w:hAnsi="Times" w:cs="Arial"/>
          <w:b/>
          <w:bCs/>
        </w:rPr>
        <w:t>to Shopping Cart</w:t>
      </w:r>
      <w:bookmarkEnd w:id="77"/>
    </w:p>
    <w:p w14:paraId="3A5BE680" w14:textId="035EA0D3" w:rsidR="002D2326" w:rsidRDefault="002D2326" w:rsidP="002D2326">
      <w:pPr>
        <w:rPr>
          <w:rFonts w:ascii="Times" w:hAnsi="Times" w:cs="Arial"/>
          <w:sz w:val="24"/>
          <w:szCs w:val="24"/>
        </w:rPr>
      </w:pPr>
      <w:r w:rsidRPr="008376B6">
        <w:rPr>
          <w:rFonts w:ascii="Times" w:hAnsi="Times" w:cs="Arial"/>
          <w:sz w:val="24"/>
          <w:szCs w:val="24"/>
        </w:rPr>
        <w:t xml:space="preserve">This method is used </w:t>
      </w:r>
      <w:r>
        <w:rPr>
          <w:rFonts w:ascii="Times" w:hAnsi="Times" w:cs="Arial"/>
          <w:sz w:val="24"/>
          <w:szCs w:val="24"/>
        </w:rPr>
        <w:t>add product to the shopping cart.</w:t>
      </w:r>
    </w:p>
    <w:p w14:paraId="72A687E0" w14:textId="2019A612" w:rsidR="002D2326" w:rsidRPr="00861B4F" w:rsidRDefault="002D2326" w:rsidP="002D2326">
      <w:pPr>
        <w:pStyle w:val="Heading2"/>
        <w:rPr>
          <w:rFonts w:ascii="Times" w:hAnsi="Times" w:cs="Arial"/>
          <w:color w:val="1F497D" w:themeColor="text2"/>
          <w:sz w:val="28"/>
          <w:szCs w:val="28"/>
        </w:rPr>
      </w:pPr>
      <w:bookmarkStart w:id="78" w:name="_Toc20154709"/>
      <w:r w:rsidRPr="00861B4F">
        <w:rPr>
          <w:rFonts w:ascii="Times" w:hAnsi="Times" w:cs="Arial"/>
          <w:color w:val="1F497D" w:themeColor="text2"/>
          <w:sz w:val="28"/>
          <w:szCs w:val="28"/>
        </w:rPr>
        <w:t>ECSServiceProvider</w:t>
      </w:r>
      <w:bookmarkEnd w:id="78"/>
      <w:r>
        <w:rPr>
          <w:rFonts w:ascii="Times" w:hAnsi="Times" w:cs="Arial"/>
          <w:color w:val="1F497D" w:themeColor="text2"/>
          <w:sz w:val="28"/>
          <w:szCs w:val="28"/>
        </w:rPr>
        <w:tab/>
      </w:r>
      <w:r>
        <w:rPr>
          <w:rFonts w:ascii="Times" w:hAnsi="Times" w:cs="Arial"/>
          <w:color w:val="1F497D" w:themeColor="text2"/>
          <w:sz w:val="28"/>
          <w:szCs w:val="28"/>
        </w:rPr>
        <w:tab/>
      </w:r>
      <w:r>
        <w:rPr>
          <w:rFonts w:ascii="Times" w:hAnsi="Times" w:cs="Arial"/>
          <w:color w:val="1F497D" w:themeColor="text2"/>
          <w:sz w:val="28"/>
          <w:szCs w:val="28"/>
        </w:rPr>
        <w:tab/>
      </w:r>
      <w:r>
        <w:rPr>
          <w:rFonts w:ascii="Times" w:hAnsi="Times" w:cs="Arial"/>
          <w:color w:val="1F497D" w:themeColor="text2"/>
          <w:sz w:val="28"/>
          <w:szCs w:val="28"/>
        </w:rPr>
        <w:tab/>
      </w:r>
      <w:r>
        <w:rPr>
          <w:rFonts w:ascii="Times" w:hAnsi="Times" w:cs="Arial"/>
          <w:color w:val="1F497D" w:themeColor="text2"/>
          <w:sz w:val="28"/>
          <w:szCs w:val="28"/>
        </w:rPr>
        <w:tab/>
      </w:r>
    </w:p>
    <w:p w14:paraId="79B7923C" w14:textId="7B799F5E" w:rsidR="002D2326" w:rsidRPr="003979DD" w:rsidRDefault="002D2326" w:rsidP="002D2326">
      <w:pPr>
        <w:rPr>
          <w:rFonts w:ascii="Times" w:hAnsi="Times"/>
        </w:rPr>
      </w:pPr>
      <w:r w:rsidRPr="00C81F9D">
        <w:rPr>
          <w:rFonts w:ascii="Times" w:hAnsi="Times"/>
          <w:noProof/>
        </w:rPr>
        <mc:AlternateContent>
          <mc:Choice Requires="wps">
            <w:drawing>
              <wp:inline distT="0" distB="0" distL="0" distR="0" wp14:anchorId="28082A55" wp14:editId="58F74130">
                <wp:extent cx="6481483" cy="654423"/>
                <wp:effectExtent l="0" t="0" r="8255" b="1905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83" cy="654423"/>
                        </a:xfrm>
                        <a:prstGeom prst="rect">
                          <a:avLst/>
                        </a:prstGeom>
                        <a:solidFill>
                          <a:schemeClr val="bg1">
                            <a:lumMod val="95000"/>
                          </a:schemeClr>
                        </a:solidFill>
                        <a:ln w="3175">
                          <a:solidFill>
                            <a:srgbClr val="000000"/>
                          </a:solidFill>
                          <a:miter lim="800000"/>
                          <a:headEnd/>
                          <a:tailEnd/>
                        </a:ln>
                      </wps:spPr>
                      <wps:txbx>
                        <w:txbxContent>
                          <w:p w14:paraId="74F4DD63" w14:textId="77777777" w:rsidR="00D32F8F" w:rsidRDefault="00D32F8F" w:rsidP="002D2326">
                            <w:pPr>
                              <w:pStyle w:val="HTMLPreformatted"/>
                              <w:rPr>
                                <w:rFonts w:ascii="Menlo" w:hAnsi="Menlo" w:cs="Menlo"/>
                                <w:b/>
                                <w:bCs/>
                                <w:color w:val="000080"/>
                                <w:sz w:val="18"/>
                                <w:szCs w:val="18"/>
                              </w:rPr>
                            </w:pPr>
                          </w:p>
                          <w:p w14:paraId="2F9A3DA5" w14:textId="77777777" w:rsidR="00D32F8F" w:rsidRPr="002D2326" w:rsidRDefault="00D32F8F" w:rsidP="002D2326">
                            <w:pPr>
                              <w:pStyle w:val="HTMLPreformatted"/>
                              <w:rPr>
                                <w:color w:val="000000"/>
                              </w:rPr>
                            </w:pPr>
                            <w:r w:rsidRPr="002D2326">
                              <w:rPr>
                                <w:b/>
                                <w:bCs/>
                                <w:color w:val="000080"/>
                              </w:rPr>
                              <w:t xml:space="preserve">void </w:t>
                            </w:r>
                            <w:r w:rsidRPr="002D2326">
                              <w:rPr>
                                <w:color w:val="000000"/>
                              </w:rPr>
                              <w:t>addProductToShoppingCart(ECSProduct product, ECSCallback&lt;ECSShoppingCart, Exception&gt; ecsCallback);</w:t>
                            </w:r>
                          </w:p>
                          <w:p w14:paraId="70DE1AAB" w14:textId="6D9CB35F" w:rsidR="00D32F8F" w:rsidRPr="002B68CB" w:rsidRDefault="00D32F8F" w:rsidP="002D2326">
                            <w:pPr>
                              <w:pStyle w:val="HTMLPreformatted"/>
                              <w:rPr>
                                <w:color w:val="000000"/>
                              </w:rPr>
                            </w:pPr>
                          </w:p>
                        </w:txbxContent>
                      </wps:txbx>
                      <wps:bodyPr rot="0" vert="horz" wrap="square" lIns="91440" tIns="45720" rIns="91440" bIns="45720" anchor="t" anchorCtr="0">
                        <a:noAutofit/>
                      </wps:bodyPr>
                    </wps:wsp>
                  </a:graphicData>
                </a:graphic>
              </wp:inline>
            </w:drawing>
          </mc:Choice>
          <mc:Fallback>
            <w:pict>
              <v:shape w14:anchorId="28082A55" id="_x0000_s1048" type="#_x0000_t202" style="width:510.35pt;height:5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" fillcolor="#f2f2f2 [3052]" strokeweight=".25pt">
                <v:textbox>
                  <w:txbxContent>
                    <w:p w14:paraId="74F4DD63" w14:textId="77777777" w:rsidR="00D32F8F" w:rsidRDefault="00D32F8F" w:rsidP="002D2326">
                      <w:pPr>
                        <w:pStyle w:val="HTMLPreformatted"/>
                        <w:rPr>
                          <w:rFonts w:ascii="Menlo" w:hAnsi="Menlo" w:cs="Menlo"/>
                          <w:b/>
                          <w:bCs/>
                          <w:color w:val="000080"/>
                          <w:sz w:val="18"/>
                          <w:szCs w:val="18"/>
                        </w:rPr>
                      </w:pPr>
                    </w:p>
                    <w:p w14:paraId="2F9A3DA5" w14:textId="77777777" w:rsidR="00D32F8F" w:rsidRPr="002D2326" w:rsidRDefault="00D32F8F" w:rsidP="002D2326">
                      <w:pPr>
                        <w:pStyle w:val="HTMLPreformatted"/>
                        <w:rPr>
                          <w:color w:val="000000"/>
                        </w:rPr>
                      </w:pPr>
                      <w:r w:rsidRPr="002D2326">
                        <w:rPr>
                          <w:b/>
                          <w:bCs/>
                          <w:color w:val="000080"/>
                        </w:rPr>
                        <w:t xml:space="preserve">void </w:t>
                      </w:r>
                      <w:r w:rsidRPr="002D2326">
                        <w:rPr>
                          <w:color w:val="000000"/>
                        </w:rPr>
                        <w:t>addProductToShoppingCart(ECSProduct product, ECSCallback&lt;ECSShoppingCart, Exception&gt; ecsCallback);</w:t>
                      </w:r>
                    </w:p>
                    <w:p w14:paraId="70DE1AAB" w14:textId="6D9CB35F" w:rsidR="00D32F8F" w:rsidRPr="002B68CB" w:rsidRDefault="00D32F8F" w:rsidP="002D2326">
                      <w:pPr>
                        <w:pStyle w:val="HTMLPreformatted"/>
                        <w:rPr>
                          <w:color w:val="000000"/>
                        </w:rPr>
                      </w:pPr>
                    </w:p>
                  </w:txbxContent>
                </v:textbox>
                <w10:anchorlock/>
              </v:shape>
            </w:pict>
          </mc:Fallback>
        </mc:AlternateContent>
      </w:r>
      <w:r>
        <w:rPr>
          <w:rFonts w:ascii="Times" w:hAnsi="Times"/>
        </w:rPr>
        <w:t xml:space="preserve">    </w:t>
      </w:r>
      <w:r>
        <w:rPr>
          <w:rFonts w:ascii="Times" w:hAnsi="Times"/>
          <w:szCs w:val="24"/>
        </w:rPr>
        <w:t xml:space="preserve">    </w:t>
      </w:r>
    </w:p>
    <w:p w14:paraId="1271FD5D" w14:textId="7BD3F890" w:rsidR="002D2326" w:rsidRPr="00C81F9D" w:rsidRDefault="002D2326" w:rsidP="002D2326">
      <w:pPr>
        <w:pStyle w:val="Heading2"/>
        <w:numPr>
          <w:ilvl w:val="0"/>
          <w:numId w:val="0"/>
        </w:numPr>
        <w:ind w:left="576" w:hanging="576"/>
        <w:rPr>
          <w:rFonts w:ascii="Times" w:hAnsi="Times" w:cs="Arial"/>
          <w:szCs w:val="24"/>
        </w:rPr>
      </w:pPr>
      <w:r w:rsidRPr="00C81F9D">
        <w:rPr>
          <w:rFonts w:ascii="Times" w:hAnsi="Times" w:cs="Arial"/>
          <w:sz w:val="28"/>
          <w:szCs w:val="28"/>
        </w:rPr>
        <w:t xml:space="preserve"> </w:t>
      </w:r>
      <w:r>
        <w:rPr>
          <w:rFonts w:ascii="Times" w:hAnsi="Times" w:cs="Arial"/>
          <w:sz w:val="28"/>
          <w:szCs w:val="28"/>
        </w:rPr>
        <w:tab/>
      </w:r>
      <w:bookmarkStart w:id="79" w:name="_Toc20154710"/>
      <w:r>
        <w:rPr>
          <w:rFonts w:ascii="Times" w:hAnsi="Times" w:cs="Arial"/>
          <w:sz w:val="28"/>
          <w:szCs w:val="28"/>
        </w:rPr>
        <w:t>Parameters</w:t>
      </w:r>
      <w:bookmarkEnd w:id="79"/>
    </w:p>
    <w:p w14:paraId="2D82D02D" w14:textId="77777777" w:rsidR="009F76D9" w:rsidRDefault="002D2326" w:rsidP="009F76D9">
      <w:pPr>
        <w:pStyle w:val="NoSpacing"/>
        <w:numPr>
          <w:ilvl w:val="0"/>
          <w:numId w:val="38"/>
        </w:numPr>
        <w:rPr>
          <w:rFonts w:ascii="Times" w:hAnsi="Times" w:cs="Arial"/>
          <w:sz w:val="24"/>
          <w:szCs w:val="24"/>
          <w:lang w:val="en-AU"/>
        </w:rPr>
      </w:pPr>
      <w:r>
        <w:rPr>
          <w:rFonts w:ascii="Times" w:hAnsi="Times" w:cs="Arial"/>
          <w:sz w:val="24"/>
          <w:szCs w:val="24"/>
          <w:lang w:val="en-AU"/>
        </w:rPr>
        <w:t>product</w:t>
      </w:r>
      <w:r w:rsidRPr="00C81F9D">
        <w:rPr>
          <w:rFonts w:ascii="Times" w:hAnsi="Times" w:cs="Arial"/>
          <w:sz w:val="24"/>
          <w:szCs w:val="24"/>
          <w:lang w:val="en-AU"/>
        </w:rPr>
        <w:t xml:space="preserve"> – </w:t>
      </w:r>
      <w:r w:rsidR="009F76D9">
        <w:rPr>
          <w:rFonts w:ascii="Times" w:hAnsi="Times" w:cs="Arial"/>
          <w:sz w:val="24"/>
          <w:szCs w:val="24"/>
          <w:lang w:val="en-AU"/>
        </w:rPr>
        <w:t xml:space="preserve">an object of type ECSProduct which needs to be </w:t>
      </w:r>
    </w:p>
    <w:p w14:paraId="4E38F845" w14:textId="0E8E728E" w:rsidR="002D2326" w:rsidRPr="00C81F9D" w:rsidRDefault="009F76D9" w:rsidP="009F76D9">
      <w:pPr>
        <w:pStyle w:val="NoSpacing"/>
        <w:ind w:left="720"/>
        <w:rPr>
          <w:rFonts w:ascii="Times" w:hAnsi="Times" w:cs="Arial"/>
          <w:sz w:val="24"/>
          <w:szCs w:val="24"/>
          <w:lang w:val="en-AU"/>
        </w:rPr>
      </w:pPr>
      <w:r>
        <w:rPr>
          <w:rFonts w:ascii="Times" w:hAnsi="Times" w:cs="Arial"/>
          <w:sz w:val="24"/>
          <w:szCs w:val="24"/>
          <w:lang w:val="en-AU"/>
        </w:rPr>
        <w:t xml:space="preserve">added to the shopping cart </w:t>
      </w:r>
    </w:p>
    <w:p w14:paraId="7A9950B2" w14:textId="47A03815" w:rsidR="002D2326" w:rsidRPr="000C7EA0" w:rsidRDefault="002D2326" w:rsidP="000C7EA0">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802EE8">
        <w:rPr>
          <w:rFonts w:ascii="Times" w:hAnsi="Times" w:cs="Arial"/>
          <w:sz w:val="24"/>
          <w:szCs w:val="24"/>
          <w:lang w:val="en-AU"/>
        </w:rPr>
        <w:t>instance of ECSC</w:t>
      </w:r>
      <w:r w:rsidRPr="00C81F9D">
        <w:rPr>
          <w:rFonts w:ascii="Times" w:hAnsi="Times" w:cs="Arial"/>
          <w:sz w:val="24"/>
          <w:szCs w:val="24"/>
          <w:lang w:val="en-AU"/>
        </w:rPr>
        <w:t xml:space="preserve">allback </w:t>
      </w:r>
      <w:r w:rsidR="00802EE8">
        <w:rPr>
          <w:rFonts w:ascii="Times" w:hAnsi="Times" w:cs="Arial"/>
          <w:sz w:val="24"/>
          <w:szCs w:val="24"/>
          <w:lang w:val="en-AU"/>
        </w:rPr>
        <w:t>of type</w:t>
      </w:r>
      <w:r w:rsidRPr="00C81F9D">
        <w:rPr>
          <w:rFonts w:ascii="Times" w:hAnsi="Times" w:cs="Arial"/>
          <w:sz w:val="24"/>
          <w:szCs w:val="24"/>
          <w:lang w:val="en-AU"/>
        </w:rPr>
        <w:t xml:space="preserve"> </w:t>
      </w:r>
      <w:r w:rsidR="007E1246">
        <w:rPr>
          <w:rFonts w:ascii="Times" w:hAnsi="Times" w:cs="Arial"/>
          <w:sz w:val="24"/>
          <w:szCs w:val="24"/>
          <w:lang w:val="en-AU"/>
        </w:rPr>
        <w:t>ECSShoppingCart</w:t>
      </w:r>
      <w:r w:rsidRPr="00C81F9D">
        <w:rPr>
          <w:rFonts w:ascii="Times" w:hAnsi="Times" w:cs="Arial"/>
          <w:sz w:val="24"/>
          <w:szCs w:val="24"/>
          <w:lang w:val="en-AU"/>
        </w:rPr>
        <w:t xml:space="preserve"> </w:t>
      </w:r>
      <w:r w:rsidR="000C7EA0">
        <w:rPr>
          <w:rFonts w:ascii="Times" w:hAnsi="Times" w:cs="Arial"/>
          <w:sz w:val="24"/>
          <w:szCs w:val="24"/>
          <w:lang w:val="en-AU"/>
        </w:rPr>
        <w:t>and Exception</w:t>
      </w:r>
      <w:r w:rsidR="007E1246" w:rsidRPr="000C7EA0">
        <w:rPr>
          <w:rFonts w:ascii="Times" w:hAnsi="Times" w:cs="Arial"/>
          <w:sz w:val="24"/>
          <w:szCs w:val="24"/>
          <w:lang w:val="en-AU"/>
        </w:rPr>
        <w:t xml:space="preserve"> </w:t>
      </w:r>
      <w:r w:rsidRPr="000C7EA0">
        <w:rPr>
          <w:rFonts w:ascii="Times" w:hAnsi="Times" w:cs="Arial"/>
          <w:sz w:val="24"/>
          <w:szCs w:val="24"/>
          <w:lang w:val="en-AU"/>
        </w:rPr>
        <w:t xml:space="preserve"> </w:t>
      </w:r>
    </w:p>
    <w:p w14:paraId="66B9B080" w14:textId="77777777" w:rsidR="002D2326" w:rsidRPr="00C81F9D" w:rsidRDefault="002D2326" w:rsidP="002D2326">
      <w:pPr>
        <w:pStyle w:val="NoSpacing"/>
        <w:ind w:left="720"/>
        <w:rPr>
          <w:rFonts w:ascii="Times" w:hAnsi="Times" w:cs="Arial"/>
          <w:sz w:val="24"/>
          <w:szCs w:val="24"/>
          <w:lang w:val="en-AU"/>
        </w:rPr>
      </w:pPr>
    </w:p>
    <w:p w14:paraId="7CB517CE" w14:textId="41E7FA24" w:rsidR="002D2326" w:rsidRPr="00C81F9D" w:rsidRDefault="002D2326" w:rsidP="002D2326">
      <w:pPr>
        <w:pStyle w:val="Heading2"/>
        <w:numPr>
          <w:ilvl w:val="0"/>
          <w:numId w:val="0"/>
        </w:numPr>
        <w:ind w:left="576"/>
        <w:rPr>
          <w:rFonts w:ascii="Times" w:hAnsi="Times" w:cs="Arial"/>
          <w:sz w:val="28"/>
          <w:szCs w:val="28"/>
        </w:rPr>
      </w:pPr>
      <w:bookmarkStart w:id="80" w:name="_Toc20154711"/>
      <w:r>
        <w:rPr>
          <w:rFonts w:ascii="Times" w:hAnsi="Times" w:cs="Arial"/>
          <w:sz w:val="28"/>
          <w:szCs w:val="28"/>
        </w:rPr>
        <w:t>Output</w:t>
      </w:r>
      <w:bookmarkEnd w:id="80"/>
    </w:p>
    <w:p w14:paraId="4A5F3CF6" w14:textId="15660430" w:rsidR="002D2326" w:rsidRPr="00C81F9D" w:rsidRDefault="002D2326" w:rsidP="002D2326">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7E1246">
        <w:rPr>
          <w:rFonts w:ascii="Times" w:hAnsi="Times" w:cs="Arial"/>
          <w:sz w:val="24"/>
          <w:szCs w:val="24"/>
          <w:lang w:val="en-AU"/>
        </w:rPr>
        <w:t>ECSShoppingCart</w:t>
      </w:r>
      <w:r>
        <w:rPr>
          <w:rFonts w:ascii="Times" w:hAnsi="Times" w:cs="Arial"/>
          <w:sz w:val="24"/>
          <w:szCs w:val="24"/>
          <w:lang w:val="en-AU"/>
        </w:rPr>
        <w:t xml:space="preserve"> object</w:t>
      </w:r>
      <w:r w:rsidRPr="00C81F9D">
        <w:rPr>
          <w:rFonts w:ascii="Times" w:hAnsi="Times" w:cs="Arial"/>
          <w:sz w:val="24"/>
          <w:szCs w:val="24"/>
          <w:lang w:val="en-AU"/>
        </w:rPr>
        <w:t xml:space="preserve"> having </w:t>
      </w:r>
      <w:r w:rsidR="007E1246">
        <w:rPr>
          <w:rFonts w:ascii="Times" w:hAnsi="Times" w:cs="Arial"/>
          <w:sz w:val="24"/>
          <w:szCs w:val="24"/>
          <w:lang w:val="en-AU"/>
        </w:rPr>
        <w:t>details of the product added to cart</w:t>
      </w:r>
      <w:r>
        <w:rPr>
          <w:rFonts w:ascii="Times" w:hAnsi="Times" w:cs="Arial"/>
          <w:sz w:val="24"/>
          <w:szCs w:val="24"/>
          <w:lang w:val="en-AU"/>
        </w:rPr>
        <w:t>.</w:t>
      </w:r>
    </w:p>
    <w:p w14:paraId="42B27E69" w14:textId="77777777" w:rsidR="002D2326" w:rsidRDefault="002D2326" w:rsidP="002D2326">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54A86234" w14:textId="77777777" w:rsidR="002D2326" w:rsidRDefault="002D2326" w:rsidP="002D2326">
      <w:pPr>
        <w:pStyle w:val="NoSpacing"/>
        <w:ind w:left="720"/>
        <w:rPr>
          <w:rFonts w:ascii="Times" w:hAnsi="Times" w:cs="Arial"/>
          <w:sz w:val="24"/>
          <w:szCs w:val="24"/>
          <w:lang w:val="en-AU"/>
        </w:rPr>
      </w:pPr>
    </w:p>
    <w:p w14:paraId="5ACC397C" w14:textId="77777777" w:rsidR="002D2326" w:rsidRPr="00861B4F" w:rsidRDefault="002D2326" w:rsidP="002D2326">
      <w:pPr>
        <w:pStyle w:val="Heading2"/>
        <w:rPr>
          <w:rFonts w:ascii="Times" w:hAnsi="Times" w:cs="Arial"/>
          <w:color w:val="1F497D" w:themeColor="text2"/>
          <w:sz w:val="28"/>
          <w:szCs w:val="28"/>
        </w:rPr>
      </w:pPr>
      <w:bookmarkStart w:id="81" w:name="_Toc20154712"/>
      <w:r w:rsidRPr="00861B4F">
        <w:rPr>
          <w:rFonts w:ascii="Times" w:hAnsi="Times" w:cs="Arial"/>
          <w:color w:val="1F497D" w:themeColor="text2"/>
          <w:sz w:val="28"/>
          <w:szCs w:val="28"/>
        </w:rPr>
        <w:lastRenderedPageBreak/>
        <w:t>Sample</w:t>
      </w:r>
      <w:bookmarkEnd w:id="81"/>
    </w:p>
    <w:p w14:paraId="67C626A8" w14:textId="77777777" w:rsidR="002D2326" w:rsidRPr="00C81F9D" w:rsidRDefault="002D2326" w:rsidP="002D2326">
      <w:pPr>
        <w:pStyle w:val="BodyTextIndent"/>
        <w:rPr>
          <w:rFonts w:ascii="Times" w:hAnsi="Times"/>
        </w:rPr>
      </w:pPr>
      <w:r w:rsidRPr="00C81F9D">
        <w:rPr>
          <w:rFonts w:ascii="Times" w:hAnsi="Times"/>
          <w:noProof/>
        </w:rPr>
        <mc:AlternateContent>
          <mc:Choice Requires="wps">
            <w:drawing>
              <wp:inline distT="0" distB="0" distL="0" distR="0" wp14:anchorId="0A7F03E4" wp14:editId="006DBB48">
                <wp:extent cx="6565900" cy="2578100"/>
                <wp:effectExtent l="0" t="0" r="12700" b="1270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78100"/>
                        </a:xfrm>
                        <a:prstGeom prst="rect">
                          <a:avLst/>
                        </a:prstGeom>
                        <a:solidFill>
                          <a:schemeClr val="bg1">
                            <a:lumMod val="95000"/>
                          </a:schemeClr>
                        </a:solidFill>
                        <a:ln w="3175">
                          <a:solidFill>
                            <a:srgbClr val="000000"/>
                          </a:solidFill>
                          <a:miter lim="800000"/>
                          <a:headEnd/>
                          <a:tailEnd/>
                        </a:ln>
                      </wps:spPr>
                      <wps:txbx>
                        <w:txbxContent>
                          <w:p w14:paraId="30D4D325" w14:textId="5E338227" w:rsidR="00D32F8F" w:rsidRDefault="00D32F8F" w:rsidP="002D2326">
                            <w:pPr>
                              <w:pStyle w:val="HTMLPreformatted"/>
                              <w:rPr>
                                <w:noProof/>
                                <w:color w:val="808000"/>
                              </w:rPr>
                            </w:pPr>
                          </w:p>
                          <w:p w14:paraId="1C9F3440" w14:textId="571E60F3" w:rsidR="004757DE" w:rsidRPr="00676B3B" w:rsidRDefault="004757DE" w:rsidP="004757D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6CBA3063" w14:textId="5D23B8BE" w:rsidR="00D32F8F" w:rsidRDefault="001F7C88" w:rsidP="001F7C88">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3E732638" w14:textId="77777777" w:rsidR="001F7C88" w:rsidRPr="009F7BBA" w:rsidRDefault="001F7C88" w:rsidP="001F7C88">
                            <w:pPr>
                              <w:pStyle w:val="HTMLPreformatted"/>
                              <w:rPr>
                                <w:noProof/>
                                <w:color w:val="808000"/>
                              </w:rPr>
                            </w:pPr>
                          </w:p>
                          <w:p w14:paraId="3DDF27F9" w14:textId="169C1216" w:rsidR="00D32F8F" w:rsidRPr="009F7BBA" w:rsidRDefault="00D32F8F" w:rsidP="009F7BBA">
                            <w:pPr>
                              <w:pStyle w:val="HTMLPreformatted"/>
                              <w:rPr>
                                <w:color w:val="000000"/>
                              </w:rPr>
                            </w:pPr>
                            <w:r w:rsidRPr="009F7BBA">
                              <w:rPr>
                                <w:color w:val="000000"/>
                              </w:rPr>
                              <w:t xml:space="preserve">ecsServices.addProductToShoppingCart(product, </w:t>
                            </w:r>
                            <w:r w:rsidRPr="009F7BBA">
                              <w:rPr>
                                <w:b/>
                                <w:bCs/>
                                <w:color w:val="000080"/>
                              </w:rPr>
                              <w:t xml:space="preserve">new </w:t>
                            </w:r>
                            <w:r w:rsidRPr="009F7BBA">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350D456A" w14:textId="77777777" w:rsidR="00D32F8F" w:rsidRPr="009F7BBA" w:rsidRDefault="00D32F8F" w:rsidP="009F7BBA">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7914FDE9" w14:textId="77777777" w:rsidR="00D32F8F" w:rsidRDefault="00D32F8F" w:rsidP="002D2326">
                            <w:pPr>
                              <w:pStyle w:val="HTMLPreformatted"/>
                              <w:rPr>
                                <w:noProof/>
                                <w:color w:val="808000"/>
                              </w:rPr>
                            </w:pPr>
                          </w:p>
                          <w:p w14:paraId="6FB4ED08" w14:textId="3FD62B85" w:rsidR="00D32F8F" w:rsidRPr="002C2138" w:rsidRDefault="00D32F8F" w:rsidP="002D2326">
                            <w:pPr>
                              <w:pStyle w:val="HTMLPreformatted"/>
                              <w:rPr>
                                <w:color w:val="000000"/>
                              </w:rPr>
                            </w:pPr>
                            <w:r w:rsidRPr="002C2138">
                              <w:rPr>
                                <w:color w:val="000000"/>
                              </w:rPr>
                              <w:t xml:space="preserve"> </w:t>
                            </w:r>
                          </w:p>
                          <w:p w14:paraId="0AF64DC3" w14:textId="77777777" w:rsidR="00D32F8F" w:rsidRDefault="00D32F8F" w:rsidP="002D2326">
                            <w:pPr>
                              <w:pStyle w:val="HTMLPreformatted"/>
                            </w:pPr>
                          </w:p>
                        </w:txbxContent>
                      </wps:txbx>
                      <wps:bodyPr rot="0" vert="horz" wrap="square" lIns="91440" tIns="45720" rIns="91440" bIns="45720" anchor="t" anchorCtr="0">
                        <a:noAutofit/>
                      </wps:bodyPr>
                    </wps:wsp>
                  </a:graphicData>
                </a:graphic>
              </wp:inline>
            </w:drawing>
          </mc:Choice>
          <mc:Fallback>
            <w:pict>
              <v:shape w14:anchorId="0A7F03E4" id="_x0000_s1049" type="#_x0000_t202" style="width:517pt;height: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" fillcolor="#f2f2f2 [3052]" strokeweight=".25pt">
                <v:textbox>
                  <w:txbxContent>
                    <w:p w14:paraId="30D4D325" w14:textId="5E338227" w:rsidR="00D32F8F" w:rsidRDefault="00D32F8F" w:rsidP="002D2326">
                      <w:pPr>
                        <w:pStyle w:val="HTMLPreformatted"/>
                        <w:rPr>
                          <w:noProof/>
                          <w:color w:val="808000"/>
                        </w:rPr>
                      </w:pPr>
                    </w:p>
                    <w:p w14:paraId="1C9F3440" w14:textId="571E60F3" w:rsidR="004757DE" w:rsidRPr="00676B3B" w:rsidRDefault="004757DE" w:rsidP="004757D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sidR="00D37330">
                        <w:rPr>
                          <w:color w:val="000000"/>
                        </w:rPr>
                        <w:t>)</w:t>
                      </w:r>
                      <w:r w:rsidRPr="00676B3B">
                        <w:rPr>
                          <w:color w:val="000000"/>
                        </w:rPr>
                        <w:t>;</w:t>
                      </w:r>
                    </w:p>
                    <w:p w14:paraId="6CBA3063" w14:textId="5D23B8BE" w:rsidR="00D32F8F" w:rsidRDefault="001F7C88" w:rsidP="001F7C88">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3E732638" w14:textId="77777777" w:rsidR="001F7C88" w:rsidRPr="009F7BBA" w:rsidRDefault="001F7C88" w:rsidP="001F7C88">
                      <w:pPr>
                        <w:pStyle w:val="HTMLPreformatted"/>
                        <w:rPr>
                          <w:noProof/>
                          <w:color w:val="808000"/>
                        </w:rPr>
                      </w:pPr>
                    </w:p>
                    <w:p w14:paraId="3DDF27F9" w14:textId="169C1216" w:rsidR="00D32F8F" w:rsidRPr="009F7BBA" w:rsidRDefault="00D32F8F" w:rsidP="009F7BBA">
                      <w:pPr>
                        <w:pStyle w:val="HTMLPreformatted"/>
                        <w:rPr>
                          <w:color w:val="000000"/>
                        </w:rPr>
                      </w:pPr>
                      <w:r w:rsidRPr="009F7BBA">
                        <w:rPr>
                          <w:color w:val="000000"/>
                        </w:rPr>
                        <w:t xml:space="preserve">ecsServices.addProductToShoppingCart(product, </w:t>
                      </w:r>
                      <w:r w:rsidRPr="009F7BBA">
                        <w:rPr>
                          <w:b/>
                          <w:bCs/>
                          <w:color w:val="000080"/>
                        </w:rPr>
                        <w:t xml:space="preserve">new </w:t>
                      </w:r>
                      <w:r w:rsidRPr="009F7BBA">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350D456A" w14:textId="77777777" w:rsidR="00D32F8F" w:rsidRPr="009F7BBA" w:rsidRDefault="00D32F8F" w:rsidP="009F7BBA">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7914FDE9" w14:textId="77777777" w:rsidR="00D32F8F" w:rsidRDefault="00D32F8F" w:rsidP="002D2326">
                      <w:pPr>
                        <w:pStyle w:val="HTMLPreformatted"/>
                        <w:rPr>
                          <w:noProof/>
                          <w:color w:val="808000"/>
                        </w:rPr>
                      </w:pPr>
                    </w:p>
                    <w:p w14:paraId="6FB4ED08" w14:textId="3FD62B85" w:rsidR="00D32F8F" w:rsidRPr="002C2138" w:rsidRDefault="00D32F8F" w:rsidP="002D2326">
                      <w:pPr>
                        <w:pStyle w:val="HTMLPreformatted"/>
                        <w:rPr>
                          <w:color w:val="000000"/>
                        </w:rPr>
                      </w:pPr>
                      <w:r w:rsidRPr="002C2138">
                        <w:rPr>
                          <w:color w:val="000000"/>
                        </w:rPr>
                        <w:t xml:space="preserve"> </w:t>
                      </w:r>
                    </w:p>
                    <w:p w14:paraId="0AF64DC3" w14:textId="77777777" w:rsidR="00D32F8F" w:rsidRDefault="00D32F8F" w:rsidP="002D2326">
                      <w:pPr>
                        <w:pStyle w:val="HTMLPreformatted"/>
                      </w:pPr>
                    </w:p>
                  </w:txbxContent>
                </v:textbox>
                <w10:anchorlock/>
              </v:shape>
            </w:pict>
          </mc:Fallback>
        </mc:AlternateContent>
      </w:r>
    </w:p>
    <w:p w14:paraId="3079E644" w14:textId="77777777" w:rsidR="007F4249" w:rsidRDefault="007F4249" w:rsidP="007F4249">
      <w:pPr>
        <w:pStyle w:val="Heading2"/>
        <w:rPr>
          <w:rFonts w:ascii="Times" w:hAnsi="Times" w:cs="Arial"/>
          <w:color w:val="1F497D" w:themeColor="text2"/>
          <w:sz w:val="28"/>
          <w:szCs w:val="28"/>
        </w:rPr>
      </w:pPr>
      <w:bookmarkStart w:id="82" w:name="_Toc20154713"/>
      <w:r>
        <w:rPr>
          <w:rFonts w:ascii="Times" w:hAnsi="Times" w:cs="Arial"/>
          <w:color w:val="1F497D" w:themeColor="text2"/>
          <w:sz w:val="28"/>
          <w:szCs w:val="28"/>
        </w:rPr>
        <w:t>Errors</w:t>
      </w:r>
      <w:bookmarkEnd w:id="82"/>
    </w:p>
    <w:p w14:paraId="4F83837D" w14:textId="77777777" w:rsidR="007F4249" w:rsidRPr="00A36716" w:rsidRDefault="007F4249" w:rsidP="007F4249">
      <w:pPr>
        <w:pStyle w:val="BodyTextIndent"/>
        <w:ind w:firstLine="360"/>
      </w:pPr>
      <w:r>
        <w:rPr>
          <w:rFonts w:ascii="Times" w:hAnsi="Times"/>
          <w:sz w:val="28"/>
          <w:szCs w:val="28"/>
        </w:rPr>
        <w:t>Client Errors</w:t>
      </w:r>
    </w:p>
    <w:p w14:paraId="03582283" w14:textId="77777777" w:rsidR="007F4249" w:rsidRDefault="007F4249" w:rsidP="007F4249">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6730B5BB" w14:textId="77777777" w:rsidR="007F4249" w:rsidRDefault="007F4249" w:rsidP="007F4249">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52B8C556" w14:textId="533D6870" w:rsidR="007F4249" w:rsidRPr="00320BF1" w:rsidRDefault="007F4249" w:rsidP="007F4249">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7B0EE06D" w14:textId="5E9201DB" w:rsidR="00320BF1" w:rsidRPr="00320BF1" w:rsidRDefault="00320BF1" w:rsidP="00320BF1">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 xml:space="preserve">ECSCtnNotProvided (Please provide the CTN) – occurs when ctn </w:t>
      </w:r>
      <w:r w:rsidR="00F333FF">
        <w:rPr>
          <w:rFonts w:ascii="Times" w:hAnsi="Times"/>
          <w:color w:val="595959" w:themeColor="text1" w:themeTint="A6"/>
          <w:sz w:val="24"/>
          <w:szCs w:val="24"/>
        </w:rPr>
        <w:t>is</w:t>
      </w:r>
      <w:r>
        <w:rPr>
          <w:rFonts w:ascii="Times" w:hAnsi="Times"/>
          <w:color w:val="595959" w:themeColor="text1" w:themeTint="A6"/>
          <w:sz w:val="24"/>
          <w:szCs w:val="24"/>
        </w:rPr>
        <w:t xml:space="preserve"> not provided or invalid ctn is entered</w:t>
      </w:r>
    </w:p>
    <w:p w14:paraId="15775E7E" w14:textId="77777777" w:rsidR="007F4249" w:rsidRDefault="007F4249" w:rsidP="007F4249">
      <w:pPr>
        <w:pStyle w:val="HTMLPreformatted"/>
        <w:shd w:val="clear" w:color="auto" w:fill="FFFFFF"/>
        <w:rPr>
          <w:rFonts w:ascii="Times" w:hAnsi="Times"/>
          <w:color w:val="595959" w:themeColor="text1" w:themeTint="A6"/>
          <w:sz w:val="24"/>
          <w:szCs w:val="24"/>
        </w:rPr>
      </w:pPr>
    </w:p>
    <w:p w14:paraId="1F70D0FB" w14:textId="77777777" w:rsidR="007F4249" w:rsidRDefault="007F4249" w:rsidP="007F4249">
      <w:pPr>
        <w:pStyle w:val="BodyTextIndent"/>
        <w:ind w:firstLine="360"/>
        <w:rPr>
          <w:rFonts w:ascii="Times" w:hAnsi="Times"/>
          <w:sz w:val="28"/>
          <w:szCs w:val="28"/>
        </w:rPr>
      </w:pPr>
      <w:r>
        <w:rPr>
          <w:rFonts w:ascii="Times" w:hAnsi="Times"/>
          <w:sz w:val="28"/>
          <w:szCs w:val="28"/>
        </w:rPr>
        <w:t>Server Errors</w:t>
      </w:r>
    </w:p>
    <w:p w14:paraId="4DABD1F0" w14:textId="56B38F63" w:rsidR="00F72A75" w:rsidRDefault="007F4249" w:rsidP="001F384E">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w:t>
      </w:r>
      <w:r>
        <w:rPr>
          <w:rFonts w:ascii="Times" w:hAnsi="Times"/>
          <w:color w:val="595959" w:themeColor="text1" w:themeTint="A6"/>
          <w:sz w:val="24"/>
          <w:szCs w:val="24"/>
        </w:rPr>
        <w:t>CartError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No cart created yet</w:t>
      </w:r>
      <w:r>
        <w:rPr>
          <w:rFonts w:ascii="Times" w:hAnsi="Times" w:cs="Menlo"/>
          <w:color w:val="595959" w:themeColor="text1" w:themeTint="A6"/>
          <w:sz w:val="24"/>
          <w:szCs w:val="24"/>
        </w:rPr>
        <w:t>) – This error</w:t>
      </w:r>
      <w:r>
        <w:rPr>
          <w:rFonts w:ascii="Times" w:hAnsi="Times"/>
          <w:color w:val="595959" w:themeColor="text1" w:themeTint="A6"/>
          <w:sz w:val="24"/>
          <w:szCs w:val="24"/>
        </w:rPr>
        <w:t xml:space="preserve"> occurs </w:t>
      </w:r>
      <w:r w:rsidR="00320BF1">
        <w:rPr>
          <w:rFonts w:ascii="Times" w:hAnsi="Times"/>
          <w:color w:val="595959" w:themeColor="text1" w:themeTint="A6"/>
          <w:sz w:val="24"/>
          <w:szCs w:val="24"/>
        </w:rPr>
        <w:t xml:space="preserve">when cart is not created, </w:t>
      </w:r>
      <w:r w:rsidR="00F333FF">
        <w:rPr>
          <w:rFonts w:ascii="Times" w:hAnsi="Times"/>
          <w:color w:val="595959" w:themeColor="text1" w:themeTint="A6"/>
          <w:sz w:val="24"/>
          <w:szCs w:val="24"/>
        </w:rPr>
        <w:t xml:space="preserve">to resolve </w:t>
      </w:r>
      <w:r w:rsidR="00320BF1">
        <w:rPr>
          <w:rFonts w:ascii="Times" w:hAnsi="Times"/>
          <w:color w:val="595959" w:themeColor="text1" w:themeTint="A6"/>
          <w:sz w:val="24"/>
          <w:szCs w:val="24"/>
        </w:rPr>
        <w:t>call createShoppingCart</w:t>
      </w:r>
    </w:p>
    <w:p w14:paraId="668E007D" w14:textId="4BEB5524" w:rsidR="00320BF1" w:rsidRPr="00320BF1" w:rsidRDefault="00320BF1" w:rsidP="00320BF1">
      <w:pPr>
        <w:pStyle w:val="HTMLPreformatted"/>
        <w:numPr>
          <w:ilvl w:val="0"/>
          <w:numId w:val="44"/>
        </w:numPr>
        <w:shd w:val="clear" w:color="auto" w:fill="FFFFFF"/>
        <w:rPr>
          <w:rFonts w:ascii="Times" w:hAnsi="Times"/>
          <w:color w:val="595959" w:themeColor="text1" w:themeTint="A6"/>
          <w:sz w:val="24"/>
          <w:szCs w:val="24"/>
        </w:rPr>
      </w:pPr>
      <w:r>
        <w:rPr>
          <w:rFonts w:ascii="Times" w:hAnsi="Times"/>
          <w:color w:val="595959" w:themeColor="text1" w:themeTint="A6"/>
          <w:sz w:val="24"/>
          <w:szCs w:val="24"/>
        </w:rPr>
        <w:t>ECSCartEntryError (The Product is not added in Cart) – occurs when failed to add product to cart</w:t>
      </w:r>
    </w:p>
    <w:p w14:paraId="1B09AA67" w14:textId="63B22AF4" w:rsidR="00E26E5F" w:rsidRPr="009639AF" w:rsidRDefault="00E26E5F" w:rsidP="00E26E5F">
      <w:pPr>
        <w:pStyle w:val="Heading1"/>
        <w:rPr>
          <w:rFonts w:ascii="Times" w:hAnsi="Times" w:cs="Arial"/>
          <w:b/>
          <w:bCs/>
        </w:rPr>
      </w:pPr>
      <w:bookmarkStart w:id="83" w:name="_Toc20154714"/>
      <w:r>
        <w:rPr>
          <w:rFonts w:ascii="Times" w:hAnsi="Times" w:cs="Arial"/>
          <w:b/>
          <w:bCs/>
        </w:rPr>
        <w:t>Fetch Shopping Cart</w:t>
      </w:r>
      <w:bookmarkEnd w:id="83"/>
      <w:r>
        <w:rPr>
          <w:rFonts w:ascii="Times" w:hAnsi="Times" w:cs="Arial"/>
          <w:b/>
          <w:bCs/>
        </w:rPr>
        <w:t xml:space="preserve"> </w:t>
      </w:r>
    </w:p>
    <w:p w14:paraId="5CDAFCB8" w14:textId="52FDEA98" w:rsidR="00E26E5F" w:rsidRDefault="00E26E5F" w:rsidP="00E26E5F">
      <w:pPr>
        <w:rPr>
          <w:rFonts w:ascii="Times" w:hAnsi="Times" w:cs="Arial"/>
          <w:sz w:val="24"/>
          <w:szCs w:val="24"/>
        </w:rPr>
      </w:pPr>
      <w:r w:rsidRPr="008376B6">
        <w:rPr>
          <w:rFonts w:ascii="Times" w:hAnsi="Times" w:cs="Arial"/>
          <w:sz w:val="24"/>
          <w:szCs w:val="24"/>
        </w:rPr>
        <w:t xml:space="preserve">This method is used to </w:t>
      </w:r>
      <w:r w:rsidR="00F91889">
        <w:rPr>
          <w:rFonts w:ascii="Times" w:hAnsi="Times" w:cs="Arial"/>
          <w:sz w:val="24"/>
          <w:szCs w:val="24"/>
        </w:rPr>
        <w:t>get</w:t>
      </w:r>
      <w:r>
        <w:rPr>
          <w:rFonts w:ascii="Times" w:hAnsi="Times" w:cs="Arial"/>
          <w:sz w:val="24"/>
          <w:szCs w:val="24"/>
        </w:rPr>
        <w:t xml:space="preserve"> the shopping cart </w:t>
      </w:r>
      <w:r w:rsidR="00F91889">
        <w:rPr>
          <w:rFonts w:ascii="Times" w:hAnsi="Times" w:cs="Arial"/>
          <w:sz w:val="24"/>
          <w:szCs w:val="24"/>
        </w:rPr>
        <w:t xml:space="preserve">details </w:t>
      </w:r>
      <w:r>
        <w:rPr>
          <w:rFonts w:ascii="Times" w:hAnsi="Times" w:cs="Arial"/>
          <w:sz w:val="24"/>
          <w:szCs w:val="24"/>
        </w:rPr>
        <w:t>for the user. User needs to oAuth before calling this method.</w:t>
      </w:r>
    </w:p>
    <w:p w14:paraId="581E0DBD" w14:textId="77777777" w:rsidR="00E26E5F" w:rsidRPr="00861B4F" w:rsidRDefault="00E26E5F" w:rsidP="00E26E5F">
      <w:pPr>
        <w:pStyle w:val="Heading2"/>
        <w:rPr>
          <w:rFonts w:ascii="Times" w:hAnsi="Times" w:cs="Arial"/>
          <w:color w:val="1F497D" w:themeColor="text2"/>
          <w:sz w:val="28"/>
          <w:szCs w:val="28"/>
        </w:rPr>
      </w:pPr>
      <w:bookmarkStart w:id="84" w:name="_Toc20154715"/>
      <w:r w:rsidRPr="00861B4F">
        <w:rPr>
          <w:rFonts w:ascii="Times" w:hAnsi="Times" w:cs="Arial"/>
          <w:color w:val="1F497D" w:themeColor="text2"/>
          <w:sz w:val="28"/>
          <w:szCs w:val="28"/>
        </w:rPr>
        <w:t>ECSServiceProvider</w:t>
      </w:r>
      <w:bookmarkEnd w:id="84"/>
    </w:p>
    <w:p w14:paraId="1401DEE9" w14:textId="77777777" w:rsidR="00E26E5F" w:rsidRPr="00C81F9D" w:rsidRDefault="00E26E5F" w:rsidP="00E26E5F">
      <w:pPr>
        <w:pStyle w:val="BodyTextIndent"/>
        <w:rPr>
          <w:rFonts w:ascii="Times" w:hAnsi="Times"/>
        </w:rPr>
      </w:pPr>
      <w:r w:rsidRPr="00C81F9D">
        <w:rPr>
          <w:rFonts w:ascii="Times" w:hAnsi="Times"/>
          <w:noProof/>
        </w:rPr>
        <mc:AlternateContent>
          <mc:Choice Requires="wps">
            <w:drawing>
              <wp:inline distT="0" distB="0" distL="0" distR="0" wp14:anchorId="289C53CC" wp14:editId="3C4CBC63">
                <wp:extent cx="6565900" cy="480500"/>
                <wp:effectExtent l="0" t="0" r="12700" b="1524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80500"/>
                        </a:xfrm>
                        <a:prstGeom prst="rect">
                          <a:avLst/>
                        </a:prstGeom>
                        <a:solidFill>
                          <a:schemeClr val="bg1">
                            <a:lumMod val="95000"/>
                          </a:schemeClr>
                        </a:solidFill>
                        <a:ln w="3175">
                          <a:solidFill>
                            <a:srgbClr val="000000"/>
                          </a:solidFill>
                          <a:miter lim="800000"/>
                          <a:headEnd/>
                          <a:tailEnd/>
                        </a:ln>
                      </wps:spPr>
                      <wps:txbx>
                        <w:txbxContent>
                          <w:p w14:paraId="595D466D" w14:textId="77777777" w:rsidR="00D32F8F" w:rsidRDefault="00D32F8F" w:rsidP="00E26E5F">
                            <w:pPr>
                              <w:pStyle w:val="HTMLPreformatted"/>
                              <w:rPr>
                                <w:b/>
                                <w:bCs/>
                                <w:noProof/>
                                <w:color w:val="000080"/>
                                <w:szCs w:val="24"/>
                              </w:rPr>
                            </w:pPr>
                          </w:p>
                          <w:p w14:paraId="6C43D47D" w14:textId="77777777" w:rsidR="00D32F8F" w:rsidRPr="009D2407" w:rsidRDefault="00D32F8F" w:rsidP="009D2407">
                            <w:pPr>
                              <w:pStyle w:val="HTMLPreformatted"/>
                              <w:rPr>
                                <w:color w:val="000000"/>
                              </w:rPr>
                            </w:pPr>
                            <w:r w:rsidRPr="009D2407">
                              <w:rPr>
                                <w:b/>
                                <w:bCs/>
                                <w:color w:val="000080"/>
                              </w:rPr>
                              <w:t xml:space="preserve">void </w:t>
                            </w:r>
                            <w:r w:rsidRPr="009D2407">
                              <w:rPr>
                                <w:color w:val="000000"/>
                              </w:rPr>
                              <w:t>fetchShoppingCart(ECSCallback&lt;ECSShoppingCart,Exception&gt; ecsCallback);</w:t>
                            </w:r>
                          </w:p>
                          <w:p w14:paraId="0E0E1BA9" w14:textId="77777777" w:rsidR="00D32F8F" w:rsidRPr="009804E2" w:rsidRDefault="00D32F8F" w:rsidP="00E26E5F">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89C53CC" id="_x0000_s1050" type="#_x0000_t202" style="width:517pt;height: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" fillcolor="#f2f2f2 [3052]" strokeweight=".25pt">
                <v:textbox>
                  <w:txbxContent>
                    <w:p w14:paraId="595D466D" w14:textId="77777777" w:rsidR="00D32F8F" w:rsidRDefault="00D32F8F" w:rsidP="00E26E5F">
                      <w:pPr>
                        <w:pStyle w:val="HTMLPreformatted"/>
                        <w:rPr>
                          <w:b/>
                          <w:bCs/>
                          <w:noProof/>
                          <w:color w:val="000080"/>
                          <w:szCs w:val="24"/>
                        </w:rPr>
                      </w:pPr>
                    </w:p>
                    <w:p w14:paraId="6C43D47D" w14:textId="77777777" w:rsidR="00D32F8F" w:rsidRPr="009D2407" w:rsidRDefault="00D32F8F" w:rsidP="009D2407">
                      <w:pPr>
                        <w:pStyle w:val="HTMLPreformatted"/>
                        <w:rPr>
                          <w:color w:val="000000"/>
                        </w:rPr>
                      </w:pPr>
                      <w:r w:rsidRPr="009D2407">
                        <w:rPr>
                          <w:b/>
                          <w:bCs/>
                          <w:color w:val="000080"/>
                        </w:rPr>
                        <w:t xml:space="preserve">void </w:t>
                      </w:r>
                      <w:r w:rsidRPr="009D2407">
                        <w:rPr>
                          <w:color w:val="000000"/>
                        </w:rPr>
                        <w:t>fetchShoppingCart(ECSCallback&lt;ECSShoppingCart,Exception&gt; ecsCallback);</w:t>
                      </w:r>
                    </w:p>
                    <w:p w14:paraId="0E0E1BA9" w14:textId="77777777" w:rsidR="00D32F8F" w:rsidRPr="009804E2" w:rsidRDefault="00D32F8F" w:rsidP="00E26E5F">
                      <w:pPr>
                        <w:pStyle w:val="HTMLPreformatted"/>
                        <w:rPr>
                          <w:noProof/>
                          <w:color w:val="000000"/>
                          <w:szCs w:val="24"/>
                        </w:rPr>
                      </w:pPr>
                    </w:p>
                  </w:txbxContent>
                </v:textbox>
                <w10:anchorlock/>
              </v:shape>
            </w:pict>
          </mc:Fallback>
        </mc:AlternateContent>
      </w:r>
    </w:p>
    <w:p w14:paraId="26D13C8E" w14:textId="77777777" w:rsidR="00E26E5F" w:rsidRPr="00C81F9D" w:rsidRDefault="00E26E5F" w:rsidP="00E26E5F">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85" w:name="_Toc20154716"/>
      <w:r>
        <w:rPr>
          <w:rFonts w:ascii="Times" w:hAnsi="Times" w:cs="Arial"/>
          <w:sz w:val="28"/>
          <w:szCs w:val="28"/>
        </w:rPr>
        <w:t>Parameters</w:t>
      </w:r>
      <w:bookmarkEnd w:id="85"/>
    </w:p>
    <w:p w14:paraId="440CD7FF" w14:textId="708F505B" w:rsidR="00E26E5F" w:rsidRPr="001402BF" w:rsidRDefault="00E26E5F" w:rsidP="001402BF">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3B0253">
        <w:rPr>
          <w:rFonts w:ascii="Times" w:hAnsi="Times" w:cs="Arial"/>
          <w:sz w:val="24"/>
          <w:szCs w:val="24"/>
          <w:lang w:val="en-AU"/>
        </w:rPr>
        <w:t>instance of ECSC</w:t>
      </w:r>
      <w:r w:rsidRPr="00C81F9D">
        <w:rPr>
          <w:rFonts w:ascii="Times" w:hAnsi="Times" w:cs="Arial"/>
          <w:sz w:val="24"/>
          <w:szCs w:val="24"/>
          <w:lang w:val="en-AU"/>
        </w:rPr>
        <w:t>allback containing ECS</w:t>
      </w:r>
      <w:r>
        <w:rPr>
          <w:rFonts w:ascii="Times" w:hAnsi="Times" w:cs="Arial"/>
          <w:sz w:val="24"/>
          <w:szCs w:val="24"/>
          <w:lang w:val="en-AU"/>
        </w:rPr>
        <w:t>ShoppingCart</w:t>
      </w:r>
      <w:r w:rsidRPr="00C81F9D">
        <w:rPr>
          <w:rFonts w:ascii="Times" w:hAnsi="Times" w:cs="Arial"/>
          <w:sz w:val="24"/>
          <w:szCs w:val="24"/>
          <w:lang w:val="en-AU"/>
        </w:rPr>
        <w:t xml:space="preserve"> </w:t>
      </w:r>
      <w:r w:rsidR="001402BF">
        <w:rPr>
          <w:rFonts w:ascii="Times" w:hAnsi="Times" w:cs="Arial"/>
          <w:sz w:val="24"/>
          <w:szCs w:val="24"/>
          <w:lang w:val="en-AU"/>
        </w:rPr>
        <w:t>and Exception</w:t>
      </w:r>
    </w:p>
    <w:p w14:paraId="3BC72542" w14:textId="77777777" w:rsidR="00E26E5F" w:rsidRPr="00C81F9D" w:rsidRDefault="00E26E5F" w:rsidP="00E26E5F">
      <w:pPr>
        <w:pStyle w:val="NoSpacing"/>
        <w:ind w:left="720"/>
        <w:rPr>
          <w:rFonts w:ascii="Times" w:hAnsi="Times" w:cs="Arial"/>
          <w:sz w:val="24"/>
          <w:szCs w:val="24"/>
          <w:lang w:val="en-AU"/>
        </w:rPr>
      </w:pPr>
    </w:p>
    <w:p w14:paraId="61ED23B9" w14:textId="77777777" w:rsidR="00E26E5F" w:rsidRPr="00C81F9D" w:rsidRDefault="00E26E5F" w:rsidP="00E26E5F">
      <w:pPr>
        <w:pStyle w:val="Heading2"/>
        <w:numPr>
          <w:ilvl w:val="0"/>
          <w:numId w:val="0"/>
        </w:numPr>
        <w:ind w:left="576"/>
        <w:rPr>
          <w:rFonts w:ascii="Times" w:hAnsi="Times" w:cs="Arial"/>
          <w:sz w:val="28"/>
          <w:szCs w:val="28"/>
        </w:rPr>
      </w:pPr>
      <w:bookmarkStart w:id="86" w:name="_Toc20154717"/>
      <w:r>
        <w:rPr>
          <w:rFonts w:ascii="Times" w:hAnsi="Times" w:cs="Arial"/>
          <w:sz w:val="28"/>
          <w:szCs w:val="28"/>
        </w:rPr>
        <w:t>Output</w:t>
      </w:r>
      <w:bookmarkEnd w:id="86"/>
    </w:p>
    <w:p w14:paraId="61806CBC" w14:textId="77777777" w:rsidR="00E26E5F" w:rsidRPr="00C81F9D" w:rsidRDefault="00E26E5F" w:rsidP="00E26E5F">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Pr="00C81F9D">
        <w:rPr>
          <w:rFonts w:ascii="Times" w:hAnsi="Times" w:cs="Arial"/>
          <w:sz w:val="24"/>
          <w:szCs w:val="24"/>
          <w:lang w:val="en-AU"/>
        </w:rPr>
        <w:t>ECS</w:t>
      </w:r>
      <w:r>
        <w:rPr>
          <w:rFonts w:ascii="Times" w:hAnsi="Times" w:cs="Arial"/>
          <w:sz w:val="24"/>
          <w:szCs w:val="24"/>
          <w:lang w:val="en-AU"/>
        </w:rPr>
        <w:t>ShoppingCart</w:t>
      </w:r>
      <w:r w:rsidRPr="00C81F9D">
        <w:rPr>
          <w:rFonts w:ascii="Times" w:hAnsi="Times" w:cs="Arial"/>
          <w:sz w:val="24"/>
          <w:szCs w:val="24"/>
          <w:lang w:val="en-AU"/>
        </w:rPr>
        <w:t xml:space="preserve"> </w:t>
      </w:r>
      <w:r>
        <w:rPr>
          <w:rFonts w:ascii="Times" w:hAnsi="Times" w:cs="Arial"/>
          <w:sz w:val="24"/>
          <w:szCs w:val="24"/>
          <w:lang w:val="en-AU"/>
        </w:rPr>
        <w:t xml:space="preserve">object </w:t>
      </w:r>
    </w:p>
    <w:p w14:paraId="16D86428" w14:textId="77777777" w:rsidR="00E26E5F" w:rsidRDefault="00E26E5F" w:rsidP="00E26E5F">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06870FAD" w14:textId="77777777" w:rsidR="00E26E5F" w:rsidRPr="00C81F9D" w:rsidRDefault="00E26E5F" w:rsidP="00E26E5F">
      <w:pPr>
        <w:pStyle w:val="NoSpacing"/>
        <w:rPr>
          <w:rFonts w:ascii="Times" w:hAnsi="Times" w:cs="Arial"/>
          <w:lang w:val="en-AU"/>
        </w:rPr>
      </w:pPr>
    </w:p>
    <w:p w14:paraId="06711BB8" w14:textId="77777777" w:rsidR="00E26E5F" w:rsidRPr="00861B4F" w:rsidRDefault="00E26E5F" w:rsidP="00E26E5F">
      <w:pPr>
        <w:pStyle w:val="Heading2"/>
        <w:rPr>
          <w:rFonts w:ascii="Times" w:hAnsi="Times" w:cs="Arial"/>
          <w:color w:val="1F497D" w:themeColor="text2"/>
          <w:sz w:val="28"/>
          <w:szCs w:val="28"/>
        </w:rPr>
      </w:pPr>
      <w:bookmarkStart w:id="87" w:name="_Toc20154718"/>
      <w:r w:rsidRPr="00861B4F">
        <w:rPr>
          <w:rFonts w:ascii="Times" w:hAnsi="Times" w:cs="Arial"/>
          <w:color w:val="1F497D" w:themeColor="text2"/>
          <w:sz w:val="28"/>
          <w:szCs w:val="28"/>
        </w:rPr>
        <w:t>Sample</w:t>
      </w:r>
      <w:bookmarkEnd w:id="87"/>
    </w:p>
    <w:p w14:paraId="3C411A57" w14:textId="77777777" w:rsidR="00E26E5F" w:rsidRPr="00C81F9D" w:rsidRDefault="00E26E5F" w:rsidP="00E26E5F">
      <w:pPr>
        <w:pStyle w:val="BodyTextIndent"/>
        <w:rPr>
          <w:rFonts w:ascii="Times" w:hAnsi="Times"/>
        </w:rPr>
      </w:pPr>
      <w:r w:rsidRPr="00C81F9D">
        <w:rPr>
          <w:rFonts w:ascii="Times" w:hAnsi="Times"/>
          <w:noProof/>
        </w:rPr>
        <mc:AlternateContent>
          <mc:Choice Requires="wps">
            <w:drawing>
              <wp:inline distT="0" distB="0" distL="0" distR="0" wp14:anchorId="23A9B3CA" wp14:editId="2C954173">
                <wp:extent cx="6565900" cy="2514600"/>
                <wp:effectExtent l="0" t="0" r="12700" b="127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14600"/>
                        </a:xfrm>
                        <a:prstGeom prst="rect">
                          <a:avLst/>
                        </a:prstGeom>
                        <a:solidFill>
                          <a:schemeClr val="bg1">
                            <a:lumMod val="95000"/>
                          </a:schemeClr>
                        </a:solidFill>
                        <a:ln w="3175">
                          <a:solidFill>
                            <a:srgbClr val="000000"/>
                          </a:solidFill>
                          <a:miter lim="800000"/>
                          <a:headEnd/>
                          <a:tailEnd/>
                        </a:ln>
                      </wps:spPr>
                      <wps:txbx>
                        <w:txbxContent>
                          <w:p w14:paraId="34F2FD0A" w14:textId="77777777" w:rsidR="00D32F8F" w:rsidRDefault="00D32F8F" w:rsidP="00E26E5F">
                            <w:pPr>
                              <w:pStyle w:val="HTMLPreformatted"/>
                              <w:rPr>
                                <w:noProof/>
                                <w:color w:val="808000"/>
                              </w:rPr>
                            </w:pPr>
                          </w:p>
                          <w:p w14:paraId="43B37637" w14:textId="77777777" w:rsidR="00BF04DD" w:rsidRPr="00676B3B" w:rsidRDefault="00BF04DD" w:rsidP="00BF04DD">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105A608E" w14:textId="7EC62E2E" w:rsidR="00D32F8F" w:rsidRDefault="00F82D68" w:rsidP="00F82D68">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13E68D94" w14:textId="77777777" w:rsidR="00F82D68" w:rsidRPr="009F7BBA" w:rsidRDefault="00F82D68" w:rsidP="00F82D68">
                            <w:pPr>
                              <w:pStyle w:val="HTMLPreformatted"/>
                              <w:rPr>
                                <w:noProof/>
                                <w:color w:val="808000"/>
                              </w:rPr>
                            </w:pPr>
                          </w:p>
                          <w:p w14:paraId="7636D25E" w14:textId="1C351812" w:rsidR="00D32F8F" w:rsidRPr="009F7BBA" w:rsidRDefault="00D32F8F" w:rsidP="00B60E19">
                            <w:pPr>
                              <w:pStyle w:val="HTMLPreformatted"/>
                              <w:rPr>
                                <w:color w:val="000000"/>
                              </w:rPr>
                            </w:pPr>
                            <w:r w:rsidRPr="009F7BBA">
                              <w:rPr>
                                <w:color w:val="000000"/>
                              </w:rPr>
                              <w:t>ecsServices.</w:t>
                            </w:r>
                            <w:r w:rsidRPr="00B63E2A">
                              <w:rPr>
                                <w:color w:val="000000"/>
                              </w:rPr>
                              <w:t>fetchShoppingCart(</w:t>
                            </w:r>
                            <w:r w:rsidRPr="00B63E2A">
                              <w:rPr>
                                <w:b/>
                                <w:bCs/>
                                <w:color w:val="000080"/>
                              </w:rPr>
                              <w:t xml:space="preserve">new </w:t>
                            </w:r>
                            <w:r w:rsidRPr="00B63E2A">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3031557D" w14:textId="77777777" w:rsidR="00D32F8F" w:rsidRPr="009F7BBA" w:rsidRDefault="00D32F8F" w:rsidP="00B60E19">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3A2115C8" w14:textId="77777777" w:rsidR="00D32F8F" w:rsidRDefault="00D32F8F" w:rsidP="00B63E2A">
                            <w:pPr>
                              <w:pStyle w:val="HTMLPreformatted"/>
                              <w:rPr>
                                <w:color w:val="808000"/>
                              </w:rPr>
                            </w:pPr>
                          </w:p>
                          <w:p w14:paraId="7A780BB9" w14:textId="1A51BADC" w:rsidR="00D32F8F" w:rsidRPr="00B63E2A" w:rsidRDefault="00D32F8F" w:rsidP="00B63E2A">
                            <w:pPr>
                              <w:pStyle w:val="HTMLPreformatted"/>
                              <w:rPr>
                                <w:color w:val="000000"/>
                              </w:rPr>
                            </w:pPr>
                          </w:p>
                          <w:p w14:paraId="66DEDBCB" w14:textId="77777777" w:rsidR="00D32F8F" w:rsidRDefault="00D32F8F" w:rsidP="00B63E2A">
                            <w:pPr>
                              <w:pStyle w:val="HTMLPreformatted"/>
                            </w:pPr>
                          </w:p>
                        </w:txbxContent>
                      </wps:txbx>
                      <wps:bodyPr rot="0" vert="horz" wrap="square" lIns="91440" tIns="45720" rIns="91440" bIns="45720" anchor="t" anchorCtr="0">
                        <a:noAutofit/>
                      </wps:bodyPr>
                    </wps:wsp>
                  </a:graphicData>
                </a:graphic>
              </wp:inline>
            </w:drawing>
          </mc:Choice>
          <mc:Fallback>
            <w:pict>
              <v:shape w14:anchorId="23A9B3CA" id="_x0000_s1051" type="#_x0000_t202" style="width:517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" fillcolor="#f2f2f2 [3052]" strokeweight=".25pt">
                <v:textbox>
                  <w:txbxContent>
                    <w:p w14:paraId="34F2FD0A" w14:textId="77777777" w:rsidR="00D32F8F" w:rsidRDefault="00D32F8F" w:rsidP="00E26E5F">
                      <w:pPr>
                        <w:pStyle w:val="HTMLPreformatted"/>
                        <w:rPr>
                          <w:noProof/>
                          <w:color w:val="808000"/>
                        </w:rPr>
                      </w:pPr>
                    </w:p>
                    <w:p w14:paraId="43B37637" w14:textId="77777777" w:rsidR="00BF04DD" w:rsidRPr="00676B3B" w:rsidRDefault="00BF04DD" w:rsidP="00BF04DD">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105A608E" w14:textId="7EC62E2E" w:rsidR="00D32F8F" w:rsidRDefault="00F82D68" w:rsidP="00F82D68">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13E68D94" w14:textId="77777777" w:rsidR="00F82D68" w:rsidRPr="009F7BBA" w:rsidRDefault="00F82D68" w:rsidP="00F82D68">
                      <w:pPr>
                        <w:pStyle w:val="HTMLPreformatted"/>
                        <w:rPr>
                          <w:noProof/>
                          <w:color w:val="808000"/>
                        </w:rPr>
                      </w:pPr>
                    </w:p>
                    <w:p w14:paraId="7636D25E" w14:textId="1C351812" w:rsidR="00D32F8F" w:rsidRPr="009F7BBA" w:rsidRDefault="00D32F8F" w:rsidP="00B60E19">
                      <w:pPr>
                        <w:pStyle w:val="HTMLPreformatted"/>
                        <w:rPr>
                          <w:color w:val="000000"/>
                        </w:rPr>
                      </w:pPr>
                      <w:r w:rsidRPr="009F7BBA">
                        <w:rPr>
                          <w:color w:val="000000"/>
                        </w:rPr>
                        <w:t>ecsServices.</w:t>
                      </w:r>
                      <w:r w:rsidRPr="00B63E2A">
                        <w:rPr>
                          <w:color w:val="000000"/>
                        </w:rPr>
                        <w:t>fetchShoppingCart(</w:t>
                      </w:r>
                      <w:r w:rsidRPr="00B63E2A">
                        <w:rPr>
                          <w:b/>
                          <w:bCs/>
                          <w:color w:val="000080"/>
                        </w:rPr>
                        <w:t xml:space="preserve">new </w:t>
                      </w:r>
                      <w:r w:rsidRPr="00B63E2A">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3031557D" w14:textId="77777777" w:rsidR="00D32F8F" w:rsidRPr="009F7BBA" w:rsidRDefault="00D32F8F" w:rsidP="00B60E19">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3A2115C8" w14:textId="77777777" w:rsidR="00D32F8F" w:rsidRDefault="00D32F8F" w:rsidP="00B63E2A">
                      <w:pPr>
                        <w:pStyle w:val="HTMLPreformatted"/>
                        <w:rPr>
                          <w:color w:val="808000"/>
                        </w:rPr>
                      </w:pPr>
                    </w:p>
                    <w:p w14:paraId="7A780BB9" w14:textId="1A51BADC" w:rsidR="00D32F8F" w:rsidRPr="00B63E2A" w:rsidRDefault="00D32F8F" w:rsidP="00B63E2A">
                      <w:pPr>
                        <w:pStyle w:val="HTMLPreformatted"/>
                        <w:rPr>
                          <w:color w:val="000000"/>
                        </w:rPr>
                      </w:pPr>
                    </w:p>
                    <w:p w14:paraId="66DEDBCB" w14:textId="77777777" w:rsidR="00D32F8F" w:rsidRDefault="00D32F8F" w:rsidP="00B63E2A">
                      <w:pPr>
                        <w:pStyle w:val="HTMLPreformatted"/>
                      </w:pPr>
                    </w:p>
                  </w:txbxContent>
                </v:textbox>
                <w10:anchorlock/>
              </v:shape>
            </w:pict>
          </mc:Fallback>
        </mc:AlternateContent>
      </w:r>
    </w:p>
    <w:p w14:paraId="1A8DCB20" w14:textId="77777777" w:rsidR="00320BF1" w:rsidRDefault="00320BF1" w:rsidP="00320BF1">
      <w:pPr>
        <w:pStyle w:val="Heading2"/>
        <w:rPr>
          <w:rFonts w:ascii="Times" w:hAnsi="Times" w:cs="Arial"/>
          <w:color w:val="1F497D" w:themeColor="text2"/>
          <w:sz w:val="28"/>
          <w:szCs w:val="28"/>
        </w:rPr>
      </w:pPr>
      <w:bookmarkStart w:id="88" w:name="_Toc20154719"/>
      <w:r>
        <w:rPr>
          <w:rFonts w:ascii="Times" w:hAnsi="Times" w:cs="Arial"/>
          <w:color w:val="1F497D" w:themeColor="text2"/>
          <w:sz w:val="28"/>
          <w:szCs w:val="28"/>
        </w:rPr>
        <w:t>Errors</w:t>
      </w:r>
      <w:bookmarkEnd w:id="88"/>
    </w:p>
    <w:p w14:paraId="4CB64A9D" w14:textId="77777777" w:rsidR="00320BF1" w:rsidRPr="00A36716" w:rsidRDefault="00320BF1" w:rsidP="00320BF1">
      <w:pPr>
        <w:pStyle w:val="BodyTextIndent"/>
        <w:ind w:firstLine="360"/>
      </w:pPr>
      <w:r>
        <w:rPr>
          <w:rFonts w:ascii="Times" w:hAnsi="Times"/>
          <w:sz w:val="28"/>
          <w:szCs w:val="28"/>
        </w:rPr>
        <w:t>Client Errors</w:t>
      </w:r>
    </w:p>
    <w:p w14:paraId="08594786" w14:textId="77777777" w:rsidR="00320BF1" w:rsidRDefault="00320BF1" w:rsidP="00320BF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64199507" w14:textId="77777777" w:rsidR="00320BF1" w:rsidRDefault="00320BF1" w:rsidP="00320BF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447713F8" w14:textId="728AD8C3" w:rsidR="00320BF1" w:rsidRPr="00320BF1" w:rsidRDefault="00320BF1" w:rsidP="00320BF1">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42103073" w14:textId="77777777" w:rsidR="00320BF1" w:rsidRDefault="00320BF1" w:rsidP="00320BF1">
      <w:pPr>
        <w:pStyle w:val="HTMLPreformatted"/>
        <w:shd w:val="clear" w:color="auto" w:fill="FFFFFF"/>
        <w:rPr>
          <w:rFonts w:ascii="Times" w:hAnsi="Times"/>
          <w:color w:val="595959" w:themeColor="text1" w:themeTint="A6"/>
          <w:sz w:val="24"/>
          <w:szCs w:val="24"/>
        </w:rPr>
      </w:pPr>
    </w:p>
    <w:p w14:paraId="382FE13A" w14:textId="77777777" w:rsidR="00320BF1" w:rsidRDefault="00320BF1" w:rsidP="00320BF1">
      <w:pPr>
        <w:pStyle w:val="BodyTextIndent"/>
        <w:ind w:firstLine="360"/>
        <w:rPr>
          <w:rFonts w:ascii="Times" w:hAnsi="Times"/>
          <w:sz w:val="28"/>
          <w:szCs w:val="28"/>
        </w:rPr>
      </w:pPr>
      <w:r>
        <w:rPr>
          <w:rFonts w:ascii="Times" w:hAnsi="Times"/>
          <w:sz w:val="28"/>
          <w:szCs w:val="28"/>
        </w:rPr>
        <w:t>Server Errors</w:t>
      </w:r>
    </w:p>
    <w:p w14:paraId="1FE040F1" w14:textId="1F780E4B" w:rsidR="00320BF1" w:rsidRPr="007650EF" w:rsidRDefault="00320BF1" w:rsidP="00320BF1">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NoSuchElementError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An error occurred while fetching the data from the server</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 xml:space="preserve"> Please re-login) – This error</w:t>
      </w:r>
      <w:r>
        <w:rPr>
          <w:rFonts w:ascii="Times" w:hAnsi="Times"/>
          <w:color w:val="595959" w:themeColor="text1" w:themeTint="A6"/>
          <w:sz w:val="24"/>
          <w:szCs w:val="24"/>
        </w:rPr>
        <w:t xml:space="preserve"> occurs when failed to get the response </w:t>
      </w:r>
    </w:p>
    <w:p w14:paraId="5BC9134F" w14:textId="2A4A4CAA" w:rsidR="007650EF" w:rsidRPr="007650EF" w:rsidRDefault="007650EF" w:rsidP="007650EF">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w:t>
      </w:r>
      <w:r>
        <w:rPr>
          <w:rFonts w:ascii="Times" w:hAnsi="Times"/>
          <w:color w:val="595959" w:themeColor="text1" w:themeTint="A6"/>
          <w:sz w:val="24"/>
          <w:szCs w:val="24"/>
        </w:rPr>
        <w:t>CartError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No cart created yet</w:t>
      </w:r>
      <w:r>
        <w:rPr>
          <w:rFonts w:ascii="Times" w:hAnsi="Times" w:cs="Menlo"/>
          <w:color w:val="595959" w:themeColor="text1" w:themeTint="A6"/>
          <w:sz w:val="24"/>
          <w:szCs w:val="24"/>
        </w:rPr>
        <w:t xml:space="preserve">) </w:t>
      </w:r>
    </w:p>
    <w:p w14:paraId="416210DE" w14:textId="6A2DEB0A" w:rsidR="001F384E" w:rsidRDefault="001F384E" w:rsidP="001F384E">
      <w:pPr>
        <w:rPr>
          <w:rFonts w:ascii="Times" w:hAnsi="Times" w:cs="Arial"/>
        </w:rPr>
      </w:pPr>
    </w:p>
    <w:p w14:paraId="7E9EC907" w14:textId="74FCACD8" w:rsidR="001F384E" w:rsidRDefault="001F384E" w:rsidP="001F384E">
      <w:pPr>
        <w:rPr>
          <w:rFonts w:ascii="Times" w:hAnsi="Times" w:cs="Arial"/>
        </w:rPr>
      </w:pPr>
    </w:p>
    <w:p w14:paraId="1C7FD308" w14:textId="77777777" w:rsidR="00B60E19" w:rsidRDefault="00B60E19" w:rsidP="001F384E">
      <w:pPr>
        <w:rPr>
          <w:rFonts w:ascii="Times" w:hAnsi="Times" w:cs="Arial"/>
        </w:rPr>
      </w:pPr>
    </w:p>
    <w:p w14:paraId="20B522CB" w14:textId="60047AA5" w:rsidR="001F384E" w:rsidRDefault="001F384E" w:rsidP="001F384E">
      <w:pPr>
        <w:rPr>
          <w:rFonts w:ascii="Times" w:hAnsi="Times" w:cs="Arial"/>
        </w:rPr>
      </w:pPr>
    </w:p>
    <w:p w14:paraId="446A547A" w14:textId="6EE9F8DA" w:rsidR="00FC36EB" w:rsidRPr="009639AF" w:rsidRDefault="00FC36EB" w:rsidP="00FC36EB">
      <w:pPr>
        <w:pStyle w:val="Heading1"/>
        <w:rPr>
          <w:rFonts w:ascii="Times" w:hAnsi="Times" w:cs="Arial"/>
          <w:b/>
          <w:bCs/>
        </w:rPr>
      </w:pPr>
      <w:bookmarkStart w:id="89" w:name="_Toc20154720"/>
      <w:r>
        <w:rPr>
          <w:rFonts w:ascii="Times" w:hAnsi="Times" w:cs="Arial"/>
          <w:b/>
          <w:bCs/>
        </w:rPr>
        <w:lastRenderedPageBreak/>
        <w:t>Update Shopping Cart</w:t>
      </w:r>
      <w:bookmarkEnd w:id="89"/>
      <w:r>
        <w:rPr>
          <w:rFonts w:ascii="Times" w:hAnsi="Times" w:cs="Arial"/>
          <w:b/>
          <w:bCs/>
        </w:rPr>
        <w:t xml:space="preserve"> </w:t>
      </w:r>
    </w:p>
    <w:p w14:paraId="3E37A470" w14:textId="704F873D" w:rsidR="00FC36EB" w:rsidRDefault="00FC36EB" w:rsidP="00FC36EB">
      <w:pPr>
        <w:rPr>
          <w:rFonts w:ascii="Times" w:hAnsi="Times" w:cs="Arial"/>
          <w:sz w:val="24"/>
          <w:szCs w:val="24"/>
        </w:rPr>
      </w:pPr>
      <w:r w:rsidRPr="008376B6">
        <w:rPr>
          <w:rFonts w:ascii="Times" w:hAnsi="Times" w:cs="Arial"/>
          <w:sz w:val="24"/>
          <w:szCs w:val="24"/>
        </w:rPr>
        <w:t xml:space="preserve">This method is used to </w:t>
      </w:r>
      <w:r w:rsidR="00213B9D">
        <w:rPr>
          <w:rFonts w:ascii="Times" w:hAnsi="Times" w:cs="Arial"/>
          <w:sz w:val="24"/>
          <w:szCs w:val="24"/>
        </w:rPr>
        <w:t>update the quantity in the</w:t>
      </w:r>
      <w:r>
        <w:rPr>
          <w:rFonts w:ascii="Times" w:hAnsi="Times" w:cs="Arial"/>
          <w:sz w:val="24"/>
          <w:szCs w:val="24"/>
        </w:rPr>
        <w:t xml:space="preserve"> shopping cart </w:t>
      </w:r>
      <w:r w:rsidR="00213B9D">
        <w:rPr>
          <w:rFonts w:ascii="Times" w:hAnsi="Times" w:cs="Arial"/>
          <w:sz w:val="24"/>
          <w:szCs w:val="24"/>
        </w:rPr>
        <w:t>f</w:t>
      </w:r>
      <w:r>
        <w:rPr>
          <w:rFonts w:ascii="Times" w:hAnsi="Times" w:cs="Arial"/>
          <w:sz w:val="24"/>
          <w:szCs w:val="24"/>
        </w:rPr>
        <w:t xml:space="preserve">or the </w:t>
      </w:r>
      <w:r w:rsidR="00213B9D">
        <w:rPr>
          <w:rFonts w:ascii="Times" w:hAnsi="Times" w:cs="Arial"/>
          <w:sz w:val="24"/>
          <w:szCs w:val="24"/>
        </w:rPr>
        <w:t>product</w:t>
      </w:r>
      <w:r>
        <w:rPr>
          <w:rFonts w:ascii="Times" w:hAnsi="Times" w:cs="Arial"/>
          <w:sz w:val="24"/>
          <w:szCs w:val="24"/>
        </w:rPr>
        <w:t>.</w:t>
      </w:r>
    </w:p>
    <w:p w14:paraId="77AC278A" w14:textId="1CB61F32" w:rsidR="00FC36EB" w:rsidRPr="00861B4F" w:rsidRDefault="00FC36EB" w:rsidP="00FC36EB">
      <w:pPr>
        <w:pStyle w:val="Heading2"/>
        <w:rPr>
          <w:rFonts w:ascii="Times" w:hAnsi="Times" w:cs="Arial"/>
          <w:color w:val="1F497D" w:themeColor="text2"/>
          <w:sz w:val="28"/>
          <w:szCs w:val="28"/>
        </w:rPr>
      </w:pPr>
      <w:bookmarkStart w:id="90" w:name="_Toc20154721"/>
      <w:r w:rsidRPr="00861B4F">
        <w:rPr>
          <w:rFonts w:ascii="Times" w:hAnsi="Times" w:cs="Arial"/>
          <w:color w:val="1F497D" w:themeColor="text2"/>
          <w:sz w:val="28"/>
          <w:szCs w:val="28"/>
        </w:rPr>
        <w:t>ECSServiceProvider</w:t>
      </w:r>
      <w:bookmarkEnd w:id="90"/>
    </w:p>
    <w:p w14:paraId="2275C495" w14:textId="00E54678" w:rsidR="00FC36EB" w:rsidRPr="00C81F9D" w:rsidRDefault="00FC36EB" w:rsidP="00FC36EB">
      <w:pPr>
        <w:pStyle w:val="BodyTextIndent"/>
        <w:rPr>
          <w:rFonts w:ascii="Times" w:hAnsi="Times"/>
        </w:rPr>
      </w:pPr>
      <w:r w:rsidRPr="00C81F9D">
        <w:rPr>
          <w:rFonts w:ascii="Times" w:hAnsi="Times"/>
          <w:noProof/>
        </w:rPr>
        <mc:AlternateContent>
          <mc:Choice Requires="wps">
            <w:drawing>
              <wp:inline distT="0" distB="0" distL="0" distR="0" wp14:anchorId="22AE8353" wp14:editId="0606A6CB">
                <wp:extent cx="6481483" cy="645458"/>
                <wp:effectExtent l="0" t="0" r="8255" b="152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83" cy="645458"/>
                        </a:xfrm>
                        <a:prstGeom prst="rect">
                          <a:avLst/>
                        </a:prstGeom>
                        <a:solidFill>
                          <a:schemeClr val="bg1">
                            <a:lumMod val="95000"/>
                          </a:schemeClr>
                        </a:solidFill>
                        <a:ln w="3175">
                          <a:solidFill>
                            <a:srgbClr val="000000"/>
                          </a:solidFill>
                          <a:miter lim="800000"/>
                          <a:headEnd/>
                          <a:tailEnd/>
                        </a:ln>
                      </wps:spPr>
                      <wps:txbx>
                        <w:txbxContent>
                          <w:p w14:paraId="7F5C6FEC" w14:textId="77777777" w:rsidR="00D32F8F" w:rsidRDefault="00D32F8F" w:rsidP="00FC36EB">
                            <w:pPr>
                              <w:pStyle w:val="HTMLPreformatted"/>
                              <w:rPr>
                                <w:b/>
                                <w:bCs/>
                                <w:noProof/>
                                <w:color w:val="000080"/>
                                <w:szCs w:val="24"/>
                              </w:rPr>
                            </w:pPr>
                          </w:p>
                          <w:p w14:paraId="067CD4CF" w14:textId="77777777" w:rsidR="00D32F8F" w:rsidRPr="00E54DB1" w:rsidRDefault="00D32F8F" w:rsidP="00E54DB1">
                            <w:pPr>
                              <w:pStyle w:val="HTMLPreformatted"/>
                              <w:rPr>
                                <w:color w:val="000000"/>
                              </w:rPr>
                            </w:pPr>
                            <w:r w:rsidRPr="00E54DB1">
                              <w:rPr>
                                <w:b/>
                                <w:bCs/>
                                <w:color w:val="000080"/>
                              </w:rPr>
                              <w:t xml:space="preserve">void </w:t>
                            </w:r>
                            <w:r w:rsidRPr="00E54DB1">
                              <w:rPr>
                                <w:color w:val="000000"/>
                              </w:rPr>
                              <w:t>updateShoppingCart(</w:t>
                            </w:r>
                            <w:r w:rsidRPr="00E54DB1">
                              <w:rPr>
                                <w:b/>
                                <w:bCs/>
                                <w:color w:val="000080"/>
                              </w:rPr>
                              <w:t xml:space="preserve">int </w:t>
                            </w:r>
                            <w:r w:rsidRPr="00E54DB1">
                              <w:rPr>
                                <w:color w:val="000000"/>
                              </w:rPr>
                              <w:t>quantity, ECSEntries entriesEntity, ECSCallback&lt;ECSShoppingCart, Exception&gt; ecsCallback) ;</w:t>
                            </w:r>
                          </w:p>
                          <w:p w14:paraId="36E8E697" w14:textId="77777777" w:rsidR="00D32F8F" w:rsidRPr="009804E2" w:rsidRDefault="00D32F8F" w:rsidP="00FC36EB">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2AE8353" id="_x0000_s1052" type="#_x0000_t202" style="width:510.35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" fillcolor="#f2f2f2 [3052]" strokeweight=".25pt">
                <v:textbox>
                  <w:txbxContent>
                    <w:p w14:paraId="7F5C6FEC" w14:textId="77777777" w:rsidR="00D32F8F" w:rsidRDefault="00D32F8F" w:rsidP="00FC36EB">
                      <w:pPr>
                        <w:pStyle w:val="HTMLPreformatted"/>
                        <w:rPr>
                          <w:b/>
                          <w:bCs/>
                          <w:noProof/>
                          <w:color w:val="000080"/>
                          <w:szCs w:val="24"/>
                        </w:rPr>
                      </w:pPr>
                    </w:p>
                    <w:p w14:paraId="067CD4CF" w14:textId="77777777" w:rsidR="00D32F8F" w:rsidRPr="00E54DB1" w:rsidRDefault="00D32F8F" w:rsidP="00E54DB1">
                      <w:pPr>
                        <w:pStyle w:val="HTMLPreformatted"/>
                        <w:rPr>
                          <w:color w:val="000000"/>
                        </w:rPr>
                      </w:pPr>
                      <w:r w:rsidRPr="00E54DB1">
                        <w:rPr>
                          <w:b/>
                          <w:bCs/>
                          <w:color w:val="000080"/>
                        </w:rPr>
                        <w:t xml:space="preserve">void </w:t>
                      </w:r>
                      <w:r w:rsidRPr="00E54DB1">
                        <w:rPr>
                          <w:color w:val="000000"/>
                        </w:rPr>
                        <w:t>updateShoppingCart(</w:t>
                      </w:r>
                      <w:r w:rsidRPr="00E54DB1">
                        <w:rPr>
                          <w:b/>
                          <w:bCs/>
                          <w:color w:val="000080"/>
                        </w:rPr>
                        <w:t xml:space="preserve">int </w:t>
                      </w:r>
                      <w:r w:rsidRPr="00E54DB1">
                        <w:rPr>
                          <w:color w:val="000000"/>
                        </w:rPr>
                        <w:t>quantity, ECSEntries entriesEntity, ECSCallback&lt;ECSShoppingCart, Exception&gt; ecsCallback) ;</w:t>
                      </w:r>
                    </w:p>
                    <w:p w14:paraId="36E8E697" w14:textId="77777777" w:rsidR="00D32F8F" w:rsidRPr="009804E2" w:rsidRDefault="00D32F8F" w:rsidP="00FC36EB">
                      <w:pPr>
                        <w:pStyle w:val="HTMLPreformatted"/>
                        <w:rPr>
                          <w:noProof/>
                          <w:color w:val="000000"/>
                          <w:szCs w:val="24"/>
                        </w:rPr>
                      </w:pPr>
                    </w:p>
                  </w:txbxContent>
                </v:textbox>
                <w10:anchorlock/>
              </v:shape>
            </w:pict>
          </mc:Fallback>
        </mc:AlternateContent>
      </w:r>
    </w:p>
    <w:p w14:paraId="1B034DE4" w14:textId="77777777" w:rsidR="00FC36EB" w:rsidRPr="00C81F9D" w:rsidRDefault="00FC36EB" w:rsidP="00FC36EB">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91" w:name="_Toc20154722"/>
      <w:r>
        <w:rPr>
          <w:rFonts w:ascii="Times" w:hAnsi="Times" w:cs="Arial"/>
          <w:sz w:val="28"/>
          <w:szCs w:val="28"/>
        </w:rPr>
        <w:t>Parameters</w:t>
      </w:r>
      <w:bookmarkEnd w:id="91"/>
    </w:p>
    <w:p w14:paraId="557044FF" w14:textId="28568ED3" w:rsidR="00995709" w:rsidRDefault="00995709" w:rsidP="00FC36EB">
      <w:pPr>
        <w:pStyle w:val="NoSpacing"/>
        <w:numPr>
          <w:ilvl w:val="0"/>
          <w:numId w:val="38"/>
        </w:numPr>
        <w:rPr>
          <w:rFonts w:ascii="Times" w:hAnsi="Times" w:cs="Arial"/>
          <w:sz w:val="24"/>
          <w:szCs w:val="24"/>
          <w:lang w:val="en-AU"/>
        </w:rPr>
      </w:pPr>
      <w:r>
        <w:rPr>
          <w:rFonts w:ascii="Times" w:hAnsi="Times" w:cs="Arial"/>
          <w:sz w:val="24"/>
          <w:szCs w:val="24"/>
          <w:lang w:val="en-AU"/>
        </w:rPr>
        <w:t>quantity – an integer value which tells the quantity which needs to be updated</w:t>
      </w:r>
    </w:p>
    <w:p w14:paraId="68CFDB6C" w14:textId="2FBC8DC4" w:rsidR="00FC36EB" w:rsidRPr="00C81F9D" w:rsidRDefault="00FC36EB" w:rsidP="00FC36EB">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B67BD6">
        <w:rPr>
          <w:rFonts w:ascii="Times" w:hAnsi="Times" w:cs="Arial"/>
          <w:sz w:val="24"/>
          <w:szCs w:val="24"/>
          <w:lang w:val="en-AU"/>
        </w:rPr>
        <w:t>instance of ECSC</w:t>
      </w:r>
      <w:r w:rsidRPr="00C81F9D">
        <w:rPr>
          <w:rFonts w:ascii="Times" w:hAnsi="Times" w:cs="Arial"/>
          <w:sz w:val="24"/>
          <w:szCs w:val="24"/>
          <w:lang w:val="en-AU"/>
        </w:rPr>
        <w:t xml:space="preserve">allback </w:t>
      </w:r>
      <w:r w:rsidR="00B67BD6">
        <w:rPr>
          <w:rFonts w:ascii="Times" w:hAnsi="Times" w:cs="Arial"/>
          <w:sz w:val="24"/>
          <w:szCs w:val="24"/>
          <w:lang w:val="en-AU"/>
        </w:rPr>
        <w:t>of type</w:t>
      </w:r>
      <w:r w:rsidRPr="00C81F9D">
        <w:rPr>
          <w:rFonts w:ascii="Times" w:hAnsi="Times" w:cs="Arial"/>
          <w:sz w:val="24"/>
          <w:szCs w:val="24"/>
          <w:lang w:val="en-AU"/>
        </w:rPr>
        <w:t xml:space="preserve"> </w:t>
      </w:r>
      <w:r w:rsidR="001402BF" w:rsidRPr="00C81F9D">
        <w:rPr>
          <w:rFonts w:ascii="Times" w:hAnsi="Times" w:cs="Arial"/>
          <w:sz w:val="24"/>
          <w:szCs w:val="24"/>
          <w:lang w:val="en-AU"/>
        </w:rPr>
        <w:t>ECS</w:t>
      </w:r>
      <w:r w:rsidR="001402BF">
        <w:rPr>
          <w:rFonts w:ascii="Times" w:hAnsi="Times" w:cs="Arial"/>
          <w:sz w:val="24"/>
          <w:szCs w:val="24"/>
          <w:lang w:val="en-AU"/>
        </w:rPr>
        <w:t>ShoppingCart</w:t>
      </w:r>
      <w:r w:rsidR="001402BF" w:rsidRPr="00C81F9D">
        <w:rPr>
          <w:rFonts w:ascii="Times" w:hAnsi="Times" w:cs="Arial"/>
          <w:sz w:val="24"/>
          <w:szCs w:val="24"/>
          <w:lang w:val="en-AU"/>
        </w:rPr>
        <w:t xml:space="preserve"> </w:t>
      </w:r>
      <w:r w:rsidR="001402BF">
        <w:rPr>
          <w:rFonts w:ascii="Times" w:hAnsi="Times" w:cs="Arial"/>
          <w:sz w:val="24"/>
          <w:szCs w:val="24"/>
          <w:lang w:val="en-AU"/>
        </w:rPr>
        <w:t xml:space="preserve">and Exception </w:t>
      </w:r>
    </w:p>
    <w:p w14:paraId="0921B5E6" w14:textId="77777777" w:rsidR="00FC36EB" w:rsidRPr="00C81F9D" w:rsidRDefault="00FC36EB" w:rsidP="00FC36EB">
      <w:pPr>
        <w:pStyle w:val="NoSpacing"/>
        <w:ind w:left="720"/>
        <w:rPr>
          <w:rFonts w:ascii="Times" w:hAnsi="Times" w:cs="Arial"/>
          <w:sz w:val="24"/>
          <w:szCs w:val="24"/>
          <w:lang w:val="en-AU"/>
        </w:rPr>
      </w:pPr>
    </w:p>
    <w:p w14:paraId="6D4BEF1A" w14:textId="77777777" w:rsidR="00FC36EB" w:rsidRPr="00C81F9D" w:rsidRDefault="00FC36EB" w:rsidP="00FC36EB">
      <w:pPr>
        <w:pStyle w:val="Heading2"/>
        <w:numPr>
          <w:ilvl w:val="0"/>
          <w:numId w:val="0"/>
        </w:numPr>
        <w:ind w:left="576"/>
        <w:rPr>
          <w:rFonts w:ascii="Times" w:hAnsi="Times" w:cs="Arial"/>
          <w:sz w:val="28"/>
          <w:szCs w:val="28"/>
        </w:rPr>
      </w:pPr>
      <w:bookmarkStart w:id="92" w:name="_Toc20154723"/>
      <w:r>
        <w:rPr>
          <w:rFonts w:ascii="Times" w:hAnsi="Times" w:cs="Arial"/>
          <w:sz w:val="28"/>
          <w:szCs w:val="28"/>
        </w:rPr>
        <w:t>Output</w:t>
      </w:r>
      <w:bookmarkEnd w:id="92"/>
    </w:p>
    <w:p w14:paraId="15209B47" w14:textId="6800A575" w:rsidR="00FC36EB" w:rsidRPr="00C81F9D" w:rsidRDefault="00FC36EB" w:rsidP="00FC36EB">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sidR="001402BF">
        <w:rPr>
          <w:rFonts w:ascii="Times" w:hAnsi="Times" w:cs="Arial"/>
          <w:sz w:val="24"/>
          <w:szCs w:val="24"/>
          <w:lang w:val="en-AU"/>
        </w:rPr>
        <w:t xml:space="preserve"> ECSEntries</w:t>
      </w:r>
      <w:r w:rsidR="001402BF" w:rsidRPr="00C81F9D">
        <w:rPr>
          <w:rFonts w:ascii="Times" w:hAnsi="Times" w:cs="Arial"/>
          <w:sz w:val="24"/>
          <w:szCs w:val="24"/>
          <w:lang w:val="en-AU"/>
        </w:rPr>
        <w:t xml:space="preserve"> object</w:t>
      </w:r>
      <w:r w:rsidR="001402BF">
        <w:rPr>
          <w:rFonts w:ascii="Times" w:hAnsi="Times" w:cs="Arial"/>
          <w:sz w:val="24"/>
          <w:szCs w:val="24"/>
          <w:lang w:val="en-AU"/>
        </w:rPr>
        <w:t xml:space="preserve"> which contains object of type ECSProduct for which the quantity needs to be updated</w:t>
      </w:r>
    </w:p>
    <w:p w14:paraId="1EF1BCC0" w14:textId="77777777" w:rsidR="00FC36EB" w:rsidRDefault="00FC36EB" w:rsidP="00FC36EB">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3AE2CFF1" w14:textId="77777777" w:rsidR="00FC36EB" w:rsidRPr="00C81F9D" w:rsidRDefault="00FC36EB" w:rsidP="00FC36EB">
      <w:pPr>
        <w:pStyle w:val="NoSpacing"/>
        <w:rPr>
          <w:rFonts w:ascii="Times" w:hAnsi="Times" w:cs="Arial"/>
          <w:lang w:val="en-AU"/>
        </w:rPr>
      </w:pPr>
    </w:p>
    <w:p w14:paraId="2A502140" w14:textId="77777777" w:rsidR="00FC36EB" w:rsidRPr="00861B4F" w:rsidRDefault="00FC36EB" w:rsidP="00FC36EB">
      <w:pPr>
        <w:pStyle w:val="Heading2"/>
        <w:rPr>
          <w:rFonts w:ascii="Times" w:hAnsi="Times" w:cs="Arial"/>
          <w:color w:val="1F497D" w:themeColor="text2"/>
          <w:sz w:val="28"/>
          <w:szCs w:val="28"/>
        </w:rPr>
      </w:pPr>
      <w:bookmarkStart w:id="93" w:name="_Toc20154724"/>
      <w:r w:rsidRPr="00861B4F">
        <w:rPr>
          <w:rFonts w:ascii="Times" w:hAnsi="Times" w:cs="Arial"/>
          <w:color w:val="1F497D" w:themeColor="text2"/>
          <w:sz w:val="28"/>
          <w:szCs w:val="28"/>
        </w:rPr>
        <w:t>Sample</w:t>
      </w:r>
      <w:bookmarkEnd w:id="93"/>
    </w:p>
    <w:p w14:paraId="5F185FC7" w14:textId="77777777" w:rsidR="00FC36EB" w:rsidRPr="00C81F9D" w:rsidRDefault="00FC36EB" w:rsidP="00FC36EB">
      <w:pPr>
        <w:pStyle w:val="BodyTextIndent"/>
        <w:rPr>
          <w:rFonts w:ascii="Times" w:hAnsi="Times"/>
        </w:rPr>
      </w:pPr>
      <w:r w:rsidRPr="00C81F9D">
        <w:rPr>
          <w:rFonts w:ascii="Times" w:hAnsi="Times"/>
          <w:noProof/>
        </w:rPr>
        <mc:AlternateContent>
          <mc:Choice Requires="wps">
            <w:drawing>
              <wp:inline distT="0" distB="0" distL="0" distR="0" wp14:anchorId="7E28D92A" wp14:editId="65C1DF22">
                <wp:extent cx="6481445" cy="2692400"/>
                <wp:effectExtent l="0" t="0" r="8255" b="1270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45" cy="2692400"/>
                        </a:xfrm>
                        <a:prstGeom prst="rect">
                          <a:avLst/>
                        </a:prstGeom>
                        <a:solidFill>
                          <a:schemeClr val="bg1">
                            <a:lumMod val="95000"/>
                          </a:schemeClr>
                        </a:solidFill>
                        <a:ln w="3175">
                          <a:solidFill>
                            <a:srgbClr val="000000"/>
                          </a:solidFill>
                          <a:miter lim="800000"/>
                          <a:headEnd/>
                          <a:tailEnd/>
                        </a:ln>
                      </wps:spPr>
                      <wps:txbx>
                        <w:txbxContent>
                          <w:p w14:paraId="61B21EC7" w14:textId="77777777" w:rsidR="00D32F8F" w:rsidRDefault="00D32F8F" w:rsidP="00FC36EB">
                            <w:pPr>
                              <w:pStyle w:val="HTMLPreformatted"/>
                              <w:rPr>
                                <w:noProof/>
                                <w:color w:val="808000"/>
                              </w:rPr>
                            </w:pPr>
                          </w:p>
                          <w:p w14:paraId="58A89242" w14:textId="77777777" w:rsidR="001F5AD1" w:rsidRPr="00676B3B" w:rsidRDefault="001F5AD1" w:rsidP="001F5AD1">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1FD8D072" w14:textId="42FCC458" w:rsidR="00D32F8F" w:rsidRDefault="009F14F4" w:rsidP="009F14F4">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7605388F" w14:textId="77777777" w:rsidR="009F14F4" w:rsidRPr="009F7BBA" w:rsidRDefault="009F14F4" w:rsidP="009F14F4">
                            <w:pPr>
                              <w:pStyle w:val="HTMLPreformatted"/>
                              <w:rPr>
                                <w:noProof/>
                                <w:color w:val="808000"/>
                              </w:rPr>
                            </w:pPr>
                          </w:p>
                          <w:p w14:paraId="5BC1651A" w14:textId="54ABD492" w:rsidR="00D32F8F" w:rsidRPr="009F7BBA" w:rsidRDefault="00D32F8F" w:rsidP="007E0F50">
                            <w:pPr>
                              <w:pStyle w:val="HTMLPreformatted"/>
                              <w:rPr>
                                <w:color w:val="000000"/>
                              </w:rPr>
                            </w:pPr>
                            <w:r w:rsidRPr="009F7BBA">
                              <w:rPr>
                                <w:color w:val="000000"/>
                              </w:rPr>
                              <w:t>ecsServices</w:t>
                            </w:r>
                            <w:r>
                              <w:rPr>
                                <w:color w:val="000000"/>
                              </w:rPr>
                              <w:t>.</w:t>
                            </w:r>
                            <w:r w:rsidRPr="008F42F3">
                              <w:rPr>
                                <w:color w:val="000000"/>
                              </w:rPr>
                              <w:t xml:space="preserve">updateShoppingCart(count, entriesEntity, </w:t>
                            </w:r>
                            <w:r w:rsidRPr="008F42F3">
                              <w:rPr>
                                <w:b/>
                                <w:bCs/>
                                <w:color w:val="000080"/>
                              </w:rPr>
                              <w:t xml:space="preserve">new </w:t>
                            </w:r>
                            <w:r w:rsidRPr="008F42F3">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25507F6C" w14:textId="77777777" w:rsidR="00D32F8F" w:rsidRPr="009F7BBA" w:rsidRDefault="00D32F8F" w:rsidP="007E0F50">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9B15468" w14:textId="77777777" w:rsidR="00D32F8F" w:rsidRDefault="00D32F8F" w:rsidP="008F42F3">
                            <w:pPr>
                              <w:pStyle w:val="HTMLPreformatted"/>
                              <w:rPr>
                                <w:color w:val="808000"/>
                              </w:rPr>
                            </w:pPr>
                          </w:p>
                          <w:p w14:paraId="4FF48082" w14:textId="7B0D26A4" w:rsidR="00D32F8F" w:rsidRPr="008F42F3" w:rsidRDefault="00D32F8F" w:rsidP="008F42F3">
                            <w:pPr>
                              <w:pStyle w:val="HTMLPreformatted"/>
                              <w:rPr>
                                <w:color w:val="000000"/>
                              </w:rPr>
                            </w:pPr>
                            <w:r w:rsidRPr="008F42F3">
                              <w:rPr>
                                <w:color w:val="000000"/>
                              </w:rPr>
                              <w:t xml:space="preserve"> </w:t>
                            </w:r>
                          </w:p>
                          <w:p w14:paraId="67C640C0" w14:textId="77777777" w:rsidR="00D32F8F" w:rsidRDefault="00D32F8F" w:rsidP="00FC36EB">
                            <w:pPr>
                              <w:pStyle w:val="HTMLPreformatted"/>
                            </w:pPr>
                          </w:p>
                        </w:txbxContent>
                      </wps:txbx>
                      <wps:bodyPr rot="0" vert="horz" wrap="square" lIns="91440" tIns="45720" rIns="91440" bIns="45720" anchor="t" anchorCtr="0">
                        <a:noAutofit/>
                      </wps:bodyPr>
                    </wps:wsp>
                  </a:graphicData>
                </a:graphic>
              </wp:inline>
            </w:drawing>
          </mc:Choice>
          <mc:Fallback>
            <w:pict>
              <v:shape w14:anchorId="7E28D92A" id="_x0000_s1053" type="#_x0000_t202" style="width:510.35pt;height: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" fillcolor="#f2f2f2 [3052]" strokeweight=".25pt">
                <v:textbox>
                  <w:txbxContent>
                    <w:p w14:paraId="61B21EC7" w14:textId="77777777" w:rsidR="00D32F8F" w:rsidRDefault="00D32F8F" w:rsidP="00FC36EB">
                      <w:pPr>
                        <w:pStyle w:val="HTMLPreformatted"/>
                        <w:rPr>
                          <w:noProof/>
                          <w:color w:val="808000"/>
                        </w:rPr>
                      </w:pPr>
                    </w:p>
                    <w:p w14:paraId="58A89242" w14:textId="77777777" w:rsidR="001F5AD1" w:rsidRPr="00676B3B" w:rsidRDefault="001F5AD1" w:rsidP="001F5AD1">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1FD8D072" w14:textId="42FCC458" w:rsidR="00D32F8F" w:rsidRDefault="009F14F4" w:rsidP="009F14F4">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7605388F" w14:textId="77777777" w:rsidR="009F14F4" w:rsidRPr="009F7BBA" w:rsidRDefault="009F14F4" w:rsidP="009F14F4">
                      <w:pPr>
                        <w:pStyle w:val="HTMLPreformatted"/>
                        <w:rPr>
                          <w:noProof/>
                          <w:color w:val="808000"/>
                        </w:rPr>
                      </w:pPr>
                    </w:p>
                    <w:p w14:paraId="5BC1651A" w14:textId="54ABD492" w:rsidR="00D32F8F" w:rsidRPr="009F7BBA" w:rsidRDefault="00D32F8F" w:rsidP="007E0F50">
                      <w:pPr>
                        <w:pStyle w:val="HTMLPreformatted"/>
                        <w:rPr>
                          <w:color w:val="000000"/>
                        </w:rPr>
                      </w:pPr>
                      <w:r w:rsidRPr="009F7BBA">
                        <w:rPr>
                          <w:color w:val="000000"/>
                        </w:rPr>
                        <w:t>ecsServices</w:t>
                      </w:r>
                      <w:r>
                        <w:rPr>
                          <w:color w:val="000000"/>
                        </w:rPr>
                        <w:t>.</w:t>
                      </w:r>
                      <w:r w:rsidRPr="008F42F3">
                        <w:rPr>
                          <w:color w:val="000000"/>
                        </w:rPr>
                        <w:t xml:space="preserve">updateShoppingCart(count, entriesEntity, </w:t>
                      </w:r>
                      <w:r w:rsidRPr="008F42F3">
                        <w:rPr>
                          <w:b/>
                          <w:bCs/>
                          <w:color w:val="000080"/>
                        </w:rPr>
                        <w:t xml:space="preserve">new </w:t>
                      </w:r>
                      <w:r w:rsidRPr="008F42F3">
                        <w:rPr>
                          <w:color w:val="000000"/>
                        </w:rPr>
                        <w:t>ECSCallback&lt;ECSShoppingCart,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9F7BBA">
                        <w:rPr>
                          <w:color w:val="000000"/>
                        </w:rPr>
                        <w:t xml:space="preserve">ECSShoppingCart </w:t>
                      </w:r>
                      <w:r w:rsidRPr="009F7BBA">
                        <w:rPr>
                          <w:noProof/>
                          <w:color w:val="000000"/>
                        </w:rPr>
                        <w:t>result) {</w:t>
                      </w:r>
                      <w:r w:rsidRPr="009F7BBA">
                        <w:rPr>
                          <w:noProof/>
                          <w:color w:val="000000"/>
                        </w:rPr>
                        <w:br/>
                        <w:t xml:space="preserve">                </w:t>
                      </w:r>
                    </w:p>
                    <w:p w14:paraId="25507F6C" w14:textId="77777777" w:rsidR="00D32F8F" w:rsidRPr="009F7BBA" w:rsidRDefault="00D32F8F" w:rsidP="007E0F50">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9B15468" w14:textId="77777777" w:rsidR="00D32F8F" w:rsidRDefault="00D32F8F" w:rsidP="008F42F3">
                      <w:pPr>
                        <w:pStyle w:val="HTMLPreformatted"/>
                        <w:rPr>
                          <w:color w:val="808000"/>
                        </w:rPr>
                      </w:pPr>
                    </w:p>
                    <w:p w14:paraId="4FF48082" w14:textId="7B0D26A4" w:rsidR="00D32F8F" w:rsidRPr="008F42F3" w:rsidRDefault="00D32F8F" w:rsidP="008F42F3">
                      <w:pPr>
                        <w:pStyle w:val="HTMLPreformatted"/>
                        <w:rPr>
                          <w:color w:val="000000"/>
                        </w:rPr>
                      </w:pPr>
                      <w:r w:rsidRPr="008F42F3">
                        <w:rPr>
                          <w:color w:val="000000"/>
                        </w:rPr>
                        <w:t xml:space="preserve"> </w:t>
                      </w:r>
                    </w:p>
                    <w:p w14:paraId="67C640C0" w14:textId="77777777" w:rsidR="00D32F8F" w:rsidRDefault="00D32F8F" w:rsidP="00FC36EB">
                      <w:pPr>
                        <w:pStyle w:val="HTMLPreformatted"/>
                      </w:pPr>
                    </w:p>
                  </w:txbxContent>
                </v:textbox>
                <w10:anchorlock/>
              </v:shape>
            </w:pict>
          </mc:Fallback>
        </mc:AlternateContent>
      </w:r>
    </w:p>
    <w:p w14:paraId="4A87BE9E" w14:textId="77777777" w:rsidR="00E53318" w:rsidRDefault="00E53318" w:rsidP="00E53318">
      <w:pPr>
        <w:pStyle w:val="Heading2"/>
        <w:rPr>
          <w:rFonts w:ascii="Times" w:hAnsi="Times" w:cs="Arial"/>
          <w:color w:val="1F497D" w:themeColor="text2"/>
          <w:sz w:val="28"/>
          <w:szCs w:val="28"/>
        </w:rPr>
      </w:pPr>
      <w:bookmarkStart w:id="94" w:name="_Toc20154725"/>
      <w:r>
        <w:rPr>
          <w:rFonts w:ascii="Times" w:hAnsi="Times" w:cs="Arial"/>
          <w:color w:val="1F497D" w:themeColor="text2"/>
          <w:sz w:val="28"/>
          <w:szCs w:val="28"/>
        </w:rPr>
        <w:t>Errors</w:t>
      </w:r>
      <w:bookmarkEnd w:id="94"/>
    </w:p>
    <w:p w14:paraId="54A88B97" w14:textId="77777777" w:rsidR="00E53318" w:rsidRPr="00A36716" w:rsidRDefault="00E53318" w:rsidP="00E53318">
      <w:pPr>
        <w:pStyle w:val="BodyTextIndent"/>
        <w:ind w:firstLine="360"/>
      </w:pPr>
      <w:r>
        <w:rPr>
          <w:rFonts w:ascii="Times" w:hAnsi="Times"/>
          <w:sz w:val="28"/>
          <w:szCs w:val="28"/>
        </w:rPr>
        <w:t>Client Errors</w:t>
      </w:r>
    </w:p>
    <w:p w14:paraId="60FFF1AD" w14:textId="77777777" w:rsidR="00E53318" w:rsidRDefault="00E53318" w:rsidP="00E53318">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55E7612C" w14:textId="77777777" w:rsidR="00E53318" w:rsidRDefault="00E53318" w:rsidP="00E53318">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2887C155" w14:textId="0A3A31E2" w:rsidR="00E53318" w:rsidRPr="00DB6918" w:rsidRDefault="00E53318" w:rsidP="00E53318">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lastRenderedPageBreak/>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1803CC56" w14:textId="0FE2B4DC" w:rsidR="00DB6918" w:rsidRPr="00DB6918" w:rsidRDefault="00DB6918" w:rsidP="00DB6918">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ECSCommerceCartModificationError (Quantity must not be less than zero) – occurs when quantity is less than zero</w:t>
      </w:r>
    </w:p>
    <w:p w14:paraId="7B10A661" w14:textId="77777777" w:rsidR="00E53318" w:rsidRDefault="00E53318" w:rsidP="00E53318">
      <w:pPr>
        <w:pStyle w:val="HTMLPreformatted"/>
        <w:shd w:val="clear" w:color="auto" w:fill="FFFFFF"/>
        <w:rPr>
          <w:rFonts w:ascii="Times" w:hAnsi="Times"/>
          <w:color w:val="595959" w:themeColor="text1" w:themeTint="A6"/>
          <w:sz w:val="24"/>
          <w:szCs w:val="24"/>
        </w:rPr>
      </w:pPr>
    </w:p>
    <w:p w14:paraId="48CBC289" w14:textId="77777777" w:rsidR="00E53318" w:rsidRDefault="00E53318" w:rsidP="00E53318">
      <w:pPr>
        <w:pStyle w:val="BodyTextIndent"/>
        <w:ind w:firstLine="360"/>
        <w:rPr>
          <w:rFonts w:ascii="Times" w:hAnsi="Times"/>
          <w:sz w:val="28"/>
          <w:szCs w:val="28"/>
        </w:rPr>
      </w:pPr>
      <w:r>
        <w:rPr>
          <w:rFonts w:ascii="Times" w:hAnsi="Times"/>
          <w:sz w:val="28"/>
          <w:szCs w:val="28"/>
        </w:rPr>
        <w:t>Server Errors</w:t>
      </w:r>
    </w:p>
    <w:p w14:paraId="4BD9BE4C" w14:textId="77777777" w:rsidR="002A501A" w:rsidRPr="00DB6918" w:rsidRDefault="002A501A" w:rsidP="002A501A">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ECSCommerceCartModificationError (Quantity must not be less than zero) – occurs when quantity is less than zero</w:t>
      </w:r>
    </w:p>
    <w:p w14:paraId="53B8D0A9" w14:textId="554CFFBA" w:rsidR="008E3A06" w:rsidRPr="009639AF" w:rsidRDefault="00927CB4" w:rsidP="008E3A06">
      <w:pPr>
        <w:pStyle w:val="Heading1"/>
        <w:rPr>
          <w:rFonts w:ascii="Times" w:hAnsi="Times" w:cs="Arial"/>
          <w:b/>
          <w:bCs/>
        </w:rPr>
      </w:pPr>
      <w:bookmarkStart w:id="95" w:name="_Toc20154726"/>
      <w:r>
        <w:rPr>
          <w:rFonts w:ascii="Times" w:hAnsi="Times" w:cs="Arial"/>
          <w:b/>
          <w:bCs/>
        </w:rPr>
        <w:t>Apply Voucher</w:t>
      </w:r>
      <w:bookmarkEnd w:id="95"/>
      <w:r>
        <w:rPr>
          <w:rFonts w:ascii="Times" w:hAnsi="Times" w:cs="Arial"/>
          <w:b/>
          <w:bCs/>
        </w:rPr>
        <w:t xml:space="preserve"> </w:t>
      </w:r>
      <w:r w:rsidR="008E3A06">
        <w:rPr>
          <w:rFonts w:ascii="Times" w:hAnsi="Times" w:cs="Arial"/>
          <w:b/>
          <w:bCs/>
        </w:rPr>
        <w:t xml:space="preserve"> </w:t>
      </w:r>
    </w:p>
    <w:p w14:paraId="7429B7C3" w14:textId="7BB2BF03" w:rsidR="008E3A06" w:rsidRDefault="008E3A06" w:rsidP="008E3A06">
      <w:pPr>
        <w:rPr>
          <w:rFonts w:ascii="Times" w:hAnsi="Times" w:cs="Arial"/>
          <w:sz w:val="24"/>
          <w:szCs w:val="24"/>
        </w:rPr>
      </w:pPr>
      <w:r w:rsidRPr="008376B6">
        <w:rPr>
          <w:rFonts w:ascii="Times" w:hAnsi="Times" w:cs="Arial"/>
          <w:sz w:val="24"/>
          <w:szCs w:val="24"/>
        </w:rPr>
        <w:t xml:space="preserve">This method is used to </w:t>
      </w:r>
      <w:r w:rsidR="00FC1D60">
        <w:rPr>
          <w:rFonts w:ascii="Times" w:hAnsi="Times" w:cs="Arial"/>
          <w:sz w:val="24"/>
          <w:szCs w:val="24"/>
        </w:rPr>
        <w:t>apply voucher on the product on cart level or products level</w:t>
      </w:r>
      <w:r>
        <w:rPr>
          <w:rFonts w:ascii="Times" w:hAnsi="Times" w:cs="Arial"/>
          <w:sz w:val="24"/>
          <w:szCs w:val="24"/>
        </w:rPr>
        <w:t>.</w:t>
      </w:r>
    </w:p>
    <w:p w14:paraId="7F7BA1E8" w14:textId="77777777" w:rsidR="008E3A06" w:rsidRPr="00861B4F" w:rsidRDefault="008E3A06" w:rsidP="008E3A06">
      <w:pPr>
        <w:pStyle w:val="Heading2"/>
        <w:rPr>
          <w:rFonts w:ascii="Times" w:hAnsi="Times" w:cs="Arial"/>
          <w:color w:val="1F497D" w:themeColor="text2"/>
          <w:sz w:val="28"/>
          <w:szCs w:val="28"/>
        </w:rPr>
      </w:pPr>
      <w:bookmarkStart w:id="96" w:name="_Toc20154727"/>
      <w:r w:rsidRPr="00861B4F">
        <w:rPr>
          <w:rFonts w:ascii="Times" w:hAnsi="Times" w:cs="Arial"/>
          <w:color w:val="1F497D" w:themeColor="text2"/>
          <w:sz w:val="28"/>
          <w:szCs w:val="28"/>
        </w:rPr>
        <w:t>ECSServiceProvider</w:t>
      </w:r>
      <w:bookmarkEnd w:id="96"/>
    </w:p>
    <w:p w14:paraId="44FF3B0A" w14:textId="77777777" w:rsidR="008E3A06" w:rsidRPr="00C81F9D" w:rsidRDefault="008E3A06" w:rsidP="008E3A06">
      <w:pPr>
        <w:pStyle w:val="BodyTextIndent"/>
        <w:rPr>
          <w:rFonts w:ascii="Times" w:hAnsi="Times"/>
        </w:rPr>
      </w:pPr>
      <w:r w:rsidRPr="00C81F9D">
        <w:rPr>
          <w:rFonts w:ascii="Times" w:hAnsi="Times"/>
          <w:noProof/>
        </w:rPr>
        <mc:AlternateContent>
          <mc:Choice Requires="wps">
            <w:drawing>
              <wp:inline distT="0" distB="0" distL="0" distR="0" wp14:anchorId="795A9802" wp14:editId="31C92BA6">
                <wp:extent cx="6565900" cy="671868"/>
                <wp:effectExtent l="0" t="0" r="12700"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71868"/>
                        </a:xfrm>
                        <a:prstGeom prst="rect">
                          <a:avLst/>
                        </a:prstGeom>
                        <a:solidFill>
                          <a:schemeClr val="bg1">
                            <a:lumMod val="95000"/>
                          </a:schemeClr>
                        </a:solidFill>
                        <a:ln w="3175">
                          <a:solidFill>
                            <a:srgbClr val="000000"/>
                          </a:solidFill>
                          <a:miter lim="800000"/>
                          <a:headEnd/>
                          <a:tailEnd/>
                        </a:ln>
                      </wps:spPr>
                      <wps:txbx>
                        <w:txbxContent>
                          <w:p w14:paraId="38CAC2FD" w14:textId="77777777" w:rsidR="00D32F8F" w:rsidRDefault="00D32F8F" w:rsidP="008E3A06">
                            <w:pPr>
                              <w:pStyle w:val="HTMLPreformatted"/>
                              <w:rPr>
                                <w:b/>
                                <w:bCs/>
                                <w:noProof/>
                                <w:color w:val="000080"/>
                                <w:szCs w:val="24"/>
                              </w:rPr>
                            </w:pPr>
                          </w:p>
                          <w:p w14:paraId="4765B06D" w14:textId="77777777" w:rsidR="00D32F8F" w:rsidRPr="00370896" w:rsidRDefault="00D32F8F" w:rsidP="00370896">
                            <w:pPr>
                              <w:pStyle w:val="HTMLPreformatted"/>
                              <w:rPr>
                                <w:color w:val="000000"/>
                              </w:rPr>
                            </w:pPr>
                            <w:r w:rsidRPr="00370896">
                              <w:rPr>
                                <w:b/>
                                <w:bCs/>
                                <w:color w:val="000080"/>
                              </w:rPr>
                              <w:t xml:space="preserve">void </w:t>
                            </w:r>
                            <w:r w:rsidRPr="00370896">
                              <w:rPr>
                                <w:color w:val="000000"/>
                              </w:rPr>
                              <w:t>applyVoucher(String voucherCode, ECSCallback&lt;List&lt;ECSVoucher&gt;, Exception&gt; ecsCallback);</w:t>
                            </w:r>
                          </w:p>
                          <w:p w14:paraId="0B018B8C" w14:textId="77777777" w:rsidR="00D32F8F" w:rsidRPr="009804E2" w:rsidRDefault="00D32F8F" w:rsidP="008E3A06">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95A9802" id="_x0000_s1054" type="#_x0000_t202" style="width:517pt;height:5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" fillcolor="#f2f2f2 [3052]" strokeweight=".25pt">
                <v:textbox>
                  <w:txbxContent>
                    <w:p w14:paraId="38CAC2FD" w14:textId="77777777" w:rsidR="00D32F8F" w:rsidRDefault="00D32F8F" w:rsidP="008E3A06">
                      <w:pPr>
                        <w:pStyle w:val="HTMLPreformatted"/>
                        <w:rPr>
                          <w:b/>
                          <w:bCs/>
                          <w:noProof/>
                          <w:color w:val="000080"/>
                          <w:szCs w:val="24"/>
                        </w:rPr>
                      </w:pPr>
                    </w:p>
                    <w:p w14:paraId="4765B06D" w14:textId="77777777" w:rsidR="00D32F8F" w:rsidRPr="00370896" w:rsidRDefault="00D32F8F" w:rsidP="00370896">
                      <w:pPr>
                        <w:pStyle w:val="HTMLPreformatted"/>
                        <w:rPr>
                          <w:color w:val="000000"/>
                        </w:rPr>
                      </w:pPr>
                      <w:r w:rsidRPr="00370896">
                        <w:rPr>
                          <w:b/>
                          <w:bCs/>
                          <w:color w:val="000080"/>
                        </w:rPr>
                        <w:t xml:space="preserve">void </w:t>
                      </w:r>
                      <w:r w:rsidRPr="00370896">
                        <w:rPr>
                          <w:color w:val="000000"/>
                        </w:rPr>
                        <w:t>applyVoucher(String voucherCode, ECSCallback&lt;List&lt;ECSVoucher&gt;, Exception&gt; ecsCallback);</w:t>
                      </w:r>
                    </w:p>
                    <w:p w14:paraId="0B018B8C" w14:textId="77777777" w:rsidR="00D32F8F" w:rsidRPr="009804E2" w:rsidRDefault="00D32F8F" w:rsidP="008E3A06">
                      <w:pPr>
                        <w:pStyle w:val="HTMLPreformatted"/>
                        <w:rPr>
                          <w:noProof/>
                          <w:color w:val="000000"/>
                          <w:szCs w:val="24"/>
                        </w:rPr>
                      </w:pPr>
                    </w:p>
                  </w:txbxContent>
                </v:textbox>
                <w10:anchorlock/>
              </v:shape>
            </w:pict>
          </mc:Fallback>
        </mc:AlternateContent>
      </w:r>
    </w:p>
    <w:p w14:paraId="0E88CEEB" w14:textId="77777777" w:rsidR="008E3A06" w:rsidRPr="00C81F9D" w:rsidRDefault="008E3A06" w:rsidP="008E3A06">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97" w:name="_Toc20154728"/>
      <w:r>
        <w:rPr>
          <w:rFonts w:ascii="Times" w:hAnsi="Times" w:cs="Arial"/>
          <w:sz w:val="28"/>
          <w:szCs w:val="28"/>
        </w:rPr>
        <w:t>Parameters</w:t>
      </w:r>
      <w:bookmarkEnd w:id="97"/>
    </w:p>
    <w:p w14:paraId="7F2BD261" w14:textId="25DFAD87" w:rsidR="00EA665B" w:rsidRDefault="00EA665B" w:rsidP="008E3A06">
      <w:pPr>
        <w:pStyle w:val="NoSpacing"/>
        <w:numPr>
          <w:ilvl w:val="0"/>
          <w:numId w:val="38"/>
        </w:numPr>
        <w:rPr>
          <w:rFonts w:ascii="Times" w:hAnsi="Times" w:cs="Arial"/>
          <w:sz w:val="24"/>
          <w:szCs w:val="24"/>
          <w:lang w:val="en-AU"/>
        </w:rPr>
      </w:pPr>
      <w:r>
        <w:rPr>
          <w:rFonts w:ascii="Times" w:hAnsi="Times" w:cs="Arial"/>
          <w:sz w:val="24"/>
          <w:szCs w:val="24"/>
          <w:lang w:val="en-AU"/>
        </w:rPr>
        <w:t xml:space="preserve">voucherCode </w:t>
      </w:r>
      <w:r w:rsidR="00FC5E63">
        <w:rPr>
          <w:rFonts w:ascii="Times" w:hAnsi="Times" w:cs="Arial"/>
          <w:sz w:val="24"/>
          <w:szCs w:val="24"/>
          <w:lang w:val="en-AU"/>
        </w:rPr>
        <w:t>–</w:t>
      </w:r>
      <w:r>
        <w:rPr>
          <w:rFonts w:ascii="Times" w:hAnsi="Times" w:cs="Arial"/>
          <w:sz w:val="24"/>
          <w:szCs w:val="24"/>
          <w:lang w:val="en-AU"/>
        </w:rPr>
        <w:t xml:space="preserve"> </w:t>
      </w:r>
      <w:r w:rsidR="00FC5E63">
        <w:rPr>
          <w:rFonts w:ascii="Times" w:hAnsi="Times" w:cs="Arial"/>
          <w:sz w:val="24"/>
          <w:szCs w:val="24"/>
          <w:lang w:val="en-AU"/>
        </w:rPr>
        <w:t>a string value which has to be applied</w:t>
      </w:r>
      <w:r w:rsidR="007A25BB">
        <w:rPr>
          <w:rFonts w:ascii="Times" w:hAnsi="Times" w:cs="Arial"/>
          <w:sz w:val="24"/>
          <w:szCs w:val="24"/>
          <w:lang w:val="en-AU"/>
        </w:rPr>
        <w:t xml:space="preserve"> on cart or product</w:t>
      </w:r>
    </w:p>
    <w:p w14:paraId="3176D082" w14:textId="7D7FA225" w:rsidR="008E3A06" w:rsidRPr="00C81F9D" w:rsidRDefault="008E3A06" w:rsidP="008E3A06">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27376B">
        <w:rPr>
          <w:rFonts w:ascii="Times" w:hAnsi="Times" w:cs="Arial"/>
          <w:sz w:val="24"/>
          <w:szCs w:val="24"/>
          <w:lang w:val="en-AU"/>
        </w:rPr>
        <w:t>instance of ECSC</w:t>
      </w:r>
      <w:r w:rsidRPr="00C81F9D">
        <w:rPr>
          <w:rFonts w:ascii="Times" w:hAnsi="Times" w:cs="Arial"/>
          <w:sz w:val="24"/>
          <w:szCs w:val="24"/>
          <w:lang w:val="en-AU"/>
        </w:rPr>
        <w:t xml:space="preserve">allback </w:t>
      </w:r>
      <w:r w:rsidR="0027376B">
        <w:rPr>
          <w:rFonts w:ascii="Times" w:hAnsi="Times" w:cs="Arial"/>
          <w:sz w:val="24"/>
          <w:szCs w:val="24"/>
          <w:lang w:val="en-AU"/>
        </w:rPr>
        <w:t>of type</w:t>
      </w:r>
      <w:r w:rsidRPr="00C81F9D">
        <w:rPr>
          <w:rFonts w:ascii="Times" w:hAnsi="Times" w:cs="Arial"/>
          <w:sz w:val="24"/>
          <w:szCs w:val="24"/>
          <w:lang w:val="en-AU"/>
        </w:rPr>
        <w:t xml:space="preserve"> </w:t>
      </w:r>
      <w:r w:rsidR="00960A05">
        <w:rPr>
          <w:rFonts w:ascii="Times" w:hAnsi="Times" w:cs="Arial"/>
          <w:sz w:val="24"/>
          <w:szCs w:val="24"/>
          <w:lang w:val="en-AU"/>
        </w:rPr>
        <w:t>ECSVoucher</w:t>
      </w:r>
      <w:r w:rsidRPr="00C81F9D">
        <w:rPr>
          <w:rFonts w:ascii="Times" w:hAnsi="Times" w:cs="Arial"/>
          <w:sz w:val="24"/>
          <w:szCs w:val="24"/>
          <w:lang w:val="en-AU"/>
        </w:rPr>
        <w:t xml:space="preserve"> </w:t>
      </w:r>
      <w:r w:rsidR="00295488">
        <w:rPr>
          <w:rFonts w:ascii="Times" w:hAnsi="Times" w:cs="Arial"/>
          <w:sz w:val="24"/>
          <w:szCs w:val="24"/>
          <w:lang w:val="en-AU"/>
        </w:rPr>
        <w:t>and Exception</w:t>
      </w:r>
    </w:p>
    <w:p w14:paraId="3629DB7A" w14:textId="77777777" w:rsidR="008E3A06" w:rsidRPr="00C81F9D" w:rsidRDefault="008E3A06" w:rsidP="008E3A06">
      <w:pPr>
        <w:pStyle w:val="NoSpacing"/>
        <w:ind w:left="720"/>
        <w:rPr>
          <w:rFonts w:ascii="Times" w:hAnsi="Times" w:cs="Arial"/>
          <w:sz w:val="24"/>
          <w:szCs w:val="24"/>
          <w:lang w:val="en-AU"/>
        </w:rPr>
      </w:pPr>
    </w:p>
    <w:p w14:paraId="7ED59F66" w14:textId="77777777" w:rsidR="008E3A06" w:rsidRPr="00C81F9D" w:rsidRDefault="008E3A06" w:rsidP="008E3A06">
      <w:pPr>
        <w:pStyle w:val="Heading2"/>
        <w:numPr>
          <w:ilvl w:val="0"/>
          <w:numId w:val="0"/>
        </w:numPr>
        <w:ind w:left="576"/>
        <w:rPr>
          <w:rFonts w:ascii="Times" w:hAnsi="Times" w:cs="Arial"/>
          <w:sz w:val="28"/>
          <w:szCs w:val="28"/>
        </w:rPr>
      </w:pPr>
      <w:bookmarkStart w:id="98" w:name="_Toc20154729"/>
      <w:r>
        <w:rPr>
          <w:rFonts w:ascii="Times" w:hAnsi="Times" w:cs="Arial"/>
          <w:sz w:val="28"/>
          <w:szCs w:val="28"/>
        </w:rPr>
        <w:t>Output</w:t>
      </w:r>
      <w:bookmarkEnd w:id="98"/>
    </w:p>
    <w:p w14:paraId="64510237" w14:textId="0726D865" w:rsidR="008E3A06" w:rsidRPr="00C81F9D" w:rsidRDefault="008E3A06" w:rsidP="008E3A06">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295488">
        <w:rPr>
          <w:rFonts w:ascii="Times" w:hAnsi="Times" w:cs="Arial"/>
          <w:sz w:val="24"/>
          <w:szCs w:val="24"/>
          <w:lang w:val="en-AU"/>
        </w:rPr>
        <w:t xml:space="preserve">list of </w:t>
      </w:r>
      <w:r w:rsidR="00523C4E">
        <w:rPr>
          <w:rFonts w:ascii="Times" w:hAnsi="Times" w:cs="Arial"/>
          <w:sz w:val="24"/>
          <w:szCs w:val="24"/>
          <w:lang w:val="en-AU"/>
        </w:rPr>
        <w:t>ECSVoucher</w:t>
      </w:r>
      <w:r w:rsidR="00523C4E" w:rsidRPr="00C81F9D">
        <w:rPr>
          <w:rFonts w:ascii="Times" w:hAnsi="Times" w:cs="Arial"/>
          <w:sz w:val="24"/>
          <w:szCs w:val="24"/>
          <w:lang w:val="en-AU"/>
        </w:rPr>
        <w:t xml:space="preserve"> </w:t>
      </w:r>
      <w:r>
        <w:rPr>
          <w:rFonts w:ascii="Times" w:hAnsi="Times" w:cs="Arial"/>
          <w:sz w:val="24"/>
          <w:szCs w:val="24"/>
          <w:lang w:val="en-AU"/>
        </w:rPr>
        <w:t xml:space="preserve">object </w:t>
      </w:r>
      <w:r w:rsidR="00411276">
        <w:rPr>
          <w:rFonts w:ascii="Times" w:hAnsi="Times" w:cs="Arial"/>
          <w:sz w:val="24"/>
          <w:szCs w:val="24"/>
          <w:lang w:val="en-AU"/>
        </w:rPr>
        <w:t>with updated data</w:t>
      </w:r>
    </w:p>
    <w:p w14:paraId="12CEE30E" w14:textId="77777777" w:rsidR="008E3A06" w:rsidRDefault="008E3A06" w:rsidP="008E3A06">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25E95938" w14:textId="77777777" w:rsidR="008E3A06" w:rsidRPr="00C81F9D" w:rsidRDefault="008E3A06" w:rsidP="008E3A06">
      <w:pPr>
        <w:pStyle w:val="NoSpacing"/>
        <w:rPr>
          <w:rFonts w:ascii="Times" w:hAnsi="Times" w:cs="Arial"/>
          <w:lang w:val="en-AU"/>
        </w:rPr>
      </w:pPr>
    </w:p>
    <w:p w14:paraId="0410779D" w14:textId="77777777" w:rsidR="008E3A06" w:rsidRPr="00861B4F" w:rsidRDefault="008E3A06" w:rsidP="008E3A06">
      <w:pPr>
        <w:pStyle w:val="Heading2"/>
        <w:rPr>
          <w:rFonts w:ascii="Times" w:hAnsi="Times" w:cs="Arial"/>
          <w:color w:val="1F497D" w:themeColor="text2"/>
          <w:sz w:val="28"/>
          <w:szCs w:val="28"/>
        </w:rPr>
      </w:pPr>
      <w:bookmarkStart w:id="99" w:name="_Toc20154730"/>
      <w:r w:rsidRPr="00861B4F">
        <w:rPr>
          <w:rFonts w:ascii="Times" w:hAnsi="Times" w:cs="Arial"/>
          <w:color w:val="1F497D" w:themeColor="text2"/>
          <w:sz w:val="28"/>
          <w:szCs w:val="28"/>
        </w:rPr>
        <w:t>Sample</w:t>
      </w:r>
      <w:bookmarkEnd w:id="99"/>
    </w:p>
    <w:p w14:paraId="06C97357" w14:textId="77777777" w:rsidR="008E3A06" w:rsidRPr="00C81F9D" w:rsidRDefault="008E3A06" w:rsidP="008E3A06">
      <w:pPr>
        <w:pStyle w:val="BodyTextIndent"/>
        <w:rPr>
          <w:rFonts w:ascii="Times" w:hAnsi="Times"/>
        </w:rPr>
      </w:pPr>
      <w:r w:rsidRPr="00C81F9D">
        <w:rPr>
          <w:rFonts w:ascii="Times" w:hAnsi="Times"/>
          <w:noProof/>
        </w:rPr>
        <mc:AlternateContent>
          <mc:Choice Requires="wps">
            <w:drawing>
              <wp:inline distT="0" distB="0" distL="0" distR="0" wp14:anchorId="7B3EC946" wp14:editId="4CCEEC67">
                <wp:extent cx="6565900" cy="2679700"/>
                <wp:effectExtent l="0" t="0" r="12700" b="1270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679700"/>
                        </a:xfrm>
                        <a:prstGeom prst="rect">
                          <a:avLst/>
                        </a:prstGeom>
                        <a:solidFill>
                          <a:schemeClr val="bg1">
                            <a:lumMod val="95000"/>
                          </a:schemeClr>
                        </a:solidFill>
                        <a:ln w="3175">
                          <a:solidFill>
                            <a:srgbClr val="000000"/>
                          </a:solidFill>
                          <a:miter lim="800000"/>
                          <a:headEnd/>
                          <a:tailEnd/>
                        </a:ln>
                      </wps:spPr>
                      <wps:txbx>
                        <w:txbxContent>
                          <w:p w14:paraId="744C7EE9" w14:textId="77777777" w:rsidR="00D32F8F" w:rsidRDefault="00D32F8F" w:rsidP="008E3A06">
                            <w:pPr>
                              <w:pStyle w:val="HTMLPreformatted"/>
                              <w:rPr>
                                <w:noProof/>
                                <w:color w:val="808000"/>
                              </w:rPr>
                            </w:pPr>
                          </w:p>
                          <w:p w14:paraId="6B071BDA" w14:textId="77777777" w:rsidR="00DC0308" w:rsidRPr="00676B3B" w:rsidRDefault="00DC0308" w:rsidP="00DC0308">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09E9BEEB" w14:textId="7FEA22E5" w:rsidR="00D32F8F" w:rsidRDefault="002417C0" w:rsidP="002417C0">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5449B91B" w14:textId="77777777" w:rsidR="002417C0" w:rsidRPr="009F7BBA" w:rsidRDefault="002417C0" w:rsidP="002417C0">
                            <w:pPr>
                              <w:pStyle w:val="HTMLPreformatted"/>
                              <w:rPr>
                                <w:noProof/>
                                <w:color w:val="808000"/>
                              </w:rPr>
                            </w:pPr>
                          </w:p>
                          <w:p w14:paraId="674DFBEF" w14:textId="0C5BEFE7" w:rsidR="00D32F8F" w:rsidRPr="009F7BBA" w:rsidRDefault="00D32F8F" w:rsidP="00675DD2">
                            <w:pPr>
                              <w:pStyle w:val="HTMLPreformatted"/>
                              <w:rPr>
                                <w:color w:val="000000"/>
                              </w:rPr>
                            </w:pPr>
                            <w:r w:rsidRPr="009F7BBA">
                              <w:rPr>
                                <w:color w:val="000000"/>
                              </w:rPr>
                              <w:t>ecsServices.</w:t>
                            </w:r>
                            <w:r w:rsidRPr="00D6049A">
                              <w:rPr>
                                <w:color w:val="000000"/>
                              </w:rPr>
                              <w:t xml:space="preserve">applyVoucher(voucherId, </w:t>
                            </w:r>
                            <w:r w:rsidRPr="00D6049A">
                              <w:rPr>
                                <w:b/>
                                <w:bCs/>
                                <w:color w:val="000080"/>
                              </w:rPr>
                              <w:t xml:space="preserve">new </w:t>
                            </w:r>
                            <w:r w:rsidRPr="00D6049A">
                              <w:rPr>
                                <w:color w:val="000000"/>
                              </w:rPr>
                              <w:t>ECSCallback&lt;List&lt;ECSVoucher&gt;,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D6049A">
                              <w:rPr>
                                <w:color w:val="000000"/>
                              </w:rPr>
                              <w:t xml:space="preserve">List&lt;ECSVoucher&gt; </w:t>
                            </w:r>
                            <w:r w:rsidRPr="009F7BBA">
                              <w:rPr>
                                <w:noProof/>
                                <w:color w:val="000000"/>
                              </w:rPr>
                              <w:t>result) {</w:t>
                            </w:r>
                            <w:r w:rsidRPr="009F7BBA">
                              <w:rPr>
                                <w:noProof/>
                                <w:color w:val="000000"/>
                              </w:rPr>
                              <w:br/>
                              <w:t xml:space="preserve">                </w:t>
                            </w:r>
                          </w:p>
                          <w:p w14:paraId="35C6F35D" w14:textId="77777777" w:rsidR="00D32F8F" w:rsidRPr="009F7BBA" w:rsidRDefault="00D32F8F" w:rsidP="00675DD2">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89AC035" w14:textId="77777777" w:rsidR="00D32F8F" w:rsidRDefault="00D32F8F" w:rsidP="00D6049A">
                            <w:pPr>
                              <w:pStyle w:val="HTMLPreformatted"/>
                              <w:rPr>
                                <w:b/>
                                <w:bCs/>
                                <w:color w:val="000080"/>
                              </w:rPr>
                            </w:pPr>
                          </w:p>
                          <w:p w14:paraId="01F61FF9" w14:textId="5B6602AA" w:rsidR="00D32F8F" w:rsidRPr="00D6049A" w:rsidRDefault="00D32F8F" w:rsidP="00D6049A">
                            <w:pPr>
                              <w:pStyle w:val="HTMLPreformatted"/>
                              <w:rPr>
                                <w:color w:val="000000"/>
                              </w:rPr>
                            </w:pPr>
                            <w:r w:rsidRPr="00D6049A">
                              <w:rPr>
                                <w:color w:val="000000"/>
                              </w:rPr>
                              <w:t xml:space="preserve">            </w:t>
                            </w:r>
                          </w:p>
                          <w:p w14:paraId="60AEA5E0" w14:textId="77777777" w:rsidR="00D32F8F" w:rsidRDefault="00D32F8F" w:rsidP="008E3A06">
                            <w:pPr>
                              <w:pStyle w:val="HTMLPreformatted"/>
                            </w:pPr>
                          </w:p>
                        </w:txbxContent>
                      </wps:txbx>
                      <wps:bodyPr rot="0" vert="horz" wrap="square" lIns="91440" tIns="45720" rIns="91440" bIns="45720" anchor="t" anchorCtr="0">
                        <a:noAutofit/>
                      </wps:bodyPr>
                    </wps:wsp>
                  </a:graphicData>
                </a:graphic>
              </wp:inline>
            </w:drawing>
          </mc:Choice>
          <mc:Fallback>
            <w:pict>
              <v:shape w14:anchorId="7B3EC946" id="_x0000_s1055" type="#_x0000_t202" style="width:517pt;height: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" fillcolor="#f2f2f2 [3052]" strokeweight=".25pt">
                <v:textbox>
                  <w:txbxContent>
                    <w:p w14:paraId="744C7EE9" w14:textId="77777777" w:rsidR="00D32F8F" w:rsidRDefault="00D32F8F" w:rsidP="008E3A06">
                      <w:pPr>
                        <w:pStyle w:val="HTMLPreformatted"/>
                        <w:rPr>
                          <w:noProof/>
                          <w:color w:val="808000"/>
                        </w:rPr>
                      </w:pPr>
                    </w:p>
                    <w:p w14:paraId="6B071BDA" w14:textId="77777777" w:rsidR="00DC0308" w:rsidRPr="00676B3B" w:rsidRDefault="00DC0308" w:rsidP="00DC0308">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09E9BEEB" w14:textId="7FEA22E5" w:rsidR="00D32F8F" w:rsidRDefault="002417C0" w:rsidP="002417C0">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5449B91B" w14:textId="77777777" w:rsidR="002417C0" w:rsidRPr="009F7BBA" w:rsidRDefault="002417C0" w:rsidP="002417C0">
                      <w:pPr>
                        <w:pStyle w:val="HTMLPreformatted"/>
                        <w:rPr>
                          <w:noProof/>
                          <w:color w:val="808000"/>
                        </w:rPr>
                      </w:pPr>
                    </w:p>
                    <w:p w14:paraId="674DFBEF" w14:textId="0C5BEFE7" w:rsidR="00D32F8F" w:rsidRPr="009F7BBA" w:rsidRDefault="00D32F8F" w:rsidP="00675DD2">
                      <w:pPr>
                        <w:pStyle w:val="HTMLPreformatted"/>
                        <w:rPr>
                          <w:color w:val="000000"/>
                        </w:rPr>
                      </w:pPr>
                      <w:r w:rsidRPr="009F7BBA">
                        <w:rPr>
                          <w:color w:val="000000"/>
                        </w:rPr>
                        <w:t>ecsServices.</w:t>
                      </w:r>
                      <w:r w:rsidRPr="00D6049A">
                        <w:rPr>
                          <w:color w:val="000000"/>
                        </w:rPr>
                        <w:t xml:space="preserve">applyVoucher(voucherId, </w:t>
                      </w:r>
                      <w:r w:rsidRPr="00D6049A">
                        <w:rPr>
                          <w:b/>
                          <w:bCs/>
                          <w:color w:val="000080"/>
                        </w:rPr>
                        <w:t xml:space="preserve">new </w:t>
                      </w:r>
                      <w:r w:rsidRPr="00D6049A">
                        <w:rPr>
                          <w:color w:val="000000"/>
                        </w:rPr>
                        <w:t>ECSCallback&lt;List&lt;ECSVoucher&gt;,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D6049A">
                        <w:rPr>
                          <w:color w:val="000000"/>
                        </w:rPr>
                        <w:t xml:space="preserve">List&lt;ECSVoucher&gt; </w:t>
                      </w:r>
                      <w:r w:rsidRPr="009F7BBA">
                        <w:rPr>
                          <w:noProof/>
                          <w:color w:val="000000"/>
                        </w:rPr>
                        <w:t>result) {</w:t>
                      </w:r>
                      <w:r w:rsidRPr="009F7BBA">
                        <w:rPr>
                          <w:noProof/>
                          <w:color w:val="000000"/>
                        </w:rPr>
                        <w:br/>
                        <w:t xml:space="preserve">                </w:t>
                      </w:r>
                    </w:p>
                    <w:p w14:paraId="35C6F35D" w14:textId="77777777" w:rsidR="00D32F8F" w:rsidRPr="009F7BBA" w:rsidRDefault="00D32F8F" w:rsidP="00675DD2">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89AC035" w14:textId="77777777" w:rsidR="00D32F8F" w:rsidRDefault="00D32F8F" w:rsidP="00D6049A">
                      <w:pPr>
                        <w:pStyle w:val="HTMLPreformatted"/>
                        <w:rPr>
                          <w:b/>
                          <w:bCs/>
                          <w:color w:val="000080"/>
                        </w:rPr>
                      </w:pPr>
                    </w:p>
                    <w:p w14:paraId="01F61FF9" w14:textId="5B6602AA" w:rsidR="00D32F8F" w:rsidRPr="00D6049A" w:rsidRDefault="00D32F8F" w:rsidP="00D6049A">
                      <w:pPr>
                        <w:pStyle w:val="HTMLPreformatted"/>
                        <w:rPr>
                          <w:color w:val="000000"/>
                        </w:rPr>
                      </w:pPr>
                      <w:r w:rsidRPr="00D6049A">
                        <w:rPr>
                          <w:color w:val="000000"/>
                        </w:rPr>
                        <w:t xml:space="preserve">            </w:t>
                      </w:r>
                    </w:p>
                    <w:p w14:paraId="60AEA5E0" w14:textId="77777777" w:rsidR="00D32F8F" w:rsidRDefault="00D32F8F" w:rsidP="008E3A06">
                      <w:pPr>
                        <w:pStyle w:val="HTMLPreformatted"/>
                      </w:pPr>
                    </w:p>
                  </w:txbxContent>
                </v:textbox>
                <w10:anchorlock/>
              </v:shape>
            </w:pict>
          </mc:Fallback>
        </mc:AlternateContent>
      </w:r>
    </w:p>
    <w:p w14:paraId="4464C797" w14:textId="77777777" w:rsidR="001B419F" w:rsidRDefault="001B419F" w:rsidP="001B419F">
      <w:pPr>
        <w:pStyle w:val="Heading2"/>
        <w:rPr>
          <w:rFonts w:ascii="Times" w:hAnsi="Times" w:cs="Arial"/>
          <w:color w:val="1F497D" w:themeColor="text2"/>
          <w:sz w:val="28"/>
          <w:szCs w:val="28"/>
        </w:rPr>
      </w:pPr>
      <w:bookmarkStart w:id="100" w:name="_Toc20154731"/>
      <w:r>
        <w:rPr>
          <w:rFonts w:ascii="Times" w:hAnsi="Times" w:cs="Arial"/>
          <w:color w:val="1F497D" w:themeColor="text2"/>
          <w:sz w:val="28"/>
          <w:szCs w:val="28"/>
        </w:rPr>
        <w:lastRenderedPageBreak/>
        <w:t>Errors</w:t>
      </w:r>
      <w:bookmarkEnd w:id="100"/>
    </w:p>
    <w:p w14:paraId="6949C5EB" w14:textId="77777777" w:rsidR="001B419F" w:rsidRPr="00A36716" w:rsidRDefault="001B419F" w:rsidP="001B419F">
      <w:pPr>
        <w:pStyle w:val="BodyTextIndent"/>
        <w:ind w:firstLine="360"/>
      </w:pPr>
      <w:r>
        <w:rPr>
          <w:rFonts w:ascii="Times" w:hAnsi="Times"/>
          <w:sz w:val="28"/>
          <w:szCs w:val="28"/>
        </w:rPr>
        <w:t>Client Errors</w:t>
      </w:r>
    </w:p>
    <w:p w14:paraId="4E3AAEF3" w14:textId="77777777" w:rsidR="001B419F" w:rsidRDefault="001B419F" w:rsidP="001B419F">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3C566D4E" w14:textId="77777777" w:rsidR="001B419F" w:rsidRDefault="001B419F" w:rsidP="001B419F">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5AAC18AF" w14:textId="1BA4B753" w:rsidR="001B419F" w:rsidRPr="00AB0E99" w:rsidRDefault="001B419F" w:rsidP="001B419F">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173BD921" w14:textId="77777777" w:rsidR="001B419F" w:rsidRDefault="001B419F" w:rsidP="001B419F">
      <w:pPr>
        <w:pStyle w:val="HTMLPreformatted"/>
        <w:shd w:val="clear" w:color="auto" w:fill="FFFFFF"/>
        <w:rPr>
          <w:rFonts w:ascii="Times" w:hAnsi="Times"/>
          <w:color w:val="595959" w:themeColor="text1" w:themeTint="A6"/>
          <w:sz w:val="24"/>
          <w:szCs w:val="24"/>
        </w:rPr>
      </w:pPr>
    </w:p>
    <w:p w14:paraId="6E057B83" w14:textId="77777777" w:rsidR="001B419F" w:rsidRDefault="001B419F" w:rsidP="001B419F">
      <w:pPr>
        <w:pStyle w:val="BodyTextIndent"/>
        <w:ind w:firstLine="360"/>
        <w:rPr>
          <w:rFonts w:ascii="Times" w:hAnsi="Times"/>
          <w:sz w:val="28"/>
          <w:szCs w:val="28"/>
        </w:rPr>
      </w:pPr>
      <w:r>
        <w:rPr>
          <w:rFonts w:ascii="Times" w:hAnsi="Times"/>
          <w:sz w:val="28"/>
          <w:szCs w:val="28"/>
        </w:rPr>
        <w:t>Server Errors</w:t>
      </w:r>
    </w:p>
    <w:p w14:paraId="3682A3DB" w14:textId="3584160B" w:rsidR="00D760AD" w:rsidRPr="00C303EB" w:rsidRDefault="00D760AD" w:rsidP="00D760AD">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ECSUnsupportedVoucherError (Sorry, this voucher can’t be redeemed) - occurs when invalid voucher code is entered</w:t>
      </w:r>
    </w:p>
    <w:p w14:paraId="0877F557" w14:textId="77777777" w:rsidR="00C303EB" w:rsidRPr="00C303EB" w:rsidRDefault="00C303EB" w:rsidP="00C303EB">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VoucherOperationError (Sorry, this voucher can’t be redeemed)</w:t>
      </w:r>
    </w:p>
    <w:p w14:paraId="274E78AB" w14:textId="77777777" w:rsidR="00C303EB" w:rsidRPr="00AB0E99" w:rsidRDefault="00C303EB" w:rsidP="00C303EB">
      <w:pPr>
        <w:pStyle w:val="HTMLPreformatted"/>
        <w:shd w:val="clear" w:color="auto" w:fill="FFFFFF"/>
        <w:ind w:left="720"/>
        <w:rPr>
          <w:color w:val="595959" w:themeColor="text1" w:themeTint="A6"/>
          <w:sz w:val="22"/>
          <w:szCs w:val="22"/>
        </w:rPr>
      </w:pPr>
    </w:p>
    <w:p w14:paraId="439B39AD" w14:textId="08D9D074" w:rsidR="00A57E19" w:rsidRPr="009639AF" w:rsidRDefault="005E5B25" w:rsidP="00A57E19">
      <w:pPr>
        <w:pStyle w:val="Heading1"/>
        <w:rPr>
          <w:rFonts w:ascii="Times" w:hAnsi="Times" w:cs="Arial"/>
          <w:b/>
          <w:bCs/>
        </w:rPr>
      </w:pPr>
      <w:bookmarkStart w:id="101" w:name="_Toc20154732"/>
      <w:r>
        <w:rPr>
          <w:rFonts w:ascii="Times" w:hAnsi="Times" w:cs="Arial"/>
          <w:b/>
          <w:bCs/>
        </w:rPr>
        <w:t xml:space="preserve">Fetch </w:t>
      </w:r>
      <w:r w:rsidR="00A57E19">
        <w:rPr>
          <w:rFonts w:ascii="Times" w:hAnsi="Times" w:cs="Arial"/>
          <w:b/>
          <w:bCs/>
        </w:rPr>
        <w:t>Appl</w:t>
      </w:r>
      <w:r>
        <w:rPr>
          <w:rFonts w:ascii="Times" w:hAnsi="Times" w:cs="Arial"/>
          <w:b/>
          <w:bCs/>
        </w:rPr>
        <w:t>ied</w:t>
      </w:r>
      <w:r w:rsidR="00A57E19">
        <w:rPr>
          <w:rFonts w:ascii="Times" w:hAnsi="Times" w:cs="Arial"/>
          <w:b/>
          <w:bCs/>
        </w:rPr>
        <w:t xml:space="preserve"> Voucher</w:t>
      </w:r>
      <w:bookmarkEnd w:id="101"/>
      <w:r w:rsidR="00A57E19">
        <w:rPr>
          <w:rFonts w:ascii="Times" w:hAnsi="Times" w:cs="Arial"/>
          <w:b/>
          <w:bCs/>
        </w:rPr>
        <w:t xml:space="preserve">  </w:t>
      </w:r>
    </w:p>
    <w:p w14:paraId="35006EBA" w14:textId="72115E0B" w:rsidR="00A57E19" w:rsidRDefault="00A57E19" w:rsidP="00A57E19">
      <w:pPr>
        <w:rPr>
          <w:rFonts w:ascii="Times" w:hAnsi="Times" w:cs="Arial"/>
          <w:sz w:val="24"/>
          <w:szCs w:val="24"/>
        </w:rPr>
      </w:pPr>
      <w:r w:rsidRPr="008376B6">
        <w:rPr>
          <w:rFonts w:ascii="Times" w:hAnsi="Times" w:cs="Arial"/>
          <w:sz w:val="24"/>
          <w:szCs w:val="24"/>
        </w:rPr>
        <w:t xml:space="preserve">This method is used to </w:t>
      </w:r>
      <w:r w:rsidR="0021349D">
        <w:rPr>
          <w:rFonts w:ascii="Times" w:hAnsi="Times" w:cs="Arial"/>
          <w:sz w:val="24"/>
          <w:szCs w:val="24"/>
        </w:rPr>
        <w:t>fetch the list of applied vouchers.</w:t>
      </w:r>
    </w:p>
    <w:p w14:paraId="6CA496FB" w14:textId="77777777" w:rsidR="00A57E19" w:rsidRPr="00861B4F" w:rsidRDefault="00A57E19" w:rsidP="00A57E19">
      <w:pPr>
        <w:pStyle w:val="Heading2"/>
        <w:rPr>
          <w:rFonts w:ascii="Times" w:hAnsi="Times" w:cs="Arial"/>
          <w:color w:val="1F497D" w:themeColor="text2"/>
          <w:sz w:val="28"/>
          <w:szCs w:val="28"/>
        </w:rPr>
      </w:pPr>
      <w:bookmarkStart w:id="102" w:name="_Toc20154733"/>
      <w:r w:rsidRPr="00861B4F">
        <w:rPr>
          <w:rFonts w:ascii="Times" w:hAnsi="Times" w:cs="Arial"/>
          <w:color w:val="1F497D" w:themeColor="text2"/>
          <w:sz w:val="28"/>
          <w:szCs w:val="28"/>
        </w:rPr>
        <w:t>ECSServiceProvider</w:t>
      </w:r>
      <w:bookmarkEnd w:id="102"/>
    </w:p>
    <w:p w14:paraId="01410AFB" w14:textId="77777777" w:rsidR="00A57E19" w:rsidRPr="00C81F9D" w:rsidRDefault="00A57E19" w:rsidP="00A57E19">
      <w:pPr>
        <w:pStyle w:val="BodyTextIndent"/>
        <w:rPr>
          <w:rFonts w:ascii="Times" w:hAnsi="Times"/>
        </w:rPr>
      </w:pPr>
      <w:r w:rsidRPr="00C81F9D">
        <w:rPr>
          <w:rFonts w:ascii="Times" w:hAnsi="Times"/>
          <w:noProof/>
        </w:rPr>
        <mc:AlternateContent>
          <mc:Choice Requires="wps">
            <w:drawing>
              <wp:inline distT="0" distB="0" distL="0" distR="0" wp14:anchorId="22255218" wp14:editId="6760FE88">
                <wp:extent cx="6565900" cy="520700"/>
                <wp:effectExtent l="0" t="0" r="12700" b="127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20700"/>
                        </a:xfrm>
                        <a:prstGeom prst="rect">
                          <a:avLst/>
                        </a:prstGeom>
                        <a:solidFill>
                          <a:schemeClr val="bg1">
                            <a:lumMod val="95000"/>
                          </a:schemeClr>
                        </a:solidFill>
                        <a:ln w="3175">
                          <a:solidFill>
                            <a:srgbClr val="000000"/>
                          </a:solidFill>
                          <a:miter lim="800000"/>
                          <a:headEnd/>
                          <a:tailEnd/>
                        </a:ln>
                      </wps:spPr>
                      <wps:txbx>
                        <w:txbxContent>
                          <w:p w14:paraId="4E24BB37" w14:textId="77777777" w:rsidR="00D32F8F" w:rsidRDefault="00D32F8F" w:rsidP="00A57E19">
                            <w:pPr>
                              <w:pStyle w:val="HTMLPreformatted"/>
                              <w:rPr>
                                <w:b/>
                                <w:bCs/>
                                <w:noProof/>
                                <w:color w:val="000080"/>
                                <w:szCs w:val="24"/>
                              </w:rPr>
                            </w:pPr>
                          </w:p>
                          <w:p w14:paraId="05190B70" w14:textId="77777777" w:rsidR="00D32F8F" w:rsidRPr="00FD61D9" w:rsidRDefault="00D32F8F" w:rsidP="00FD61D9">
                            <w:pPr>
                              <w:pStyle w:val="HTMLPreformatted"/>
                              <w:rPr>
                                <w:color w:val="000000"/>
                              </w:rPr>
                            </w:pPr>
                            <w:r w:rsidRPr="00FD61D9">
                              <w:rPr>
                                <w:b/>
                                <w:bCs/>
                                <w:color w:val="000080"/>
                              </w:rPr>
                              <w:t xml:space="preserve">void </w:t>
                            </w:r>
                            <w:r w:rsidRPr="00FD61D9">
                              <w:rPr>
                                <w:color w:val="000000"/>
                              </w:rPr>
                              <w:t>fetchAppliedVouchers(ECSCallback&lt;List&lt;ECSVoucher&gt;, Exception&gt; ecsCallback);</w:t>
                            </w:r>
                          </w:p>
                          <w:p w14:paraId="0FE94631" w14:textId="77777777" w:rsidR="00D32F8F" w:rsidRPr="009804E2" w:rsidRDefault="00D32F8F" w:rsidP="00A57E19">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2255218" id="_x0000_s1056" type="#_x0000_t202" style="width:517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" fillcolor="#f2f2f2 [3052]" strokeweight=".25pt">
                <v:textbox>
                  <w:txbxContent>
                    <w:p w14:paraId="4E24BB37" w14:textId="77777777" w:rsidR="00D32F8F" w:rsidRDefault="00D32F8F" w:rsidP="00A57E19">
                      <w:pPr>
                        <w:pStyle w:val="HTMLPreformatted"/>
                        <w:rPr>
                          <w:b/>
                          <w:bCs/>
                          <w:noProof/>
                          <w:color w:val="000080"/>
                          <w:szCs w:val="24"/>
                        </w:rPr>
                      </w:pPr>
                    </w:p>
                    <w:p w14:paraId="05190B70" w14:textId="77777777" w:rsidR="00D32F8F" w:rsidRPr="00FD61D9" w:rsidRDefault="00D32F8F" w:rsidP="00FD61D9">
                      <w:pPr>
                        <w:pStyle w:val="HTMLPreformatted"/>
                        <w:rPr>
                          <w:color w:val="000000"/>
                        </w:rPr>
                      </w:pPr>
                      <w:r w:rsidRPr="00FD61D9">
                        <w:rPr>
                          <w:b/>
                          <w:bCs/>
                          <w:color w:val="000080"/>
                        </w:rPr>
                        <w:t xml:space="preserve">void </w:t>
                      </w:r>
                      <w:r w:rsidRPr="00FD61D9">
                        <w:rPr>
                          <w:color w:val="000000"/>
                        </w:rPr>
                        <w:t>fetchAppliedVouchers(ECSCallback&lt;List&lt;ECSVoucher&gt;, Exception&gt; ecsCallback);</w:t>
                      </w:r>
                    </w:p>
                    <w:p w14:paraId="0FE94631" w14:textId="77777777" w:rsidR="00D32F8F" w:rsidRPr="009804E2" w:rsidRDefault="00D32F8F" w:rsidP="00A57E19">
                      <w:pPr>
                        <w:pStyle w:val="HTMLPreformatted"/>
                        <w:rPr>
                          <w:noProof/>
                          <w:color w:val="000000"/>
                          <w:szCs w:val="24"/>
                        </w:rPr>
                      </w:pPr>
                    </w:p>
                  </w:txbxContent>
                </v:textbox>
                <w10:anchorlock/>
              </v:shape>
            </w:pict>
          </mc:Fallback>
        </mc:AlternateContent>
      </w:r>
    </w:p>
    <w:p w14:paraId="6ACB8E8C" w14:textId="7D899337" w:rsidR="00A57E19" w:rsidRDefault="00A57E19" w:rsidP="00686D47">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103" w:name="_Toc20154734"/>
      <w:r>
        <w:rPr>
          <w:rFonts w:ascii="Times" w:hAnsi="Times" w:cs="Arial"/>
          <w:sz w:val="28"/>
          <w:szCs w:val="28"/>
        </w:rPr>
        <w:t>Parameters</w:t>
      </w:r>
      <w:bookmarkEnd w:id="103"/>
    </w:p>
    <w:p w14:paraId="1E288B98" w14:textId="08191346" w:rsidR="00A57E19" w:rsidRPr="00C81F9D" w:rsidRDefault="00A57E19" w:rsidP="00A57E19">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6058BF">
        <w:rPr>
          <w:rFonts w:ascii="Times" w:hAnsi="Times" w:cs="Arial"/>
          <w:sz w:val="24"/>
          <w:szCs w:val="24"/>
          <w:lang w:val="en-AU"/>
        </w:rPr>
        <w:t>instance of ECSC</w:t>
      </w:r>
      <w:r w:rsidRPr="00C81F9D">
        <w:rPr>
          <w:rFonts w:ascii="Times" w:hAnsi="Times" w:cs="Arial"/>
          <w:sz w:val="24"/>
          <w:szCs w:val="24"/>
          <w:lang w:val="en-AU"/>
        </w:rPr>
        <w:t xml:space="preserve">allback containing </w:t>
      </w:r>
      <w:r w:rsidR="00EE7ABA">
        <w:rPr>
          <w:rFonts w:ascii="Times" w:hAnsi="Times" w:cs="Arial"/>
          <w:sz w:val="24"/>
          <w:szCs w:val="24"/>
          <w:lang w:val="en-AU"/>
        </w:rPr>
        <w:t xml:space="preserve">list of </w:t>
      </w:r>
      <w:r>
        <w:rPr>
          <w:rFonts w:ascii="Times" w:hAnsi="Times" w:cs="Arial"/>
          <w:sz w:val="24"/>
          <w:szCs w:val="24"/>
          <w:lang w:val="en-AU"/>
        </w:rPr>
        <w:t>ECSVoucher</w:t>
      </w:r>
      <w:r w:rsidRPr="00C81F9D">
        <w:rPr>
          <w:rFonts w:ascii="Times" w:hAnsi="Times" w:cs="Arial"/>
          <w:sz w:val="24"/>
          <w:szCs w:val="24"/>
          <w:lang w:val="en-AU"/>
        </w:rPr>
        <w:t xml:space="preserve"> </w:t>
      </w:r>
      <w:r w:rsidR="00DC7B70">
        <w:rPr>
          <w:rFonts w:ascii="Times" w:hAnsi="Times" w:cs="Arial"/>
          <w:sz w:val="24"/>
          <w:szCs w:val="24"/>
          <w:lang w:val="en-AU"/>
        </w:rPr>
        <w:t xml:space="preserve">and Exception </w:t>
      </w:r>
    </w:p>
    <w:p w14:paraId="14800E14" w14:textId="77777777" w:rsidR="00A57E19" w:rsidRPr="00C81F9D" w:rsidRDefault="00A57E19" w:rsidP="00A57E19">
      <w:pPr>
        <w:pStyle w:val="NoSpacing"/>
        <w:ind w:left="720"/>
        <w:rPr>
          <w:rFonts w:ascii="Times" w:hAnsi="Times" w:cs="Arial"/>
          <w:sz w:val="24"/>
          <w:szCs w:val="24"/>
          <w:lang w:val="en-AU"/>
        </w:rPr>
      </w:pPr>
    </w:p>
    <w:p w14:paraId="0FA8D02A" w14:textId="77777777" w:rsidR="00A57E19" w:rsidRPr="00C81F9D" w:rsidRDefault="00A57E19" w:rsidP="00A57E19">
      <w:pPr>
        <w:pStyle w:val="Heading2"/>
        <w:numPr>
          <w:ilvl w:val="0"/>
          <w:numId w:val="0"/>
        </w:numPr>
        <w:ind w:left="576"/>
        <w:rPr>
          <w:rFonts w:ascii="Times" w:hAnsi="Times" w:cs="Arial"/>
          <w:sz w:val="28"/>
          <w:szCs w:val="28"/>
        </w:rPr>
      </w:pPr>
      <w:bookmarkStart w:id="104" w:name="_Toc20154735"/>
      <w:r>
        <w:rPr>
          <w:rFonts w:ascii="Times" w:hAnsi="Times" w:cs="Arial"/>
          <w:sz w:val="28"/>
          <w:szCs w:val="28"/>
        </w:rPr>
        <w:t>Output</w:t>
      </w:r>
      <w:bookmarkEnd w:id="104"/>
    </w:p>
    <w:p w14:paraId="5A4685E4" w14:textId="70CBF6EE" w:rsidR="00A57E19" w:rsidRPr="00C81F9D" w:rsidRDefault="00A57E19" w:rsidP="00A57E19">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C348C2">
        <w:rPr>
          <w:rFonts w:ascii="Times" w:hAnsi="Times" w:cs="Arial"/>
          <w:sz w:val="24"/>
          <w:szCs w:val="24"/>
          <w:lang w:val="en-AU"/>
        </w:rPr>
        <w:t xml:space="preserve">List of </w:t>
      </w:r>
      <w:r>
        <w:rPr>
          <w:rFonts w:ascii="Times" w:hAnsi="Times" w:cs="Arial"/>
          <w:sz w:val="24"/>
          <w:szCs w:val="24"/>
          <w:lang w:val="en-AU"/>
        </w:rPr>
        <w:t>ECSVoucher</w:t>
      </w:r>
      <w:r w:rsidRPr="00C81F9D">
        <w:rPr>
          <w:rFonts w:ascii="Times" w:hAnsi="Times" w:cs="Arial"/>
          <w:sz w:val="24"/>
          <w:szCs w:val="24"/>
          <w:lang w:val="en-AU"/>
        </w:rPr>
        <w:t xml:space="preserve"> </w:t>
      </w:r>
      <w:r>
        <w:rPr>
          <w:rFonts w:ascii="Times" w:hAnsi="Times" w:cs="Arial"/>
          <w:sz w:val="24"/>
          <w:szCs w:val="24"/>
          <w:lang w:val="en-AU"/>
        </w:rPr>
        <w:t xml:space="preserve">object </w:t>
      </w:r>
      <w:r w:rsidR="00B31E9D">
        <w:rPr>
          <w:rFonts w:ascii="Times" w:hAnsi="Times" w:cs="Arial"/>
          <w:sz w:val="24"/>
          <w:szCs w:val="24"/>
          <w:lang w:val="en-AU"/>
        </w:rPr>
        <w:t>containing list of applied vouchers</w:t>
      </w:r>
    </w:p>
    <w:p w14:paraId="5E8B633A" w14:textId="77777777" w:rsidR="00A57E19" w:rsidRDefault="00A57E19" w:rsidP="00A57E19">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246A9B63" w14:textId="77777777" w:rsidR="00A57E19" w:rsidRPr="00C81F9D" w:rsidRDefault="00A57E19" w:rsidP="00A57E19">
      <w:pPr>
        <w:pStyle w:val="NoSpacing"/>
        <w:rPr>
          <w:rFonts w:ascii="Times" w:hAnsi="Times" w:cs="Arial"/>
          <w:lang w:val="en-AU"/>
        </w:rPr>
      </w:pPr>
    </w:p>
    <w:p w14:paraId="28D7ED59" w14:textId="77777777" w:rsidR="00A57E19" w:rsidRPr="00861B4F" w:rsidRDefault="00A57E19" w:rsidP="00A57E19">
      <w:pPr>
        <w:pStyle w:val="Heading2"/>
        <w:rPr>
          <w:rFonts w:ascii="Times" w:hAnsi="Times" w:cs="Arial"/>
          <w:color w:val="1F497D" w:themeColor="text2"/>
          <w:sz w:val="28"/>
          <w:szCs w:val="28"/>
        </w:rPr>
      </w:pPr>
      <w:bookmarkStart w:id="105" w:name="_Toc20154736"/>
      <w:r w:rsidRPr="00861B4F">
        <w:rPr>
          <w:rFonts w:ascii="Times" w:hAnsi="Times" w:cs="Arial"/>
          <w:color w:val="1F497D" w:themeColor="text2"/>
          <w:sz w:val="28"/>
          <w:szCs w:val="28"/>
        </w:rPr>
        <w:lastRenderedPageBreak/>
        <w:t>Sample</w:t>
      </w:r>
      <w:bookmarkEnd w:id="105"/>
    </w:p>
    <w:p w14:paraId="32CA8AB1" w14:textId="16562ABF" w:rsidR="001F384E" w:rsidRDefault="00A57E19" w:rsidP="0040183E">
      <w:pPr>
        <w:pStyle w:val="BodyTextIndent"/>
        <w:rPr>
          <w:rFonts w:ascii="Times" w:hAnsi="Times"/>
        </w:rPr>
      </w:pPr>
      <w:r w:rsidRPr="00C81F9D">
        <w:rPr>
          <w:rFonts w:ascii="Times" w:hAnsi="Times"/>
          <w:noProof/>
        </w:rPr>
        <mc:AlternateContent>
          <mc:Choice Requires="wps">
            <w:drawing>
              <wp:inline distT="0" distB="0" distL="0" distR="0" wp14:anchorId="688C31E6" wp14:editId="24B61BC5">
                <wp:extent cx="6565900" cy="2514600"/>
                <wp:effectExtent l="0" t="0" r="12700" b="1270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14600"/>
                        </a:xfrm>
                        <a:prstGeom prst="rect">
                          <a:avLst/>
                        </a:prstGeom>
                        <a:solidFill>
                          <a:schemeClr val="bg1">
                            <a:lumMod val="95000"/>
                          </a:schemeClr>
                        </a:solidFill>
                        <a:ln w="3175">
                          <a:solidFill>
                            <a:srgbClr val="000000"/>
                          </a:solidFill>
                          <a:miter lim="800000"/>
                          <a:headEnd/>
                          <a:tailEnd/>
                        </a:ln>
                      </wps:spPr>
                      <wps:txbx>
                        <w:txbxContent>
                          <w:p w14:paraId="5AB7F765" w14:textId="77777777" w:rsidR="00D32F8F" w:rsidRDefault="00D32F8F" w:rsidP="00A57E19">
                            <w:pPr>
                              <w:pStyle w:val="HTMLPreformatted"/>
                              <w:rPr>
                                <w:noProof/>
                                <w:color w:val="808000"/>
                              </w:rPr>
                            </w:pPr>
                          </w:p>
                          <w:p w14:paraId="357A6D48" w14:textId="77777777" w:rsidR="00487DBB" w:rsidRPr="00676B3B" w:rsidRDefault="00487DBB" w:rsidP="00487DBB">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8430ED7" w14:textId="16E55332" w:rsidR="00D32F8F" w:rsidRDefault="006D553D" w:rsidP="006D553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76B56826" w14:textId="77777777" w:rsidR="006D553D" w:rsidRPr="009F7BBA" w:rsidRDefault="006D553D" w:rsidP="006D553D">
                            <w:pPr>
                              <w:pStyle w:val="HTMLPreformatted"/>
                              <w:rPr>
                                <w:noProof/>
                                <w:color w:val="808000"/>
                              </w:rPr>
                            </w:pPr>
                          </w:p>
                          <w:p w14:paraId="2F9D1CDB" w14:textId="735B7804" w:rsidR="00D32F8F" w:rsidRPr="009F7BBA" w:rsidRDefault="00D32F8F" w:rsidP="00F73CD3">
                            <w:pPr>
                              <w:pStyle w:val="HTMLPreformatted"/>
                              <w:rPr>
                                <w:color w:val="000000"/>
                              </w:rPr>
                            </w:pPr>
                            <w:r w:rsidRPr="009F7BBA">
                              <w:rPr>
                                <w:color w:val="000000"/>
                              </w:rPr>
                              <w:t>ecsServices.</w:t>
                            </w:r>
                            <w:r w:rsidRPr="00367138">
                              <w:rPr>
                                <w:color w:val="000000"/>
                              </w:rPr>
                              <w:t>fetchAppliedVouchers(</w:t>
                            </w:r>
                            <w:r w:rsidRPr="00367138">
                              <w:rPr>
                                <w:b/>
                                <w:bCs/>
                                <w:color w:val="000080"/>
                              </w:rPr>
                              <w:t xml:space="preserve">new </w:t>
                            </w:r>
                            <w:r w:rsidRPr="00367138">
                              <w:rPr>
                                <w:color w:val="000000"/>
                              </w:rPr>
                              <w:t>ECSCallback&lt;List&lt;ECSVoucher&gt;,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D6049A">
                              <w:rPr>
                                <w:color w:val="000000"/>
                              </w:rPr>
                              <w:t xml:space="preserve">List&lt;ECSVoucher&gt; </w:t>
                            </w:r>
                            <w:r w:rsidRPr="009F7BBA">
                              <w:rPr>
                                <w:noProof/>
                                <w:color w:val="000000"/>
                              </w:rPr>
                              <w:t>result) {</w:t>
                            </w:r>
                            <w:r w:rsidRPr="009F7BBA">
                              <w:rPr>
                                <w:noProof/>
                                <w:color w:val="000000"/>
                              </w:rPr>
                              <w:br/>
                              <w:t xml:space="preserve">                </w:t>
                            </w:r>
                          </w:p>
                          <w:p w14:paraId="3968D3BA" w14:textId="77777777" w:rsidR="00D32F8F" w:rsidRPr="009F7BBA" w:rsidRDefault="00D32F8F" w:rsidP="00F73CD3">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2A49C47" w14:textId="1D03EE30" w:rsidR="00D32F8F" w:rsidRPr="00367138" w:rsidRDefault="00D32F8F" w:rsidP="00367138">
                            <w:pPr>
                              <w:pStyle w:val="HTMLPreformatted"/>
                              <w:rPr>
                                <w:color w:val="000000"/>
                              </w:rPr>
                            </w:pPr>
                            <w:r w:rsidRPr="00367138">
                              <w:rPr>
                                <w:color w:val="000000"/>
                              </w:rPr>
                              <w:br/>
                              <w:t xml:space="preserve">        </w:t>
                            </w:r>
                          </w:p>
                          <w:p w14:paraId="74B2D4B6" w14:textId="77777777" w:rsidR="00D32F8F" w:rsidRDefault="00D32F8F" w:rsidP="00A57E19">
                            <w:pPr>
                              <w:pStyle w:val="HTMLPreformatted"/>
                            </w:pPr>
                          </w:p>
                        </w:txbxContent>
                      </wps:txbx>
                      <wps:bodyPr rot="0" vert="horz" wrap="square" lIns="91440" tIns="45720" rIns="91440" bIns="45720" anchor="t" anchorCtr="0">
                        <a:noAutofit/>
                      </wps:bodyPr>
                    </wps:wsp>
                  </a:graphicData>
                </a:graphic>
              </wp:inline>
            </w:drawing>
          </mc:Choice>
          <mc:Fallback>
            <w:pict>
              <v:shape w14:anchorId="688C31E6" id="_x0000_s1057" type="#_x0000_t202" style="width:517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" fillcolor="#f2f2f2 [3052]" strokeweight=".25pt">
                <v:textbox>
                  <w:txbxContent>
                    <w:p w14:paraId="5AB7F765" w14:textId="77777777" w:rsidR="00D32F8F" w:rsidRDefault="00D32F8F" w:rsidP="00A57E19">
                      <w:pPr>
                        <w:pStyle w:val="HTMLPreformatted"/>
                        <w:rPr>
                          <w:noProof/>
                          <w:color w:val="808000"/>
                        </w:rPr>
                      </w:pPr>
                    </w:p>
                    <w:p w14:paraId="357A6D48" w14:textId="77777777" w:rsidR="00487DBB" w:rsidRPr="00676B3B" w:rsidRDefault="00487DBB" w:rsidP="00487DBB">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8430ED7" w14:textId="16E55332" w:rsidR="00D32F8F" w:rsidRDefault="006D553D" w:rsidP="006D553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76B56826" w14:textId="77777777" w:rsidR="006D553D" w:rsidRPr="009F7BBA" w:rsidRDefault="006D553D" w:rsidP="006D553D">
                      <w:pPr>
                        <w:pStyle w:val="HTMLPreformatted"/>
                        <w:rPr>
                          <w:noProof/>
                          <w:color w:val="808000"/>
                        </w:rPr>
                      </w:pPr>
                    </w:p>
                    <w:p w14:paraId="2F9D1CDB" w14:textId="735B7804" w:rsidR="00D32F8F" w:rsidRPr="009F7BBA" w:rsidRDefault="00D32F8F" w:rsidP="00F73CD3">
                      <w:pPr>
                        <w:pStyle w:val="HTMLPreformatted"/>
                        <w:rPr>
                          <w:color w:val="000000"/>
                        </w:rPr>
                      </w:pPr>
                      <w:r w:rsidRPr="009F7BBA">
                        <w:rPr>
                          <w:color w:val="000000"/>
                        </w:rPr>
                        <w:t>ecsServices.</w:t>
                      </w:r>
                      <w:r w:rsidRPr="00367138">
                        <w:rPr>
                          <w:color w:val="000000"/>
                        </w:rPr>
                        <w:t>fetchAppliedVouchers(</w:t>
                      </w:r>
                      <w:r w:rsidRPr="00367138">
                        <w:rPr>
                          <w:b/>
                          <w:bCs/>
                          <w:color w:val="000080"/>
                        </w:rPr>
                        <w:t xml:space="preserve">new </w:t>
                      </w:r>
                      <w:r w:rsidRPr="00367138">
                        <w:rPr>
                          <w:color w:val="000000"/>
                        </w:rPr>
                        <w:t>ECSCallback&lt;List&lt;ECSVoucher&gt;, Exception&gt;() {</w:t>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onResponse(</w:t>
                      </w:r>
                      <w:r w:rsidRPr="00D6049A">
                        <w:rPr>
                          <w:color w:val="000000"/>
                        </w:rPr>
                        <w:t xml:space="preserve">List&lt;ECSVoucher&gt; </w:t>
                      </w:r>
                      <w:r w:rsidRPr="009F7BBA">
                        <w:rPr>
                          <w:noProof/>
                          <w:color w:val="000000"/>
                        </w:rPr>
                        <w:t>result) {</w:t>
                      </w:r>
                      <w:r w:rsidRPr="009F7BBA">
                        <w:rPr>
                          <w:noProof/>
                          <w:color w:val="000000"/>
                        </w:rPr>
                        <w:br/>
                        <w:t xml:space="preserve">                </w:t>
                      </w:r>
                    </w:p>
                    <w:p w14:paraId="3968D3BA" w14:textId="77777777" w:rsidR="00D32F8F" w:rsidRPr="009F7BBA" w:rsidRDefault="00D32F8F" w:rsidP="00F73CD3">
                      <w:pPr>
                        <w:pStyle w:val="HTMLPreformatted"/>
                        <w:rPr>
                          <w:noProof/>
                          <w:color w:val="808000"/>
                        </w:rPr>
                      </w:pPr>
                      <w:r w:rsidRPr="009F7BBA">
                        <w:rPr>
                          <w:noProof/>
                          <w:color w:val="000000"/>
                        </w:rPr>
                        <w:t xml:space="preserve">            }</w:t>
                      </w:r>
                      <w:r w:rsidRPr="009F7BBA">
                        <w:rPr>
                          <w:noProof/>
                          <w:color w:val="000000"/>
                        </w:rPr>
                        <w:br/>
                      </w:r>
                      <w:r w:rsidRPr="009F7BBA">
                        <w:rPr>
                          <w:noProof/>
                          <w:color w:val="000000"/>
                        </w:rPr>
                        <w:br/>
                        <w:t xml:space="preserve">            </w:t>
                      </w:r>
                      <w:r w:rsidRPr="009F7BBA">
                        <w:rPr>
                          <w:noProof/>
                          <w:color w:val="808000"/>
                        </w:rPr>
                        <w:t>@Override</w:t>
                      </w:r>
                      <w:r w:rsidRPr="009F7BBA">
                        <w:rPr>
                          <w:noProof/>
                          <w:color w:val="808000"/>
                        </w:rPr>
                        <w:br/>
                        <w:t xml:space="preserve">            </w:t>
                      </w:r>
                      <w:r w:rsidRPr="009F7BBA">
                        <w:rPr>
                          <w:b/>
                          <w:bCs/>
                          <w:noProof/>
                          <w:color w:val="000080"/>
                        </w:rPr>
                        <w:t xml:space="preserve">public void </w:t>
                      </w:r>
                      <w:r w:rsidRPr="009F7BBA">
                        <w:rPr>
                          <w:noProof/>
                          <w:color w:val="000000"/>
                        </w:rPr>
                        <w:t>onFailure(Exception error, ECSError ecsError) {</w:t>
                      </w:r>
                      <w:r w:rsidRPr="009F7BBA">
                        <w:rPr>
                          <w:noProof/>
                          <w:color w:val="000000"/>
                        </w:rPr>
                        <w:br/>
                      </w:r>
                      <w:r w:rsidRPr="009F7BBA">
                        <w:rPr>
                          <w:noProof/>
                          <w:color w:val="000000"/>
                        </w:rPr>
                        <w:br/>
                        <w:t xml:space="preserve">            }</w:t>
                      </w:r>
                      <w:r w:rsidRPr="009F7BBA">
                        <w:rPr>
                          <w:noProof/>
                          <w:color w:val="000000"/>
                        </w:rPr>
                        <w:br/>
                        <w:t xml:space="preserve">        });</w:t>
                      </w:r>
                    </w:p>
                    <w:p w14:paraId="42A49C47" w14:textId="1D03EE30" w:rsidR="00D32F8F" w:rsidRPr="00367138" w:rsidRDefault="00D32F8F" w:rsidP="00367138">
                      <w:pPr>
                        <w:pStyle w:val="HTMLPreformatted"/>
                        <w:rPr>
                          <w:color w:val="000000"/>
                        </w:rPr>
                      </w:pPr>
                      <w:r w:rsidRPr="00367138">
                        <w:rPr>
                          <w:color w:val="000000"/>
                        </w:rPr>
                        <w:br/>
                        <w:t xml:space="preserve">        </w:t>
                      </w:r>
                    </w:p>
                    <w:p w14:paraId="74B2D4B6" w14:textId="77777777" w:rsidR="00D32F8F" w:rsidRDefault="00D32F8F" w:rsidP="00A57E19">
                      <w:pPr>
                        <w:pStyle w:val="HTMLPreformatted"/>
                      </w:pPr>
                    </w:p>
                  </w:txbxContent>
                </v:textbox>
                <w10:anchorlock/>
              </v:shape>
            </w:pict>
          </mc:Fallback>
        </mc:AlternateContent>
      </w:r>
    </w:p>
    <w:p w14:paraId="60CEFB28" w14:textId="77777777" w:rsidR="0040183E" w:rsidRDefault="0040183E" w:rsidP="0040183E">
      <w:pPr>
        <w:pStyle w:val="Heading2"/>
        <w:rPr>
          <w:rFonts w:ascii="Times" w:hAnsi="Times" w:cs="Arial"/>
          <w:color w:val="1F497D" w:themeColor="text2"/>
          <w:sz w:val="28"/>
          <w:szCs w:val="28"/>
        </w:rPr>
      </w:pPr>
      <w:bookmarkStart w:id="106" w:name="_Toc20154737"/>
      <w:r>
        <w:rPr>
          <w:rFonts w:ascii="Times" w:hAnsi="Times" w:cs="Arial"/>
          <w:color w:val="1F497D" w:themeColor="text2"/>
          <w:sz w:val="28"/>
          <w:szCs w:val="28"/>
        </w:rPr>
        <w:t>Errors</w:t>
      </w:r>
      <w:bookmarkEnd w:id="106"/>
    </w:p>
    <w:p w14:paraId="7F860D83" w14:textId="77777777" w:rsidR="0040183E" w:rsidRPr="00A36716" w:rsidRDefault="0040183E" w:rsidP="0040183E">
      <w:pPr>
        <w:pStyle w:val="BodyTextIndent"/>
        <w:ind w:firstLine="360"/>
      </w:pPr>
      <w:r>
        <w:rPr>
          <w:rFonts w:ascii="Times" w:hAnsi="Times"/>
          <w:sz w:val="28"/>
          <w:szCs w:val="28"/>
        </w:rPr>
        <w:t>Client Errors</w:t>
      </w:r>
    </w:p>
    <w:p w14:paraId="54C14E94" w14:textId="77777777" w:rsidR="0040183E" w:rsidRDefault="0040183E" w:rsidP="0040183E">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16F06480" w14:textId="77777777" w:rsidR="0040183E" w:rsidRDefault="0040183E" w:rsidP="0040183E">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1F4C4916" w14:textId="4B7B5F2E" w:rsidR="0040183E" w:rsidRPr="00AB0E99" w:rsidRDefault="0040183E" w:rsidP="0040183E">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2C2DFA49" w14:textId="77777777" w:rsidR="0040183E" w:rsidRDefault="0040183E" w:rsidP="0040183E">
      <w:pPr>
        <w:pStyle w:val="HTMLPreformatted"/>
        <w:shd w:val="clear" w:color="auto" w:fill="FFFFFF"/>
        <w:rPr>
          <w:rFonts w:ascii="Times" w:hAnsi="Times"/>
          <w:color w:val="595959" w:themeColor="text1" w:themeTint="A6"/>
          <w:sz w:val="24"/>
          <w:szCs w:val="24"/>
        </w:rPr>
      </w:pPr>
    </w:p>
    <w:p w14:paraId="7AE77D2F" w14:textId="77777777" w:rsidR="0040183E" w:rsidRDefault="0040183E" w:rsidP="0040183E">
      <w:pPr>
        <w:pStyle w:val="BodyTextIndent"/>
        <w:ind w:firstLine="360"/>
        <w:rPr>
          <w:rFonts w:ascii="Times" w:hAnsi="Times"/>
          <w:sz w:val="28"/>
          <w:szCs w:val="28"/>
        </w:rPr>
      </w:pPr>
      <w:r>
        <w:rPr>
          <w:rFonts w:ascii="Times" w:hAnsi="Times"/>
          <w:sz w:val="28"/>
          <w:szCs w:val="28"/>
        </w:rPr>
        <w:t>Server Errors</w:t>
      </w:r>
    </w:p>
    <w:p w14:paraId="1802D417" w14:textId="068C9F5B" w:rsidR="0040183E" w:rsidRPr="00C303EB" w:rsidRDefault="0040183E" w:rsidP="00DF10E0">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VoucherOperationError</w:t>
      </w:r>
      <w:r w:rsidR="00DF10E0">
        <w:rPr>
          <w:rFonts w:ascii="Times" w:hAnsi="Times"/>
          <w:color w:val="595959" w:themeColor="text1" w:themeTint="A6"/>
          <w:sz w:val="24"/>
          <w:szCs w:val="24"/>
        </w:rPr>
        <w:t xml:space="preserve"> (Sorry, this voucher can’t be redeemed)</w:t>
      </w:r>
    </w:p>
    <w:p w14:paraId="76110E1B" w14:textId="77777777" w:rsidR="00C303EB" w:rsidRPr="00AB0E99" w:rsidRDefault="00C303EB" w:rsidP="00C303EB">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ECSUnsupportedVoucherError (Sorry, this voucher can’t be redeemed) - occurs when invalid voucher code is entered</w:t>
      </w:r>
    </w:p>
    <w:p w14:paraId="5BCA2C44" w14:textId="77777777" w:rsidR="00C303EB" w:rsidRPr="00DF10E0" w:rsidRDefault="00C303EB" w:rsidP="00C303EB">
      <w:pPr>
        <w:pStyle w:val="HTMLPreformatted"/>
        <w:shd w:val="clear" w:color="auto" w:fill="FFFFFF"/>
        <w:ind w:left="720"/>
        <w:rPr>
          <w:color w:val="595959" w:themeColor="text1" w:themeTint="A6"/>
          <w:sz w:val="22"/>
          <w:szCs w:val="22"/>
        </w:rPr>
      </w:pPr>
    </w:p>
    <w:p w14:paraId="2E2F8045" w14:textId="6F58AC42" w:rsidR="001F384E" w:rsidRDefault="001F384E">
      <w:pPr>
        <w:overflowPunct/>
        <w:autoSpaceDE/>
        <w:autoSpaceDN/>
        <w:adjustRightInd/>
        <w:spacing w:before="0" w:after="0"/>
        <w:textAlignment w:val="auto"/>
        <w:rPr>
          <w:rFonts w:ascii="Times" w:hAnsi="Times" w:cs="Arial"/>
        </w:rPr>
      </w:pPr>
      <w:r>
        <w:rPr>
          <w:rFonts w:ascii="Times" w:hAnsi="Times" w:cs="Arial"/>
        </w:rPr>
        <w:br w:type="page"/>
      </w:r>
    </w:p>
    <w:p w14:paraId="4FC72790" w14:textId="777D46E4" w:rsidR="000841C6" w:rsidRPr="009639AF" w:rsidRDefault="00C03B24" w:rsidP="000841C6">
      <w:pPr>
        <w:pStyle w:val="Heading1"/>
        <w:rPr>
          <w:rFonts w:ascii="Times" w:hAnsi="Times" w:cs="Arial"/>
          <w:b/>
          <w:bCs/>
        </w:rPr>
      </w:pPr>
      <w:bookmarkStart w:id="107" w:name="_Toc20154738"/>
      <w:r>
        <w:rPr>
          <w:rFonts w:ascii="Times" w:hAnsi="Times" w:cs="Arial"/>
          <w:b/>
          <w:bCs/>
        </w:rPr>
        <w:lastRenderedPageBreak/>
        <w:t>Remove</w:t>
      </w:r>
      <w:r w:rsidR="000841C6">
        <w:rPr>
          <w:rFonts w:ascii="Times" w:hAnsi="Times" w:cs="Arial"/>
          <w:b/>
          <w:bCs/>
        </w:rPr>
        <w:t xml:space="preserve"> Voucher</w:t>
      </w:r>
      <w:bookmarkEnd w:id="107"/>
      <w:r w:rsidR="000841C6">
        <w:rPr>
          <w:rFonts w:ascii="Times" w:hAnsi="Times" w:cs="Arial"/>
          <w:b/>
          <w:bCs/>
        </w:rPr>
        <w:t xml:space="preserve">  </w:t>
      </w:r>
    </w:p>
    <w:p w14:paraId="2645AA16" w14:textId="7C77ECED" w:rsidR="000841C6" w:rsidRDefault="000841C6" w:rsidP="000841C6">
      <w:pPr>
        <w:rPr>
          <w:rFonts w:ascii="Times" w:hAnsi="Times" w:cs="Arial"/>
          <w:sz w:val="24"/>
          <w:szCs w:val="24"/>
        </w:rPr>
      </w:pPr>
      <w:r w:rsidRPr="008376B6">
        <w:rPr>
          <w:rFonts w:ascii="Times" w:hAnsi="Times" w:cs="Arial"/>
          <w:sz w:val="24"/>
          <w:szCs w:val="24"/>
        </w:rPr>
        <w:t xml:space="preserve">This method is used to </w:t>
      </w:r>
      <w:r w:rsidR="001707FE">
        <w:rPr>
          <w:rFonts w:ascii="Times" w:hAnsi="Times" w:cs="Arial"/>
          <w:sz w:val="24"/>
          <w:szCs w:val="24"/>
        </w:rPr>
        <w:t>remove the</w:t>
      </w:r>
      <w:r>
        <w:rPr>
          <w:rFonts w:ascii="Times" w:hAnsi="Times" w:cs="Arial"/>
          <w:sz w:val="24"/>
          <w:szCs w:val="24"/>
        </w:rPr>
        <w:t xml:space="preserve"> applied voucher.</w:t>
      </w:r>
    </w:p>
    <w:p w14:paraId="599AE19C" w14:textId="77777777" w:rsidR="000841C6" w:rsidRPr="00861B4F" w:rsidRDefault="000841C6" w:rsidP="000841C6">
      <w:pPr>
        <w:pStyle w:val="Heading2"/>
        <w:rPr>
          <w:rFonts w:ascii="Times" w:hAnsi="Times" w:cs="Arial"/>
          <w:color w:val="1F497D" w:themeColor="text2"/>
          <w:sz w:val="28"/>
          <w:szCs w:val="28"/>
        </w:rPr>
      </w:pPr>
      <w:bookmarkStart w:id="108" w:name="_Toc20154739"/>
      <w:r w:rsidRPr="00861B4F">
        <w:rPr>
          <w:rFonts w:ascii="Times" w:hAnsi="Times" w:cs="Arial"/>
          <w:color w:val="1F497D" w:themeColor="text2"/>
          <w:sz w:val="28"/>
          <w:szCs w:val="28"/>
        </w:rPr>
        <w:t>ECSServiceProvider</w:t>
      </w:r>
      <w:bookmarkEnd w:id="108"/>
    </w:p>
    <w:p w14:paraId="25CE12C9" w14:textId="77777777" w:rsidR="000841C6" w:rsidRPr="00C81F9D" w:rsidRDefault="000841C6" w:rsidP="000841C6">
      <w:pPr>
        <w:pStyle w:val="BodyTextIndent"/>
        <w:rPr>
          <w:rFonts w:ascii="Times" w:hAnsi="Times"/>
        </w:rPr>
      </w:pPr>
      <w:r w:rsidRPr="00C81F9D">
        <w:rPr>
          <w:rFonts w:ascii="Times" w:hAnsi="Times"/>
          <w:noProof/>
        </w:rPr>
        <mc:AlternateContent>
          <mc:Choice Requires="wps">
            <w:drawing>
              <wp:inline distT="0" distB="0" distL="0" distR="0" wp14:anchorId="09820F99" wp14:editId="506A7147">
                <wp:extent cx="6565900" cy="647700"/>
                <wp:effectExtent l="0" t="0" r="1270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7700"/>
                        </a:xfrm>
                        <a:prstGeom prst="rect">
                          <a:avLst/>
                        </a:prstGeom>
                        <a:solidFill>
                          <a:schemeClr val="bg1">
                            <a:lumMod val="95000"/>
                          </a:schemeClr>
                        </a:solidFill>
                        <a:ln w="3175">
                          <a:solidFill>
                            <a:srgbClr val="000000"/>
                          </a:solidFill>
                          <a:miter lim="800000"/>
                          <a:headEnd/>
                          <a:tailEnd/>
                        </a:ln>
                      </wps:spPr>
                      <wps:txbx>
                        <w:txbxContent>
                          <w:p w14:paraId="5699ACA3" w14:textId="77777777" w:rsidR="00D32F8F" w:rsidRDefault="00D32F8F" w:rsidP="000841C6">
                            <w:pPr>
                              <w:pStyle w:val="HTMLPreformatted"/>
                              <w:rPr>
                                <w:b/>
                                <w:bCs/>
                                <w:noProof/>
                                <w:color w:val="000080"/>
                                <w:szCs w:val="24"/>
                              </w:rPr>
                            </w:pPr>
                          </w:p>
                          <w:p w14:paraId="54AA7FBC" w14:textId="79A53EB7" w:rsidR="00D32F8F" w:rsidRPr="001707FE" w:rsidRDefault="00D32F8F" w:rsidP="001707FE">
                            <w:pPr>
                              <w:pStyle w:val="HTMLPreformatted"/>
                              <w:rPr>
                                <w:color w:val="000000"/>
                              </w:rPr>
                            </w:pPr>
                            <w:r w:rsidRPr="001707FE">
                              <w:rPr>
                                <w:b/>
                                <w:bCs/>
                                <w:color w:val="000080"/>
                              </w:rPr>
                              <w:t xml:space="preserve">void </w:t>
                            </w:r>
                            <w:r w:rsidRPr="001707FE">
                              <w:rPr>
                                <w:color w:val="000000"/>
                              </w:rPr>
                              <w:t>removeVoucher(String voucherCode, ECSCallback&lt;List&lt;ECSVoucher&gt;, Exception&gt; ecsCallback);</w:t>
                            </w:r>
                          </w:p>
                          <w:p w14:paraId="4B037100" w14:textId="1A9EAEF4" w:rsidR="00D32F8F" w:rsidRPr="009804E2" w:rsidRDefault="00D32F8F" w:rsidP="000841C6">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09820F99" id="_x0000_s1058" type="#_x0000_t202" style="width:517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" fillcolor="#f2f2f2 [3052]" strokeweight=".25pt">
                <v:textbox>
                  <w:txbxContent>
                    <w:p w14:paraId="5699ACA3" w14:textId="77777777" w:rsidR="00D32F8F" w:rsidRDefault="00D32F8F" w:rsidP="000841C6">
                      <w:pPr>
                        <w:pStyle w:val="HTMLPreformatted"/>
                        <w:rPr>
                          <w:b/>
                          <w:bCs/>
                          <w:noProof/>
                          <w:color w:val="000080"/>
                          <w:szCs w:val="24"/>
                        </w:rPr>
                      </w:pPr>
                    </w:p>
                    <w:p w14:paraId="54AA7FBC" w14:textId="79A53EB7" w:rsidR="00D32F8F" w:rsidRPr="001707FE" w:rsidRDefault="00D32F8F" w:rsidP="001707FE">
                      <w:pPr>
                        <w:pStyle w:val="HTMLPreformatted"/>
                        <w:rPr>
                          <w:color w:val="000000"/>
                        </w:rPr>
                      </w:pPr>
                      <w:r w:rsidRPr="001707FE">
                        <w:rPr>
                          <w:b/>
                          <w:bCs/>
                          <w:color w:val="000080"/>
                        </w:rPr>
                        <w:t xml:space="preserve">void </w:t>
                      </w:r>
                      <w:r w:rsidRPr="001707FE">
                        <w:rPr>
                          <w:color w:val="000000"/>
                        </w:rPr>
                        <w:t>removeVoucher(String voucherCode, ECSCallback&lt;List&lt;ECSVoucher&gt;, Exception&gt; ecsCallback);</w:t>
                      </w:r>
                    </w:p>
                    <w:p w14:paraId="4B037100" w14:textId="1A9EAEF4" w:rsidR="00D32F8F" w:rsidRPr="009804E2" w:rsidRDefault="00D32F8F" w:rsidP="000841C6">
                      <w:pPr>
                        <w:pStyle w:val="HTMLPreformatted"/>
                        <w:rPr>
                          <w:noProof/>
                          <w:color w:val="000000"/>
                          <w:szCs w:val="24"/>
                        </w:rPr>
                      </w:pPr>
                    </w:p>
                  </w:txbxContent>
                </v:textbox>
                <w10:anchorlock/>
              </v:shape>
            </w:pict>
          </mc:Fallback>
        </mc:AlternateContent>
      </w:r>
    </w:p>
    <w:p w14:paraId="6DB37F2F" w14:textId="77777777" w:rsidR="000841C6" w:rsidRDefault="000841C6" w:rsidP="000841C6">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109" w:name="_Toc20154740"/>
      <w:r>
        <w:rPr>
          <w:rFonts w:ascii="Times" w:hAnsi="Times" w:cs="Arial"/>
          <w:sz w:val="28"/>
          <w:szCs w:val="28"/>
        </w:rPr>
        <w:t>Parameters</w:t>
      </w:r>
      <w:bookmarkEnd w:id="109"/>
    </w:p>
    <w:p w14:paraId="5056ED46" w14:textId="63055C14" w:rsidR="0047049F" w:rsidRDefault="0047049F" w:rsidP="000841C6">
      <w:pPr>
        <w:pStyle w:val="NoSpacing"/>
        <w:numPr>
          <w:ilvl w:val="0"/>
          <w:numId w:val="38"/>
        </w:numPr>
        <w:rPr>
          <w:rFonts w:ascii="Times" w:hAnsi="Times" w:cs="Arial"/>
          <w:sz w:val="24"/>
          <w:szCs w:val="24"/>
          <w:lang w:val="en-AU"/>
        </w:rPr>
      </w:pPr>
      <w:r>
        <w:rPr>
          <w:rFonts w:ascii="Times" w:hAnsi="Times" w:cs="Arial"/>
          <w:sz w:val="24"/>
          <w:szCs w:val="24"/>
          <w:lang w:val="en-AU"/>
        </w:rPr>
        <w:t>voucherCode – string value which is a unique number of which voucher has to be removed</w:t>
      </w:r>
    </w:p>
    <w:p w14:paraId="520C730A" w14:textId="79293442" w:rsidR="000841C6" w:rsidRPr="00A0629C" w:rsidRDefault="000841C6" w:rsidP="00B431F3">
      <w:pPr>
        <w:pStyle w:val="NoSpacing"/>
        <w:numPr>
          <w:ilvl w:val="0"/>
          <w:numId w:val="38"/>
        </w:numPr>
        <w:rPr>
          <w:rFonts w:ascii="Times" w:hAnsi="Times" w:cs="Arial"/>
          <w:sz w:val="24"/>
          <w:szCs w:val="24"/>
          <w:lang w:val="en-AU"/>
        </w:rPr>
      </w:pPr>
      <w:r w:rsidRPr="00A0629C">
        <w:rPr>
          <w:rFonts w:ascii="Times" w:hAnsi="Times" w:cs="Arial"/>
          <w:sz w:val="24"/>
          <w:szCs w:val="24"/>
          <w:lang w:val="en-AU"/>
        </w:rPr>
        <w:t xml:space="preserve">ecsCallback – </w:t>
      </w:r>
      <w:r w:rsidR="004A2F4C">
        <w:rPr>
          <w:rFonts w:ascii="Times" w:hAnsi="Times" w:cs="Arial"/>
          <w:sz w:val="24"/>
          <w:szCs w:val="24"/>
          <w:lang w:val="en-AU"/>
        </w:rPr>
        <w:t>instance of ECSC</w:t>
      </w:r>
      <w:r w:rsidRPr="00A0629C">
        <w:rPr>
          <w:rFonts w:ascii="Times" w:hAnsi="Times" w:cs="Arial"/>
          <w:sz w:val="24"/>
          <w:szCs w:val="24"/>
          <w:lang w:val="en-AU"/>
        </w:rPr>
        <w:t xml:space="preserve">allback containing list of ECSVoucher </w:t>
      </w:r>
      <w:r w:rsidR="00DC7B70">
        <w:rPr>
          <w:rFonts w:ascii="Times" w:hAnsi="Times" w:cs="Arial"/>
          <w:sz w:val="24"/>
          <w:szCs w:val="24"/>
          <w:lang w:val="en-AU"/>
        </w:rPr>
        <w:t>and Exception</w:t>
      </w:r>
    </w:p>
    <w:p w14:paraId="42A62FD5" w14:textId="77777777" w:rsidR="000841C6" w:rsidRPr="00C81F9D" w:rsidRDefault="000841C6" w:rsidP="000841C6">
      <w:pPr>
        <w:pStyle w:val="Heading2"/>
        <w:numPr>
          <w:ilvl w:val="0"/>
          <w:numId w:val="0"/>
        </w:numPr>
        <w:ind w:left="576"/>
        <w:rPr>
          <w:rFonts w:ascii="Times" w:hAnsi="Times" w:cs="Arial"/>
          <w:sz w:val="28"/>
          <w:szCs w:val="28"/>
        </w:rPr>
      </w:pPr>
      <w:bookmarkStart w:id="110" w:name="_Toc20154741"/>
      <w:r>
        <w:rPr>
          <w:rFonts w:ascii="Times" w:hAnsi="Times" w:cs="Arial"/>
          <w:sz w:val="28"/>
          <w:szCs w:val="28"/>
        </w:rPr>
        <w:t>Output</w:t>
      </w:r>
      <w:bookmarkEnd w:id="110"/>
    </w:p>
    <w:p w14:paraId="7C85D91D" w14:textId="67B384FE" w:rsidR="000841C6" w:rsidRPr="00C81F9D" w:rsidRDefault="000841C6" w:rsidP="000841C6">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sidR="005D4041">
        <w:rPr>
          <w:rFonts w:ascii="Times" w:hAnsi="Times" w:cs="Arial"/>
          <w:sz w:val="24"/>
          <w:szCs w:val="24"/>
          <w:lang w:val="en-AU"/>
        </w:rPr>
        <w:t xml:space="preserve"> </w:t>
      </w:r>
      <w:r>
        <w:rPr>
          <w:rFonts w:ascii="Times" w:hAnsi="Times" w:cs="Arial"/>
          <w:sz w:val="24"/>
          <w:szCs w:val="24"/>
          <w:lang w:val="en-AU"/>
        </w:rPr>
        <w:t xml:space="preserve">list of </w:t>
      </w:r>
      <w:r w:rsidR="005D4041" w:rsidRPr="00A0629C">
        <w:rPr>
          <w:rFonts w:ascii="Times" w:hAnsi="Times" w:cs="Arial"/>
          <w:sz w:val="24"/>
          <w:szCs w:val="24"/>
          <w:lang w:val="en-AU"/>
        </w:rPr>
        <w:t>ECSVoucher object</w:t>
      </w:r>
    </w:p>
    <w:p w14:paraId="35E72C77" w14:textId="77777777" w:rsidR="000841C6" w:rsidRDefault="000841C6" w:rsidP="000841C6">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00A19FAF" w14:textId="77777777" w:rsidR="000841C6" w:rsidRPr="00C81F9D" w:rsidRDefault="000841C6" w:rsidP="000841C6">
      <w:pPr>
        <w:pStyle w:val="NoSpacing"/>
        <w:rPr>
          <w:rFonts w:ascii="Times" w:hAnsi="Times" w:cs="Arial"/>
          <w:lang w:val="en-AU"/>
        </w:rPr>
      </w:pPr>
    </w:p>
    <w:p w14:paraId="5377B6DE" w14:textId="77777777" w:rsidR="000841C6" w:rsidRPr="00861B4F" w:rsidRDefault="000841C6" w:rsidP="000841C6">
      <w:pPr>
        <w:pStyle w:val="Heading2"/>
        <w:rPr>
          <w:rFonts w:ascii="Times" w:hAnsi="Times" w:cs="Arial"/>
          <w:color w:val="1F497D" w:themeColor="text2"/>
          <w:sz w:val="28"/>
          <w:szCs w:val="28"/>
        </w:rPr>
      </w:pPr>
      <w:bookmarkStart w:id="111" w:name="_Toc20154742"/>
      <w:r w:rsidRPr="00861B4F">
        <w:rPr>
          <w:rFonts w:ascii="Times" w:hAnsi="Times" w:cs="Arial"/>
          <w:color w:val="1F497D" w:themeColor="text2"/>
          <w:sz w:val="28"/>
          <w:szCs w:val="28"/>
        </w:rPr>
        <w:t>Sample</w:t>
      </w:r>
      <w:bookmarkEnd w:id="111"/>
    </w:p>
    <w:p w14:paraId="32AF48A1" w14:textId="77777777" w:rsidR="000841C6" w:rsidRPr="00C81F9D" w:rsidRDefault="000841C6" w:rsidP="000841C6">
      <w:pPr>
        <w:pStyle w:val="BodyTextIndent"/>
        <w:rPr>
          <w:rFonts w:ascii="Times" w:hAnsi="Times"/>
        </w:rPr>
      </w:pPr>
      <w:r w:rsidRPr="00C81F9D">
        <w:rPr>
          <w:rFonts w:ascii="Times" w:hAnsi="Times"/>
          <w:noProof/>
        </w:rPr>
        <mc:AlternateContent>
          <mc:Choice Requires="wps">
            <w:drawing>
              <wp:inline distT="0" distB="0" distL="0" distR="0" wp14:anchorId="70421C29" wp14:editId="54B85183">
                <wp:extent cx="6565900" cy="2527300"/>
                <wp:effectExtent l="0" t="0" r="1270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27300"/>
                        </a:xfrm>
                        <a:prstGeom prst="rect">
                          <a:avLst/>
                        </a:prstGeom>
                        <a:solidFill>
                          <a:schemeClr val="bg1">
                            <a:lumMod val="95000"/>
                          </a:schemeClr>
                        </a:solidFill>
                        <a:ln w="3175">
                          <a:solidFill>
                            <a:srgbClr val="000000"/>
                          </a:solidFill>
                          <a:miter lim="800000"/>
                          <a:headEnd/>
                          <a:tailEnd/>
                        </a:ln>
                      </wps:spPr>
                      <wps:txbx>
                        <w:txbxContent>
                          <w:p w14:paraId="19001752" w14:textId="77777777" w:rsidR="00D32F8F" w:rsidRDefault="00D32F8F" w:rsidP="000841C6">
                            <w:pPr>
                              <w:pStyle w:val="HTMLPreformatted"/>
                              <w:rPr>
                                <w:noProof/>
                                <w:color w:val="808000"/>
                              </w:rPr>
                            </w:pPr>
                          </w:p>
                          <w:p w14:paraId="4B93243E" w14:textId="77777777" w:rsidR="00AA5ACE" w:rsidRPr="00676B3B" w:rsidRDefault="00AA5ACE" w:rsidP="00AA5AC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6494063" w14:textId="79A3940C" w:rsidR="00D32F8F" w:rsidRDefault="00255D4F" w:rsidP="00255D4F">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137381CE" w14:textId="77777777" w:rsidR="00255D4F" w:rsidRPr="00C85494" w:rsidRDefault="00255D4F" w:rsidP="00255D4F">
                            <w:pPr>
                              <w:pStyle w:val="HTMLPreformatted"/>
                              <w:rPr>
                                <w:noProof/>
                                <w:color w:val="808000"/>
                              </w:rPr>
                            </w:pPr>
                          </w:p>
                          <w:p w14:paraId="0337FD38" w14:textId="44314BBC" w:rsidR="00D32F8F" w:rsidRPr="00C85494" w:rsidRDefault="00D32F8F" w:rsidP="00C85494">
                            <w:pPr>
                              <w:pStyle w:val="HTMLPreformatted"/>
                              <w:rPr>
                                <w:color w:val="000000"/>
                              </w:rPr>
                            </w:pPr>
                            <w:r w:rsidRPr="00C85494">
                              <w:rPr>
                                <w:color w:val="000000"/>
                              </w:rPr>
                              <w:t xml:space="preserve">ecsServices.removeVoucher(voucherCode, </w:t>
                            </w:r>
                            <w:r w:rsidRPr="00C85494">
                              <w:rPr>
                                <w:b/>
                                <w:bCs/>
                                <w:color w:val="000080"/>
                              </w:rPr>
                              <w:t xml:space="preserve">new </w:t>
                            </w:r>
                            <w:r w:rsidRPr="00C85494">
                              <w:rPr>
                                <w:color w:val="000000"/>
                              </w:rPr>
                              <w:t>ECSCallback&lt;List&lt;ECSVoucher&gt;, Exception&gt;() {</w:t>
                            </w:r>
                            <w:r w:rsidRPr="00C85494">
                              <w:rPr>
                                <w:noProof/>
                                <w:color w:val="000000"/>
                              </w:rPr>
                              <w:br/>
                              <w:t xml:space="preserve">            </w:t>
                            </w:r>
                            <w:r w:rsidRPr="00C85494">
                              <w:rPr>
                                <w:noProof/>
                                <w:color w:val="808000"/>
                              </w:rPr>
                              <w:t>@Override</w:t>
                            </w:r>
                            <w:r w:rsidRPr="00C85494">
                              <w:rPr>
                                <w:noProof/>
                                <w:color w:val="808000"/>
                              </w:rPr>
                              <w:br/>
                              <w:t xml:space="preserve">            </w:t>
                            </w:r>
                            <w:r w:rsidRPr="00C85494">
                              <w:rPr>
                                <w:b/>
                                <w:bCs/>
                                <w:noProof/>
                                <w:color w:val="000080"/>
                              </w:rPr>
                              <w:t xml:space="preserve">public void </w:t>
                            </w:r>
                            <w:r w:rsidRPr="00C85494">
                              <w:rPr>
                                <w:noProof/>
                                <w:color w:val="000000"/>
                              </w:rPr>
                              <w:t>onResponse(</w:t>
                            </w:r>
                            <w:r w:rsidRPr="00C85494">
                              <w:rPr>
                                <w:color w:val="000000"/>
                              </w:rPr>
                              <w:t xml:space="preserve">List&lt;ECSVoucher&gt; </w:t>
                            </w:r>
                            <w:r w:rsidRPr="00C85494">
                              <w:rPr>
                                <w:noProof/>
                                <w:color w:val="000000"/>
                              </w:rPr>
                              <w:t>result) {</w:t>
                            </w:r>
                            <w:r w:rsidRPr="00C85494">
                              <w:rPr>
                                <w:noProof/>
                                <w:color w:val="000000"/>
                              </w:rPr>
                              <w:br/>
                              <w:t xml:space="preserve">                </w:t>
                            </w:r>
                          </w:p>
                          <w:p w14:paraId="15FA0C5D" w14:textId="77777777" w:rsidR="00D32F8F" w:rsidRPr="00C85494" w:rsidRDefault="00D32F8F" w:rsidP="00C85494">
                            <w:pPr>
                              <w:pStyle w:val="HTMLPreformatted"/>
                              <w:rPr>
                                <w:noProof/>
                                <w:color w:val="808000"/>
                              </w:rPr>
                            </w:pPr>
                            <w:r w:rsidRPr="00C85494">
                              <w:rPr>
                                <w:noProof/>
                                <w:color w:val="000000"/>
                              </w:rPr>
                              <w:t xml:space="preserve">            }</w:t>
                            </w:r>
                            <w:r w:rsidRPr="00C85494">
                              <w:rPr>
                                <w:noProof/>
                                <w:color w:val="000000"/>
                              </w:rPr>
                              <w:br/>
                            </w:r>
                            <w:r w:rsidRPr="00C85494">
                              <w:rPr>
                                <w:noProof/>
                                <w:color w:val="000000"/>
                              </w:rPr>
                              <w:br/>
                              <w:t xml:space="preserve">            </w:t>
                            </w:r>
                            <w:r w:rsidRPr="00C85494">
                              <w:rPr>
                                <w:noProof/>
                                <w:color w:val="808000"/>
                              </w:rPr>
                              <w:t>@Override</w:t>
                            </w:r>
                            <w:r w:rsidRPr="00C85494">
                              <w:rPr>
                                <w:noProof/>
                                <w:color w:val="808000"/>
                              </w:rPr>
                              <w:br/>
                              <w:t xml:space="preserve">            </w:t>
                            </w:r>
                            <w:r w:rsidRPr="00C85494">
                              <w:rPr>
                                <w:b/>
                                <w:bCs/>
                                <w:noProof/>
                                <w:color w:val="000080"/>
                              </w:rPr>
                              <w:t xml:space="preserve">public void </w:t>
                            </w:r>
                            <w:r w:rsidRPr="00C85494">
                              <w:rPr>
                                <w:noProof/>
                                <w:color w:val="000000"/>
                              </w:rPr>
                              <w:t>onFailure(Exception error, ECSError ecsError) {</w:t>
                            </w:r>
                            <w:r w:rsidRPr="00C85494">
                              <w:rPr>
                                <w:noProof/>
                                <w:color w:val="000000"/>
                              </w:rPr>
                              <w:br/>
                            </w:r>
                            <w:r w:rsidRPr="00C85494">
                              <w:rPr>
                                <w:noProof/>
                                <w:color w:val="000000"/>
                              </w:rPr>
                              <w:br/>
                              <w:t xml:space="preserve">            }</w:t>
                            </w:r>
                            <w:r w:rsidRPr="00C85494">
                              <w:rPr>
                                <w:noProof/>
                                <w:color w:val="000000"/>
                              </w:rPr>
                              <w:br/>
                              <w:t xml:space="preserve">        });</w:t>
                            </w:r>
                          </w:p>
                          <w:p w14:paraId="03EB58B3" w14:textId="77777777" w:rsidR="00D32F8F" w:rsidRDefault="00D32F8F" w:rsidP="000841C6">
                            <w:pPr>
                              <w:pStyle w:val="HTMLPreformatted"/>
                            </w:pPr>
                          </w:p>
                        </w:txbxContent>
                      </wps:txbx>
                      <wps:bodyPr rot="0" vert="horz" wrap="square" lIns="91440" tIns="45720" rIns="91440" bIns="45720" anchor="t" anchorCtr="0">
                        <a:noAutofit/>
                      </wps:bodyPr>
                    </wps:wsp>
                  </a:graphicData>
                </a:graphic>
              </wp:inline>
            </w:drawing>
          </mc:Choice>
          <mc:Fallback>
            <w:pict>
              <v:shape w14:anchorId="70421C29" id="_x0000_s1059" type="#_x0000_t202" style="width:517pt;height: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" fillcolor="#f2f2f2 [3052]" strokeweight=".25pt">
                <v:textbox>
                  <w:txbxContent>
                    <w:p w14:paraId="19001752" w14:textId="77777777" w:rsidR="00D32F8F" w:rsidRDefault="00D32F8F" w:rsidP="000841C6">
                      <w:pPr>
                        <w:pStyle w:val="HTMLPreformatted"/>
                        <w:rPr>
                          <w:noProof/>
                          <w:color w:val="808000"/>
                        </w:rPr>
                      </w:pPr>
                    </w:p>
                    <w:p w14:paraId="4B93243E" w14:textId="77777777" w:rsidR="00AA5ACE" w:rsidRPr="00676B3B" w:rsidRDefault="00AA5ACE" w:rsidP="00AA5AC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6494063" w14:textId="79A3940C" w:rsidR="00D32F8F" w:rsidRDefault="00255D4F" w:rsidP="00255D4F">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p>
                    <w:p w14:paraId="137381CE" w14:textId="77777777" w:rsidR="00255D4F" w:rsidRPr="00C85494" w:rsidRDefault="00255D4F" w:rsidP="00255D4F">
                      <w:pPr>
                        <w:pStyle w:val="HTMLPreformatted"/>
                        <w:rPr>
                          <w:noProof/>
                          <w:color w:val="808000"/>
                        </w:rPr>
                      </w:pPr>
                    </w:p>
                    <w:p w14:paraId="0337FD38" w14:textId="44314BBC" w:rsidR="00D32F8F" w:rsidRPr="00C85494" w:rsidRDefault="00D32F8F" w:rsidP="00C85494">
                      <w:pPr>
                        <w:pStyle w:val="HTMLPreformatted"/>
                        <w:rPr>
                          <w:color w:val="000000"/>
                        </w:rPr>
                      </w:pPr>
                      <w:r w:rsidRPr="00C85494">
                        <w:rPr>
                          <w:color w:val="000000"/>
                        </w:rPr>
                        <w:t xml:space="preserve">ecsServices.removeVoucher(voucherCode, </w:t>
                      </w:r>
                      <w:r w:rsidRPr="00C85494">
                        <w:rPr>
                          <w:b/>
                          <w:bCs/>
                          <w:color w:val="000080"/>
                        </w:rPr>
                        <w:t xml:space="preserve">new </w:t>
                      </w:r>
                      <w:r w:rsidRPr="00C85494">
                        <w:rPr>
                          <w:color w:val="000000"/>
                        </w:rPr>
                        <w:t>ECSCallback&lt;List&lt;ECSVoucher&gt;, Exception&gt;() {</w:t>
                      </w:r>
                      <w:r w:rsidRPr="00C85494">
                        <w:rPr>
                          <w:noProof/>
                          <w:color w:val="000000"/>
                        </w:rPr>
                        <w:br/>
                        <w:t xml:space="preserve">            </w:t>
                      </w:r>
                      <w:r w:rsidRPr="00C85494">
                        <w:rPr>
                          <w:noProof/>
                          <w:color w:val="808000"/>
                        </w:rPr>
                        <w:t>@Override</w:t>
                      </w:r>
                      <w:r w:rsidRPr="00C85494">
                        <w:rPr>
                          <w:noProof/>
                          <w:color w:val="808000"/>
                        </w:rPr>
                        <w:br/>
                        <w:t xml:space="preserve">            </w:t>
                      </w:r>
                      <w:r w:rsidRPr="00C85494">
                        <w:rPr>
                          <w:b/>
                          <w:bCs/>
                          <w:noProof/>
                          <w:color w:val="000080"/>
                        </w:rPr>
                        <w:t xml:space="preserve">public void </w:t>
                      </w:r>
                      <w:r w:rsidRPr="00C85494">
                        <w:rPr>
                          <w:noProof/>
                          <w:color w:val="000000"/>
                        </w:rPr>
                        <w:t>onResponse(</w:t>
                      </w:r>
                      <w:r w:rsidRPr="00C85494">
                        <w:rPr>
                          <w:color w:val="000000"/>
                        </w:rPr>
                        <w:t xml:space="preserve">List&lt;ECSVoucher&gt; </w:t>
                      </w:r>
                      <w:r w:rsidRPr="00C85494">
                        <w:rPr>
                          <w:noProof/>
                          <w:color w:val="000000"/>
                        </w:rPr>
                        <w:t>result) {</w:t>
                      </w:r>
                      <w:r w:rsidRPr="00C85494">
                        <w:rPr>
                          <w:noProof/>
                          <w:color w:val="000000"/>
                        </w:rPr>
                        <w:br/>
                        <w:t xml:space="preserve">                </w:t>
                      </w:r>
                    </w:p>
                    <w:p w14:paraId="15FA0C5D" w14:textId="77777777" w:rsidR="00D32F8F" w:rsidRPr="00C85494" w:rsidRDefault="00D32F8F" w:rsidP="00C85494">
                      <w:pPr>
                        <w:pStyle w:val="HTMLPreformatted"/>
                        <w:rPr>
                          <w:noProof/>
                          <w:color w:val="808000"/>
                        </w:rPr>
                      </w:pPr>
                      <w:r w:rsidRPr="00C85494">
                        <w:rPr>
                          <w:noProof/>
                          <w:color w:val="000000"/>
                        </w:rPr>
                        <w:t xml:space="preserve">            }</w:t>
                      </w:r>
                      <w:r w:rsidRPr="00C85494">
                        <w:rPr>
                          <w:noProof/>
                          <w:color w:val="000000"/>
                        </w:rPr>
                        <w:br/>
                      </w:r>
                      <w:r w:rsidRPr="00C85494">
                        <w:rPr>
                          <w:noProof/>
                          <w:color w:val="000000"/>
                        </w:rPr>
                        <w:br/>
                        <w:t xml:space="preserve">            </w:t>
                      </w:r>
                      <w:r w:rsidRPr="00C85494">
                        <w:rPr>
                          <w:noProof/>
                          <w:color w:val="808000"/>
                        </w:rPr>
                        <w:t>@Override</w:t>
                      </w:r>
                      <w:r w:rsidRPr="00C85494">
                        <w:rPr>
                          <w:noProof/>
                          <w:color w:val="808000"/>
                        </w:rPr>
                        <w:br/>
                        <w:t xml:space="preserve">            </w:t>
                      </w:r>
                      <w:r w:rsidRPr="00C85494">
                        <w:rPr>
                          <w:b/>
                          <w:bCs/>
                          <w:noProof/>
                          <w:color w:val="000080"/>
                        </w:rPr>
                        <w:t xml:space="preserve">public void </w:t>
                      </w:r>
                      <w:r w:rsidRPr="00C85494">
                        <w:rPr>
                          <w:noProof/>
                          <w:color w:val="000000"/>
                        </w:rPr>
                        <w:t>onFailure(Exception error, ECSError ecsError) {</w:t>
                      </w:r>
                      <w:r w:rsidRPr="00C85494">
                        <w:rPr>
                          <w:noProof/>
                          <w:color w:val="000000"/>
                        </w:rPr>
                        <w:br/>
                      </w:r>
                      <w:r w:rsidRPr="00C85494">
                        <w:rPr>
                          <w:noProof/>
                          <w:color w:val="000000"/>
                        </w:rPr>
                        <w:br/>
                        <w:t xml:space="preserve">            }</w:t>
                      </w:r>
                      <w:r w:rsidRPr="00C85494">
                        <w:rPr>
                          <w:noProof/>
                          <w:color w:val="000000"/>
                        </w:rPr>
                        <w:br/>
                        <w:t xml:space="preserve">        });</w:t>
                      </w:r>
                    </w:p>
                    <w:p w14:paraId="03EB58B3" w14:textId="77777777" w:rsidR="00D32F8F" w:rsidRDefault="00D32F8F" w:rsidP="000841C6">
                      <w:pPr>
                        <w:pStyle w:val="HTMLPreformatted"/>
                      </w:pPr>
                    </w:p>
                  </w:txbxContent>
                </v:textbox>
                <w10:anchorlock/>
              </v:shape>
            </w:pict>
          </mc:Fallback>
        </mc:AlternateContent>
      </w:r>
    </w:p>
    <w:p w14:paraId="0E811C96" w14:textId="77777777" w:rsidR="00DF10E0" w:rsidRDefault="00DF10E0" w:rsidP="00DF10E0">
      <w:pPr>
        <w:pStyle w:val="Heading2"/>
        <w:rPr>
          <w:rFonts w:ascii="Times" w:hAnsi="Times" w:cs="Arial"/>
          <w:color w:val="1F497D" w:themeColor="text2"/>
          <w:sz w:val="28"/>
          <w:szCs w:val="28"/>
        </w:rPr>
      </w:pPr>
      <w:bookmarkStart w:id="112" w:name="_Toc20154743"/>
      <w:r>
        <w:rPr>
          <w:rFonts w:ascii="Times" w:hAnsi="Times" w:cs="Arial"/>
          <w:color w:val="1F497D" w:themeColor="text2"/>
          <w:sz w:val="28"/>
          <w:szCs w:val="28"/>
        </w:rPr>
        <w:t>Errors</w:t>
      </w:r>
      <w:bookmarkEnd w:id="112"/>
    </w:p>
    <w:p w14:paraId="0A325793" w14:textId="77777777" w:rsidR="00DF10E0" w:rsidRPr="00A36716" w:rsidRDefault="00DF10E0" w:rsidP="00DF10E0">
      <w:pPr>
        <w:pStyle w:val="BodyTextIndent"/>
        <w:ind w:firstLine="360"/>
      </w:pPr>
      <w:r>
        <w:rPr>
          <w:rFonts w:ascii="Times" w:hAnsi="Times"/>
          <w:sz w:val="28"/>
          <w:szCs w:val="28"/>
        </w:rPr>
        <w:t>Client Errors</w:t>
      </w:r>
    </w:p>
    <w:p w14:paraId="485654E7" w14:textId="77777777" w:rsidR="00DF10E0" w:rsidRDefault="00DF10E0" w:rsidP="00DF10E0">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33040C18" w14:textId="77777777" w:rsidR="00DF10E0" w:rsidRDefault="00DF10E0" w:rsidP="00DF10E0">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3D50B6F5" w14:textId="026C4E6C" w:rsidR="00DF10E0" w:rsidRPr="00AB0E99" w:rsidRDefault="00DF10E0" w:rsidP="00DF10E0">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59D30297" w14:textId="6E383673" w:rsidR="00DF10E0" w:rsidRPr="0008574F" w:rsidRDefault="00DF10E0" w:rsidP="00DF10E0">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ECSUnsupportedVoucherError (Sorry, this voucher can’t be redeemed) - occurs when invalid voucher code is entered</w:t>
      </w:r>
    </w:p>
    <w:p w14:paraId="0F174C86" w14:textId="77777777" w:rsidR="00DF10E0" w:rsidRDefault="00DF10E0" w:rsidP="00DF10E0">
      <w:pPr>
        <w:pStyle w:val="BodyTextIndent"/>
        <w:ind w:firstLine="360"/>
        <w:rPr>
          <w:rFonts w:ascii="Times" w:hAnsi="Times"/>
          <w:sz w:val="28"/>
          <w:szCs w:val="28"/>
        </w:rPr>
      </w:pPr>
      <w:r>
        <w:rPr>
          <w:rFonts w:ascii="Times" w:hAnsi="Times"/>
          <w:sz w:val="28"/>
          <w:szCs w:val="28"/>
        </w:rPr>
        <w:lastRenderedPageBreak/>
        <w:t>Server Errors</w:t>
      </w:r>
    </w:p>
    <w:p w14:paraId="707F52D8" w14:textId="77777777" w:rsidR="00FF1273" w:rsidRPr="00C303EB" w:rsidRDefault="00FF1273" w:rsidP="00FF1273">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VoucherOperationError (Sorry, this voucher can’t be redeemed)</w:t>
      </w:r>
    </w:p>
    <w:p w14:paraId="76F15239" w14:textId="284C63BF" w:rsidR="0008574F" w:rsidRPr="0008574F" w:rsidRDefault="00FF1273" w:rsidP="0008574F">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ECSUnsupportedVoucherError (Sorry, this voucher can’t be redeemed) - occurs when invalid voucher code is entered</w:t>
      </w:r>
    </w:p>
    <w:p w14:paraId="391C9AC1" w14:textId="77777777" w:rsidR="0008574F" w:rsidRDefault="0008574F" w:rsidP="0008574F"/>
    <w:p w14:paraId="0821B90C" w14:textId="77777777" w:rsidR="0008574F" w:rsidRPr="0008574F" w:rsidRDefault="0008574F" w:rsidP="0008574F"/>
    <w:p w14:paraId="67E6CA0E" w14:textId="77777777" w:rsidR="0008574F" w:rsidRPr="0008574F" w:rsidRDefault="0008574F" w:rsidP="0008574F"/>
    <w:p w14:paraId="585911CF" w14:textId="77777777" w:rsidR="0008574F" w:rsidRPr="0008574F" w:rsidRDefault="0008574F" w:rsidP="0008574F"/>
    <w:p w14:paraId="4A65DAE2" w14:textId="77777777" w:rsidR="0008574F" w:rsidRPr="0008574F" w:rsidRDefault="0008574F" w:rsidP="0008574F"/>
    <w:p w14:paraId="2DCA4261" w14:textId="77777777" w:rsidR="0008574F" w:rsidRPr="0008574F" w:rsidRDefault="0008574F" w:rsidP="0008574F"/>
    <w:p w14:paraId="046E514B" w14:textId="77777777" w:rsidR="0008574F" w:rsidRPr="0008574F" w:rsidRDefault="0008574F" w:rsidP="0008574F"/>
    <w:p w14:paraId="5BB19635" w14:textId="334ECBF8" w:rsidR="0008574F" w:rsidRPr="0008574F" w:rsidRDefault="0008574F" w:rsidP="0008574F">
      <w:pPr>
        <w:tabs>
          <w:tab w:val="left" w:pos="3418"/>
        </w:tabs>
      </w:pPr>
      <w:r>
        <w:tab/>
      </w:r>
    </w:p>
    <w:p w14:paraId="0B79F491" w14:textId="77777777" w:rsidR="0008574F" w:rsidRDefault="0008574F" w:rsidP="0008574F"/>
    <w:p w14:paraId="5AC602F6" w14:textId="11A45700" w:rsidR="0008574F" w:rsidRPr="0008574F" w:rsidRDefault="0008574F" w:rsidP="0008574F">
      <w:pPr>
        <w:sectPr w:rsidR="0008574F" w:rsidRPr="0008574F" w:rsidSect="00120A0B">
          <w:pgSz w:w="11909" w:h="16834" w:code="9"/>
          <w:pgMar w:top="1701" w:right="936" w:bottom="1276" w:left="851" w:header="567" w:footer="448" w:gutter="0"/>
          <w:cols w:space="720"/>
          <w:titlePg/>
          <w:docGrid w:linePitch="272"/>
        </w:sectPr>
      </w:pPr>
    </w:p>
    <w:p w14:paraId="326ACAEB" w14:textId="53AEE98B" w:rsidR="00231D28" w:rsidRPr="009639AF" w:rsidRDefault="00231D28" w:rsidP="00231D28">
      <w:pPr>
        <w:pStyle w:val="Heading1"/>
        <w:rPr>
          <w:rFonts w:ascii="Times" w:hAnsi="Times" w:cs="Arial"/>
          <w:b/>
          <w:bCs/>
        </w:rPr>
      </w:pPr>
      <w:bookmarkStart w:id="113" w:name="_Toc20154744"/>
      <w:r>
        <w:rPr>
          <w:rFonts w:ascii="Times" w:hAnsi="Times" w:cs="Arial"/>
          <w:b/>
          <w:bCs/>
        </w:rPr>
        <w:lastRenderedPageBreak/>
        <w:t>Set Delivery Mode</w:t>
      </w:r>
      <w:bookmarkEnd w:id="113"/>
      <w:r>
        <w:rPr>
          <w:rFonts w:ascii="Times" w:hAnsi="Times" w:cs="Arial"/>
          <w:b/>
          <w:bCs/>
        </w:rPr>
        <w:t xml:space="preserve">  </w:t>
      </w:r>
    </w:p>
    <w:p w14:paraId="45F7742F" w14:textId="4793B9F5" w:rsidR="00231D28" w:rsidRDefault="00231D28" w:rsidP="00231D28">
      <w:pPr>
        <w:rPr>
          <w:rFonts w:ascii="Times" w:hAnsi="Times" w:cs="Arial"/>
          <w:sz w:val="24"/>
          <w:szCs w:val="24"/>
        </w:rPr>
      </w:pPr>
      <w:r w:rsidRPr="008376B6">
        <w:rPr>
          <w:rFonts w:ascii="Times" w:hAnsi="Times" w:cs="Arial"/>
          <w:sz w:val="24"/>
          <w:szCs w:val="24"/>
        </w:rPr>
        <w:t>This method is used to</w:t>
      </w:r>
      <w:r w:rsidR="005D4CC5">
        <w:rPr>
          <w:rFonts w:ascii="Times" w:hAnsi="Times" w:cs="Arial"/>
          <w:sz w:val="24"/>
          <w:szCs w:val="24"/>
        </w:rPr>
        <w:t xml:space="preserve"> set delivery mode</w:t>
      </w:r>
      <w:r w:rsidR="003B56CE">
        <w:rPr>
          <w:rFonts w:ascii="Times" w:hAnsi="Times" w:cs="Arial"/>
          <w:sz w:val="24"/>
          <w:szCs w:val="24"/>
        </w:rPr>
        <w:t xml:space="preserve"> for cart</w:t>
      </w:r>
      <w:r>
        <w:rPr>
          <w:rFonts w:ascii="Times" w:hAnsi="Times" w:cs="Arial"/>
          <w:sz w:val="24"/>
          <w:szCs w:val="24"/>
        </w:rPr>
        <w:t>.</w:t>
      </w:r>
    </w:p>
    <w:p w14:paraId="41310E9C" w14:textId="77777777" w:rsidR="00231D28" w:rsidRPr="00861B4F" w:rsidRDefault="00231D28" w:rsidP="00231D28">
      <w:pPr>
        <w:pStyle w:val="Heading2"/>
        <w:rPr>
          <w:rFonts w:ascii="Times" w:hAnsi="Times" w:cs="Arial"/>
          <w:color w:val="1F497D" w:themeColor="text2"/>
          <w:sz w:val="28"/>
          <w:szCs w:val="28"/>
        </w:rPr>
      </w:pPr>
      <w:bookmarkStart w:id="114" w:name="_Toc20154745"/>
      <w:r w:rsidRPr="00861B4F">
        <w:rPr>
          <w:rFonts w:ascii="Times" w:hAnsi="Times" w:cs="Arial"/>
          <w:color w:val="1F497D" w:themeColor="text2"/>
          <w:sz w:val="28"/>
          <w:szCs w:val="28"/>
        </w:rPr>
        <w:t>ECSServiceProvider</w:t>
      </w:r>
      <w:bookmarkEnd w:id="114"/>
    </w:p>
    <w:p w14:paraId="120A40DB" w14:textId="77777777" w:rsidR="00231D28" w:rsidRPr="00C81F9D" w:rsidRDefault="00231D28" w:rsidP="00231D28">
      <w:pPr>
        <w:pStyle w:val="BodyTextIndent"/>
        <w:rPr>
          <w:rFonts w:ascii="Times" w:hAnsi="Times"/>
        </w:rPr>
      </w:pPr>
      <w:r w:rsidRPr="00C81F9D">
        <w:rPr>
          <w:rFonts w:ascii="Times" w:hAnsi="Times"/>
          <w:noProof/>
        </w:rPr>
        <mc:AlternateContent>
          <mc:Choice Requires="wps">
            <w:drawing>
              <wp:inline distT="0" distB="0" distL="0" distR="0" wp14:anchorId="7F2CBF19" wp14:editId="73971AFD">
                <wp:extent cx="6565900" cy="600635"/>
                <wp:effectExtent l="0" t="0" r="12700" b="9525"/>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66810BAE" w14:textId="77777777" w:rsidR="00D32F8F" w:rsidRDefault="00D32F8F" w:rsidP="00231D28">
                            <w:pPr>
                              <w:pStyle w:val="HTMLPreformatted"/>
                              <w:rPr>
                                <w:b/>
                                <w:bCs/>
                                <w:noProof/>
                                <w:color w:val="000080"/>
                                <w:szCs w:val="24"/>
                              </w:rPr>
                            </w:pPr>
                          </w:p>
                          <w:p w14:paraId="21024A70" w14:textId="77777777" w:rsidR="00D32F8F" w:rsidRPr="00046BA7" w:rsidRDefault="00D32F8F" w:rsidP="00046BA7">
                            <w:pPr>
                              <w:pStyle w:val="HTMLPreformatted"/>
                              <w:rPr>
                                <w:color w:val="000000"/>
                              </w:rPr>
                            </w:pPr>
                            <w:r w:rsidRPr="00046BA7">
                              <w:rPr>
                                <w:b/>
                                <w:bCs/>
                                <w:color w:val="000080"/>
                              </w:rPr>
                              <w:t xml:space="preserve">void </w:t>
                            </w:r>
                            <w:r w:rsidRPr="00046BA7">
                              <w:rPr>
                                <w:color w:val="000000"/>
                              </w:rPr>
                              <w:t>setDeliveryMode(ECSDeliveryMode deliveryModes, ECSCallback&lt;Boolean, Exception&gt; ecsCallback);</w:t>
                            </w:r>
                          </w:p>
                          <w:p w14:paraId="3610920A" w14:textId="77777777" w:rsidR="00D32F8F" w:rsidRPr="009804E2" w:rsidRDefault="00D32F8F" w:rsidP="00231D28">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F2CBF19" id="_x0000_s1060"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" fillcolor="#f2f2f2 [3052]" strokeweight=".25pt">
                <v:textbox>
                  <w:txbxContent>
                    <w:p w14:paraId="66810BAE" w14:textId="77777777" w:rsidR="00D32F8F" w:rsidRDefault="00D32F8F" w:rsidP="00231D28">
                      <w:pPr>
                        <w:pStyle w:val="HTMLPreformatted"/>
                        <w:rPr>
                          <w:b/>
                          <w:bCs/>
                          <w:noProof/>
                          <w:color w:val="000080"/>
                          <w:szCs w:val="24"/>
                        </w:rPr>
                      </w:pPr>
                    </w:p>
                    <w:p w14:paraId="21024A70" w14:textId="77777777" w:rsidR="00D32F8F" w:rsidRPr="00046BA7" w:rsidRDefault="00D32F8F" w:rsidP="00046BA7">
                      <w:pPr>
                        <w:pStyle w:val="HTMLPreformatted"/>
                        <w:rPr>
                          <w:color w:val="000000"/>
                        </w:rPr>
                      </w:pPr>
                      <w:r w:rsidRPr="00046BA7">
                        <w:rPr>
                          <w:b/>
                          <w:bCs/>
                          <w:color w:val="000080"/>
                        </w:rPr>
                        <w:t xml:space="preserve">void </w:t>
                      </w:r>
                      <w:r w:rsidRPr="00046BA7">
                        <w:rPr>
                          <w:color w:val="000000"/>
                        </w:rPr>
                        <w:t>setDeliveryMode(ECSDeliveryMode deliveryModes, ECSCallback&lt;Boolean, Exception&gt; ecsCallback);</w:t>
                      </w:r>
                    </w:p>
                    <w:p w14:paraId="3610920A" w14:textId="77777777" w:rsidR="00D32F8F" w:rsidRPr="009804E2" w:rsidRDefault="00D32F8F" w:rsidP="00231D28">
                      <w:pPr>
                        <w:pStyle w:val="HTMLPreformatted"/>
                        <w:rPr>
                          <w:noProof/>
                          <w:color w:val="000000"/>
                          <w:szCs w:val="24"/>
                        </w:rPr>
                      </w:pPr>
                    </w:p>
                  </w:txbxContent>
                </v:textbox>
                <w10:anchorlock/>
              </v:shape>
            </w:pict>
          </mc:Fallback>
        </mc:AlternateContent>
      </w:r>
    </w:p>
    <w:p w14:paraId="2E66BE4B" w14:textId="77777777" w:rsidR="00231D28" w:rsidRDefault="00231D28" w:rsidP="00231D28">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115" w:name="_Toc20154746"/>
      <w:r>
        <w:rPr>
          <w:rFonts w:ascii="Times" w:hAnsi="Times" w:cs="Arial"/>
          <w:sz w:val="28"/>
          <w:szCs w:val="28"/>
        </w:rPr>
        <w:t>Parameters</w:t>
      </w:r>
      <w:bookmarkEnd w:id="115"/>
    </w:p>
    <w:p w14:paraId="24B93D97" w14:textId="4BDDCA96" w:rsidR="00476116" w:rsidRDefault="00476116" w:rsidP="00231D28">
      <w:pPr>
        <w:pStyle w:val="NoSpacing"/>
        <w:numPr>
          <w:ilvl w:val="0"/>
          <w:numId w:val="38"/>
        </w:numPr>
        <w:rPr>
          <w:rFonts w:ascii="Times" w:hAnsi="Times" w:cs="Arial"/>
          <w:sz w:val="24"/>
          <w:szCs w:val="24"/>
          <w:lang w:val="en-AU"/>
        </w:rPr>
      </w:pPr>
      <w:r>
        <w:rPr>
          <w:rFonts w:ascii="Times" w:hAnsi="Times" w:cs="Arial"/>
          <w:sz w:val="24"/>
          <w:szCs w:val="24"/>
          <w:lang w:val="en-AU"/>
        </w:rPr>
        <w:t>deliveryModes –</w:t>
      </w:r>
      <w:r w:rsidR="003B56CE">
        <w:rPr>
          <w:rFonts w:ascii="Times" w:hAnsi="Times" w:cs="Arial"/>
          <w:sz w:val="24"/>
          <w:szCs w:val="24"/>
          <w:lang w:val="en-AU"/>
        </w:rPr>
        <w:t xml:space="preserve"> ECSDeliveryMode object </w:t>
      </w:r>
      <w:r>
        <w:rPr>
          <w:rFonts w:ascii="Times" w:hAnsi="Times" w:cs="Arial"/>
          <w:sz w:val="24"/>
          <w:szCs w:val="24"/>
          <w:lang w:val="en-AU"/>
        </w:rPr>
        <w:t>to be set as delivery mode</w:t>
      </w:r>
    </w:p>
    <w:p w14:paraId="369F0795" w14:textId="26AD075A" w:rsidR="00231D28" w:rsidRPr="00C81F9D" w:rsidRDefault="00231D28" w:rsidP="00231D28">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D67264">
        <w:rPr>
          <w:rFonts w:ascii="Times" w:hAnsi="Times" w:cs="Arial"/>
          <w:sz w:val="24"/>
          <w:szCs w:val="24"/>
          <w:lang w:val="en-AU"/>
        </w:rPr>
        <w:t>instance of ECSC</w:t>
      </w:r>
      <w:r w:rsidRPr="00C81F9D">
        <w:rPr>
          <w:rFonts w:ascii="Times" w:hAnsi="Times" w:cs="Arial"/>
          <w:sz w:val="24"/>
          <w:szCs w:val="24"/>
          <w:lang w:val="en-AU"/>
        </w:rPr>
        <w:t xml:space="preserve">allback </w:t>
      </w:r>
      <w:r w:rsidR="00D67264">
        <w:rPr>
          <w:rFonts w:ascii="Times" w:hAnsi="Times" w:cs="Arial"/>
          <w:sz w:val="24"/>
          <w:szCs w:val="24"/>
          <w:lang w:val="en-AU"/>
        </w:rPr>
        <w:t>of type</w:t>
      </w:r>
      <w:r w:rsidRPr="00C81F9D">
        <w:rPr>
          <w:rFonts w:ascii="Times" w:hAnsi="Times" w:cs="Arial"/>
          <w:sz w:val="24"/>
          <w:szCs w:val="24"/>
          <w:lang w:val="en-AU"/>
        </w:rPr>
        <w:t xml:space="preserve"> </w:t>
      </w:r>
      <w:r w:rsidR="00476116">
        <w:rPr>
          <w:rFonts w:ascii="Times" w:hAnsi="Times" w:cs="Arial"/>
          <w:sz w:val="24"/>
          <w:szCs w:val="24"/>
          <w:lang w:val="en-AU"/>
        </w:rPr>
        <w:t xml:space="preserve">Boolean </w:t>
      </w:r>
      <w:r w:rsidR="00DC7B70">
        <w:rPr>
          <w:rFonts w:ascii="Times" w:hAnsi="Times" w:cs="Arial"/>
          <w:sz w:val="24"/>
          <w:szCs w:val="24"/>
          <w:lang w:val="en-AU"/>
        </w:rPr>
        <w:t>and Exception</w:t>
      </w:r>
    </w:p>
    <w:p w14:paraId="0DF2ABC9" w14:textId="77777777" w:rsidR="00231D28" w:rsidRPr="00C81F9D" w:rsidRDefault="00231D28" w:rsidP="00231D28">
      <w:pPr>
        <w:pStyle w:val="NoSpacing"/>
        <w:ind w:left="720"/>
        <w:rPr>
          <w:rFonts w:ascii="Times" w:hAnsi="Times" w:cs="Arial"/>
          <w:sz w:val="24"/>
          <w:szCs w:val="24"/>
          <w:lang w:val="en-AU"/>
        </w:rPr>
      </w:pPr>
    </w:p>
    <w:p w14:paraId="31B4EA87" w14:textId="77777777" w:rsidR="00231D28" w:rsidRPr="00C81F9D" w:rsidRDefault="00231D28" w:rsidP="00231D28">
      <w:pPr>
        <w:pStyle w:val="Heading2"/>
        <w:numPr>
          <w:ilvl w:val="0"/>
          <w:numId w:val="0"/>
        </w:numPr>
        <w:ind w:left="576"/>
        <w:rPr>
          <w:rFonts w:ascii="Times" w:hAnsi="Times" w:cs="Arial"/>
          <w:sz w:val="28"/>
          <w:szCs w:val="28"/>
        </w:rPr>
      </w:pPr>
      <w:bookmarkStart w:id="116" w:name="_Toc20154747"/>
      <w:r>
        <w:rPr>
          <w:rFonts w:ascii="Times" w:hAnsi="Times" w:cs="Arial"/>
          <w:sz w:val="28"/>
          <w:szCs w:val="28"/>
        </w:rPr>
        <w:t>Output</w:t>
      </w:r>
      <w:bookmarkEnd w:id="116"/>
    </w:p>
    <w:p w14:paraId="049612D7" w14:textId="1E02BB61" w:rsidR="00231D28" w:rsidRPr="00C81F9D" w:rsidRDefault="00231D28" w:rsidP="00231D28">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sidR="00DE6998">
        <w:rPr>
          <w:rFonts w:ascii="Times" w:hAnsi="Times" w:cs="Arial"/>
          <w:sz w:val="24"/>
          <w:szCs w:val="24"/>
          <w:lang w:val="en-AU"/>
        </w:rPr>
        <w:t xml:space="preserve"> returns true if </w:t>
      </w:r>
      <w:r w:rsidR="003B56CE">
        <w:rPr>
          <w:rFonts w:ascii="Times" w:hAnsi="Times" w:cs="Arial"/>
          <w:sz w:val="24"/>
          <w:szCs w:val="24"/>
          <w:lang w:val="en-AU"/>
        </w:rPr>
        <w:t>delivery mode is set successfully</w:t>
      </w:r>
    </w:p>
    <w:p w14:paraId="0C5D74C3" w14:textId="77777777" w:rsidR="00231D28" w:rsidRDefault="00231D28" w:rsidP="00231D28">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78550838" w14:textId="77777777" w:rsidR="00231D28" w:rsidRPr="00C81F9D" w:rsidRDefault="00231D28" w:rsidP="00231D28">
      <w:pPr>
        <w:pStyle w:val="NoSpacing"/>
        <w:rPr>
          <w:rFonts w:ascii="Times" w:hAnsi="Times" w:cs="Arial"/>
          <w:lang w:val="en-AU"/>
        </w:rPr>
      </w:pPr>
    </w:p>
    <w:p w14:paraId="71295310" w14:textId="77777777" w:rsidR="00231D28" w:rsidRPr="00861B4F" w:rsidRDefault="00231D28" w:rsidP="00231D28">
      <w:pPr>
        <w:pStyle w:val="Heading2"/>
        <w:rPr>
          <w:rFonts w:ascii="Times" w:hAnsi="Times" w:cs="Arial"/>
          <w:color w:val="1F497D" w:themeColor="text2"/>
          <w:sz w:val="28"/>
          <w:szCs w:val="28"/>
        </w:rPr>
      </w:pPr>
      <w:bookmarkStart w:id="117" w:name="_Toc20154748"/>
      <w:r w:rsidRPr="00861B4F">
        <w:rPr>
          <w:rFonts w:ascii="Times" w:hAnsi="Times" w:cs="Arial"/>
          <w:color w:val="1F497D" w:themeColor="text2"/>
          <w:sz w:val="28"/>
          <w:szCs w:val="28"/>
        </w:rPr>
        <w:t>Sample</w:t>
      </w:r>
      <w:bookmarkEnd w:id="117"/>
    </w:p>
    <w:p w14:paraId="59647D6E" w14:textId="77777777" w:rsidR="00231D28" w:rsidRPr="00C81F9D" w:rsidRDefault="00231D28" w:rsidP="00231D28">
      <w:pPr>
        <w:pStyle w:val="BodyTextIndent"/>
        <w:rPr>
          <w:rFonts w:ascii="Times" w:hAnsi="Times"/>
        </w:rPr>
      </w:pPr>
      <w:r w:rsidRPr="00C81F9D">
        <w:rPr>
          <w:rFonts w:ascii="Times" w:hAnsi="Times"/>
          <w:noProof/>
        </w:rPr>
        <mc:AlternateContent>
          <mc:Choice Requires="wps">
            <w:drawing>
              <wp:inline distT="0" distB="0" distL="0" distR="0" wp14:anchorId="4DE05C8B" wp14:editId="7F097016">
                <wp:extent cx="6565900" cy="2563905"/>
                <wp:effectExtent l="0" t="0" r="12700" b="14605"/>
                <wp:docPr id="9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2DB9A63C" w14:textId="77777777" w:rsidR="00D32F8F" w:rsidRDefault="00D32F8F" w:rsidP="00231D28">
                            <w:pPr>
                              <w:pStyle w:val="HTMLPreformatted"/>
                              <w:rPr>
                                <w:noProof/>
                                <w:color w:val="808000"/>
                              </w:rPr>
                            </w:pPr>
                          </w:p>
                          <w:p w14:paraId="1DA1D51A" w14:textId="77777777" w:rsidR="008E0CC9" w:rsidRPr="00676B3B" w:rsidRDefault="008E0CC9" w:rsidP="008E0CC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CF34B33" w14:textId="57D8B887" w:rsidR="00D32F8F" w:rsidRPr="00205917" w:rsidRDefault="006D29DF" w:rsidP="006D29DF">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205917">
                              <w:rPr>
                                <w:color w:val="000000"/>
                              </w:rPr>
                              <w:br/>
                            </w:r>
                            <w:r w:rsidR="00D32F8F" w:rsidRPr="00205917">
                              <w:rPr>
                                <w:color w:val="000000"/>
                              </w:rPr>
                              <w:br/>
                              <w:t xml:space="preserve">ecsServices. setDeliveryMode(deliveryMode, </w:t>
                            </w:r>
                            <w:r w:rsidR="00D32F8F" w:rsidRPr="00205917">
                              <w:rPr>
                                <w:b/>
                                <w:bCs/>
                                <w:color w:val="000080"/>
                              </w:rPr>
                              <w:t xml:space="preserve">new </w:t>
                            </w:r>
                            <w:r w:rsidR="00D32F8F" w:rsidRPr="00205917">
                              <w:rPr>
                                <w:color w:val="000000"/>
                              </w:rPr>
                              <w:t>ECSCallback&lt;Boolean, Exception&gt;(){</w:t>
                            </w:r>
                            <w:r w:rsidR="00D32F8F" w:rsidRPr="00205917">
                              <w:rPr>
                                <w:color w:val="000000"/>
                              </w:rPr>
                              <w:br/>
                              <w:t xml:space="preserve">    </w:t>
                            </w:r>
                            <w:r w:rsidR="00D32F8F" w:rsidRPr="00205917">
                              <w:rPr>
                                <w:color w:val="808000"/>
                              </w:rPr>
                              <w:t>@Override</w:t>
                            </w:r>
                            <w:r w:rsidR="00D32F8F" w:rsidRPr="00205917">
                              <w:rPr>
                                <w:color w:val="808000"/>
                              </w:rPr>
                              <w:br/>
                              <w:t xml:space="preserve">    </w:t>
                            </w:r>
                            <w:r w:rsidR="00D32F8F" w:rsidRPr="00205917">
                              <w:rPr>
                                <w:b/>
                                <w:bCs/>
                                <w:color w:val="000080"/>
                              </w:rPr>
                              <w:t xml:space="preserve">public void </w:t>
                            </w:r>
                            <w:r w:rsidR="00D32F8F" w:rsidRPr="00205917">
                              <w:rPr>
                                <w:color w:val="000000"/>
                              </w:rPr>
                              <w:t>onResponse(Boolean result) {</w:t>
                            </w:r>
                          </w:p>
                          <w:p w14:paraId="0C98A817" w14:textId="77777777" w:rsidR="00D32F8F" w:rsidRPr="0019448C" w:rsidRDefault="00D32F8F" w:rsidP="00205917">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C7E5BDB" w14:textId="77777777" w:rsidR="00D32F8F" w:rsidRDefault="00D32F8F" w:rsidP="00231D28">
                            <w:pPr>
                              <w:pStyle w:val="HTMLPreformatted"/>
                            </w:pPr>
                          </w:p>
                        </w:txbxContent>
                      </wps:txbx>
                      <wps:bodyPr rot="0" vert="horz" wrap="square" lIns="91440" tIns="45720" rIns="91440" bIns="45720" anchor="t" anchorCtr="0">
                        <a:noAutofit/>
                      </wps:bodyPr>
                    </wps:wsp>
                  </a:graphicData>
                </a:graphic>
              </wp:inline>
            </w:drawing>
          </mc:Choice>
          <mc:Fallback>
            <w:pict>
              <v:shape w14:anchorId="4DE05C8B" id="_x0000_s1061"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" fillcolor="#f2f2f2 [3052]" strokeweight=".25pt">
                <v:textbox>
                  <w:txbxContent>
                    <w:p w14:paraId="2DB9A63C" w14:textId="77777777" w:rsidR="00D32F8F" w:rsidRDefault="00D32F8F" w:rsidP="00231D28">
                      <w:pPr>
                        <w:pStyle w:val="HTMLPreformatted"/>
                        <w:rPr>
                          <w:noProof/>
                          <w:color w:val="808000"/>
                        </w:rPr>
                      </w:pPr>
                    </w:p>
                    <w:p w14:paraId="1DA1D51A" w14:textId="77777777" w:rsidR="008E0CC9" w:rsidRPr="00676B3B" w:rsidRDefault="008E0CC9" w:rsidP="008E0CC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CF34B33" w14:textId="57D8B887" w:rsidR="00D32F8F" w:rsidRPr="00205917" w:rsidRDefault="006D29DF" w:rsidP="006D29DF">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205917">
                        <w:rPr>
                          <w:color w:val="000000"/>
                        </w:rPr>
                        <w:br/>
                      </w:r>
                      <w:r w:rsidR="00D32F8F" w:rsidRPr="00205917">
                        <w:rPr>
                          <w:color w:val="000000"/>
                        </w:rPr>
                        <w:br/>
                        <w:t xml:space="preserve">ecsServices. setDeliveryMode(deliveryMode, </w:t>
                      </w:r>
                      <w:r w:rsidR="00D32F8F" w:rsidRPr="00205917">
                        <w:rPr>
                          <w:b/>
                          <w:bCs/>
                          <w:color w:val="000080"/>
                        </w:rPr>
                        <w:t xml:space="preserve">new </w:t>
                      </w:r>
                      <w:r w:rsidR="00D32F8F" w:rsidRPr="00205917">
                        <w:rPr>
                          <w:color w:val="000000"/>
                        </w:rPr>
                        <w:t>ECSCallback&lt;Boolean, Exception&gt;(){</w:t>
                      </w:r>
                      <w:r w:rsidR="00D32F8F" w:rsidRPr="00205917">
                        <w:rPr>
                          <w:color w:val="000000"/>
                        </w:rPr>
                        <w:br/>
                        <w:t xml:space="preserve">    </w:t>
                      </w:r>
                      <w:r w:rsidR="00D32F8F" w:rsidRPr="00205917">
                        <w:rPr>
                          <w:color w:val="808000"/>
                        </w:rPr>
                        <w:t>@Override</w:t>
                      </w:r>
                      <w:r w:rsidR="00D32F8F" w:rsidRPr="00205917">
                        <w:rPr>
                          <w:color w:val="808000"/>
                        </w:rPr>
                        <w:br/>
                        <w:t xml:space="preserve">    </w:t>
                      </w:r>
                      <w:r w:rsidR="00D32F8F" w:rsidRPr="00205917">
                        <w:rPr>
                          <w:b/>
                          <w:bCs/>
                          <w:color w:val="000080"/>
                        </w:rPr>
                        <w:t xml:space="preserve">public void </w:t>
                      </w:r>
                      <w:r w:rsidR="00D32F8F" w:rsidRPr="00205917">
                        <w:rPr>
                          <w:color w:val="000000"/>
                        </w:rPr>
                        <w:t>onResponse(Boolean result) {</w:t>
                      </w:r>
                    </w:p>
                    <w:p w14:paraId="0C98A817" w14:textId="77777777" w:rsidR="00D32F8F" w:rsidRPr="0019448C" w:rsidRDefault="00D32F8F" w:rsidP="00205917">
                      <w:pPr>
                        <w:pStyle w:val="HTMLPreformatted"/>
                        <w:rPr>
                          <w:color w:val="000000"/>
                        </w:rPr>
                      </w:pPr>
                      <w:r w:rsidRPr="003F374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C7E5BDB" w14:textId="77777777" w:rsidR="00D32F8F" w:rsidRDefault="00D32F8F" w:rsidP="00231D28">
                      <w:pPr>
                        <w:pStyle w:val="HTMLPreformatted"/>
                      </w:pPr>
                    </w:p>
                  </w:txbxContent>
                </v:textbox>
                <w10:anchorlock/>
              </v:shape>
            </w:pict>
          </mc:Fallback>
        </mc:AlternateContent>
      </w:r>
    </w:p>
    <w:p w14:paraId="3264FCE2" w14:textId="77777777" w:rsidR="005836E6" w:rsidRDefault="005836E6" w:rsidP="005836E6">
      <w:pPr>
        <w:pStyle w:val="Heading2"/>
        <w:rPr>
          <w:rFonts w:ascii="Times" w:hAnsi="Times" w:cs="Arial"/>
          <w:color w:val="1F497D" w:themeColor="text2"/>
          <w:sz w:val="28"/>
          <w:szCs w:val="28"/>
        </w:rPr>
      </w:pPr>
      <w:bookmarkStart w:id="118" w:name="_Toc20154749"/>
      <w:r>
        <w:rPr>
          <w:rFonts w:ascii="Times" w:hAnsi="Times" w:cs="Arial"/>
          <w:color w:val="1F497D" w:themeColor="text2"/>
          <w:sz w:val="28"/>
          <w:szCs w:val="28"/>
        </w:rPr>
        <w:t>Errors</w:t>
      </w:r>
      <w:bookmarkEnd w:id="118"/>
    </w:p>
    <w:p w14:paraId="67463B66" w14:textId="77777777" w:rsidR="005836E6" w:rsidRPr="00A36716" w:rsidRDefault="005836E6" w:rsidP="005836E6">
      <w:pPr>
        <w:pStyle w:val="BodyTextIndent"/>
        <w:ind w:firstLine="360"/>
      </w:pPr>
      <w:r>
        <w:rPr>
          <w:rFonts w:ascii="Times" w:hAnsi="Times"/>
          <w:sz w:val="28"/>
          <w:szCs w:val="28"/>
        </w:rPr>
        <w:t>Client Errors</w:t>
      </w:r>
    </w:p>
    <w:p w14:paraId="0C6194F8" w14:textId="77777777" w:rsidR="005836E6" w:rsidRDefault="005836E6" w:rsidP="005836E6">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169CAA90" w14:textId="77777777" w:rsidR="005836E6" w:rsidRDefault="005836E6" w:rsidP="005836E6">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13482032" w14:textId="1D448354" w:rsidR="005836E6" w:rsidRPr="008C50E7" w:rsidRDefault="005836E6" w:rsidP="005836E6">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lastRenderedPageBreak/>
        <w:t>ECSBaseURLNotFound (Base URL not found)</w:t>
      </w:r>
      <w:r>
        <w:rPr>
          <w:rFonts w:ascii="Times" w:hAnsi="Times"/>
          <w:color w:val="595959" w:themeColor="text1" w:themeTint="A6"/>
          <w:sz w:val="24"/>
          <w:szCs w:val="24"/>
        </w:rPr>
        <w:t xml:space="preserve"> </w:t>
      </w:r>
      <w:r w:rsidR="004E6B9F">
        <w:rPr>
          <w:rFonts w:ascii="Times" w:hAnsi="Times"/>
          <w:color w:val="595959" w:themeColor="text1" w:themeTint="A6"/>
          <w:sz w:val="24"/>
          <w:szCs w:val="24"/>
        </w:rPr>
        <w:t>-</w:t>
      </w:r>
      <w:r>
        <w:rPr>
          <w:rFonts w:ascii="Times" w:hAnsi="Times"/>
          <w:color w:val="595959" w:themeColor="text1" w:themeTint="A6"/>
          <w:sz w:val="24"/>
          <w:szCs w:val="24"/>
        </w:rPr>
        <w:t xml:space="preserve"> occurs when Hybris is not present for the given locale</w:t>
      </w:r>
    </w:p>
    <w:p w14:paraId="7D4C266B" w14:textId="0D3BB64A" w:rsidR="008C50E7" w:rsidRPr="008C50E7" w:rsidRDefault="008C50E7" w:rsidP="008C50E7">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ECSUnsupportedDeliveryModeError (Selected delivery mode is not supported)</w:t>
      </w:r>
      <w:r w:rsidR="000F1639">
        <w:rPr>
          <w:rFonts w:ascii="Times" w:hAnsi="Times"/>
          <w:color w:val="595959" w:themeColor="text1" w:themeTint="A6"/>
          <w:sz w:val="24"/>
          <w:szCs w:val="24"/>
        </w:rPr>
        <w:t xml:space="preserve"> </w:t>
      </w:r>
    </w:p>
    <w:p w14:paraId="5107D563" w14:textId="77777777" w:rsidR="005836E6" w:rsidRDefault="005836E6" w:rsidP="005836E6">
      <w:pPr>
        <w:pStyle w:val="HTMLPreformatted"/>
        <w:shd w:val="clear" w:color="auto" w:fill="FFFFFF"/>
        <w:rPr>
          <w:rFonts w:ascii="Times" w:hAnsi="Times"/>
          <w:color w:val="595959" w:themeColor="text1" w:themeTint="A6"/>
          <w:sz w:val="24"/>
          <w:szCs w:val="24"/>
        </w:rPr>
      </w:pPr>
    </w:p>
    <w:p w14:paraId="34920BC9" w14:textId="77777777" w:rsidR="005836E6" w:rsidRDefault="005836E6" w:rsidP="005836E6">
      <w:pPr>
        <w:pStyle w:val="BodyTextIndent"/>
        <w:ind w:firstLine="360"/>
        <w:rPr>
          <w:rFonts w:ascii="Times" w:hAnsi="Times"/>
          <w:sz w:val="28"/>
          <w:szCs w:val="28"/>
        </w:rPr>
      </w:pPr>
      <w:r>
        <w:rPr>
          <w:rFonts w:ascii="Times" w:hAnsi="Times"/>
          <w:sz w:val="28"/>
          <w:szCs w:val="28"/>
        </w:rPr>
        <w:t>Server Errors</w:t>
      </w:r>
    </w:p>
    <w:p w14:paraId="6BF38283" w14:textId="77777777" w:rsidR="00F602F7" w:rsidRPr="008C50E7" w:rsidRDefault="00F602F7" w:rsidP="00F602F7">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 xml:space="preserve">ECSUnsupportedDeliveryModeError (Selected delivery mode is not supported) </w:t>
      </w:r>
    </w:p>
    <w:p w14:paraId="745D29BE" w14:textId="192090EE" w:rsidR="00D15801" w:rsidRPr="009639AF" w:rsidRDefault="00D15801" w:rsidP="00D15801">
      <w:pPr>
        <w:pStyle w:val="Heading1"/>
        <w:rPr>
          <w:rFonts w:ascii="Times" w:hAnsi="Times" w:cs="Arial"/>
          <w:b/>
          <w:bCs/>
        </w:rPr>
      </w:pPr>
      <w:bookmarkStart w:id="119" w:name="_Toc20154750"/>
      <w:r>
        <w:rPr>
          <w:rFonts w:ascii="Times" w:hAnsi="Times" w:cs="Arial"/>
          <w:b/>
          <w:bCs/>
        </w:rPr>
        <w:t>Fetch Delivery Modes</w:t>
      </w:r>
      <w:bookmarkEnd w:id="119"/>
      <w:r>
        <w:rPr>
          <w:rFonts w:ascii="Times" w:hAnsi="Times" w:cs="Arial"/>
          <w:b/>
          <w:bCs/>
        </w:rPr>
        <w:t xml:space="preserve">  </w:t>
      </w:r>
    </w:p>
    <w:p w14:paraId="35176379" w14:textId="20FA54CA" w:rsidR="00D15801" w:rsidRDefault="00D15801" w:rsidP="00D15801">
      <w:pPr>
        <w:rPr>
          <w:rFonts w:ascii="Times" w:hAnsi="Times" w:cs="Arial"/>
          <w:sz w:val="24"/>
          <w:szCs w:val="24"/>
        </w:rPr>
      </w:pPr>
      <w:r w:rsidRPr="008376B6">
        <w:rPr>
          <w:rFonts w:ascii="Times" w:hAnsi="Times" w:cs="Arial"/>
          <w:sz w:val="24"/>
          <w:szCs w:val="24"/>
        </w:rPr>
        <w:t xml:space="preserve">This method is used to </w:t>
      </w:r>
      <w:r>
        <w:rPr>
          <w:rFonts w:ascii="Times" w:hAnsi="Times" w:cs="Arial"/>
          <w:sz w:val="24"/>
          <w:szCs w:val="24"/>
        </w:rPr>
        <w:t xml:space="preserve">fetch the list of </w:t>
      </w:r>
      <w:r w:rsidR="005D4CC5">
        <w:rPr>
          <w:rFonts w:ascii="Times" w:hAnsi="Times" w:cs="Arial"/>
          <w:sz w:val="24"/>
          <w:szCs w:val="24"/>
        </w:rPr>
        <w:t>delivery</w:t>
      </w:r>
      <w:r>
        <w:rPr>
          <w:rFonts w:ascii="Times" w:hAnsi="Times" w:cs="Arial"/>
          <w:sz w:val="24"/>
          <w:szCs w:val="24"/>
        </w:rPr>
        <w:t xml:space="preserve"> </w:t>
      </w:r>
      <w:r w:rsidR="005D4CC5">
        <w:rPr>
          <w:rFonts w:ascii="Times" w:hAnsi="Times" w:cs="Arial"/>
          <w:sz w:val="24"/>
          <w:szCs w:val="24"/>
        </w:rPr>
        <w:t>modes</w:t>
      </w:r>
      <w:r>
        <w:rPr>
          <w:rFonts w:ascii="Times" w:hAnsi="Times" w:cs="Arial"/>
          <w:sz w:val="24"/>
          <w:szCs w:val="24"/>
        </w:rPr>
        <w:t>.</w:t>
      </w:r>
    </w:p>
    <w:p w14:paraId="5D4FDFC3" w14:textId="77777777" w:rsidR="00D15801" w:rsidRPr="00861B4F" w:rsidRDefault="00D15801" w:rsidP="00D15801">
      <w:pPr>
        <w:pStyle w:val="Heading2"/>
        <w:rPr>
          <w:rFonts w:ascii="Times" w:hAnsi="Times" w:cs="Arial"/>
          <w:color w:val="1F497D" w:themeColor="text2"/>
          <w:sz w:val="28"/>
          <w:szCs w:val="28"/>
        </w:rPr>
      </w:pPr>
      <w:bookmarkStart w:id="120" w:name="_Toc20154751"/>
      <w:r w:rsidRPr="00861B4F">
        <w:rPr>
          <w:rFonts w:ascii="Times" w:hAnsi="Times" w:cs="Arial"/>
          <w:color w:val="1F497D" w:themeColor="text2"/>
          <w:sz w:val="28"/>
          <w:szCs w:val="28"/>
        </w:rPr>
        <w:t>ECSServiceProvider</w:t>
      </w:r>
      <w:bookmarkEnd w:id="120"/>
    </w:p>
    <w:p w14:paraId="5C482EA1" w14:textId="77777777" w:rsidR="00D15801" w:rsidRPr="00C81F9D" w:rsidRDefault="00D15801" w:rsidP="00D15801">
      <w:pPr>
        <w:pStyle w:val="BodyTextIndent"/>
        <w:rPr>
          <w:rFonts w:ascii="Times" w:hAnsi="Times"/>
        </w:rPr>
      </w:pPr>
      <w:r w:rsidRPr="00C81F9D">
        <w:rPr>
          <w:rFonts w:ascii="Times" w:hAnsi="Times"/>
          <w:noProof/>
        </w:rPr>
        <mc:AlternateContent>
          <mc:Choice Requires="wps">
            <w:drawing>
              <wp:inline distT="0" distB="0" distL="0" distR="0" wp14:anchorId="2D316561" wp14:editId="1476EAB4">
                <wp:extent cx="6565900" cy="519953"/>
                <wp:effectExtent l="0" t="0" r="12700" b="13970"/>
                <wp:docPr id="9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6E0AA466" w14:textId="77777777" w:rsidR="00D32F8F" w:rsidRDefault="00D32F8F" w:rsidP="00D15801">
                            <w:pPr>
                              <w:pStyle w:val="HTMLPreformatted"/>
                              <w:rPr>
                                <w:b/>
                                <w:bCs/>
                                <w:noProof/>
                                <w:color w:val="000080"/>
                                <w:szCs w:val="24"/>
                              </w:rPr>
                            </w:pPr>
                          </w:p>
                          <w:p w14:paraId="60AF72C6" w14:textId="77777777" w:rsidR="00D32F8F" w:rsidRPr="00D15801" w:rsidRDefault="00D32F8F" w:rsidP="00D15801">
                            <w:pPr>
                              <w:pStyle w:val="HTMLPreformatted"/>
                              <w:rPr>
                                <w:color w:val="000000"/>
                              </w:rPr>
                            </w:pPr>
                            <w:r w:rsidRPr="00D15801">
                              <w:rPr>
                                <w:b/>
                                <w:bCs/>
                                <w:color w:val="000080"/>
                              </w:rPr>
                              <w:t xml:space="preserve">void </w:t>
                            </w:r>
                            <w:r w:rsidRPr="00D15801">
                              <w:rPr>
                                <w:color w:val="000000"/>
                              </w:rPr>
                              <w:t>fetchDeliveryModes(ECSCallback&lt;List&lt;ECSDeliveryMode&gt;, Exception&gt; ecsCallback);</w:t>
                            </w:r>
                          </w:p>
                          <w:p w14:paraId="4531B842" w14:textId="77777777" w:rsidR="00D32F8F" w:rsidRPr="009804E2" w:rsidRDefault="00D32F8F" w:rsidP="00D15801">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D316561" id="_x0000_s1062"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" fillcolor="#f2f2f2 [3052]" strokeweight=".25pt">
                <v:textbox>
                  <w:txbxContent>
                    <w:p w14:paraId="6E0AA466" w14:textId="77777777" w:rsidR="00D32F8F" w:rsidRDefault="00D32F8F" w:rsidP="00D15801">
                      <w:pPr>
                        <w:pStyle w:val="HTMLPreformatted"/>
                        <w:rPr>
                          <w:b/>
                          <w:bCs/>
                          <w:noProof/>
                          <w:color w:val="000080"/>
                          <w:szCs w:val="24"/>
                        </w:rPr>
                      </w:pPr>
                    </w:p>
                    <w:p w14:paraId="60AF72C6" w14:textId="77777777" w:rsidR="00D32F8F" w:rsidRPr="00D15801" w:rsidRDefault="00D32F8F" w:rsidP="00D15801">
                      <w:pPr>
                        <w:pStyle w:val="HTMLPreformatted"/>
                        <w:rPr>
                          <w:color w:val="000000"/>
                        </w:rPr>
                      </w:pPr>
                      <w:r w:rsidRPr="00D15801">
                        <w:rPr>
                          <w:b/>
                          <w:bCs/>
                          <w:color w:val="000080"/>
                        </w:rPr>
                        <w:t xml:space="preserve">void </w:t>
                      </w:r>
                      <w:r w:rsidRPr="00D15801">
                        <w:rPr>
                          <w:color w:val="000000"/>
                        </w:rPr>
                        <w:t>fetchDeliveryModes(ECSCallback&lt;List&lt;ECSDeliveryMode&gt;, Exception&gt; ecsCallback);</w:t>
                      </w:r>
                    </w:p>
                    <w:p w14:paraId="4531B842" w14:textId="77777777" w:rsidR="00D32F8F" w:rsidRPr="009804E2" w:rsidRDefault="00D32F8F" w:rsidP="00D15801">
                      <w:pPr>
                        <w:pStyle w:val="HTMLPreformatted"/>
                        <w:rPr>
                          <w:noProof/>
                          <w:color w:val="000000"/>
                          <w:szCs w:val="24"/>
                        </w:rPr>
                      </w:pPr>
                    </w:p>
                  </w:txbxContent>
                </v:textbox>
                <w10:anchorlock/>
              </v:shape>
            </w:pict>
          </mc:Fallback>
        </mc:AlternateContent>
      </w:r>
    </w:p>
    <w:p w14:paraId="5831BAD1" w14:textId="77777777" w:rsidR="00D15801" w:rsidRDefault="00D15801" w:rsidP="00D15801">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121" w:name="_Toc20154752"/>
      <w:r>
        <w:rPr>
          <w:rFonts w:ascii="Times" w:hAnsi="Times" w:cs="Arial"/>
          <w:sz w:val="28"/>
          <w:szCs w:val="28"/>
        </w:rPr>
        <w:t>Parameters</w:t>
      </w:r>
      <w:bookmarkEnd w:id="121"/>
    </w:p>
    <w:p w14:paraId="4533EB85" w14:textId="3BC5068C" w:rsidR="00D15801" w:rsidRPr="00C81F9D" w:rsidRDefault="00D15801" w:rsidP="00D15801">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AF3855">
        <w:rPr>
          <w:rFonts w:ascii="Times" w:hAnsi="Times" w:cs="Arial"/>
          <w:sz w:val="24"/>
          <w:szCs w:val="24"/>
          <w:lang w:val="en-AU"/>
        </w:rPr>
        <w:t>instance of ECSC</w:t>
      </w:r>
      <w:r w:rsidRPr="00C81F9D">
        <w:rPr>
          <w:rFonts w:ascii="Times" w:hAnsi="Times" w:cs="Arial"/>
          <w:sz w:val="24"/>
          <w:szCs w:val="24"/>
          <w:lang w:val="en-AU"/>
        </w:rPr>
        <w:t xml:space="preserve">allback containing </w:t>
      </w:r>
      <w:r w:rsidR="000E6A50">
        <w:rPr>
          <w:rFonts w:ascii="Times" w:hAnsi="Times" w:cs="Arial"/>
          <w:sz w:val="24"/>
          <w:szCs w:val="24"/>
          <w:lang w:val="en-AU"/>
        </w:rPr>
        <w:t>l</w:t>
      </w:r>
      <w:r w:rsidR="00A414AC">
        <w:rPr>
          <w:rFonts w:ascii="Times" w:hAnsi="Times" w:cs="Arial"/>
          <w:sz w:val="24"/>
          <w:szCs w:val="24"/>
          <w:lang w:val="en-AU"/>
        </w:rPr>
        <w:t xml:space="preserve">ist of ECSDeliveryMode </w:t>
      </w:r>
      <w:r w:rsidR="00DC7B70">
        <w:rPr>
          <w:rFonts w:ascii="Times" w:hAnsi="Times" w:cs="Arial"/>
          <w:sz w:val="24"/>
          <w:szCs w:val="24"/>
          <w:lang w:val="en-AU"/>
        </w:rPr>
        <w:t xml:space="preserve">and Exception </w:t>
      </w:r>
    </w:p>
    <w:p w14:paraId="73DF29A0" w14:textId="77777777" w:rsidR="00D15801" w:rsidRPr="00C81F9D" w:rsidRDefault="00D15801" w:rsidP="00D15801">
      <w:pPr>
        <w:pStyle w:val="NoSpacing"/>
        <w:ind w:left="720"/>
        <w:rPr>
          <w:rFonts w:ascii="Times" w:hAnsi="Times" w:cs="Arial"/>
          <w:sz w:val="24"/>
          <w:szCs w:val="24"/>
          <w:lang w:val="en-AU"/>
        </w:rPr>
      </w:pPr>
    </w:p>
    <w:p w14:paraId="534CD6EF" w14:textId="77777777" w:rsidR="00D15801" w:rsidRPr="00C81F9D" w:rsidRDefault="00D15801" w:rsidP="00D15801">
      <w:pPr>
        <w:pStyle w:val="Heading2"/>
        <w:numPr>
          <w:ilvl w:val="0"/>
          <w:numId w:val="0"/>
        </w:numPr>
        <w:ind w:left="576"/>
        <w:rPr>
          <w:rFonts w:ascii="Times" w:hAnsi="Times" w:cs="Arial"/>
          <w:sz w:val="28"/>
          <w:szCs w:val="28"/>
        </w:rPr>
      </w:pPr>
      <w:bookmarkStart w:id="122" w:name="_Toc20154753"/>
      <w:r>
        <w:rPr>
          <w:rFonts w:ascii="Times" w:hAnsi="Times" w:cs="Arial"/>
          <w:sz w:val="28"/>
          <w:szCs w:val="28"/>
        </w:rPr>
        <w:t>Output</w:t>
      </w:r>
      <w:bookmarkEnd w:id="122"/>
    </w:p>
    <w:p w14:paraId="45DE79BF" w14:textId="12675217" w:rsidR="00D15801" w:rsidRPr="00C81F9D" w:rsidRDefault="00D15801" w:rsidP="00D15801">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2E0039">
        <w:rPr>
          <w:rFonts w:ascii="Times" w:hAnsi="Times" w:cs="Arial"/>
          <w:sz w:val="24"/>
          <w:szCs w:val="24"/>
          <w:lang w:val="en-AU"/>
        </w:rPr>
        <w:t>list of ECSDeliveryMode object which contains list of delivery modes</w:t>
      </w:r>
    </w:p>
    <w:p w14:paraId="02F175F3" w14:textId="77777777" w:rsidR="00D15801" w:rsidRDefault="00D15801" w:rsidP="00D15801">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04468B6D" w14:textId="77777777" w:rsidR="00D15801" w:rsidRPr="00C81F9D" w:rsidRDefault="00D15801" w:rsidP="00D15801">
      <w:pPr>
        <w:pStyle w:val="NoSpacing"/>
        <w:rPr>
          <w:rFonts w:ascii="Times" w:hAnsi="Times" w:cs="Arial"/>
          <w:lang w:val="en-AU"/>
        </w:rPr>
      </w:pPr>
    </w:p>
    <w:p w14:paraId="215F8528" w14:textId="77777777" w:rsidR="00D15801" w:rsidRPr="00861B4F" w:rsidRDefault="00D15801" w:rsidP="00D15801">
      <w:pPr>
        <w:pStyle w:val="Heading2"/>
        <w:rPr>
          <w:rFonts w:ascii="Times" w:hAnsi="Times" w:cs="Arial"/>
          <w:color w:val="1F497D" w:themeColor="text2"/>
          <w:sz w:val="28"/>
          <w:szCs w:val="28"/>
        </w:rPr>
      </w:pPr>
      <w:bookmarkStart w:id="123" w:name="_Toc20154754"/>
      <w:r w:rsidRPr="00861B4F">
        <w:rPr>
          <w:rFonts w:ascii="Times" w:hAnsi="Times" w:cs="Arial"/>
          <w:color w:val="1F497D" w:themeColor="text2"/>
          <w:sz w:val="28"/>
          <w:szCs w:val="28"/>
        </w:rPr>
        <w:t>Sample</w:t>
      </w:r>
      <w:bookmarkEnd w:id="123"/>
    </w:p>
    <w:p w14:paraId="68840E9C" w14:textId="77777777" w:rsidR="00D15801" w:rsidRPr="00C81F9D" w:rsidRDefault="00D15801" w:rsidP="00D15801">
      <w:pPr>
        <w:pStyle w:val="BodyTextIndent"/>
        <w:rPr>
          <w:rFonts w:ascii="Times" w:hAnsi="Times"/>
        </w:rPr>
      </w:pPr>
      <w:r w:rsidRPr="00C81F9D">
        <w:rPr>
          <w:rFonts w:ascii="Times" w:hAnsi="Times"/>
          <w:noProof/>
        </w:rPr>
        <mc:AlternateContent>
          <mc:Choice Requires="wps">
            <w:drawing>
              <wp:inline distT="0" distB="0" distL="0" distR="0" wp14:anchorId="52533D58" wp14:editId="5E6531AF">
                <wp:extent cx="6565900" cy="2563905"/>
                <wp:effectExtent l="0" t="0" r="12700" b="14605"/>
                <wp:docPr id="9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223631EC" w14:textId="77777777" w:rsidR="00D32F8F" w:rsidRDefault="00D32F8F" w:rsidP="00D15801">
                            <w:pPr>
                              <w:pStyle w:val="HTMLPreformatted"/>
                              <w:rPr>
                                <w:noProof/>
                                <w:color w:val="808000"/>
                              </w:rPr>
                            </w:pPr>
                          </w:p>
                          <w:p w14:paraId="253376DC" w14:textId="77777777" w:rsidR="009A2351" w:rsidRPr="00676B3B" w:rsidRDefault="009A2351" w:rsidP="009A2351">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1425E03C" w14:textId="7E8FCC6C" w:rsidR="00D32F8F" w:rsidRPr="00CC2196" w:rsidRDefault="004E7FB4" w:rsidP="004E7FB4">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CC2196">
                              <w:rPr>
                                <w:color w:val="000000"/>
                              </w:rPr>
                              <w:br/>
                            </w:r>
                            <w:r w:rsidR="00D32F8F" w:rsidRPr="00CC2196">
                              <w:rPr>
                                <w:color w:val="000000"/>
                              </w:rPr>
                              <w:br/>
                              <w:t>ecsServices.fetchDeliveryModes(</w:t>
                            </w:r>
                            <w:r w:rsidR="00D32F8F" w:rsidRPr="00CC2196">
                              <w:rPr>
                                <w:b/>
                                <w:bCs/>
                                <w:color w:val="000080"/>
                              </w:rPr>
                              <w:t xml:space="preserve">new </w:t>
                            </w:r>
                            <w:r w:rsidR="00D32F8F" w:rsidRPr="00CC2196">
                              <w:rPr>
                                <w:color w:val="000000"/>
                              </w:rPr>
                              <w:t>ECSCallback&lt;List&lt;ECSDeliveryMode&gt;, Exception&gt;() {</w:t>
                            </w:r>
                            <w:r w:rsidR="00D32F8F" w:rsidRPr="00CC2196">
                              <w:rPr>
                                <w:color w:val="000000"/>
                              </w:rPr>
                              <w:br/>
                              <w:t xml:space="preserve">    </w:t>
                            </w:r>
                            <w:r w:rsidR="00D32F8F" w:rsidRPr="00CC2196">
                              <w:rPr>
                                <w:color w:val="808000"/>
                              </w:rPr>
                              <w:t>@Override</w:t>
                            </w:r>
                            <w:r w:rsidR="00D32F8F" w:rsidRPr="00CC2196">
                              <w:rPr>
                                <w:color w:val="808000"/>
                              </w:rPr>
                              <w:br/>
                              <w:t xml:space="preserve">    </w:t>
                            </w:r>
                            <w:r w:rsidR="00D32F8F" w:rsidRPr="00CC2196">
                              <w:rPr>
                                <w:b/>
                                <w:bCs/>
                                <w:color w:val="000080"/>
                              </w:rPr>
                              <w:t xml:space="preserve">public void </w:t>
                            </w:r>
                            <w:r w:rsidR="00D32F8F" w:rsidRPr="00CC2196">
                              <w:rPr>
                                <w:color w:val="000000"/>
                              </w:rPr>
                              <w:t>onResponse(ECSDeliveryMode result) {</w:t>
                            </w:r>
                          </w:p>
                          <w:p w14:paraId="0C182BCD" w14:textId="77777777" w:rsidR="00D32F8F" w:rsidRPr="0019448C" w:rsidRDefault="00D32F8F" w:rsidP="00CC2196">
                            <w:pPr>
                              <w:pStyle w:val="HTMLPreformatted"/>
                              <w:rPr>
                                <w:color w:val="000000"/>
                              </w:rPr>
                            </w:pPr>
                            <w:r w:rsidRPr="00CC2196">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6550E53" w14:textId="77777777" w:rsidR="00D32F8F" w:rsidRDefault="00D32F8F" w:rsidP="00D15801">
                            <w:pPr>
                              <w:pStyle w:val="HTMLPreformatted"/>
                            </w:pPr>
                          </w:p>
                        </w:txbxContent>
                      </wps:txbx>
                      <wps:bodyPr rot="0" vert="horz" wrap="square" lIns="91440" tIns="45720" rIns="91440" bIns="45720" anchor="t" anchorCtr="0">
                        <a:noAutofit/>
                      </wps:bodyPr>
                    </wps:wsp>
                  </a:graphicData>
                </a:graphic>
              </wp:inline>
            </w:drawing>
          </mc:Choice>
          <mc:Fallback>
            <w:pict>
              <v:shape w14:anchorId="52533D58" id="_x0000_s1063"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" fillcolor="#f2f2f2 [3052]" strokeweight=".25pt">
                <v:textbox>
                  <w:txbxContent>
                    <w:p w14:paraId="223631EC" w14:textId="77777777" w:rsidR="00D32F8F" w:rsidRDefault="00D32F8F" w:rsidP="00D15801">
                      <w:pPr>
                        <w:pStyle w:val="HTMLPreformatted"/>
                        <w:rPr>
                          <w:noProof/>
                          <w:color w:val="808000"/>
                        </w:rPr>
                      </w:pPr>
                    </w:p>
                    <w:p w14:paraId="253376DC" w14:textId="77777777" w:rsidR="009A2351" w:rsidRPr="00676B3B" w:rsidRDefault="009A2351" w:rsidP="009A2351">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1425E03C" w14:textId="7E8FCC6C" w:rsidR="00D32F8F" w:rsidRPr="00CC2196" w:rsidRDefault="004E7FB4" w:rsidP="004E7FB4">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CC2196">
                        <w:rPr>
                          <w:color w:val="000000"/>
                        </w:rPr>
                        <w:br/>
                      </w:r>
                      <w:r w:rsidR="00D32F8F" w:rsidRPr="00CC2196">
                        <w:rPr>
                          <w:color w:val="000000"/>
                        </w:rPr>
                        <w:br/>
                        <w:t>ecsServices.fetchDeliveryModes(</w:t>
                      </w:r>
                      <w:r w:rsidR="00D32F8F" w:rsidRPr="00CC2196">
                        <w:rPr>
                          <w:b/>
                          <w:bCs/>
                          <w:color w:val="000080"/>
                        </w:rPr>
                        <w:t xml:space="preserve">new </w:t>
                      </w:r>
                      <w:r w:rsidR="00D32F8F" w:rsidRPr="00CC2196">
                        <w:rPr>
                          <w:color w:val="000000"/>
                        </w:rPr>
                        <w:t>ECSCallback&lt;List&lt;ECSDeliveryMode&gt;, Exception&gt;() {</w:t>
                      </w:r>
                      <w:r w:rsidR="00D32F8F" w:rsidRPr="00CC2196">
                        <w:rPr>
                          <w:color w:val="000000"/>
                        </w:rPr>
                        <w:br/>
                        <w:t xml:space="preserve">    </w:t>
                      </w:r>
                      <w:r w:rsidR="00D32F8F" w:rsidRPr="00CC2196">
                        <w:rPr>
                          <w:color w:val="808000"/>
                        </w:rPr>
                        <w:t>@Override</w:t>
                      </w:r>
                      <w:r w:rsidR="00D32F8F" w:rsidRPr="00CC2196">
                        <w:rPr>
                          <w:color w:val="808000"/>
                        </w:rPr>
                        <w:br/>
                        <w:t xml:space="preserve">    </w:t>
                      </w:r>
                      <w:r w:rsidR="00D32F8F" w:rsidRPr="00CC2196">
                        <w:rPr>
                          <w:b/>
                          <w:bCs/>
                          <w:color w:val="000080"/>
                        </w:rPr>
                        <w:t xml:space="preserve">public void </w:t>
                      </w:r>
                      <w:r w:rsidR="00D32F8F" w:rsidRPr="00CC2196">
                        <w:rPr>
                          <w:color w:val="000000"/>
                        </w:rPr>
                        <w:t>onResponse(ECSDeliveryMode result) {</w:t>
                      </w:r>
                    </w:p>
                    <w:p w14:paraId="0C182BCD" w14:textId="77777777" w:rsidR="00D32F8F" w:rsidRPr="0019448C" w:rsidRDefault="00D32F8F" w:rsidP="00CC2196">
                      <w:pPr>
                        <w:pStyle w:val="HTMLPreformatted"/>
                        <w:rPr>
                          <w:color w:val="000000"/>
                        </w:rPr>
                      </w:pPr>
                      <w:r w:rsidRPr="00CC2196">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6550E53" w14:textId="77777777" w:rsidR="00D32F8F" w:rsidRDefault="00D32F8F" w:rsidP="00D15801">
                      <w:pPr>
                        <w:pStyle w:val="HTMLPreformatted"/>
                      </w:pPr>
                    </w:p>
                  </w:txbxContent>
                </v:textbox>
                <w10:anchorlock/>
              </v:shape>
            </w:pict>
          </mc:Fallback>
        </mc:AlternateContent>
      </w:r>
    </w:p>
    <w:p w14:paraId="1BA84E37" w14:textId="0B3BA8FA" w:rsidR="00D15801" w:rsidRDefault="00D15801" w:rsidP="007B3C98">
      <w:pPr>
        <w:overflowPunct/>
        <w:autoSpaceDE/>
        <w:autoSpaceDN/>
        <w:adjustRightInd/>
        <w:textAlignment w:val="auto"/>
        <w:rPr>
          <w:rStyle w:val="Heading3Char"/>
          <w:rFonts w:ascii="Times" w:hAnsi="Times" w:cs="Arial"/>
          <w:sz w:val="28"/>
        </w:rPr>
      </w:pPr>
    </w:p>
    <w:p w14:paraId="0ACE3080" w14:textId="23276263" w:rsidR="00505AC3" w:rsidRDefault="00505AC3" w:rsidP="007B3C98">
      <w:pPr>
        <w:overflowPunct/>
        <w:autoSpaceDE/>
        <w:autoSpaceDN/>
        <w:adjustRightInd/>
        <w:textAlignment w:val="auto"/>
        <w:rPr>
          <w:rStyle w:val="Heading3Char"/>
          <w:rFonts w:ascii="Times" w:hAnsi="Times" w:cs="Arial"/>
          <w:sz w:val="28"/>
        </w:rPr>
      </w:pPr>
    </w:p>
    <w:p w14:paraId="58FC1238" w14:textId="77777777" w:rsidR="00505AC3" w:rsidRDefault="00505AC3" w:rsidP="00505AC3">
      <w:pPr>
        <w:pStyle w:val="Heading2"/>
        <w:rPr>
          <w:rFonts w:ascii="Times" w:hAnsi="Times" w:cs="Arial"/>
          <w:color w:val="1F497D" w:themeColor="text2"/>
          <w:sz w:val="28"/>
          <w:szCs w:val="28"/>
        </w:rPr>
      </w:pPr>
      <w:bookmarkStart w:id="124" w:name="_Toc20154755"/>
      <w:r>
        <w:rPr>
          <w:rFonts w:ascii="Times" w:hAnsi="Times" w:cs="Arial"/>
          <w:color w:val="1F497D" w:themeColor="text2"/>
          <w:sz w:val="28"/>
          <w:szCs w:val="28"/>
        </w:rPr>
        <w:lastRenderedPageBreak/>
        <w:t>Errors</w:t>
      </w:r>
      <w:bookmarkEnd w:id="124"/>
    </w:p>
    <w:p w14:paraId="5953C1E3" w14:textId="77777777" w:rsidR="00505AC3" w:rsidRPr="00A36716" w:rsidRDefault="00505AC3" w:rsidP="00505AC3">
      <w:pPr>
        <w:pStyle w:val="BodyTextIndent"/>
        <w:ind w:firstLine="360"/>
      </w:pPr>
      <w:r>
        <w:rPr>
          <w:rFonts w:ascii="Times" w:hAnsi="Times"/>
          <w:sz w:val="28"/>
          <w:szCs w:val="28"/>
        </w:rPr>
        <w:t>Client Errors</w:t>
      </w:r>
    </w:p>
    <w:p w14:paraId="7D420F9B" w14:textId="77777777" w:rsidR="00505AC3" w:rsidRDefault="00505AC3" w:rsidP="00505AC3">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6A5DADF5" w14:textId="1BE1DAF2" w:rsidR="00505AC3" w:rsidRDefault="00505AC3" w:rsidP="00505AC3">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0C900811" w14:textId="77777777" w:rsidR="00505AC3" w:rsidRPr="008C50E7" w:rsidRDefault="00505AC3" w:rsidP="00505AC3">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228EF5F8" w14:textId="003F65A0" w:rsidR="00F97A84" w:rsidRPr="009639AF" w:rsidRDefault="00F97A84" w:rsidP="00F97A84">
      <w:pPr>
        <w:pStyle w:val="Heading1"/>
        <w:rPr>
          <w:rFonts w:ascii="Times" w:hAnsi="Times" w:cs="Arial"/>
          <w:b/>
          <w:bCs/>
        </w:rPr>
      </w:pPr>
      <w:bookmarkStart w:id="125" w:name="_Toc20154756"/>
      <w:r>
        <w:rPr>
          <w:rFonts w:ascii="Times" w:hAnsi="Times" w:cs="Arial"/>
          <w:b/>
          <w:bCs/>
        </w:rPr>
        <w:t>Fetch Regions</w:t>
      </w:r>
      <w:bookmarkEnd w:id="125"/>
      <w:r>
        <w:rPr>
          <w:rFonts w:ascii="Times" w:hAnsi="Times" w:cs="Arial"/>
          <w:b/>
          <w:bCs/>
        </w:rPr>
        <w:t xml:space="preserve">  </w:t>
      </w:r>
    </w:p>
    <w:p w14:paraId="617EF1C0" w14:textId="7EFD4DFD" w:rsidR="00F97A84" w:rsidRDefault="00F97A84" w:rsidP="00F97A84">
      <w:pPr>
        <w:rPr>
          <w:rFonts w:ascii="Times" w:hAnsi="Times" w:cs="Arial"/>
          <w:sz w:val="24"/>
          <w:szCs w:val="24"/>
        </w:rPr>
      </w:pPr>
      <w:r w:rsidRPr="008376B6">
        <w:rPr>
          <w:rFonts w:ascii="Times" w:hAnsi="Times" w:cs="Arial"/>
          <w:sz w:val="24"/>
          <w:szCs w:val="24"/>
        </w:rPr>
        <w:t xml:space="preserve">This method is used to </w:t>
      </w:r>
      <w:r>
        <w:rPr>
          <w:rFonts w:ascii="Times" w:hAnsi="Times" w:cs="Arial"/>
          <w:sz w:val="24"/>
          <w:szCs w:val="24"/>
        </w:rPr>
        <w:t>fetch the list of regions</w:t>
      </w:r>
      <w:r w:rsidR="00E9628E">
        <w:rPr>
          <w:rFonts w:ascii="Times" w:hAnsi="Times" w:cs="Arial"/>
          <w:sz w:val="24"/>
          <w:szCs w:val="24"/>
        </w:rPr>
        <w:t xml:space="preserve"> for the selected country</w:t>
      </w:r>
      <w:r>
        <w:rPr>
          <w:rFonts w:ascii="Times" w:hAnsi="Times" w:cs="Arial"/>
          <w:sz w:val="24"/>
          <w:szCs w:val="24"/>
        </w:rPr>
        <w:t>.</w:t>
      </w:r>
    </w:p>
    <w:p w14:paraId="5E0D379A" w14:textId="77777777" w:rsidR="00F97A84" w:rsidRPr="00861B4F" w:rsidRDefault="00F97A84" w:rsidP="00F97A84">
      <w:pPr>
        <w:pStyle w:val="Heading2"/>
        <w:rPr>
          <w:rFonts w:ascii="Times" w:hAnsi="Times" w:cs="Arial"/>
          <w:color w:val="1F497D" w:themeColor="text2"/>
          <w:sz w:val="28"/>
          <w:szCs w:val="28"/>
        </w:rPr>
      </w:pPr>
      <w:bookmarkStart w:id="126" w:name="_Toc20154757"/>
      <w:r w:rsidRPr="00861B4F">
        <w:rPr>
          <w:rFonts w:ascii="Times" w:hAnsi="Times" w:cs="Arial"/>
          <w:color w:val="1F497D" w:themeColor="text2"/>
          <w:sz w:val="28"/>
          <w:szCs w:val="28"/>
        </w:rPr>
        <w:t>ECSServiceProvider</w:t>
      </w:r>
      <w:bookmarkEnd w:id="126"/>
    </w:p>
    <w:p w14:paraId="3C1AFB84" w14:textId="77777777" w:rsidR="00F97A84" w:rsidRPr="00C81F9D" w:rsidRDefault="00F97A84" w:rsidP="00F97A84">
      <w:pPr>
        <w:pStyle w:val="BodyTextIndent"/>
        <w:rPr>
          <w:rFonts w:ascii="Times" w:hAnsi="Times"/>
        </w:rPr>
      </w:pPr>
      <w:r w:rsidRPr="00C81F9D">
        <w:rPr>
          <w:rFonts w:ascii="Times" w:hAnsi="Times"/>
          <w:noProof/>
        </w:rPr>
        <mc:AlternateContent>
          <mc:Choice Requires="wps">
            <w:drawing>
              <wp:inline distT="0" distB="0" distL="0" distR="0" wp14:anchorId="0835E87B" wp14:editId="1724764D">
                <wp:extent cx="6565900" cy="519953"/>
                <wp:effectExtent l="0" t="0" r="12700" b="13970"/>
                <wp:docPr id="9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372A28D8" w14:textId="77777777" w:rsidR="00D32F8F" w:rsidRDefault="00D32F8F" w:rsidP="00F97A84">
                            <w:pPr>
                              <w:pStyle w:val="HTMLPreformatted"/>
                              <w:rPr>
                                <w:b/>
                                <w:bCs/>
                                <w:noProof/>
                                <w:color w:val="000080"/>
                                <w:szCs w:val="24"/>
                              </w:rPr>
                            </w:pPr>
                          </w:p>
                          <w:p w14:paraId="6E3E8DE6" w14:textId="77777777" w:rsidR="00D32F8F" w:rsidRPr="00F97A84" w:rsidRDefault="00D32F8F" w:rsidP="00F97A84">
                            <w:pPr>
                              <w:pStyle w:val="HTMLPreformatted"/>
                              <w:rPr>
                                <w:color w:val="000000"/>
                              </w:rPr>
                            </w:pPr>
                            <w:r w:rsidRPr="00F97A84">
                              <w:rPr>
                                <w:b/>
                                <w:bCs/>
                                <w:color w:val="000080"/>
                              </w:rPr>
                              <w:t xml:space="preserve">void </w:t>
                            </w:r>
                            <w:r w:rsidRPr="00F97A84">
                              <w:rPr>
                                <w:color w:val="000000"/>
                              </w:rPr>
                              <w:t>fetchRegions(ECSCallback&lt;List&lt;ECSRegion&gt;, Exception&gt; ecsCallback);</w:t>
                            </w:r>
                          </w:p>
                          <w:p w14:paraId="79BF19A0" w14:textId="77777777" w:rsidR="00D32F8F" w:rsidRPr="009804E2" w:rsidRDefault="00D32F8F" w:rsidP="00F97A84">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0835E87B" id="_x0000_s1064"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" fillcolor="#f2f2f2 [3052]" strokeweight=".25pt">
                <v:textbox>
                  <w:txbxContent>
                    <w:p w14:paraId="372A28D8" w14:textId="77777777" w:rsidR="00D32F8F" w:rsidRDefault="00D32F8F" w:rsidP="00F97A84">
                      <w:pPr>
                        <w:pStyle w:val="HTMLPreformatted"/>
                        <w:rPr>
                          <w:b/>
                          <w:bCs/>
                          <w:noProof/>
                          <w:color w:val="000080"/>
                          <w:szCs w:val="24"/>
                        </w:rPr>
                      </w:pPr>
                    </w:p>
                    <w:p w14:paraId="6E3E8DE6" w14:textId="77777777" w:rsidR="00D32F8F" w:rsidRPr="00F97A84" w:rsidRDefault="00D32F8F" w:rsidP="00F97A84">
                      <w:pPr>
                        <w:pStyle w:val="HTMLPreformatted"/>
                        <w:rPr>
                          <w:color w:val="000000"/>
                        </w:rPr>
                      </w:pPr>
                      <w:r w:rsidRPr="00F97A84">
                        <w:rPr>
                          <w:b/>
                          <w:bCs/>
                          <w:color w:val="000080"/>
                        </w:rPr>
                        <w:t xml:space="preserve">void </w:t>
                      </w:r>
                      <w:r w:rsidRPr="00F97A84">
                        <w:rPr>
                          <w:color w:val="000000"/>
                        </w:rPr>
                        <w:t>fetchRegions(ECSCallback&lt;List&lt;ECSRegion&gt;, Exception&gt; ecsCallback);</w:t>
                      </w:r>
                    </w:p>
                    <w:p w14:paraId="79BF19A0" w14:textId="77777777" w:rsidR="00D32F8F" w:rsidRPr="009804E2" w:rsidRDefault="00D32F8F" w:rsidP="00F97A84">
                      <w:pPr>
                        <w:pStyle w:val="HTMLPreformatted"/>
                        <w:rPr>
                          <w:noProof/>
                          <w:color w:val="000000"/>
                          <w:szCs w:val="24"/>
                        </w:rPr>
                      </w:pPr>
                    </w:p>
                  </w:txbxContent>
                </v:textbox>
                <w10:anchorlock/>
              </v:shape>
            </w:pict>
          </mc:Fallback>
        </mc:AlternateContent>
      </w:r>
    </w:p>
    <w:p w14:paraId="722FD85B" w14:textId="77777777" w:rsidR="00F97A84" w:rsidRDefault="00F97A84" w:rsidP="00F97A84">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127" w:name="_Toc20154758"/>
      <w:r>
        <w:rPr>
          <w:rFonts w:ascii="Times" w:hAnsi="Times" w:cs="Arial"/>
          <w:sz w:val="28"/>
          <w:szCs w:val="28"/>
        </w:rPr>
        <w:t>Parameters</w:t>
      </w:r>
      <w:bookmarkEnd w:id="127"/>
    </w:p>
    <w:p w14:paraId="308C205B" w14:textId="4A6DACB8" w:rsidR="00F97A84" w:rsidRPr="00C81F9D" w:rsidRDefault="00F97A84" w:rsidP="00F97A84">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BD1D1B">
        <w:rPr>
          <w:rFonts w:ascii="Times" w:hAnsi="Times" w:cs="Arial"/>
          <w:sz w:val="24"/>
          <w:szCs w:val="24"/>
          <w:lang w:val="en-AU"/>
        </w:rPr>
        <w:t>instance of ECSC</w:t>
      </w:r>
      <w:r w:rsidRPr="00C81F9D">
        <w:rPr>
          <w:rFonts w:ascii="Times" w:hAnsi="Times" w:cs="Arial"/>
          <w:sz w:val="24"/>
          <w:szCs w:val="24"/>
          <w:lang w:val="en-AU"/>
        </w:rPr>
        <w:t xml:space="preserve">allback containing </w:t>
      </w:r>
      <w:r>
        <w:rPr>
          <w:rFonts w:ascii="Times" w:hAnsi="Times" w:cs="Arial"/>
          <w:sz w:val="24"/>
          <w:szCs w:val="24"/>
          <w:lang w:val="en-AU"/>
        </w:rPr>
        <w:t xml:space="preserve">list of </w:t>
      </w:r>
      <w:r w:rsidR="00B11599">
        <w:rPr>
          <w:rFonts w:ascii="Times" w:hAnsi="Times" w:cs="Arial"/>
          <w:sz w:val="24"/>
          <w:szCs w:val="24"/>
          <w:lang w:val="en-AU"/>
        </w:rPr>
        <w:t>ECSRegion</w:t>
      </w:r>
      <w:r>
        <w:rPr>
          <w:rFonts w:ascii="Times" w:hAnsi="Times" w:cs="Arial"/>
          <w:sz w:val="24"/>
          <w:szCs w:val="24"/>
          <w:lang w:val="en-AU"/>
        </w:rPr>
        <w:t xml:space="preserve"> </w:t>
      </w:r>
      <w:r w:rsidR="00397387">
        <w:rPr>
          <w:rFonts w:ascii="Times" w:hAnsi="Times" w:cs="Arial"/>
          <w:sz w:val="24"/>
          <w:szCs w:val="24"/>
          <w:lang w:val="en-AU"/>
        </w:rPr>
        <w:t>and Exception</w:t>
      </w:r>
    </w:p>
    <w:p w14:paraId="0AC2224C" w14:textId="77777777" w:rsidR="00F97A84" w:rsidRPr="00C81F9D" w:rsidRDefault="00F97A84" w:rsidP="00F97A84">
      <w:pPr>
        <w:pStyle w:val="NoSpacing"/>
        <w:ind w:left="720"/>
        <w:rPr>
          <w:rFonts w:ascii="Times" w:hAnsi="Times" w:cs="Arial"/>
          <w:sz w:val="24"/>
          <w:szCs w:val="24"/>
          <w:lang w:val="en-AU"/>
        </w:rPr>
      </w:pPr>
    </w:p>
    <w:p w14:paraId="54AA6BEA" w14:textId="77777777" w:rsidR="00F97A84" w:rsidRPr="00C81F9D" w:rsidRDefault="00F97A84" w:rsidP="00F97A84">
      <w:pPr>
        <w:pStyle w:val="Heading2"/>
        <w:numPr>
          <w:ilvl w:val="0"/>
          <w:numId w:val="0"/>
        </w:numPr>
        <w:ind w:left="576"/>
        <w:rPr>
          <w:rFonts w:ascii="Times" w:hAnsi="Times" w:cs="Arial"/>
          <w:sz w:val="28"/>
          <w:szCs w:val="28"/>
        </w:rPr>
      </w:pPr>
      <w:bookmarkStart w:id="128" w:name="_Toc20154759"/>
      <w:r>
        <w:rPr>
          <w:rFonts w:ascii="Times" w:hAnsi="Times" w:cs="Arial"/>
          <w:sz w:val="28"/>
          <w:szCs w:val="28"/>
        </w:rPr>
        <w:t>Output</w:t>
      </w:r>
      <w:bookmarkEnd w:id="128"/>
    </w:p>
    <w:p w14:paraId="28FAD397" w14:textId="3DE07640" w:rsidR="00F97A84" w:rsidRPr="00C81F9D" w:rsidRDefault="00F97A84" w:rsidP="00F97A84">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B11599">
        <w:rPr>
          <w:rFonts w:ascii="Times" w:hAnsi="Times" w:cs="Arial"/>
          <w:sz w:val="24"/>
          <w:szCs w:val="24"/>
          <w:lang w:val="en-AU"/>
        </w:rPr>
        <w:t>list of ECSRegion object which contains list of regions</w:t>
      </w:r>
    </w:p>
    <w:p w14:paraId="39940AB1" w14:textId="77777777" w:rsidR="00F97A84" w:rsidRDefault="00F97A84" w:rsidP="00F97A84">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7F6B0309" w14:textId="7682F75B" w:rsidR="00F97A84" w:rsidRPr="00C81F9D" w:rsidRDefault="00F97A84" w:rsidP="00F97A84">
      <w:pPr>
        <w:pStyle w:val="NoSpacing"/>
        <w:rPr>
          <w:rFonts w:ascii="Times" w:hAnsi="Times" w:cs="Arial"/>
          <w:lang w:val="en-AU"/>
        </w:rPr>
      </w:pPr>
    </w:p>
    <w:p w14:paraId="47606F33" w14:textId="77777777" w:rsidR="00F97A84" w:rsidRPr="00861B4F" w:rsidRDefault="00F97A84" w:rsidP="00F97A84">
      <w:pPr>
        <w:pStyle w:val="Heading2"/>
        <w:rPr>
          <w:rFonts w:ascii="Times" w:hAnsi="Times" w:cs="Arial"/>
          <w:color w:val="1F497D" w:themeColor="text2"/>
          <w:sz w:val="28"/>
          <w:szCs w:val="28"/>
        </w:rPr>
      </w:pPr>
      <w:bookmarkStart w:id="129" w:name="_Toc20154760"/>
      <w:r w:rsidRPr="00861B4F">
        <w:rPr>
          <w:rFonts w:ascii="Times" w:hAnsi="Times" w:cs="Arial"/>
          <w:color w:val="1F497D" w:themeColor="text2"/>
          <w:sz w:val="28"/>
          <w:szCs w:val="28"/>
        </w:rPr>
        <w:t>Sample</w:t>
      </w:r>
      <w:bookmarkEnd w:id="129"/>
    </w:p>
    <w:p w14:paraId="5996C5FA" w14:textId="77777777" w:rsidR="00F97A84" w:rsidRPr="00C81F9D" w:rsidRDefault="00F97A84" w:rsidP="00F97A84">
      <w:pPr>
        <w:pStyle w:val="BodyTextIndent"/>
        <w:rPr>
          <w:rFonts w:ascii="Times" w:hAnsi="Times"/>
        </w:rPr>
      </w:pPr>
      <w:r w:rsidRPr="00C81F9D">
        <w:rPr>
          <w:rFonts w:ascii="Times" w:hAnsi="Times"/>
          <w:noProof/>
        </w:rPr>
        <mc:AlternateContent>
          <mc:Choice Requires="wps">
            <w:drawing>
              <wp:inline distT="0" distB="0" distL="0" distR="0" wp14:anchorId="6CDB239D" wp14:editId="2DF22E5B">
                <wp:extent cx="6565900" cy="2563905"/>
                <wp:effectExtent l="0" t="0" r="12700" b="14605"/>
                <wp:docPr id="9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46A86C55" w14:textId="77777777" w:rsidR="00D32F8F" w:rsidRDefault="00D32F8F" w:rsidP="00F97A84">
                            <w:pPr>
                              <w:pStyle w:val="HTMLPreformatted"/>
                              <w:rPr>
                                <w:noProof/>
                                <w:color w:val="808000"/>
                              </w:rPr>
                            </w:pPr>
                          </w:p>
                          <w:p w14:paraId="6FA3A594" w14:textId="77777777" w:rsidR="0052622C" w:rsidRPr="00676B3B" w:rsidRDefault="0052622C" w:rsidP="0052622C">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650E021" w14:textId="54243406" w:rsidR="00D32F8F" w:rsidRPr="00A21563" w:rsidRDefault="007B2874" w:rsidP="007B2874">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A21563">
                              <w:rPr>
                                <w:color w:val="000000"/>
                              </w:rPr>
                              <w:br/>
                            </w:r>
                            <w:r w:rsidR="00D32F8F" w:rsidRPr="00A21563">
                              <w:rPr>
                                <w:color w:val="000000"/>
                              </w:rPr>
                              <w:br/>
                              <w:t>ecsServices</w:t>
                            </w:r>
                            <w:r w:rsidR="00D32F8F">
                              <w:rPr>
                                <w:color w:val="000000"/>
                              </w:rPr>
                              <w:t>.</w:t>
                            </w:r>
                            <w:r w:rsidR="00D32F8F" w:rsidRPr="00A21563">
                              <w:rPr>
                                <w:color w:val="000000"/>
                              </w:rPr>
                              <w:t>fetchRegions(</w:t>
                            </w:r>
                            <w:r w:rsidR="00D32F8F" w:rsidRPr="00A21563">
                              <w:rPr>
                                <w:b/>
                                <w:bCs/>
                                <w:color w:val="000080"/>
                              </w:rPr>
                              <w:t xml:space="preserve">new </w:t>
                            </w:r>
                            <w:r w:rsidR="00D32F8F" w:rsidRPr="00A21563">
                              <w:rPr>
                                <w:color w:val="000000"/>
                              </w:rPr>
                              <w:t>ECSCallback&lt;List&lt;ECSRegion&gt;, Exception&gt;() {</w:t>
                            </w:r>
                            <w:r w:rsidR="00D32F8F" w:rsidRPr="00A21563">
                              <w:rPr>
                                <w:color w:val="000000"/>
                              </w:rPr>
                              <w:br/>
                              <w:t xml:space="preserve">    </w:t>
                            </w:r>
                            <w:r w:rsidR="00D32F8F" w:rsidRPr="00A21563">
                              <w:rPr>
                                <w:color w:val="808000"/>
                              </w:rPr>
                              <w:t>@Override</w:t>
                            </w:r>
                            <w:r w:rsidR="00D32F8F" w:rsidRPr="00A21563">
                              <w:rPr>
                                <w:color w:val="808000"/>
                              </w:rPr>
                              <w:br/>
                              <w:t xml:space="preserve">    </w:t>
                            </w:r>
                            <w:r w:rsidR="00D32F8F" w:rsidRPr="00A21563">
                              <w:rPr>
                                <w:b/>
                                <w:bCs/>
                                <w:color w:val="000080"/>
                              </w:rPr>
                              <w:t xml:space="preserve">public void </w:t>
                            </w:r>
                            <w:r w:rsidR="00D32F8F" w:rsidRPr="00A21563">
                              <w:rPr>
                                <w:color w:val="000000"/>
                              </w:rPr>
                              <w:t>onResponse(List&lt;ECSRegion&gt; result) {</w:t>
                            </w:r>
                          </w:p>
                          <w:p w14:paraId="27B3375E" w14:textId="77777777" w:rsidR="00D32F8F" w:rsidRPr="0019448C" w:rsidRDefault="00D32F8F" w:rsidP="00A21563">
                            <w:pPr>
                              <w:pStyle w:val="HTMLPreformatted"/>
                              <w:rPr>
                                <w:color w:val="000000"/>
                              </w:rPr>
                            </w:pPr>
                            <w:r w:rsidRPr="00A2156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215FE1C6" w14:textId="77777777" w:rsidR="00D32F8F" w:rsidRDefault="00D32F8F" w:rsidP="00F97A84">
                            <w:pPr>
                              <w:pStyle w:val="HTMLPreformatted"/>
                            </w:pPr>
                          </w:p>
                        </w:txbxContent>
                      </wps:txbx>
                      <wps:bodyPr rot="0" vert="horz" wrap="square" lIns="91440" tIns="45720" rIns="91440" bIns="45720" anchor="t" anchorCtr="0">
                        <a:noAutofit/>
                      </wps:bodyPr>
                    </wps:wsp>
                  </a:graphicData>
                </a:graphic>
              </wp:inline>
            </w:drawing>
          </mc:Choice>
          <mc:Fallback>
            <w:pict>
              <v:shape w14:anchorId="6CDB239D" id="_x0000_s1065"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" fillcolor="#f2f2f2 [3052]" strokeweight=".25pt">
                <v:textbox>
                  <w:txbxContent>
                    <w:p w14:paraId="46A86C55" w14:textId="77777777" w:rsidR="00D32F8F" w:rsidRDefault="00D32F8F" w:rsidP="00F97A84">
                      <w:pPr>
                        <w:pStyle w:val="HTMLPreformatted"/>
                        <w:rPr>
                          <w:noProof/>
                          <w:color w:val="808000"/>
                        </w:rPr>
                      </w:pPr>
                    </w:p>
                    <w:p w14:paraId="6FA3A594" w14:textId="77777777" w:rsidR="0052622C" w:rsidRPr="00676B3B" w:rsidRDefault="0052622C" w:rsidP="0052622C">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650E021" w14:textId="54243406" w:rsidR="00D32F8F" w:rsidRPr="00A21563" w:rsidRDefault="007B2874" w:rsidP="007B2874">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A21563">
                        <w:rPr>
                          <w:color w:val="000000"/>
                        </w:rPr>
                        <w:br/>
                      </w:r>
                      <w:r w:rsidR="00D32F8F" w:rsidRPr="00A21563">
                        <w:rPr>
                          <w:color w:val="000000"/>
                        </w:rPr>
                        <w:br/>
                        <w:t>ecsServices</w:t>
                      </w:r>
                      <w:r w:rsidR="00D32F8F">
                        <w:rPr>
                          <w:color w:val="000000"/>
                        </w:rPr>
                        <w:t>.</w:t>
                      </w:r>
                      <w:r w:rsidR="00D32F8F" w:rsidRPr="00A21563">
                        <w:rPr>
                          <w:color w:val="000000"/>
                        </w:rPr>
                        <w:t>fetchRegions(</w:t>
                      </w:r>
                      <w:r w:rsidR="00D32F8F" w:rsidRPr="00A21563">
                        <w:rPr>
                          <w:b/>
                          <w:bCs/>
                          <w:color w:val="000080"/>
                        </w:rPr>
                        <w:t xml:space="preserve">new </w:t>
                      </w:r>
                      <w:r w:rsidR="00D32F8F" w:rsidRPr="00A21563">
                        <w:rPr>
                          <w:color w:val="000000"/>
                        </w:rPr>
                        <w:t>ECSCallback&lt;List&lt;ECSRegion&gt;, Exception&gt;() {</w:t>
                      </w:r>
                      <w:r w:rsidR="00D32F8F" w:rsidRPr="00A21563">
                        <w:rPr>
                          <w:color w:val="000000"/>
                        </w:rPr>
                        <w:br/>
                        <w:t xml:space="preserve">    </w:t>
                      </w:r>
                      <w:r w:rsidR="00D32F8F" w:rsidRPr="00A21563">
                        <w:rPr>
                          <w:color w:val="808000"/>
                        </w:rPr>
                        <w:t>@Override</w:t>
                      </w:r>
                      <w:r w:rsidR="00D32F8F" w:rsidRPr="00A21563">
                        <w:rPr>
                          <w:color w:val="808000"/>
                        </w:rPr>
                        <w:br/>
                        <w:t xml:space="preserve">    </w:t>
                      </w:r>
                      <w:r w:rsidR="00D32F8F" w:rsidRPr="00A21563">
                        <w:rPr>
                          <w:b/>
                          <w:bCs/>
                          <w:color w:val="000080"/>
                        </w:rPr>
                        <w:t xml:space="preserve">public void </w:t>
                      </w:r>
                      <w:r w:rsidR="00D32F8F" w:rsidRPr="00A21563">
                        <w:rPr>
                          <w:color w:val="000000"/>
                        </w:rPr>
                        <w:t>onResponse(List&lt;ECSRegion&gt; result) {</w:t>
                      </w:r>
                    </w:p>
                    <w:p w14:paraId="27B3375E" w14:textId="77777777" w:rsidR="00D32F8F" w:rsidRPr="0019448C" w:rsidRDefault="00D32F8F" w:rsidP="00A21563">
                      <w:pPr>
                        <w:pStyle w:val="HTMLPreformatted"/>
                        <w:rPr>
                          <w:color w:val="000000"/>
                        </w:rPr>
                      </w:pPr>
                      <w:r w:rsidRPr="00A2156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215FE1C6" w14:textId="77777777" w:rsidR="00D32F8F" w:rsidRDefault="00D32F8F" w:rsidP="00F97A84">
                      <w:pPr>
                        <w:pStyle w:val="HTMLPreformatted"/>
                      </w:pPr>
                    </w:p>
                  </w:txbxContent>
                </v:textbox>
                <w10:anchorlock/>
              </v:shape>
            </w:pict>
          </mc:Fallback>
        </mc:AlternateContent>
      </w:r>
    </w:p>
    <w:p w14:paraId="57E5C760" w14:textId="77777777" w:rsidR="00DA5788" w:rsidRDefault="00DA5788" w:rsidP="00DA5788">
      <w:pPr>
        <w:pStyle w:val="Heading2"/>
        <w:rPr>
          <w:rFonts w:ascii="Times" w:hAnsi="Times" w:cs="Arial"/>
          <w:color w:val="1F497D" w:themeColor="text2"/>
          <w:sz w:val="28"/>
          <w:szCs w:val="28"/>
        </w:rPr>
      </w:pPr>
      <w:bookmarkStart w:id="130" w:name="_Toc20154761"/>
      <w:r>
        <w:rPr>
          <w:rFonts w:ascii="Times" w:hAnsi="Times" w:cs="Arial"/>
          <w:color w:val="1F497D" w:themeColor="text2"/>
          <w:sz w:val="28"/>
          <w:szCs w:val="28"/>
        </w:rPr>
        <w:lastRenderedPageBreak/>
        <w:t>Errors</w:t>
      </w:r>
      <w:bookmarkEnd w:id="130"/>
    </w:p>
    <w:p w14:paraId="251E81F2" w14:textId="77777777" w:rsidR="00DA5788" w:rsidRPr="00A36716" w:rsidRDefault="00DA5788" w:rsidP="00DA5788">
      <w:pPr>
        <w:pStyle w:val="BodyTextIndent"/>
        <w:ind w:firstLine="360"/>
      </w:pPr>
      <w:r>
        <w:rPr>
          <w:rFonts w:ascii="Times" w:hAnsi="Times"/>
          <w:sz w:val="28"/>
          <w:szCs w:val="28"/>
        </w:rPr>
        <w:t>Client Errors</w:t>
      </w:r>
    </w:p>
    <w:p w14:paraId="1E6BF31D" w14:textId="77777777" w:rsidR="00DA5788" w:rsidRDefault="00DA5788" w:rsidP="00DA5788">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2E5A5CFA" w14:textId="77777777" w:rsidR="00DA5788" w:rsidRDefault="00DA5788" w:rsidP="00DA5788">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5BADBA8F" w14:textId="77777777" w:rsidR="00DA5788" w:rsidRPr="008C50E7" w:rsidRDefault="00DA5788" w:rsidP="00DA5788">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32DAF4B0" w14:textId="77777777" w:rsidR="00DA5788" w:rsidRDefault="00DA5788" w:rsidP="00DA5788">
      <w:pPr>
        <w:pStyle w:val="BodyTextIndent"/>
        <w:ind w:firstLine="360"/>
        <w:rPr>
          <w:rFonts w:ascii="Times" w:hAnsi="Times"/>
          <w:sz w:val="28"/>
          <w:szCs w:val="28"/>
        </w:rPr>
      </w:pPr>
      <w:r>
        <w:rPr>
          <w:rFonts w:ascii="Times" w:hAnsi="Times"/>
          <w:sz w:val="28"/>
          <w:szCs w:val="28"/>
        </w:rPr>
        <w:t>Server Errors</w:t>
      </w:r>
    </w:p>
    <w:p w14:paraId="502F79CB" w14:textId="3C940396" w:rsidR="00224269" w:rsidRPr="00224269" w:rsidRDefault="00224269" w:rsidP="002B4490">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sidR="007545F6">
        <w:rPr>
          <w:rFonts w:ascii="Times" w:hAnsi="Times"/>
          <w:color w:val="595959" w:themeColor="text1" w:themeTint="A6"/>
          <w:sz w:val="24"/>
          <w:szCs w:val="24"/>
        </w:rPr>
        <w:t>C</w:t>
      </w:r>
      <w:r>
        <w:rPr>
          <w:rFonts w:ascii="Times" w:hAnsi="Times"/>
          <w:color w:val="595959" w:themeColor="text1" w:themeTint="A6"/>
          <w:sz w:val="24"/>
          <w:szCs w:val="24"/>
        </w:rPr>
        <w:t>ountryCodeNotGiven</w:t>
      </w:r>
      <w:r w:rsidR="007545F6">
        <w:rPr>
          <w:rFonts w:ascii="Times" w:hAnsi="Times"/>
          <w:color w:val="595959" w:themeColor="text1" w:themeTint="A6"/>
          <w:sz w:val="24"/>
          <w:szCs w:val="24"/>
        </w:rPr>
        <w:t xml:space="preserve"> (Please provide valid country code)</w:t>
      </w:r>
      <w:r w:rsidR="00520070">
        <w:rPr>
          <w:rFonts w:ascii="Times" w:hAnsi="Times"/>
          <w:color w:val="595959" w:themeColor="text1" w:themeTint="A6"/>
          <w:sz w:val="24"/>
          <w:szCs w:val="24"/>
        </w:rPr>
        <w:t xml:space="preserve"> </w:t>
      </w:r>
    </w:p>
    <w:p w14:paraId="30D6910F" w14:textId="20F9D566" w:rsidR="00224269" w:rsidRPr="007545F6" w:rsidRDefault="00DA5788" w:rsidP="007545F6">
      <w:pPr>
        <w:pStyle w:val="HTMLPreformatted"/>
        <w:numPr>
          <w:ilvl w:val="0"/>
          <w:numId w:val="44"/>
        </w:numPr>
        <w:shd w:val="clear" w:color="auto" w:fill="FFFFFF"/>
        <w:rPr>
          <w:rStyle w:val="Heading3Char"/>
          <w:color w:val="595959" w:themeColor="text1" w:themeTint="A6"/>
          <w:sz w:val="22"/>
          <w:szCs w:val="22"/>
        </w:rPr>
      </w:pPr>
      <w:r w:rsidRPr="00DC6215">
        <w:rPr>
          <w:rFonts w:ascii="Times" w:hAnsi="Times"/>
          <w:color w:val="595959" w:themeColor="text1" w:themeTint="A6"/>
          <w:sz w:val="24"/>
          <w:szCs w:val="24"/>
        </w:rPr>
        <w:t>ECS</w:t>
      </w:r>
      <w:r w:rsidR="002B4490">
        <w:rPr>
          <w:rFonts w:ascii="Times" w:hAnsi="Times"/>
          <w:color w:val="595959" w:themeColor="text1" w:themeTint="A6"/>
          <w:sz w:val="24"/>
          <w:szCs w:val="24"/>
        </w:rPr>
        <w:t xml:space="preserve">Regionisocode (Region selected is invalid) </w:t>
      </w:r>
    </w:p>
    <w:p w14:paraId="3DB7491A" w14:textId="173FB0B0" w:rsidR="0075628C" w:rsidRPr="009639AF" w:rsidRDefault="00CF686F" w:rsidP="0075628C">
      <w:pPr>
        <w:pStyle w:val="Heading1"/>
        <w:rPr>
          <w:rFonts w:ascii="Times" w:hAnsi="Times" w:cs="Arial"/>
          <w:b/>
          <w:bCs/>
        </w:rPr>
      </w:pPr>
      <w:bookmarkStart w:id="131" w:name="_Toc20154762"/>
      <w:r>
        <w:rPr>
          <w:rFonts w:ascii="Times" w:hAnsi="Times" w:cs="Arial"/>
          <w:b/>
          <w:bCs/>
        </w:rPr>
        <w:t>Create Address</w:t>
      </w:r>
      <w:bookmarkEnd w:id="131"/>
    </w:p>
    <w:p w14:paraId="3B7C354D" w14:textId="68136212" w:rsidR="0075628C" w:rsidRDefault="0075628C" w:rsidP="0075628C">
      <w:pPr>
        <w:rPr>
          <w:rFonts w:ascii="Times" w:hAnsi="Times" w:cs="Arial"/>
          <w:sz w:val="24"/>
          <w:szCs w:val="24"/>
        </w:rPr>
      </w:pPr>
      <w:r w:rsidRPr="008376B6">
        <w:rPr>
          <w:rFonts w:ascii="Times" w:hAnsi="Times" w:cs="Arial"/>
          <w:sz w:val="24"/>
          <w:szCs w:val="24"/>
        </w:rPr>
        <w:t>This method is used to</w:t>
      </w:r>
      <w:r w:rsidR="00CF686F">
        <w:rPr>
          <w:rFonts w:ascii="Times" w:hAnsi="Times" w:cs="Arial"/>
          <w:sz w:val="24"/>
          <w:szCs w:val="24"/>
        </w:rPr>
        <w:t xml:space="preserve"> create new address for the user</w:t>
      </w:r>
      <w:r>
        <w:rPr>
          <w:rFonts w:ascii="Times" w:hAnsi="Times" w:cs="Arial"/>
          <w:sz w:val="24"/>
          <w:szCs w:val="24"/>
        </w:rPr>
        <w:t>.</w:t>
      </w:r>
    </w:p>
    <w:p w14:paraId="2715900F" w14:textId="77777777" w:rsidR="0075628C" w:rsidRPr="00861B4F" w:rsidRDefault="0075628C" w:rsidP="0075628C">
      <w:pPr>
        <w:pStyle w:val="Heading2"/>
        <w:rPr>
          <w:rFonts w:ascii="Times" w:hAnsi="Times" w:cs="Arial"/>
          <w:color w:val="1F497D" w:themeColor="text2"/>
          <w:sz w:val="28"/>
          <w:szCs w:val="28"/>
        </w:rPr>
      </w:pPr>
      <w:bookmarkStart w:id="132" w:name="_Toc20154763"/>
      <w:r w:rsidRPr="00861B4F">
        <w:rPr>
          <w:rFonts w:ascii="Times" w:hAnsi="Times" w:cs="Arial"/>
          <w:color w:val="1F497D" w:themeColor="text2"/>
          <w:sz w:val="28"/>
          <w:szCs w:val="28"/>
        </w:rPr>
        <w:t>ECSServiceProvider</w:t>
      </w:r>
      <w:bookmarkEnd w:id="132"/>
    </w:p>
    <w:p w14:paraId="01445510" w14:textId="77777777" w:rsidR="0075628C" w:rsidRPr="00C81F9D" w:rsidRDefault="0075628C" w:rsidP="0075628C">
      <w:pPr>
        <w:pStyle w:val="BodyTextIndent"/>
        <w:rPr>
          <w:rFonts w:ascii="Times" w:hAnsi="Times"/>
        </w:rPr>
      </w:pPr>
      <w:r w:rsidRPr="00C81F9D">
        <w:rPr>
          <w:rFonts w:ascii="Times" w:hAnsi="Times"/>
          <w:noProof/>
        </w:rPr>
        <mc:AlternateContent>
          <mc:Choice Requires="wps">
            <w:drawing>
              <wp:inline distT="0" distB="0" distL="0" distR="0" wp14:anchorId="466B0922" wp14:editId="3D766B86">
                <wp:extent cx="6565900" cy="600635"/>
                <wp:effectExtent l="0" t="0" r="12700" b="9525"/>
                <wp:docPr id="9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291CF1F9" w14:textId="77777777" w:rsidR="00D32F8F" w:rsidRDefault="00D32F8F" w:rsidP="0075628C">
                            <w:pPr>
                              <w:pStyle w:val="HTMLPreformatted"/>
                              <w:rPr>
                                <w:b/>
                                <w:bCs/>
                                <w:noProof/>
                                <w:color w:val="000080"/>
                                <w:szCs w:val="24"/>
                              </w:rPr>
                            </w:pPr>
                          </w:p>
                          <w:p w14:paraId="45E4FC45" w14:textId="77777777" w:rsidR="00D32F8F" w:rsidRPr="00CF686F" w:rsidRDefault="00D32F8F" w:rsidP="00CF686F">
                            <w:pPr>
                              <w:pStyle w:val="HTMLPreformatted"/>
                              <w:rPr>
                                <w:color w:val="000000"/>
                              </w:rPr>
                            </w:pPr>
                            <w:r w:rsidRPr="00CF686F">
                              <w:rPr>
                                <w:b/>
                                <w:bCs/>
                                <w:color w:val="000080"/>
                              </w:rPr>
                              <w:t xml:space="preserve">void </w:t>
                            </w:r>
                            <w:r w:rsidRPr="00CF686F">
                              <w:rPr>
                                <w:color w:val="000000"/>
                              </w:rPr>
                              <w:t>createAddress(ECSAddress address, ECSCallback&lt;ECSAddress, Exception&gt; ecsCallback);</w:t>
                            </w:r>
                          </w:p>
                          <w:p w14:paraId="61174898" w14:textId="77777777" w:rsidR="00D32F8F" w:rsidRPr="00006C29" w:rsidRDefault="00D32F8F" w:rsidP="0075628C">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466B0922" id="_x0000_s1066"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" fillcolor="#f2f2f2 [3052]" strokeweight=".25pt">
                <v:textbox>
                  <w:txbxContent>
                    <w:p w14:paraId="291CF1F9" w14:textId="77777777" w:rsidR="00D32F8F" w:rsidRDefault="00D32F8F" w:rsidP="0075628C">
                      <w:pPr>
                        <w:pStyle w:val="HTMLPreformatted"/>
                        <w:rPr>
                          <w:b/>
                          <w:bCs/>
                          <w:noProof/>
                          <w:color w:val="000080"/>
                          <w:szCs w:val="24"/>
                        </w:rPr>
                      </w:pPr>
                    </w:p>
                    <w:p w14:paraId="45E4FC45" w14:textId="77777777" w:rsidR="00D32F8F" w:rsidRPr="00CF686F" w:rsidRDefault="00D32F8F" w:rsidP="00CF686F">
                      <w:pPr>
                        <w:pStyle w:val="HTMLPreformatted"/>
                        <w:rPr>
                          <w:color w:val="000000"/>
                        </w:rPr>
                      </w:pPr>
                      <w:r w:rsidRPr="00CF686F">
                        <w:rPr>
                          <w:b/>
                          <w:bCs/>
                          <w:color w:val="000080"/>
                        </w:rPr>
                        <w:t xml:space="preserve">void </w:t>
                      </w:r>
                      <w:r w:rsidRPr="00CF686F">
                        <w:rPr>
                          <w:color w:val="000000"/>
                        </w:rPr>
                        <w:t>createAddress(ECSAddress address, ECSCallback&lt;ECSAddress, Exception&gt; ecsCallback);</w:t>
                      </w:r>
                    </w:p>
                    <w:p w14:paraId="61174898" w14:textId="77777777" w:rsidR="00D32F8F" w:rsidRPr="00006C29" w:rsidRDefault="00D32F8F" w:rsidP="0075628C">
                      <w:pPr>
                        <w:pStyle w:val="HTMLPreformatted"/>
                        <w:rPr>
                          <w:noProof/>
                          <w:color w:val="000000"/>
                        </w:rPr>
                      </w:pPr>
                    </w:p>
                  </w:txbxContent>
                </v:textbox>
                <w10:anchorlock/>
              </v:shape>
            </w:pict>
          </mc:Fallback>
        </mc:AlternateContent>
      </w:r>
    </w:p>
    <w:p w14:paraId="357FF079" w14:textId="77777777" w:rsidR="0075628C" w:rsidRPr="00850DDA" w:rsidRDefault="0075628C" w:rsidP="0075628C">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133" w:name="_Toc20154764"/>
      <w:r>
        <w:rPr>
          <w:rFonts w:ascii="Times" w:hAnsi="Times" w:cs="Arial"/>
          <w:sz w:val="28"/>
          <w:szCs w:val="28"/>
        </w:rPr>
        <w:t>Parameters</w:t>
      </w:r>
      <w:bookmarkEnd w:id="133"/>
    </w:p>
    <w:p w14:paraId="72CF97FC" w14:textId="7AFCC675" w:rsidR="00572374" w:rsidRDefault="00572374" w:rsidP="0075628C">
      <w:pPr>
        <w:pStyle w:val="NoSpacing"/>
        <w:numPr>
          <w:ilvl w:val="0"/>
          <w:numId w:val="38"/>
        </w:numPr>
        <w:rPr>
          <w:rFonts w:ascii="Times" w:hAnsi="Times" w:cs="Arial"/>
          <w:sz w:val="24"/>
          <w:szCs w:val="24"/>
          <w:lang w:val="en-AU"/>
        </w:rPr>
      </w:pPr>
      <w:r>
        <w:rPr>
          <w:rFonts w:ascii="Times" w:hAnsi="Times" w:cs="Arial"/>
          <w:sz w:val="24"/>
          <w:szCs w:val="24"/>
          <w:lang w:val="en-AU"/>
        </w:rPr>
        <w:t>address – an object of class ECSAddress which needs to be added</w:t>
      </w:r>
    </w:p>
    <w:p w14:paraId="14468EC4" w14:textId="2A62F57D" w:rsidR="0075628C" w:rsidRDefault="0075628C" w:rsidP="00B431F3">
      <w:pPr>
        <w:pStyle w:val="NoSpacing"/>
        <w:numPr>
          <w:ilvl w:val="0"/>
          <w:numId w:val="38"/>
        </w:numPr>
        <w:rPr>
          <w:rFonts w:ascii="Times" w:hAnsi="Times" w:cs="Arial"/>
          <w:sz w:val="24"/>
          <w:szCs w:val="24"/>
          <w:lang w:val="en-AU"/>
        </w:rPr>
      </w:pPr>
      <w:r w:rsidRPr="00572374">
        <w:rPr>
          <w:rFonts w:ascii="Times" w:hAnsi="Times" w:cs="Arial"/>
          <w:sz w:val="24"/>
          <w:szCs w:val="24"/>
          <w:lang w:val="en-AU"/>
        </w:rPr>
        <w:t xml:space="preserve">ecsCallback – </w:t>
      </w:r>
      <w:r w:rsidR="00EB7817">
        <w:rPr>
          <w:rFonts w:ascii="Times" w:hAnsi="Times" w:cs="Arial"/>
          <w:sz w:val="24"/>
          <w:szCs w:val="24"/>
          <w:lang w:val="en-AU"/>
        </w:rPr>
        <w:t>instance of ECSC</w:t>
      </w:r>
      <w:r w:rsidRPr="00572374">
        <w:rPr>
          <w:rFonts w:ascii="Times" w:hAnsi="Times" w:cs="Arial"/>
          <w:sz w:val="24"/>
          <w:szCs w:val="24"/>
          <w:lang w:val="en-AU"/>
        </w:rPr>
        <w:t xml:space="preserve">allback </w:t>
      </w:r>
      <w:r w:rsidR="00EB7817">
        <w:rPr>
          <w:rFonts w:ascii="Times" w:hAnsi="Times" w:cs="Arial"/>
          <w:sz w:val="24"/>
          <w:szCs w:val="24"/>
          <w:lang w:val="en-AU"/>
        </w:rPr>
        <w:t>of type</w:t>
      </w:r>
      <w:r w:rsidRPr="00572374">
        <w:rPr>
          <w:rFonts w:ascii="Times" w:hAnsi="Times" w:cs="Arial"/>
          <w:sz w:val="24"/>
          <w:szCs w:val="24"/>
          <w:lang w:val="en-AU"/>
        </w:rPr>
        <w:t xml:space="preserve"> </w:t>
      </w:r>
      <w:r w:rsidR="00572374" w:rsidRPr="00572374">
        <w:rPr>
          <w:rFonts w:ascii="Times" w:hAnsi="Times" w:cs="Arial"/>
          <w:sz w:val="24"/>
          <w:szCs w:val="24"/>
          <w:lang w:val="en-AU"/>
        </w:rPr>
        <w:t xml:space="preserve">ECSAddress </w:t>
      </w:r>
      <w:r w:rsidR="00F579B4">
        <w:rPr>
          <w:rFonts w:ascii="Times" w:hAnsi="Times" w:cs="Arial"/>
          <w:sz w:val="24"/>
          <w:szCs w:val="24"/>
          <w:lang w:val="en-AU"/>
        </w:rPr>
        <w:t>and Exception</w:t>
      </w:r>
    </w:p>
    <w:p w14:paraId="0758E512" w14:textId="77777777" w:rsidR="00F579B4" w:rsidRPr="00572374" w:rsidRDefault="00F579B4" w:rsidP="00F579B4">
      <w:pPr>
        <w:pStyle w:val="NoSpacing"/>
        <w:ind w:left="720"/>
        <w:rPr>
          <w:rFonts w:ascii="Times" w:hAnsi="Times" w:cs="Arial"/>
          <w:sz w:val="24"/>
          <w:szCs w:val="24"/>
          <w:lang w:val="en-AU"/>
        </w:rPr>
      </w:pPr>
    </w:p>
    <w:p w14:paraId="71DFB0B2" w14:textId="77777777" w:rsidR="0075628C" w:rsidRPr="00C81F9D" w:rsidRDefault="0075628C" w:rsidP="0075628C">
      <w:pPr>
        <w:pStyle w:val="Heading2"/>
        <w:numPr>
          <w:ilvl w:val="0"/>
          <w:numId w:val="0"/>
        </w:numPr>
        <w:ind w:left="576"/>
        <w:rPr>
          <w:rFonts w:ascii="Times" w:hAnsi="Times" w:cs="Arial"/>
          <w:sz w:val="28"/>
          <w:szCs w:val="28"/>
        </w:rPr>
      </w:pPr>
      <w:bookmarkStart w:id="134" w:name="_Toc20154765"/>
      <w:r>
        <w:rPr>
          <w:rFonts w:ascii="Times" w:hAnsi="Times" w:cs="Arial"/>
          <w:sz w:val="28"/>
          <w:szCs w:val="28"/>
        </w:rPr>
        <w:t>Output</w:t>
      </w:r>
      <w:bookmarkEnd w:id="134"/>
    </w:p>
    <w:p w14:paraId="2D8A7F0C" w14:textId="7901FFEF" w:rsidR="0075628C" w:rsidRPr="00C81F9D" w:rsidRDefault="0075628C" w:rsidP="0075628C">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572374" w:rsidRPr="00572374">
        <w:rPr>
          <w:rFonts w:ascii="Times" w:hAnsi="Times" w:cs="Arial"/>
          <w:sz w:val="24"/>
          <w:szCs w:val="24"/>
          <w:lang w:val="en-AU"/>
        </w:rPr>
        <w:t xml:space="preserve">ECSAddress </w:t>
      </w:r>
      <w:r>
        <w:rPr>
          <w:rFonts w:ascii="Times" w:hAnsi="Times" w:cs="Arial"/>
          <w:sz w:val="24"/>
          <w:szCs w:val="24"/>
          <w:lang w:val="en-AU"/>
        </w:rPr>
        <w:t xml:space="preserve">object which contains </w:t>
      </w:r>
      <w:r w:rsidR="00572374">
        <w:rPr>
          <w:rFonts w:ascii="Times" w:hAnsi="Times" w:cs="Arial"/>
          <w:sz w:val="24"/>
          <w:szCs w:val="24"/>
          <w:lang w:val="en-AU"/>
        </w:rPr>
        <w:t xml:space="preserve">address </w:t>
      </w:r>
      <w:r>
        <w:rPr>
          <w:rFonts w:ascii="Times" w:hAnsi="Times" w:cs="Arial"/>
          <w:sz w:val="24"/>
          <w:szCs w:val="24"/>
          <w:lang w:val="en-AU"/>
        </w:rPr>
        <w:t>de</w:t>
      </w:r>
      <w:r w:rsidR="00572374">
        <w:rPr>
          <w:rFonts w:ascii="Times" w:hAnsi="Times" w:cs="Arial"/>
          <w:sz w:val="24"/>
          <w:szCs w:val="24"/>
          <w:lang w:val="en-AU"/>
        </w:rPr>
        <w:t>tails</w:t>
      </w:r>
    </w:p>
    <w:p w14:paraId="3538B5DE" w14:textId="77777777" w:rsidR="0075628C" w:rsidRDefault="0075628C" w:rsidP="0075628C">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5BA5DC90" w14:textId="77777777" w:rsidR="0075628C" w:rsidRPr="00C81F9D" w:rsidRDefault="0075628C" w:rsidP="0075628C">
      <w:pPr>
        <w:pStyle w:val="NoSpacing"/>
        <w:rPr>
          <w:rFonts w:ascii="Times" w:hAnsi="Times" w:cs="Arial"/>
          <w:lang w:val="en-AU"/>
        </w:rPr>
      </w:pPr>
    </w:p>
    <w:p w14:paraId="050B7521" w14:textId="77777777" w:rsidR="0075628C" w:rsidRPr="00861B4F" w:rsidRDefault="0075628C" w:rsidP="0075628C">
      <w:pPr>
        <w:pStyle w:val="Heading2"/>
        <w:rPr>
          <w:rFonts w:ascii="Times" w:hAnsi="Times" w:cs="Arial"/>
          <w:color w:val="1F497D" w:themeColor="text2"/>
          <w:sz w:val="28"/>
          <w:szCs w:val="28"/>
        </w:rPr>
      </w:pPr>
      <w:bookmarkStart w:id="135" w:name="_Toc20154766"/>
      <w:r w:rsidRPr="00861B4F">
        <w:rPr>
          <w:rFonts w:ascii="Times" w:hAnsi="Times" w:cs="Arial"/>
          <w:color w:val="1F497D" w:themeColor="text2"/>
          <w:sz w:val="28"/>
          <w:szCs w:val="28"/>
        </w:rPr>
        <w:lastRenderedPageBreak/>
        <w:t>Sample</w:t>
      </w:r>
      <w:bookmarkEnd w:id="135"/>
    </w:p>
    <w:p w14:paraId="23992D49" w14:textId="77777777" w:rsidR="0075628C" w:rsidRPr="00C81F9D" w:rsidRDefault="0075628C" w:rsidP="0075628C">
      <w:pPr>
        <w:pStyle w:val="BodyTextIndent"/>
        <w:rPr>
          <w:rFonts w:ascii="Times" w:hAnsi="Times"/>
        </w:rPr>
      </w:pPr>
      <w:r w:rsidRPr="00C81F9D">
        <w:rPr>
          <w:rFonts w:ascii="Times" w:hAnsi="Times"/>
          <w:noProof/>
        </w:rPr>
        <mc:AlternateContent>
          <mc:Choice Requires="wps">
            <w:drawing>
              <wp:inline distT="0" distB="0" distL="0" distR="0" wp14:anchorId="226D7661" wp14:editId="5C63256D">
                <wp:extent cx="6565900" cy="2563905"/>
                <wp:effectExtent l="0" t="0" r="12700" b="14605"/>
                <wp:docPr id="9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656449F6" w14:textId="77777777" w:rsidR="00D32F8F" w:rsidRDefault="00D32F8F" w:rsidP="0075628C">
                            <w:pPr>
                              <w:pStyle w:val="HTMLPreformatted"/>
                              <w:rPr>
                                <w:noProof/>
                                <w:color w:val="808000"/>
                              </w:rPr>
                            </w:pPr>
                          </w:p>
                          <w:p w14:paraId="4B07319C" w14:textId="77777777" w:rsidR="007F02BA" w:rsidRPr="00676B3B" w:rsidRDefault="007F02BA" w:rsidP="007F02BA">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53765E5F" w14:textId="21A34ED1" w:rsidR="00D32F8F" w:rsidRPr="003D37EA" w:rsidRDefault="00EC787D" w:rsidP="00EC787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w:t>
                            </w:r>
                            <w:r w:rsidR="00D32F8F" w:rsidRPr="00CF686F">
                              <w:rPr>
                                <w:color w:val="000000"/>
                              </w:rPr>
                              <w:t>createAddress</w:t>
                            </w:r>
                            <w:r w:rsidR="00D32F8F" w:rsidRPr="003D37EA">
                              <w:rPr>
                                <w:color w:val="000000"/>
                              </w:rPr>
                              <w:t>(</w:t>
                            </w:r>
                            <w:r w:rsidR="00D32F8F">
                              <w:rPr>
                                <w:color w:val="000000"/>
                              </w:rPr>
                              <w:t>address,</w:t>
                            </w:r>
                            <w:r w:rsidR="00D32F8F" w:rsidRPr="003D37EA">
                              <w:rPr>
                                <w:b/>
                                <w:bCs/>
                                <w:color w:val="000080"/>
                              </w:rPr>
                              <w:t xml:space="preserve"> new </w:t>
                            </w:r>
                            <w:r w:rsidR="00D32F8F" w:rsidRPr="003D37EA">
                              <w:rPr>
                                <w:color w:val="000000"/>
                              </w:rPr>
                              <w:t>ECSCallback&lt;</w:t>
                            </w:r>
                            <w:r w:rsidR="00D32F8F" w:rsidRPr="00D44296">
                              <w:rPr>
                                <w:color w:val="000000"/>
                              </w:rPr>
                              <w:t xml:space="preserve"> </w:t>
                            </w:r>
                            <w:r w:rsidR="00D32F8F" w:rsidRPr="00CF686F">
                              <w:rPr>
                                <w:color w:val="000000"/>
                              </w:rPr>
                              <w:t>ECSAddress</w:t>
                            </w:r>
                            <w:r w:rsidR="00D32F8F" w:rsidRPr="003D37EA">
                              <w:rPr>
                                <w:color w:val="000000"/>
                              </w:rPr>
                              <w:t>,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w:t>
                            </w:r>
                            <w:r w:rsidR="00D32F8F" w:rsidRPr="00CF686F">
                              <w:rPr>
                                <w:color w:val="000000"/>
                              </w:rPr>
                              <w:t>ECSAddress</w:t>
                            </w:r>
                            <w:r w:rsidR="00D32F8F" w:rsidRPr="003D37EA">
                              <w:rPr>
                                <w:color w:val="000000"/>
                              </w:rPr>
                              <w:t xml:space="preserve"> result) {</w:t>
                            </w:r>
                          </w:p>
                          <w:p w14:paraId="7F0F53F3" w14:textId="77777777" w:rsidR="00D32F8F" w:rsidRPr="0019448C" w:rsidRDefault="00D32F8F" w:rsidP="0075628C">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0A1491A2" w14:textId="77777777" w:rsidR="00D32F8F" w:rsidRDefault="00D32F8F" w:rsidP="0075628C">
                            <w:pPr>
                              <w:pStyle w:val="HTMLPreformatted"/>
                            </w:pPr>
                          </w:p>
                        </w:txbxContent>
                      </wps:txbx>
                      <wps:bodyPr rot="0" vert="horz" wrap="square" lIns="91440" tIns="45720" rIns="91440" bIns="45720" anchor="t" anchorCtr="0">
                        <a:noAutofit/>
                      </wps:bodyPr>
                    </wps:wsp>
                  </a:graphicData>
                </a:graphic>
              </wp:inline>
            </w:drawing>
          </mc:Choice>
          <mc:Fallback>
            <w:pict>
              <v:shape w14:anchorId="226D7661" id="_x0000_s1067"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" fillcolor="#f2f2f2 [3052]" strokeweight=".25pt">
                <v:textbox>
                  <w:txbxContent>
                    <w:p w14:paraId="656449F6" w14:textId="77777777" w:rsidR="00D32F8F" w:rsidRDefault="00D32F8F" w:rsidP="0075628C">
                      <w:pPr>
                        <w:pStyle w:val="HTMLPreformatted"/>
                        <w:rPr>
                          <w:noProof/>
                          <w:color w:val="808000"/>
                        </w:rPr>
                      </w:pPr>
                    </w:p>
                    <w:p w14:paraId="4B07319C" w14:textId="77777777" w:rsidR="007F02BA" w:rsidRPr="00676B3B" w:rsidRDefault="007F02BA" w:rsidP="007F02BA">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53765E5F" w14:textId="21A34ED1" w:rsidR="00D32F8F" w:rsidRPr="003D37EA" w:rsidRDefault="00EC787D" w:rsidP="00EC787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w:t>
                      </w:r>
                      <w:r w:rsidR="00D32F8F" w:rsidRPr="00CF686F">
                        <w:rPr>
                          <w:color w:val="000000"/>
                        </w:rPr>
                        <w:t>createAddress</w:t>
                      </w:r>
                      <w:r w:rsidR="00D32F8F" w:rsidRPr="003D37EA">
                        <w:rPr>
                          <w:color w:val="000000"/>
                        </w:rPr>
                        <w:t>(</w:t>
                      </w:r>
                      <w:r w:rsidR="00D32F8F">
                        <w:rPr>
                          <w:color w:val="000000"/>
                        </w:rPr>
                        <w:t>address,</w:t>
                      </w:r>
                      <w:r w:rsidR="00D32F8F" w:rsidRPr="003D37EA">
                        <w:rPr>
                          <w:b/>
                          <w:bCs/>
                          <w:color w:val="000080"/>
                        </w:rPr>
                        <w:t xml:space="preserve"> new </w:t>
                      </w:r>
                      <w:r w:rsidR="00D32F8F" w:rsidRPr="003D37EA">
                        <w:rPr>
                          <w:color w:val="000000"/>
                        </w:rPr>
                        <w:t>ECSCallback&lt;</w:t>
                      </w:r>
                      <w:r w:rsidR="00D32F8F" w:rsidRPr="00D44296">
                        <w:rPr>
                          <w:color w:val="000000"/>
                        </w:rPr>
                        <w:t xml:space="preserve"> </w:t>
                      </w:r>
                      <w:r w:rsidR="00D32F8F" w:rsidRPr="00CF686F">
                        <w:rPr>
                          <w:color w:val="000000"/>
                        </w:rPr>
                        <w:t>ECSAddress</w:t>
                      </w:r>
                      <w:r w:rsidR="00D32F8F" w:rsidRPr="003D37EA">
                        <w:rPr>
                          <w:color w:val="000000"/>
                        </w:rPr>
                        <w:t>,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w:t>
                      </w:r>
                      <w:r w:rsidR="00D32F8F" w:rsidRPr="00CF686F">
                        <w:rPr>
                          <w:color w:val="000000"/>
                        </w:rPr>
                        <w:t>ECSAddress</w:t>
                      </w:r>
                      <w:r w:rsidR="00D32F8F" w:rsidRPr="003D37EA">
                        <w:rPr>
                          <w:color w:val="000000"/>
                        </w:rPr>
                        <w:t xml:space="preserve"> result) {</w:t>
                      </w:r>
                    </w:p>
                    <w:p w14:paraId="7F0F53F3" w14:textId="77777777" w:rsidR="00D32F8F" w:rsidRPr="0019448C" w:rsidRDefault="00D32F8F" w:rsidP="0075628C">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0A1491A2" w14:textId="77777777" w:rsidR="00D32F8F" w:rsidRDefault="00D32F8F" w:rsidP="0075628C">
                      <w:pPr>
                        <w:pStyle w:val="HTMLPreformatted"/>
                      </w:pPr>
                    </w:p>
                  </w:txbxContent>
                </v:textbox>
                <w10:anchorlock/>
              </v:shape>
            </w:pict>
          </mc:Fallback>
        </mc:AlternateContent>
      </w:r>
    </w:p>
    <w:p w14:paraId="4E92AF56" w14:textId="77777777" w:rsidR="008B22D8" w:rsidRDefault="008B22D8" w:rsidP="008B22D8">
      <w:pPr>
        <w:pStyle w:val="Heading2"/>
        <w:rPr>
          <w:rFonts w:ascii="Times" w:hAnsi="Times" w:cs="Arial"/>
          <w:color w:val="1F497D" w:themeColor="text2"/>
          <w:sz w:val="28"/>
          <w:szCs w:val="28"/>
        </w:rPr>
      </w:pPr>
      <w:bookmarkStart w:id="136" w:name="_Toc20154767"/>
      <w:r>
        <w:rPr>
          <w:rFonts w:ascii="Times" w:hAnsi="Times" w:cs="Arial"/>
          <w:color w:val="1F497D" w:themeColor="text2"/>
          <w:sz w:val="28"/>
          <w:szCs w:val="28"/>
        </w:rPr>
        <w:t>Errors</w:t>
      </w:r>
      <w:bookmarkEnd w:id="136"/>
    </w:p>
    <w:p w14:paraId="6C5D6715" w14:textId="77777777" w:rsidR="008B22D8" w:rsidRPr="00A36716" w:rsidRDefault="008B22D8" w:rsidP="008B22D8">
      <w:pPr>
        <w:pStyle w:val="BodyTextIndent"/>
        <w:ind w:firstLine="360"/>
      </w:pPr>
      <w:r>
        <w:rPr>
          <w:rFonts w:ascii="Times" w:hAnsi="Times"/>
          <w:sz w:val="28"/>
          <w:szCs w:val="28"/>
        </w:rPr>
        <w:t>Client Errors</w:t>
      </w:r>
    </w:p>
    <w:p w14:paraId="56487F99" w14:textId="77777777" w:rsidR="008B22D8" w:rsidRDefault="008B22D8" w:rsidP="008B22D8">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3653EADF" w14:textId="77777777" w:rsidR="008B22D8" w:rsidRDefault="008B22D8" w:rsidP="008B22D8">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4C664221" w14:textId="77777777" w:rsidR="008B22D8" w:rsidRPr="008C50E7" w:rsidRDefault="008B22D8" w:rsidP="008B22D8">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0A03D305" w14:textId="77777777" w:rsidR="008B22D8" w:rsidRDefault="008B22D8" w:rsidP="008B22D8">
      <w:pPr>
        <w:pStyle w:val="BodyTextIndent"/>
        <w:ind w:firstLine="360"/>
        <w:rPr>
          <w:rFonts w:ascii="Times" w:hAnsi="Times"/>
          <w:sz w:val="28"/>
          <w:szCs w:val="28"/>
        </w:rPr>
      </w:pPr>
      <w:r>
        <w:rPr>
          <w:rFonts w:ascii="Times" w:hAnsi="Times"/>
          <w:sz w:val="28"/>
          <w:szCs w:val="28"/>
        </w:rPr>
        <w:t>Server Errors</w:t>
      </w:r>
    </w:p>
    <w:p w14:paraId="4FC310ED" w14:textId="77777777" w:rsidR="008B22D8" w:rsidRPr="00224269" w:rsidRDefault="008B22D8" w:rsidP="008B22D8">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CountryCodeNotGiven (Please provide valid country code)</w:t>
      </w:r>
    </w:p>
    <w:p w14:paraId="096D3116" w14:textId="0F6F68B9" w:rsidR="008B22D8" w:rsidRPr="00346EDC" w:rsidRDefault="008B22D8" w:rsidP="008B22D8">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Regionisocode (Region selected is invalid) –</w:t>
      </w:r>
    </w:p>
    <w:p w14:paraId="40114372" w14:textId="049543D8" w:rsidR="00346EDC" w:rsidRPr="00346EDC" w:rsidRDefault="00346EDC" w:rsidP="008B22D8">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ECSPostalCode (ZIP code selected is invalid)</w:t>
      </w:r>
    </w:p>
    <w:p w14:paraId="1346EB26" w14:textId="75CB14C7" w:rsidR="00346EDC" w:rsidRPr="00346EDC" w:rsidRDefault="00346EDC" w:rsidP="00346EDC">
      <w:pPr>
        <w:pStyle w:val="HTMLPreformatted"/>
        <w:numPr>
          <w:ilvl w:val="0"/>
          <w:numId w:val="44"/>
        </w:numPr>
        <w:shd w:val="clear" w:color="auto" w:fill="FFFFFF"/>
        <w:rPr>
          <w:rFonts w:ascii="Times" w:hAnsi="Times" w:cs="Menlo"/>
          <w:color w:val="595959" w:themeColor="text1" w:themeTint="A6"/>
          <w:sz w:val="24"/>
          <w:szCs w:val="24"/>
        </w:rPr>
      </w:pPr>
      <w:r w:rsidRPr="00346EDC">
        <w:rPr>
          <w:rFonts w:ascii="Times" w:hAnsi="Times" w:cs="Menlo"/>
          <w:color w:val="595959" w:themeColor="text1" w:themeTint="A6"/>
          <w:sz w:val="24"/>
          <w:szCs w:val="24"/>
        </w:rPr>
        <w:t>ECSfirstName</w:t>
      </w:r>
      <w:r>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Please notice that the following characters are not allowed: \") ( * ^ % $ # @ ! + , . ? /  : ; { } [ ] ` ~ =</w:t>
      </w:r>
      <w:r>
        <w:rPr>
          <w:rFonts w:ascii="Times" w:hAnsi="Times" w:cs="Menlo"/>
          <w:color w:val="595959" w:themeColor="text1" w:themeTint="A6"/>
          <w:sz w:val="24"/>
          <w:szCs w:val="24"/>
        </w:rPr>
        <w:t>)</w:t>
      </w:r>
    </w:p>
    <w:p w14:paraId="385DEF57" w14:textId="387ABB3D" w:rsidR="00346EDC" w:rsidRPr="00346EDC" w:rsidRDefault="00346EDC" w:rsidP="00346EDC">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ECSlastName</w:t>
      </w:r>
      <w:r>
        <w:rPr>
          <w:rFonts w:ascii="Times" w:hAnsi="Times" w:cs="Menlo"/>
          <w:color w:val="595959" w:themeColor="text1" w:themeTint="A6"/>
          <w:sz w:val="24"/>
          <w:szCs w:val="24"/>
        </w:rPr>
        <w:t xml:space="preserve"> (</w:t>
      </w:r>
      <w:r w:rsidRPr="00346EDC">
        <w:rPr>
          <w:rFonts w:ascii="Times" w:hAnsi="Times" w:cs="Menlo"/>
          <w:color w:val="595959" w:themeColor="text1" w:themeTint="A6"/>
          <w:sz w:val="24"/>
          <w:szCs w:val="24"/>
        </w:rPr>
        <w:t>Please notice that the following characters are not allowed: \") ( * ^ % $ # @ ! + , . ? /  : ; { } [ ] ` ~ =</w:t>
      </w:r>
      <w:r>
        <w:rPr>
          <w:rFonts w:ascii="Times" w:hAnsi="Times" w:cs="Menlo"/>
          <w:color w:val="595959" w:themeColor="text1" w:themeTint="A6"/>
          <w:sz w:val="24"/>
          <w:szCs w:val="24"/>
        </w:rPr>
        <w:t>)</w:t>
      </w:r>
    </w:p>
    <w:p w14:paraId="576DE4E8" w14:textId="58827736" w:rsidR="00346EDC" w:rsidRPr="00346EDC" w:rsidRDefault="00346EDC" w:rsidP="00346EDC">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ECSphone1</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Phone number selected is invalid)</w:t>
      </w:r>
    </w:p>
    <w:p w14:paraId="20242F15" w14:textId="3C2DCAF2" w:rsidR="00346EDC" w:rsidRPr="00DD5512" w:rsidRDefault="00346EDC" w:rsidP="00346EDC">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ECSaddressId</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Given address doesn't exist or belong to another user)</w:t>
      </w:r>
    </w:p>
    <w:p w14:paraId="44748CD4" w14:textId="05122ACA" w:rsidR="00C14462" w:rsidRPr="008A1565" w:rsidRDefault="00DD5512" w:rsidP="007B3C98">
      <w:pPr>
        <w:pStyle w:val="HTMLPreformatted"/>
        <w:numPr>
          <w:ilvl w:val="0"/>
          <w:numId w:val="44"/>
        </w:numPr>
        <w:shd w:val="clear" w:color="auto" w:fill="FFFFFF"/>
        <w:rPr>
          <w:rStyle w:val="Heading3Char"/>
          <w:rFonts w:ascii="Times" w:hAnsi="Times"/>
          <w:color w:val="595959" w:themeColor="text1" w:themeTint="A6"/>
          <w:sz w:val="24"/>
          <w:szCs w:val="24"/>
        </w:rPr>
      </w:pPr>
      <w:r w:rsidRPr="00DD5512">
        <w:rPr>
          <w:rFonts w:ascii="Times" w:hAnsi="Times" w:cs="Menlo"/>
          <w:color w:val="595959" w:themeColor="text1" w:themeTint="A6"/>
          <w:sz w:val="24"/>
          <w:szCs w:val="24"/>
        </w:rPr>
        <w:t>ECSValidationError</w:t>
      </w:r>
      <w:r w:rsidRPr="00DD5512">
        <w:rPr>
          <w:rFonts w:ascii="Times" w:hAnsi="Times" w:cs="Menlo"/>
          <w:b/>
          <w:bCs/>
          <w:color w:val="595959" w:themeColor="text1" w:themeTint="A6"/>
          <w:sz w:val="24"/>
          <w:szCs w:val="24"/>
        </w:rPr>
        <w:t xml:space="preserve"> (</w:t>
      </w:r>
      <w:r w:rsidRPr="00DD5512">
        <w:rPr>
          <w:rFonts w:ascii="Times" w:hAnsi="Times" w:cs="Menlo"/>
          <w:color w:val="595959" w:themeColor="text1" w:themeTint="A6"/>
          <w:sz w:val="24"/>
          <w:szCs w:val="24"/>
        </w:rPr>
        <w:t>Data validation failed)</w:t>
      </w:r>
    </w:p>
    <w:p w14:paraId="2D37422F" w14:textId="302C643C" w:rsidR="00C14462" w:rsidRPr="009639AF" w:rsidRDefault="00C14462" w:rsidP="00C14462">
      <w:pPr>
        <w:pStyle w:val="Heading1"/>
        <w:rPr>
          <w:rFonts w:ascii="Times" w:hAnsi="Times" w:cs="Arial"/>
          <w:b/>
          <w:bCs/>
        </w:rPr>
      </w:pPr>
      <w:bookmarkStart w:id="137" w:name="_Toc20154768"/>
      <w:r>
        <w:rPr>
          <w:rFonts w:ascii="Times" w:hAnsi="Times" w:cs="Arial"/>
          <w:b/>
          <w:bCs/>
        </w:rPr>
        <w:t>Create and Fetch Address</w:t>
      </w:r>
      <w:bookmarkEnd w:id="137"/>
    </w:p>
    <w:p w14:paraId="3BF2CB82" w14:textId="77700133" w:rsidR="00C14462" w:rsidRDefault="00C14462" w:rsidP="00C14462">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create new address for the user and fetch the list of all </w:t>
      </w:r>
      <w:r w:rsidR="00EF3F6E">
        <w:rPr>
          <w:rFonts w:ascii="Times" w:hAnsi="Times" w:cs="Arial"/>
          <w:sz w:val="24"/>
          <w:szCs w:val="24"/>
        </w:rPr>
        <w:t xml:space="preserve">saved </w:t>
      </w:r>
      <w:r>
        <w:rPr>
          <w:rFonts w:ascii="Times" w:hAnsi="Times" w:cs="Arial"/>
          <w:sz w:val="24"/>
          <w:szCs w:val="24"/>
        </w:rPr>
        <w:t>addresses.</w:t>
      </w:r>
    </w:p>
    <w:p w14:paraId="6C760A2C" w14:textId="77777777" w:rsidR="00C14462" w:rsidRPr="00861B4F" w:rsidRDefault="00C14462" w:rsidP="00C14462">
      <w:pPr>
        <w:pStyle w:val="Heading2"/>
        <w:rPr>
          <w:rFonts w:ascii="Times" w:hAnsi="Times" w:cs="Arial"/>
          <w:color w:val="1F497D" w:themeColor="text2"/>
          <w:sz w:val="28"/>
          <w:szCs w:val="28"/>
        </w:rPr>
      </w:pPr>
      <w:bookmarkStart w:id="138" w:name="_Toc20154769"/>
      <w:r w:rsidRPr="00861B4F">
        <w:rPr>
          <w:rFonts w:ascii="Times" w:hAnsi="Times" w:cs="Arial"/>
          <w:color w:val="1F497D" w:themeColor="text2"/>
          <w:sz w:val="28"/>
          <w:szCs w:val="28"/>
        </w:rPr>
        <w:t>ECSServiceProvider</w:t>
      </w:r>
      <w:bookmarkEnd w:id="138"/>
    </w:p>
    <w:p w14:paraId="077132EC" w14:textId="77777777" w:rsidR="00C14462" w:rsidRPr="00C81F9D" w:rsidRDefault="00C14462" w:rsidP="00C14462">
      <w:pPr>
        <w:pStyle w:val="BodyTextIndent"/>
        <w:rPr>
          <w:rFonts w:ascii="Times" w:hAnsi="Times"/>
        </w:rPr>
      </w:pPr>
      <w:r w:rsidRPr="00C81F9D">
        <w:rPr>
          <w:rFonts w:ascii="Times" w:hAnsi="Times"/>
          <w:noProof/>
        </w:rPr>
        <mc:AlternateContent>
          <mc:Choice Requires="wps">
            <w:drawing>
              <wp:inline distT="0" distB="0" distL="0" distR="0" wp14:anchorId="2E1297E1" wp14:editId="1A596EAE">
                <wp:extent cx="6565900" cy="600635"/>
                <wp:effectExtent l="0" t="0" r="12700" b="9525"/>
                <wp:docPr id="9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1DED8EF9" w14:textId="77777777" w:rsidR="00D32F8F" w:rsidRDefault="00D32F8F" w:rsidP="00C14462">
                            <w:pPr>
                              <w:pStyle w:val="HTMLPreformatted"/>
                              <w:rPr>
                                <w:b/>
                                <w:bCs/>
                                <w:noProof/>
                                <w:color w:val="000080"/>
                                <w:szCs w:val="24"/>
                              </w:rPr>
                            </w:pPr>
                          </w:p>
                          <w:p w14:paraId="2E2D07AB" w14:textId="77777777" w:rsidR="00D32F8F" w:rsidRPr="00C14462" w:rsidRDefault="00D32F8F" w:rsidP="00C14462">
                            <w:pPr>
                              <w:pStyle w:val="HTMLPreformatted"/>
                              <w:rPr>
                                <w:color w:val="000000"/>
                              </w:rPr>
                            </w:pPr>
                            <w:r w:rsidRPr="00C14462">
                              <w:rPr>
                                <w:b/>
                                <w:bCs/>
                                <w:color w:val="000080"/>
                              </w:rPr>
                              <w:t xml:space="preserve">void </w:t>
                            </w:r>
                            <w:r w:rsidRPr="00C14462">
                              <w:rPr>
                                <w:color w:val="000000"/>
                              </w:rPr>
                              <w:t>createAndFetchAddress(ECSAddress address, ECSCallback&lt;List&lt;ECSAddress&gt;, Exception&gt; ecsCallback);</w:t>
                            </w:r>
                          </w:p>
                          <w:p w14:paraId="3EC0399F" w14:textId="77777777" w:rsidR="00D32F8F" w:rsidRPr="00006C29" w:rsidRDefault="00D32F8F" w:rsidP="00C14462">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2E1297E1" id="_x0000_s1068"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" fillcolor="#f2f2f2 [3052]" strokeweight=".25pt">
                <v:textbox>
                  <w:txbxContent>
                    <w:p w14:paraId="1DED8EF9" w14:textId="77777777" w:rsidR="00D32F8F" w:rsidRDefault="00D32F8F" w:rsidP="00C14462">
                      <w:pPr>
                        <w:pStyle w:val="HTMLPreformatted"/>
                        <w:rPr>
                          <w:b/>
                          <w:bCs/>
                          <w:noProof/>
                          <w:color w:val="000080"/>
                          <w:szCs w:val="24"/>
                        </w:rPr>
                      </w:pPr>
                    </w:p>
                    <w:p w14:paraId="2E2D07AB" w14:textId="77777777" w:rsidR="00D32F8F" w:rsidRPr="00C14462" w:rsidRDefault="00D32F8F" w:rsidP="00C14462">
                      <w:pPr>
                        <w:pStyle w:val="HTMLPreformatted"/>
                        <w:rPr>
                          <w:color w:val="000000"/>
                        </w:rPr>
                      </w:pPr>
                      <w:r w:rsidRPr="00C14462">
                        <w:rPr>
                          <w:b/>
                          <w:bCs/>
                          <w:color w:val="000080"/>
                        </w:rPr>
                        <w:t xml:space="preserve">void </w:t>
                      </w:r>
                      <w:r w:rsidRPr="00C14462">
                        <w:rPr>
                          <w:color w:val="000000"/>
                        </w:rPr>
                        <w:t>createAndFetchAddress(ECSAddress address, ECSCallback&lt;List&lt;ECSAddress&gt;, Exception&gt; ecsCallback);</w:t>
                      </w:r>
                    </w:p>
                    <w:p w14:paraId="3EC0399F" w14:textId="77777777" w:rsidR="00D32F8F" w:rsidRPr="00006C29" w:rsidRDefault="00D32F8F" w:rsidP="00C14462">
                      <w:pPr>
                        <w:pStyle w:val="HTMLPreformatted"/>
                        <w:rPr>
                          <w:noProof/>
                          <w:color w:val="000000"/>
                        </w:rPr>
                      </w:pPr>
                    </w:p>
                  </w:txbxContent>
                </v:textbox>
                <w10:anchorlock/>
              </v:shape>
            </w:pict>
          </mc:Fallback>
        </mc:AlternateContent>
      </w:r>
    </w:p>
    <w:p w14:paraId="1CBB41CE" w14:textId="77777777" w:rsidR="00C14462" w:rsidRPr="00850DDA" w:rsidRDefault="00C14462" w:rsidP="00C14462">
      <w:pPr>
        <w:pStyle w:val="Heading2"/>
        <w:numPr>
          <w:ilvl w:val="0"/>
          <w:numId w:val="0"/>
        </w:numPr>
        <w:ind w:left="576" w:hanging="576"/>
        <w:rPr>
          <w:rFonts w:ascii="Times" w:hAnsi="Times" w:cs="Arial"/>
          <w:sz w:val="28"/>
          <w:szCs w:val="28"/>
        </w:rPr>
      </w:pPr>
      <w:r>
        <w:rPr>
          <w:rFonts w:ascii="Times" w:hAnsi="Times"/>
          <w:szCs w:val="24"/>
        </w:rPr>
        <w:lastRenderedPageBreak/>
        <w:t xml:space="preserve">        </w:t>
      </w:r>
      <w:r w:rsidRPr="00C81F9D">
        <w:rPr>
          <w:rFonts w:ascii="Times" w:hAnsi="Times" w:cs="Arial"/>
          <w:sz w:val="28"/>
          <w:szCs w:val="28"/>
        </w:rPr>
        <w:t xml:space="preserve"> </w:t>
      </w:r>
      <w:bookmarkStart w:id="139" w:name="_Toc20154770"/>
      <w:r>
        <w:rPr>
          <w:rFonts w:ascii="Times" w:hAnsi="Times" w:cs="Arial"/>
          <w:sz w:val="28"/>
          <w:szCs w:val="28"/>
        </w:rPr>
        <w:t>Parameters</w:t>
      </w:r>
      <w:bookmarkEnd w:id="139"/>
    </w:p>
    <w:p w14:paraId="56D84CE8" w14:textId="77777777" w:rsidR="00C14462" w:rsidRDefault="00C14462" w:rsidP="00C14462">
      <w:pPr>
        <w:pStyle w:val="NoSpacing"/>
        <w:numPr>
          <w:ilvl w:val="0"/>
          <w:numId w:val="38"/>
        </w:numPr>
        <w:rPr>
          <w:rFonts w:ascii="Times" w:hAnsi="Times" w:cs="Arial"/>
          <w:sz w:val="24"/>
          <w:szCs w:val="24"/>
          <w:lang w:val="en-AU"/>
        </w:rPr>
      </w:pPr>
      <w:r>
        <w:rPr>
          <w:rFonts w:ascii="Times" w:hAnsi="Times" w:cs="Arial"/>
          <w:sz w:val="24"/>
          <w:szCs w:val="24"/>
          <w:lang w:val="en-AU"/>
        </w:rPr>
        <w:t>address – an object of class ECSAddress which needs to be added</w:t>
      </w:r>
    </w:p>
    <w:p w14:paraId="430B4EA7" w14:textId="71691B08" w:rsidR="00C14462" w:rsidRPr="00572374" w:rsidRDefault="00C14462" w:rsidP="00C14462">
      <w:pPr>
        <w:pStyle w:val="NoSpacing"/>
        <w:numPr>
          <w:ilvl w:val="0"/>
          <w:numId w:val="38"/>
        </w:numPr>
        <w:rPr>
          <w:rFonts w:ascii="Times" w:hAnsi="Times" w:cs="Arial"/>
          <w:sz w:val="24"/>
          <w:szCs w:val="24"/>
          <w:lang w:val="en-AU"/>
        </w:rPr>
      </w:pPr>
      <w:r w:rsidRPr="00572374">
        <w:rPr>
          <w:rFonts w:ascii="Times" w:hAnsi="Times" w:cs="Arial"/>
          <w:sz w:val="24"/>
          <w:szCs w:val="24"/>
          <w:lang w:val="en-AU"/>
        </w:rPr>
        <w:t xml:space="preserve">ecsCallback – </w:t>
      </w:r>
      <w:r w:rsidR="0060038E">
        <w:rPr>
          <w:rFonts w:ascii="Times" w:hAnsi="Times" w:cs="Arial"/>
          <w:sz w:val="24"/>
          <w:szCs w:val="24"/>
          <w:lang w:val="en-AU"/>
        </w:rPr>
        <w:t>instance of ECSC</w:t>
      </w:r>
      <w:r w:rsidRPr="00572374">
        <w:rPr>
          <w:rFonts w:ascii="Times" w:hAnsi="Times" w:cs="Arial"/>
          <w:sz w:val="24"/>
          <w:szCs w:val="24"/>
          <w:lang w:val="en-AU"/>
        </w:rPr>
        <w:t xml:space="preserve">allback containing </w:t>
      </w:r>
      <w:r w:rsidR="00AA77A1">
        <w:rPr>
          <w:rFonts w:ascii="Times" w:hAnsi="Times" w:cs="Arial"/>
          <w:sz w:val="24"/>
          <w:szCs w:val="24"/>
          <w:lang w:val="en-AU"/>
        </w:rPr>
        <w:t xml:space="preserve">list of </w:t>
      </w:r>
      <w:r w:rsidRPr="00572374">
        <w:rPr>
          <w:rFonts w:ascii="Times" w:hAnsi="Times" w:cs="Arial"/>
          <w:sz w:val="24"/>
          <w:szCs w:val="24"/>
          <w:lang w:val="en-AU"/>
        </w:rPr>
        <w:t xml:space="preserve">ECSAddress </w:t>
      </w:r>
      <w:r w:rsidR="00DD0296">
        <w:rPr>
          <w:rFonts w:ascii="Times" w:hAnsi="Times" w:cs="Arial"/>
          <w:sz w:val="24"/>
          <w:szCs w:val="24"/>
          <w:lang w:val="en-AU"/>
        </w:rPr>
        <w:t>and Exception</w:t>
      </w:r>
    </w:p>
    <w:p w14:paraId="23D52580" w14:textId="77777777" w:rsidR="00C14462" w:rsidRPr="00C81F9D" w:rsidRDefault="00C14462" w:rsidP="00C14462">
      <w:pPr>
        <w:pStyle w:val="Heading2"/>
        <w:numPr>
          <w:ilvl w:val="0"/>
          <w:numId w:val="0"/>
        </w:numPr>
        <w:ind w:left="576"/>
        <w:rPr>
          <w:rFonts w:ascii="Times" w:hAnsi="Times" w:cs="Arial"/>
          <w:sz w:val="28"/>
          <w:szCs w:val="28"/>
        </w:rPr>
      </w:pPr>
      <w:bookmarkStart w:id="140" w:name="_Toc20154771"/>
      <w:r>
        <w:rPr>
          <w:rFonts w:ascii="Times" w:hAnsi="Times" w:cs="Arial"/>
          <w:sz w:val="28"/>
          <w:szCs w:val="28"/>
        </w:rPr>
        <w:t>Output</w:t>
      </w:r>
      <w:bookmarkEnd w:id="140"/>
    </w:p>
    <w:p w14:paraId="430C6841" w14:textId="2EA0A051" w:rsidR="00C14462" w:rsidRPr="00C81F9D" w:rsidRDefault="00C14462" w:rsidP="00C14462">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Pr="00572374">
        <w:rPr>
          <w:rFonts w:ascii="Times" w:hAnsi="Times" w:cs="Arial"/>
          <w:sz w:val="24"/>
          <w:szCs w:val="24"/>
          <w:lang w:val="en-AU"/>
        </w:rPr>
        <w:t xml:space="preserve">ECSAddress </w:t>
      </w:r>
      <w:r>
        <w:rPr>
          <w:rFonts w:ascii="Times" w:hAnsi="Times" w:cs="Arial"/>
          <w:sz w:val="24"/>
          <w:szCs w:val="24"/>
          <w:lang w:val="en-AU"/>
        </w:rPr>
        <w:t xml:space="preserve">object which contains </w:t>
      </w:r>
      <w:r w:rsidR="00AA77A1">
        <w:rPr>
          <w:rFonts w:ascii="Times" w:hAnsi="Times" w:cs="Arial"/>
          <w:sz w:val="24"/>
          <w:szCs w:val="24"/>
          <w:lang w:val="en-AU"/>
        </w:rPr>
        <w:t xml:space="preserve">list of </w:t>
      </w:r>
      <w:r>
        <w:rPr>
          <w:rFonts w:ascii="Times" w:hAnsi="Times" w:cs="Arial"/>
          <w:sz w:val="24"/>
          <w:szCs w:val="24"/>
          <w:lang w:val="en-AU"/>
        </w:rPr>
        <w:t>address</w:t>
      </w:r>
      <w:r w:rsidR="00AA77A1">
        <w:rPr>
          <w:rFonts w:ascii="Times" w:hAnsi="Times" w:cs="Arial"/>
          <w:sz w:val="24"/>
          <w:szCs w:val="24"/>
          <w:lang w:val="en-AU"/>
        </w:rPr>
        <w:t>es</w:t>
      </w:r>
      <w:r>
        <w:rPr>
          <w:rFonts w:ascii="Times" w:hAnsi="Times" w:cs="Arial"/>
          <w:sz w:val="24"/>
          <w:szCs w:val="24"/>
          <w:lang w:val="en-AU"/>
        </w:rPr>
        <w:t xml:space="preserve"> </w:t>
      </w:r>
    </w:p>
    <w:p w14:paraId="4E086DC3" w14:textId="77777777" w:rsidR="00C14462" w:rsidRDefault="00C14462" w:rsidP="00C14462">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3467BE1D" w14:textId="77777777" w:rsidR="00C14462" w:rsidRPr="00C81F9D" w:rsidRDefault="00C14462" w:rsidP="00C14462">
      <w:pPr>
        <w:pStyle w:val="NoSpacing"/>
        <w:rPr>
          <w:rFonts w:ascii="Times" w:hAnsi="Times" w:cs="Arial"/>
          <w:lang w:val="en-AU"/>
        </w:rPr>
      </w:pPr>
    </w:p>
    <w:p w14:paraId="0AF52412" w14:textId="77777777" w:rsidR="00C14462" w:rsidRPr="00861B4F" w:rsidRDefault="00C14462" w:rsidP="00C14462">
      <w:pPr>
        <w:pStyle w:val="Heading2"/>
        <w:rPr>
          <w:rFonts w:ascii="Times" w:hAnsi="Times" w:cs="Arial"/>
          <w:color w:val="1F497D" w:themeColor="text2"/>
          <w:sz w:val="28"/>
          <w:szCs w:val="28"/>
        </w:rPr>
      </w:pPr>
      <w:bookmarkStart w:id="141" w:name="_Toc20154772"/>
      <w:r w:rsidRPr="00861B4F">
        <w:rPr>
          <w:rFonts w:ascii="Times" w:hAnsi="Times" w:cs="Arial"/>
          <w:color w:val="1F497D" w:themeColor="text2"/>
          <w:sz w:val="28"/>
          <w:szCs w:val="28"/>
        </w:rPr>
        <w:t>Sample</w:t>
      </w:r>
      <w:bookmarkEnd w:id="141"/>
    </w:p>
    <w:p w14:paraId="79758F97" w14:textId="77777777" w:rsidR="00C14462" w:rsidRPr="00C81F9D" w:rsidRDefault="00C14462" w:rsidP="00C14462">
      <w:pPr>
        <w:pStyle w:val="BodyTextIndent"/>
        <w:rPr>
          <w:rFonts w:ascii="Times" w:hAnsi="Times"/>
        </w:rPr>
      </w:pPr>
      <w:r w:rsidRPr="00C81F9D">
        <w:rPr>
          <w:rFonts w:ascii="Times" w:hAnsi="Times"/>
          <w:noProof/>
        </w:rPr>
        <mc:AlternateContent>
          <mc:Choice Requires="wps">
            <w:drawing>
              <wp:inline distT="0" distB="0" distL="0" distR="0" wp14:anchorId="73F7B7D0" wp14:editId="0153A605">
                <wp:extent cx="6565900" cy="2563905"/>
                <wp:effectExtent l="0" t="0" r="12700" b="14605"/>
                <wp:docPr id="9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2026541C" w14:textId="77777777" w:rsidR="00D32F8F" w:rsidRDefault="00D32F8F" w:rsidP="00C14462">
                            <w:pPr>
                              <w:pStyle w:val="HTMLPreformatted"/>
                              <w:rPr>
                                <w:noProof/>
                                <w:color w:val="808000"/>
                              </w:rPr>
                            </w:pPr>
                          </w:p>
                          <w:p w14:paraId="59CEA630" w14:textId="77777777" w:rsidR="0062232E" w:rsidRPr="00676B3B" w:rsidRDefault="0062232E" w:rsidP="0062232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9757A21" w14:textId="4000FA4A" w:rsidR="00D32F8F" w:rsidRPr="003D37EA" w:rsidRDefault="00A0227A" w:rsidP="00A0227A">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w:t>
                            </w:r>
                            <w:r w:rsidR="00D32F8F" w:rsidRPr="00C14462">
                              <w:rPr>
                                <w:color w:val="000000"/>
                              </w:rPr>
                              <w:t>createAndFetchAddress</w:t>
                            </w:r>
                            <w:r w:rsidR="00D32F8F" w:rsidRPr="003D37EA">
                              <w:rPr>
                                <w:color w:val="000000"/>
                              </w:rPr>
                              <w:t>(</w:t>
                            </w:r>
                            <w:r w:rsidR="00D32F8F">
                              <w:rPr>
                                <w:color w:val="000000"/>
                              </w:rPr>
                              <w:t xml:space="preserve">address, </w:t>
                            </w:r>
                            <w:r w:rsidR="00D32F8F" w:rsidRPr="003D37EA">
                              <w:rPr>
                                <w:b/>
                                <w:bCs/>
                                <w:color w:val="000080"/>
                              </w:rPr>
                              <w:t xml:space="preserve">new </w:t>
                            </w:r>
                            <w:r w:rsidR="00D32F8F" w:rsidRPr="003D37EA">
                              <w:rPr>
                                <w:color w:val="000000"/>
                              </w:rPr>
                              <w:t>ECSCallback</w:t>
                            </w:r>
                            <w:r w:rsidR="00D32F8F" w:rsidRPr="00C14462">
                              <w:rPr>
                                <w:color w:val="000000"/>
                              </w:rPr>
                              <w:t>&lt;List&lt;ECSAddress&gt;</w:t>
                            </w:r>
                            <w:r w:rsidR="00D32F8F" w:rsidRPr="003D37EA">
                              <w:rPr>
                                <w:color w:val="000000"/>
                              </w:rPr>
                              <w:t>,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w:t>
                            </w:r>
                            <w:r w:rsidR="00D32F8F" w:rsidRPr="00C14462">
                              <w:rPr>
                                <w:color w:val="000000"/>
                              </w:rPr>
                              <w:t>&lt;List&lt;ECSAddress&gt;</w:t>
                            </w:r>
                            <w:r w:rsidR="00D32F8F">
                              <w:rPr>
                                <w:color w:val="000000"/>
                              </w:rPr>
                              <w:t xml:space="preserve"> </w:t>
                            </w:r>
                            <w:r w:rsidR="00D32F8F" w:rsidRPr="003D37EA">
                              <w:rPr>
                                <w:color w:val="000000"/>
                              </w:rPr>
                              <w:t>result) {</w:t>
                            </w:r>
                          </w:p>
                          <w:p w14:paraId="2ADB3A87" w14:textId="77777777" w:rsidR="00D32F8F" w:rsidRPr="0019448C" w:rsidRDefault="00D32F8F" w:rsidP="00C14462">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7610E4E" w14:textId="77777777" w:rsidR="00D32F8F" w:rsidRDefault="00D32F8F" w:rsidP="00C14462">
                            <w:pPr>
                              <w:pStyle w:val="HTMLPreformatted"/>
                            </w:pPr>
                          </w:p>
                        </w:txbxContent>
                      </wps:txbx>
                      <wps:bodyPr rot="0" vert="horz" wrap="square" lIns="91440" tIns="45720" rIns="91440" bIns="45720" anchor="t" anchorCtr="0">
                        <a:noAutofit/>
                      </wps:bodyPr>
                    </wps:wsp>
                  </a:graphicData>
                </a:graphic>
              </wp:inline>
            </w:drawing>
          </mc:Choice>
          <mc:Fallback>
            <w:pict>
              <v:shape w14:anchorId="73F7B7D0" id="_x0000_s1069"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" fillcolor="#f2f2f2 [3052]" strokeweight=".25pt">
                <v:textbox>
                  <w:txbxContent>
                    <w:p w14:paraId="2026541C" w14:textId="77777777" w:rsidR="00D32F8F" w:rsidRDefault="00D32F8F" w:rsidP="00C14462">
                      <w:pPr>
                        <w:pStyle w:val="HTMLPreformatted"/>
                        <w:rPr>
                          <w:noProof/>
                          <w:color w:val="808000"/>
                        </w:rPr>
                      </w:pPr>
                    </w:p>
                    <w:p w14:paraId="59CEA630" w14:textId="77777777" w:rsidR="0062232E" w:rsidRPr="00676B3B" w:rsidRDefault="0062232E" w:rsidP="0062232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9757A21" w14:textId="4000FA4A" w:rsidR="00D32F8F" w:rsidRPr="003D37EA" w:rsidRDefault="00A0227A" w:rsidP="00A0227A">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w:t>
                      </w:r>
                      <w:r w:rsidR="00D32F8F" w:rsidRPr="00C14462">
                        <w:rPr>
                          <w:color w:val="000000"/>
                        </w:rPr>
                        <w:t>createAndFetchAddress</w:t>
                      </w:r>
                      <w:r w:rsidR="00D32F8F" w:rsidRPr="003D37EA">
                        <w:rPr>
                          <w:color w:val="000000"/>
                        </w:rPr>
                        <w:t>(</w:t>
                      </w:r>
                      <w:r w:rsidR="00D32F8F">
                        <w:rPr>
                          <w:color w:val="000000"/>
                        </w:rPr>
                        <w:t xml:space="preserve">address, </w:t>
                      </w:r>
                      <w:r w:rsidR="00D32F8F" w:rsidRPr="003D37EA">
                        <w:rPr>
                          <w:b/>
                          <w:bCs/>
                          <w:color w:val="000080"/>
                        </w:rPr>
                        <w:t xml:space="preserve">new </w:t>
                      </w:r>
                      <w:r w:rsidR="00D32F8F" w:rsidRPr="003D37EA">
                        <w:rPr>
                          <w:color w:val="000000"/>
                        </w:rPr>
                        <w:t>ECSCallback</w:t>
                      </w:r>
                      <w:r w:rsidR="00D32F8F" w:rsidRPr="00C14462">
                        <w:rPr>
                          <w:color w:val="000000"/>
                        </w:rPr>
                        <w:t>&lt;List&lt;ECSAddress&gt;</w:t>
                      </w:r>
                      <w:r w:rsidR="00D32F8F" w:rsidRPr="003D37EA">
                        <w:rPr>
                          <w:color w:val="000000"/>
                        </w:rPr>
                        <w:t>,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w:t>
                      </w:r>
                      <w:r w:rsidR="00D32F8F" w:rsidRPr="00C14462">
                        <w:rPr>
                          <w:color w:val="000000"/>
                        </w:rPr>
                        <w:t>&lt;List&lt;ECSAddress&gt;</w:t>
                      </w:r>
                      <w:r w:rsidR="00D32F8F">
                        <w:rPr>
                          <w:color w:val="000000"/>
                        </w:rPr>
                        <w:t xml:space="preserve"> </w:t>
                      </w:r>
                      <w:r w:rsidR="00D32F8F" w:rsidRPr="003D37EA">
                        <w:rPr>
                          <w:color w:val="000000"/>
                        </w:rPr>
                        <w:t>result) {</w:t>
                      </w:r>
                    </w:p>
                    <w:p w14:paraId="2ADB3A87" w14:textId="77777777" w:rsidR="00D32F8F" w:rsidRPr="0019448C" w:rsidRDefault="00D32F8F" w:rsidP="00C14462">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7610E4E" w14:textId="77777777" w:rsidR="00D32F8F" w:rsidRDefault="00D32F8F" w:rsidP="00C14462">
                      <w:pPr>
                        <w:pStyle w:val="HTMLPreformatted"/>
                      </w:pPr>
                    </w:p>
                  </w:txbxContent>
                </v:textbox>
                <w10:anchorlock/>
              </v:shape>
            </w:pict>
          </mc:Fallback>
        </mc:AlternateContent>
      </w:r>
    </w:p>
    <w:p w14:paraId="2B384A04" w14:textId="77777777" w:rsidR="00F54FD5" w:rsidRDefault="00F54FD5" w:rsidP="00F54FD5">
      <w:pPr>
        <w:pStyle w:val="Heading2"/>
        <w:rPr>
          <w:rFonts w:ascii="Times" w:hAnsi="Times" w:cs="Arial"/>
          <w:color w:val="1F497D" w:themeColor="text2"/>
          <w:sz w:val="28"/>
          <w:szCs w:val="28"/>
        </w:rPr>
      </w:pPr>
      <w:bookmarkStart w:id="142" w:name="_Toc20154773"/>
      <w:r>
        <w:rPr>
          <w:rFonts w:ascii="Times" w:hAnsi="Times" w:cs="Arial"/>
          <w:color w:val="1F497D" w:themeColor="text2"/>
          <w:sz w:val="28"/>
          <w:szCs w:val="28"/>
        </w:rPr>
        <w:t>Errors</w:t>
      </w:r>
      <w:bookmarkEnd w:id="142"/>
    </w:p>
    <w:p w14:paraId="297C494E" w14:textId="77777777" w:rsidR="00F54FD5" w:rsidRPr="00A36716" w:rsidRDefault="00F54FD5" w:rsidP="00F54FD5">
      <w:pPr>
        <w:pStyle w:val="BodyTextIndent"/>
        <w:ind w:firstLine="360"/>
      </w:pPr>
      <w:r>
        <w:rPr>
          <w:rFonts w:ascii="Times" w:hAnsi="Times"/>
          <w:sz w:val="28"/>
          <w:szCs w:val="28"/>
        </w:rPr>
        <w:t>Client Errors</w:t>
      </w:r>
    </w:p>
    <w:p w14:paraId="2015049D" w14:textId="77777777" w:rsidR="00F54FD5" w:rsidRDefault="00F54FD5" w:rsidP="00F54FD5">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615EB541" w14:textId="77777777" w:rsidR="00F54FD5" w:rsidRDefault="00F54FD5" w:rsidP="00F54FD5">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22D678C5" w14:textId="4A646988" w:rsidR="00DD4471" w:rsidRPr="008A1565" w:rsidRDefault="00F54FD5" w:rsidP="008A1565">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4CC5B060" w14:textId="52D725EB" w:rsidR="00DD4471" w:rsidRDefault="00DD4471" w:rsidP="00DD4471">
      <w:pPr>
        <w:pStyle w:val="BodyTextIndent"/>
        <w:ind w:firstLine="360"/>
        <w:rPr>
          <w:rFonts w:ascii="Times" w:hAnsi="Times"/>
          <w:sz w:val="28"/>
          <w:szCs w:val="28"/>
        </w:rPr>
      </w:pPr>
      <w:r>
        <w:rPr>
          <w:rFonts w:ascii="Times" w:hAnsi="Times"/>
          <w:sz w:val="28"/>
          <w:szCs w:val="28"/>
        </w:rPr>
        <w:t>Server Errors</w:t>
      </w:r>
    </w:p>
    <w:p w14:paraId="570C4151" w14:textId="77777777" w:rsidR="00DD4471" w:rsidRPr="00224269" w:rsidRDefault="00DD4471" w:rsidP="00DD4471">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CountryCodeNotGiven (Please provide valid country code)</w:t>
      </w:r>
    </w:p>
    <w:p w14:paraId="0C32B697" w14:textId="77777777" w:rsidR="00DD4471" w:rsidRPr="00346EDC" w:rsidRDefault="00DD4471" w:rsidP="00DD4471">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Regionisocode (Region selected is invalid) –</w:t>
      </w:r>
    </w:p>
    <w:p w14:paraId="1093837E" w14:textId="77777777" w:rsidR="00DD4471" w:rsidRPr="00346EDC" w:rsidRDefault="00DD4471" w:rsidP="00DD4471">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ECSPostalCode (ZIP code selected is invalid)</w:t>
      </w:r>
    </w:p>
    <w:p w14:paraId="06283AF0" w14:textId="77777777" w:rsidR="00DD4471" w:rsidRPr="00346EDC" w:rsidRDefault="00DD4471" w:rsidP="00DD4471">
      <w:pPr>
        <w:pStyle w:val="HTMLPreformatted"/>
        <w:numPr>
          <w:ilvl w:val="0"/>
          <w:numId w:val="44"/>
        </w:numPr>
        <w:shd w:val="clear" w:color="auto" w:fill="FFFFFF"/>
        <w:rPr>
          <w:rFonts w:ascii="Times" w:hAnsi="Times" w:cs="Menlo"/>
          <w:color w:val="595959" w:themeColor="text1" w:themeTint="A6"/>
          <w:sz w:val="24"/>
          <w:szCs w:val="24"/>
        </w:rPr>
      </w:pPr>
      <w:r w:rsidRPr="00346EDC">
        <w:rPr>
          <w:rFonts w:ascii="Times" w:hAnsi="Times" w:cs="Menlo"/>
          <w:color w:val="595959" w:themeColor="text1" w:themeTint="A6"/>
          <w:sz w:val="24"/>
          <w:szCs w:val="24"/>
        </w:rPr>
        <w:t>ECSfirstName</w:t>
      </w:r>
      <w:r>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Please notice that the following characters are not allowed: \") ( * ^ % $ # @ ! + , . ? /  : ; { } [ ] ` ~ =</w:t>
      </w:r>
      <w:r>
        <w:rPr>
          <w:rFonts w:ascii="Times" w:hAnsi="Times" w:cs="Menlo"/>
          <w:color w:val="595959" w:themeColor="text1" w:themeTint="A6"/>
          <w:sz w:val="24"/>
          <w:szCs w:val="24"/>
        </w:rPr>
        <w:t>)</w:t>
      </w:r>
    </w:p>
    <w:p w14:paraId="5069CB93" w14:textId="77777777" w:rsidR="00DD4471" w:rsidRPr="00346EDC" w:rsidRDefault="00DD4471" w:rsidP="00DD4471">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ECSlastName</w:t>
      </w:r>
      <w:r>
        <w:rPr>
          <w:rFonts w:ascii="Times" w:hAnsi="Times" w:cs="Menlo"/>
          <w:color w:val="595959" w:themeColor="text1" w:themeTint="A6"/>
          <w:sz w:val="24"/>
          <w:szCs w:val="24"/>
        </w:rPr>
        <w:t xml:space="preserve"> (</w:t>
      </w:r>
      <w:r w:rsidRPr="00346EDC">
        <w:rPr>
          <w:rFonts w:ascii="Times" w:hAnsi="Times" w:cs="Menlo"/>
          <w:color w:val="595959" w:themeColor="text1" w:themeTint="A6"/>
          <w:sz w:val="24"/>
          <w:szCs w:val="24"/>
        </w:rPr>
        <w:t>Please notice that the following characters are not allowed: \") ( * ^ % $ # @ ! + , . ? /  : ; { } [ ] ` ~ =</w:t>
      </w:r>
      <w:r>
        <w:rPr>
          <w:rFonts w:ascii="Times" w:hAnsi="Times" w:cs="Menlo"/>
          <w:color w:val="595959" w:themeColor="text1" w:themeTint="A6"/>
          <w:sz w:val="24"/>
          <w:szCs w:val="24"/>
        </w:rPr>
        <w:t>)</w:t>
      </w:r>
    </w:p>
    <w:p w14:paraId="05B39DB3" w14:textId="77777777" w:rsidR="00DD4471" w:rsidRPr="00346EDC" w:rsidRDefault="00DD4471" w:rsidP="00DD4471">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ECSphone1</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Phone number selected is invalid)</w:t>
      </w:r>
    </w:p>
    <w:p w14:paraId="56B58097" w14:textId="77777777" w:rsidR="00DD4471" w:rsidRPr="00DD5512" w:rsidRDefault="00DD4471" w:rsidP="00DD4471">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ECSaddressId</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Given address doesn't exist or belong to another user)</w:t>
      </w:r>
    </w:p>
    <w:p w14:paraId="0C131346" w14:textId="77777777" w:rsidR="00DD4471" w:rsidRPr="00DD5512" w:rsidRDefault="00DD4471" w:rsidP="00DD4471">
      <w:pPr>
        <w:pStyle w:val="HTMLPreformatted"/>
        <w:numPr>
          <w:ilvl w:val="0"/>
          <w:numId w:val="44"/>
        </w:numPr>
        <w:shd w:val="clear" w:color="auto" w:fill="FFFFFF"/>
        <w:rPr>
          <w:rFonts w:ascii="Times" w:hAnsi="Times"/>
          <w:color w:val="595959" w:themeColor="text1" w:themeTint="A6"/>
          <w:sz w:val="24"/>
          <w:szCs w:val="24"/>
        </w:rPr>
      </w:pPr>
      <w:r w:rsidRPr="00DD5512">
        <w:rPr>
          <w:rFonts w:ascii="Times" w:hAnsi="Times" w:cs="Menlo"/>
          <w:color w:val="595959" w:themeColor="text1" w:themeTint="A6"/>
          <w:sz w:val="24"/>
          <w:szCs w:val="24"/>
        </w:rPr>
        <w:t>ECSValidationError</w:t>
      </w:r>
      <w:r w:rsidRPr="00DD5512">
        <w:rPr>
          <w:rFonts w:ascii="Times" w:hAnsi="Times" w:cs="Menlo"/>
          <w:b/>
          <w:bCs/>
          <w:color w:val="595959" w:themeColor="text1" w:themeTint="A6"/>
          <w:sz w:val="24"/>
          <w:szCs w:val="24"/>
        </w:rPr>
        <w:t xml:space="preserve"> (</w:t>
      </w:r>
      <w:r w:rsidRPr="00DD5512">
        <w:rPr>
          <w:rFonts w:ascii="Times" w:hAnsi="Times" w:cs="Menlo"/>
          <w:color w:val="595959" w:themeColor="text1" w:themeTint="A6"/>
          <w:sz w:val="24"/>
          <w:szCs w:val="24"/>
        </w:rPr>
        <w:t>Data validation failed)</w:t>
      </w:r>
    </w:p>
    <w:p w14:paraId="4CF2F9EC" w14:textId="73B5ACE5" w:rsidR="00EF3F6E" w:rsidRPr="009639AF" w:rsidRDefault="00EF3F6E" w:rsidP="00EF3F6E">
      <w:pPr>
        <w:pStyle w:val="Heading1"/>
        <w:rPr>
          <w:rFonts w:ascii="Times" w:hAnsi="Times" w:cs="Arial"/>
          <w:b/>
          <w:bCs/>
        </w:rPr>
      </w:pPr>
      <w:bookmarkStart w:id="143" w:name="_Toc20154774"/>
      <w:r>
        <w:rPr>
          <w:rFonts w:ascii="Times" w:hAnsi="Times" w:cs="Arial"/>
          <w:b/>
          <w:bCs/>
        </w:rPr>
        <w:lastRenderedPageBreak/>
        <w:t>Fetch Saved Address</w:t>
      </w:r>
      <w:bookmarkEnd w:id="143"/>
    </w:p>
    <w:p w14:paraId="206AB32B" w14:textId="20C9FC50" w:rsidR="00EF3F6E" w:rsidRDefault="00EF3F6E" w:rsidP="00EF3F6E">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fetch the list of all saved addresses for the user.</w:t>
      </w:r>
    </w:p>
    <w:p w14:paraId="386849B2" w14:textId="77777777" w:rsidR="00EF3F6E" w:rsidRPr="00861B4F" w:rsidRDefault="00EF3F6E" w:rsidP="00EF3F6E">
      <w:pPr>
        <w:pStyle w:val="Heading2"/>
        <w:rPr>
          <w:rFonts w:ascii="Times" w:hAnsi="Times" w:cs="Arial"/>
          <w:color w:val="1F497D" w:themeColor="text2"/>
          <w:sz w:val="28"/>
          <w:szCs w:val="28"/>
        </w:rPr>
      </w:pPr>
      <w:bookmarkStart w:id="144" w:name="_Toc20154775"/>
      <w:r w:rsidRPr="00861B4F">
        <w:rPr>
          <w:rFonts w:ascii="Times" w:hAnsi="Times" w:cs="Arial"/>
          <w:color w:val="1F497D" w:themeColor="text2"/>
          <w:sz w:val="28"/>
          <w:szCs w:val="28"/>
        </w:rPr>
        <w:t>ECSServiceProvider</w:t>
      </w:r>
      <w:bookmarkEnd w:id="144"/>
    </w:p>
    <w:p w14:paraId="13DFF9AC" w14:textId="77777777" w:rsidR="00EF3F6E" w:rsidRPr="00C81F9D" w:rsidRDefault="00EF3F6E" w:rsidP="00EF3F6E">
      <w:pPr>
        <w:pStyle w:val="BodyTextIndent"/>
        <w:rPr>
          <w:rFonts w:ascii="Times" w:hAnsi="Times"/>
        </w:rPr>
      </w:pPr>
      <w:r w:rsidRPr="00C81F9D">
        <w:rPr>
          <w:rFonts w:ascii="Times" w:hAnsi="Times"/>
          <w:noProof/>
        </w:rPr>
        <mc:AlternateContent>
          <mc:Choice Requires="wps">
            <w:drawing>
              <wp:inline distT="0" distB="0" distL="0" distR="0" wp14:anchorId="3E7836BF" wp14:editId="10CC46F5">
                <wp:extent cx="6565900" cy="502023"/>
                <wp:effectExtent l="0" t="0" r="12700" b="19050"/>
                <wp:docPr id="9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02023"/>
                        </a:xfrm>
                        <a:prstGeom prst="rect">
                          <a:avLst/>
                        </a:prstGeom>
                        <a:solidFill>
                          <a:schemeClr val="bg1">
                            <a:lumMod val="95000"/>
                          </a:schemeClr>
                        </a:solidFill>
                        <a:ln w="3175">
                          <a:solidFill>
                            <a:srgbClr val="000000"/>
                          </a:solidFill>
                          <a:miter lim="800000"/>
                          <a:headEnd/>
                          <a:tailEnd/>
                        </a:ln>
                      </wps:spPr>
                      <wps:txbx>
                        <w:txbxContent>
                          <w:p w14:paraId="7F6A2A90" w14:textId="77777777" w:rsidR="00D32F8F" w:rsidRDefault="00D32F8F" w:rsidP="00EF3F6E">
                            <w:pPr>
                              <w:pStyle w:val="HTMLPreformatted"/>
                              <w:rPr>
                                <w:b/>
                                <w:bCs/>
                                <w:noProof/>
                                <w:color w:val="000080"/>
                                <w:szCs w:val="24"/>
                              </w:rPr>
                            </w:pPr>
                          </w:p>
                          <w:p w14:paraId="4290DD9B" w14:textId="77777777" w:rsidR="00D32F8F" w:rsidRPr="00EF3F6E" w:rsidRDefault="00D32F8F" w:rsidP="00EF3F6E">
                            <w:pPr>
                              <w:pStyle w:val="HTMLPreformatted"/>
                              <w:rPr>
                                <w:color w:val="000000"/>
                              </w:rPr>
                            </w:pPr>
                            <w:r w:rsidRPr="00EF3F6E">
                              <w:rPr>
                                <w:b/>
                                <w:bCs/>
                                <w:color w:val="000080"/>
                              </w:rPr>
                              <w:t xml:space="preserve">void </w:t>
                            </w:r>
                            <w:r w:rsidRPr="00EF3F6E">
                              <w:rPr>
                                <w:color w:val="000000"/>
                              </w:rPr>
                              <w:t>fetchSavedAddresses(ECSCallback&lt;List&lt;ECSAddress&gt;, Exception&gt; ecsCallback);</w:t>
                            </w:r>
                          </w:p>
                          <w:p w14:paraId="57C391C5" w14:textId="77777777" w:rsidR="00D32F8F" w:rsidRPr="00006C29" w:rsidRDefault="00D32F8F" w:rsidP="00EF3F6E">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3E7836BF" id="_x0000_s1070" type="#_x0000_t202" style="width:517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" fillcolor="#f2f2f2 [3052]" strokeweight=".25pt">
                <v:textbox>
                  <w:txbxContent>
                    <w:p w14:paraId="7F6A2A90" w14:textId="77777777" w:rsidR="00D32F8F" w:rsidRDefault="00D32F8F" w:rsidP="00EF3F6E">
                      <w:pPr>
                        <w:pStyle w:val="HTMLPreformatted"/>
                        <w:rPr>
                          <w:b/>
                          <w:bCs/>
                          <w:noProof/>
                          <w:color w:val="000080"/>
                          <w:szCs w:val="24"/>
                        </w:rPr>
                      </w:pPr>
                    </w:p>
                    <w:p w14:paraId="4290DD9B" w14:textId="77777777" w:rsidR="00D32F8F" w:rsidRPr="00EF3F6E" w:rsidRDefault="00D32F8F" w:rsidP="00EF3F6E">
                      <w:pPr>
                        <w:pStyle w:val="HTMLPreformatted"/>
                        <w:rPr>
                          <w:color w:val="000000"/>
                        </w:rPr>
                      </w:pPr>
                      <w:r w:rsidRPr="00EF3F6E">
                        <w:rPr>
                          <w:b/>
                          <w:bCs/>
                          <w:color w:val="000080"/>
                        </w:rPr>
                        <w:t xml:space="preserve">void </w:t>
                      </w:r>
                      <w:r w:rsidRPr="00EF3F6E">
                        <w:rPr>
                          <w:color w:val="000000"/>
                        </w:rPr>
                        <w:t>fetchSavedAddresses(ECSCallback&lt;List&lt;ECSAddress&gt;, Exception&gt; ecsCallback);</w:t>
                      </w:r>
                    </w:p>
                    <w:p w14:paraId="57C391C5" w14:textId="77777777" w:rsidR="00D32F8F" w:rsidRPr="00006C29" w:rsidRDefault="00D32F8F" w:rsidP="00EF3F6E">
                      <w:pPr>
                        <w:pStyle w:val="HTMLPreformatted"/>
                        <w:rPr>
                          <w:noProof/>
                          <w:color w:val="000000"/>
                        </w:rPr>
                      </w:pPr>
                    </w:p>
                  </w:txbxContent>
                </v:textbox>
                <w10:anchorlock/>
              </v:shape>
            </w:pict>
          </mc:Fallback>
        </mc:AlternateContent>
      </w:r>
    </w:p>
    <w:p w14:paraId="127A0451" w14:textId="77777777" w:rsidR="00EF3F6E" w:rsidRPr="00850DDA" w:rsidRDefault="00EF3F6E" w:rsidP="00EF3F6E">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145" w:name="_Toc20154776"/>
      <w:r>
        <w:rPr>
          <w:rFonts w:ascii="Times" w:hAnsi="Times" w:cs="Arial"/>
          <w:sz w:val="28"/>
          <w:szCs w:val="28"/>
        </w:rPr>
        <w:t>Parameters</w:t>
      </w:r>
      <w:bookmarkEnd w:id="145"/>
    </w:p>
    <w:p w14:paraId="38EAACDD" w14:textId="7801E62A" w:rsidR="00EF3F6E" w:rsidRPr="00572374" w:rsidRDefault="00EF3F6E" w:rsidP="00EF3F6E">
      <w:pPr>
        <w:pStyle w:val="NoSpacing"/>
        <w:numPr>
          <w:ilvl w:val="0"/>
          <w:numId w:val="38"/>
        </w:numPr>
        <w:rPr>
          <w:rFonts w:ascii="Times" w:hAnsi="Times" w:cs="Arial"/>
          <w:sz w:val="24"/>
          <w:szCs w:val="24"/>
          <w:lang w:val="en-AU"/>
        </w:rPr>
      </w:pPr>
      <w:r w:rsidRPr="00572374">
        <w:rPr>
          <w:rFonts w:ascii="Times" w:hAnsi="Times" w:cs="Arial"/>
          <w:sz w:val="24"/>
          <w:szCs w:val="24"/>
          <w:lang w:val="en-AU"/>
        </w:rPr>
        <w:t xml:space="preserve">ecsCallback – </w:t>
      </w:r>
      <w:r w:rsidR="004933B5">
        <w:rPr>
          <w:rFonts w:ascii="Times" w:hAnsi="Times" w:cs="Arial"/>
          <w:sz w:val="24"/>
          <w:szCs w:val="24"/>
          <w:lang w:val="en-AU"/>
        </w:rPr>
        <w:t>instance of ECSC</w:t>
      </w:r>
      <w:r w:rsidRPr="00572374">
        <w:rPr>
          <w:rFonts w:ascii="Times" w:hAnsi="Times" w:cs="Arial"/>
          <w:sz w:val="24"/>
          <w:szCs w:val="24"/>
          <w:lang w:val="en-AU"/>
        </w:rPr>
        <w:t xml:space="preserve">allback containing </w:t>
      </w:r>
      <w:r>
        <w:rPr>
          <w:rFonts w:ascii="Times" w:hAnsi="Times" w:cs="Arial"/>
          <w:sz w:val="24"/>
          <w:szCs w:val="24"/>
          <w:lang w:val="en-AU"/>
        </w:rPr>
        <w:t xml:space="preserve">list of </w:t>
      </w:r>
      <w:r w:rsidRPr="00572374">
        <w:rPr>
          <w:rFonts w:ascii="Times" w:hAnsi="Times" w:cs="Arial"/>
          <w:sz w:val="24"/>
          <w:szCs w:val="24"/>
          <w:lang w:val="en-AU"/>
        </w:rPr>
        <w:t xml:space="preserve">ECSAddress </w:t>
      </w:r>
      <w:r w:rsidR="0084635A">
        <w:rPr>
          <w:rFonts w:ascii="Times" w:hAnsi="Times" w:cs="Arial"/>
          <w:sz w:val="24"/>
          <w:szCs w:val="24"/>
          <w:lang w:val="en-AU"/>
        </w:rPr>
        <w:t>and Exception</w:t>
      </w:r>
    </w:p>
    <w:p w14:paraId="1DF66058" w14:textId="77777777" w:rsidR="00EF3F6E" w:rsidRPr="00C81F9D" w:rsidRDefault="00EF3F6E" w:rsidP="00EF3F6E">
      <w:pPr>
        <w:pStyle w:val="Heading2"/>
        <w:numPr>
          <w:ilvl w:val="0"/>
          <w:numId w:val="0"/>
        </w:numPr>
        <w:ind w:left="576"/>
        <w:rPr>
          <w:rFonts w:ascii="Times" w:hAnsi="Times" w:cs="Arial"/>
          <w:sz w:val="28"/>
          <w:szCs w:val="28"/>
        </w:rPr>
      </w:pPr>
      <w:bookmarkStart w:id="146" w:name="_Toc20154777"/>
      <w:r>
        <w:rPr>
          <w:rFonts w:ascii="Times" w:hAnsi="Times" w:cs="Arial"/>
          <w:sz w:val="28"/>
          <w:szCs w:val="28"/>
        </w:rPr>
        <w:t>Output</w:t>
      </w:r>
      <w:bookmarkEnd w:id="146"/>
    </w:p>
    <w:p w14:paraId="0FDAE371" w14:textId="038FFA52" w:rsidR="00EF3F6E" w:rsidRPr="00C81F9D" w:rsidRDefault="00EF3F6E" w:rsidP="00EF3F6E">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list of </w:t>
      </w:r>
      <w:r w:rsidRPr="00572374">
        <w:rPr>
          <w:rFonts w:ascii="Times" w:hAnsi="Times" w:cs="Arial"/>
          <w:sz w:val="24"/>
          <w:szCs w:val="24"/>
          <w:lang w:val="en-AU"/>
        </w:rPr>
        <w:t xml:space="preserve">ECSAddress </w:t>
      </w:r>
      <w:r>
        <w:rPr>
          <w:rFonts w:ascii="Times" w:hAnsi="Times" w:cs="Arial"/>
          <w:sz w:val="24"/>
          <w:szCs w:val="24"/>
          <w:lang w:val="en-AU"/>
        </w:rPr>
        <w:t xml:space="preserve">object which contains list of saved addresses </w:t>
      </w:r>
    </w:p>
    <w:p w14:paraId="5B5426DD" w14:textId="77777777" w:rsidR="00EF3F6E" w:rsidRDefault="00EF3F6E" w:rsidP="00EF3F6E">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4663CAB2" w14:textId="77777777" w:rsidR="00EF3F6E" w:rsidRPr="00C81F9D" w:rsidRDefault="00EF3F6E" w:rsidP="00EF3F6E">
      <w:pPr>
        <w:pStyle w:val="NoSpacing"/>
        <w:rPr>
          <w:rFonts w:ascii="Times" w:hAnsi="Times" w:cs="Arial"/>
          <w:lang w:val="en-AU"/>
        </w:rPr>
      </w:pPr>
    </w:p>
    <w:p w14:paraId="7D63E368" w14:textId="77777777" w:rsidR="00EF3F6E" w:rsidRPr="00861B4F" w:rsidRDefault="00EF3F6E" w:rsidP="00EF3F6E">
      <w:pPr>
        <w:pStyle w:val="Heading2"/>
        <w:rPr>
          <w:rFonts w:ascii="Times" w:hAnsi="Times" w:cs="Arial"/>
          <w:color w:val="1F497D" w:themeColor="text2"/>
          <w:sz w:val="28"/>
          <w:szCs w:val="28"/>
        </w:rPr>
      </w:pPr>
      <w:bookmarkStart w:id="147" w:name="_Toc20154778"/>
      <w:r w:rsidRPr="00861B4F">
        <w:rPr>
          <w:rFonts w:ascii="Times" w:hAnsi="Times" w:cs="Arial"/>
          <w:color w:val="1F497D" w:themeColor="text2"/>
          <w:sz w:val="28"/>
          <w:szCs w:val="28"/>
        </w:rPr>
        <w:t>Sample</w:t>
      </w:r>
      <w:bookmarkEnd w:id="147"/>
    </w:p>
    <w:p w14:paraId="7C17F753" w14:textId="77777777" w:rsidR="00EF3F6E" w:rsidRPr="00C81F9D" w:rsidRDefault="00EF3F6E" w:rsidP="00EF3F6E">
      <w:pPr>
        <w:pStyle w:val="BodyTextIndent"/>
        <w:rPr>
          <w:rFonts w:ascii="Times" w:hAnsi="Times"/>
        </w:rPr>
      </w:pPr>
      <w:r w:rsidRPr="00C81F9D">
        <w:rPr>
          <w:rFonts w:ascii="Times" w:hAnsi="Times"/>
          <w:noProof/>
        </w:rPr>
        <mc:AlternateContent>
          <mc:Choice Requires="wps">
            <w:drawing>
              <wp:inline distT="0" distB="0" distL="0" distR="0" wp14:anchorId="33E78593" wp14:editId="53FC3516">
                <wp:extent cx="6565900" cy="2563905"/>
                <wp:effectExtent l="0" t="0" r="12700" b="14605"/>
                <wp:docPr id="9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3CE16734" w14:textId="77777777" w:rsidR="00D32F8F" w:rsidRDefault="00D32F8F" w:rsidP="00EF3F6E">
                            <w:pPr>
                              <w:pStyle w:val="HTMLPreformatted"/>
                              <w:rPr>
                                <w:noProof/>
                                <w:color w:val="808000"/>
                              </w:rPr>
                            </w:pPr>
                          </w:p>
                          <w:p w14:paraId="7079ADA8" w14:textId="77777777" w:rsidR="00213AF2" w:rsidRPr="00676B3B" w:rsidRDefault="00213AF2" w:rsidP="00213AF2">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E4113B4" w14:textId="53C3FBB2" w:rsidR="00D32F8F" w:rsidRPr="007562F2" w:rsidRDefault="0024744A" w:rsidP="0024744A">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7562F2">
                              <w:rPr>
                                <w:color w:val="000000"/>
                              </w:rPr>
                              <w:br/>
                            </w:r>
                            <w:r w:rsidR="00D32F8F" w:rsidRPr="007562F2">
                              <w:rPr>
                                <w:color w:val="000000"/>
                              </w:rPr>
                              <w:br/>
                              <w:t>ecsServices.fetchSavedAddresses(</w:t>
                            </w:r>
                            <w:r w:rsidR="00D32F8F" w:rsidRPr="007562F2">
                              <w:rPr>
                                <w:b/>
                                <w:bCs/>
                                <w:color w:val="000080"/>
                              </w:rPr>
                              <w:t xml:space="preserve">new </w:t>
                            </w:r>
                            <w:r w:rsidR="00D32F8F" w:rsidRPr="007562F2">
                              <w:rPr>
                                <w:color w:val="000000"/>
                              </w:rPr>
                              <w:t>ECSCallback&lt;List&lt;ECSAddress&gt;, Exception&gt;() {</w:t>
                            </w:r>
                            <w:r w:rsidR="00D32F8F" w:rsidRPr="007562F2">
                              <w:rPr>
                                <w:color w:val="000000"/>
                              </w:rPr>
                              <w:br/>
                              <w:t xml:space="preserve">    </w:t>
                            </w:r>
                            <w:r w:rsidR="00D32F8F" w:rsidRPr="007562F2">
                              <w:rPr>
                                <w:color w:val="808000"/>
                              </w:rPr>
                              <w:t>@Override</w:t>
                            </w:r>
                            <w:r w:rsidR="00D32F8F" w:rsidRPr="007562F2">
                              <w:rPr>
                                <w:color w:val="808000"/>
                              </w:rPr>
                              <w:br/>
                              <w:t xml:space="preserve">    </w:t>
                            </w:r>
                            <w:r w:rsidR="00D32F8F" w:rsidRPr="007562F2">
                              <w:rPr>
                                <w:b/>
                                <w:bCs/>
                                <w:color w:val="000080"/>
                              </w:rPr>
                              <w:t xml:space="preserve">public void </w:t>
                            </w:r>
                            <w:r w:rsidR="00D32F8F" w:rsidRPr="007562F2">
                              <w:rPr>
                                <w:color w:val="000000"/>
                              </w:rPr>
                              <w:t>onResponse(List&lt;ECSAddress&gt; result) {</w:t>
                            </w:r>
                          </w:p>
                          <w:p w14:paraId="119DA3C1" w14:textId="77777777" w:rsidR="00D32F8F" w:rsidRPr="0019448C" w:rsidRDefault="00D32F8F" w:rsidP="007562F2">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79FE1E7" w14:textId="77777777" w:rsidR="00D32F8F" w:rsidRDefault="00D32F8F" w:rsidP="00EF3F6E">
                            <w:pPr>
                              <w:pStyle w:val="HTMLPreformatted"/>
                            </w:pPr>
                          </w:p>
                        </w:txbxContent>
                      </wps:txbx>
                      <wps:bodyPr rot="0" vert="horz" wrap="square" lIns="91440" tIns="45720" rIns="91440" bIns="45720" anchor="t" anchorCtr="0">
                        <a:noAutofit/>
                      </wps:bodyPr>
                    </wps:wsp>
                  </a:graphicData>
                </a:graphic>
              </wp:inline>
            </w:drawing>
          </mc:Choice>
          <mc:Fallback>
            <w:pict>
              <v:shape w14:anchorId="33E78593" id="_x0000_s1071"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" fillcolor="#f2f2f2 [3052]" strokeweight=".25pt">
                <v:textbox>
                  <w:txbxContent>
                    <w:p w14:paraId="3CE16734" w14:textId="77777777" w:rsidR="00D32F8F" w:rsidRDefault="00D32F8F" w:rsidP="00EF3F6E">
                      <w:pPr>
                        <w:pStyle w:val="HTMLPreformatted"/>
                        <w:rPr>
                          <w:noProof/>
                          <w:color w:val="808000"/>
                        </w:rPr>
                      </w:pPr>
                    </w:p>
                    <w:p w14:paraId="7079ADA8" w14:textId="77777777" w:rsidR="00213AF2" w:rsidRPr="00676B3B" w:rsidRDefault="00213AF2" w:rsidP="00213AF2">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E4113B4" w14:textId="53C3FBB2" w:rsidR="00D32F8F" w:rsidRPr="007562F2" w:rsidRDefault="0024744A" w:rsidP="0024744A">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7562F2">
                        <w:rPr>
                          <w:color w:val="000000"/>
                        </w:rPr>
                        <w:br/>
                      </w:r>
                      <w:r w:rsidR="00D32F8F" w:rsidRPr="007562F2">
                        <w:rPr>
                          <w:color w:val="000000"/>
                        </w:rPr>
                        <w:br/>
                        <w:t>ecsServices.fetchSavedAddresses(</w:t>
                      </w:r>
                      <w:r w:rsidR="00D32F8F" w:rsidRPr="007562F2">
                        <w:rPr>
                          <w:b/>
                          <w:bCs/>
                          <w:color w:val="000080"/>
                        </w:rPr>
                        <w:t xml:space="preserve">new </w:t>
                      </w:r>
                      <w:r w:rsidR="00D32F8F" w:rsidRPr="007562F2">
                        <w:rPr>
                          <w:color w:val="000000"/>
                        </w:rPr>
                        <w:t>ECSCallback&lt;List&lt;ECSAddress&gt;, Exception&gt;() {</w:t>
                      </w:r>
                      <w:r w:rsidR="00D32F8F" w:rsidRPr="007562F2">
                        <w:rPr>
                          <w:color w:val="000000"/>
                        </w:rPr>
                        <w:br/>
                        <w:t xml:space="preserve">    </w:t>
                      </w:r>
                      <w:r w:rsidR="00D32F8F" w:rsidRPr="007562F2">
                        <w:rPr>
                          <w:color w:val="808000"/>
                        </w:rPr>
                        <w:t>@Override</w:t>
                      </w:r>
                      <w:r w:rsidR="00D32F8F" w:rsidRPr="007562F2">
                        <w:rPr>
                          <w:color w:val="808000"/>
                        </w:rPr>
                        <w:br/>
                        <w:t xml:space="preserve">    </w:t>
                      </w:r>
                      <w:r w:rsidR="00D32F8F" w:rsidRPr="007562F2">
                        <w:rPr>
                          <w:b/>
                          <w:bCs/>
                          <w:color w:val="000080"/>
                        </w:rPr>
                        <w:t xml:space="preserve">public void </w:t>
                      </w:r>
                      <w:r w:rsidR="00D32F8F" w:rsidRPr="007562F2">
                        <w:rPr>
                          <w:color w:val="000000"/>
                        </w:rPr>
                        <w:t>onResponse(List&lt;ECSAddress&gt; result) {</w:t>
                      </w:r>
                    </w:p>
                    <w:p w14:paraId="119DA3C1" w14:textId="77777777" w:rsidR="00D32F8F" w:rsidRPr="0019448C" w:rsidRDefault="00D32F8F" w:rsidP="007562F2">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79FE1E7" w14:textId="77777777" w:rsidR="00D32F8F" w:rsidRDefault="00D32F8F" w:rsidP="00EF3F6E">
                      <w:pPr>
                        <w:pStyle w:val="HTMLPreformatted"/>
                      </w:pPr>
                    </w:p>
                  </w:txbxContent>
                </v:textbox>
                <w10:anchorlock/>
              </v:shape>
            </w:pict>
          </mc:Fallback>
        </mc:AlternateContent>
      </w:r>
    </w:p>
    <w:p w14:paraId="6AB75B31" w14:textId="77777777" w:rsidR="00E555FC" w:rsidRDefault="00E555FC" w:rsidP="00E555FC">
      <w:pPr>
        <w:pStyle w:val="Heading2"/>
        <w:rPr>
          <w:rFonts w:ascii="Times" w:hAnsi="Times" w:cs="Arial"/>
          <w:color w:val="1F497D" w:themeColor="text2"/>
          <w:sz w:val="28"/>
          <w:szCs w:val="28"/>
        </w:rPr>
      </w:pPr>
      <w:bookmarkStart w:id="148" w:name="_Toc20154779"/>
      <w:r>
        <w:rPr>
          <w:rFonts w:ascii="Times" w:hAnsi="Times" w:cs="Arial"/>
          <w:color w:val="1F497D" w:themeColor="text2"/>
          <w:sz w:val="28"/>
          <w:szCs w:val="28"/>
        </w:rPr>
        <w:t>Errors</w:t>
      </w:r>
      <w:bookmarkEnd w:id="148"/>
    </w:p>
    <w:p w14:paraId="17325639" w14:textId="77777777" w:rsidR="00E555FC" w:rsidRPr="00A36716" w:rsidRDefault="00E555FC" w:rsidP="00E555FC">
      <w:pPr>
        <w:pStyle w:val="BodyTextIndent"/>
        <w:ind w:firstLine="360"/>
      </w:pPr>
      <w:r>
        <w:rPr>
          <w:rFonts w:ascii="Times" w:hAnsi="Times"/>
          <w:sz w:val="28"/>
          <w:szCs w:val="28"/>
        </w:rPr>
        <w:t>Client Errors</w:t>
      </w:r>
    </w:p>
    <w:p w14:paraId="01228002" w14:textId="77777777" w:rsidR="00E555FC" w:rsidRDefault="00E555FC" w:rsidP="00E555FC">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23958227" w14:textId="77777777" w:rsidR="00E555FC" w:rsidRDefault="00E555FC" w:rsidP="00E555FC">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39AED934" w14:textId="09315DA0" w:rsidR="00E555FC" w:rsidRPr="008A1565" w:rsidRDefault="00E555FC" w:rsidP="00E555FC">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45E18716" w14:textId="7808272A" w:rsidR="008A1565" w:rsidRDefault="008A1565" w:rsidP="008A1565">
      <w:pPr>
        <w:pStyle w:val="HTMLPreformatted"/>
        <w:shd w:val="clear" w:color="auto" w:fill="FFFFFF"/>
        <w:rPr>
          <w:rFonts w:ascii="Times" w:hAnsi="Times"/>
          <w:color w:val="595959" w:themeColor="text1" w:themeTint="A6"/>
          <w:sz w:val="24"/>
          <w:szCs w:val="24"/>
        </w:rPr>
      </w:pPr>
    </w:p>
    <w:p w14:paraId="6BD35DBB" w14:textId="26BFC94B" w:rsidR="008A1565" w:rsidRDefault="008A1565" w:rsidP="008A1565">
      <w:pPr>
        <w:pStyle w:val="HTMLPreformatted"/>
        <w:shd w:val="clear" w:color="auto" w:fill="FFFFFF"/>
        <w:rPr>
          <w:rFonts w:ascii="Times" w:hAnsi="Times"/>
          <w:color w:val="595959" w:themeColor="text1" w:themeTint="A6"/>
          <w:sz w:val="24"/>
          <w:szCs w:val="24"/>
        </w:rPr>
      </w:pPr>
    </w:p>
    <w:p w14:paraId="269A0D8D" w14:textId="77777777" w:rsidR="008A1565" w:rsidRPr="008C50E7" w:rsidRDefault="008A1565" w:rsidP="008A1565">
      <w:pPr>
        <w:pStyle w:val="HTMLPreformatted"/>
        <w:shd w:val="clear" w:color="auto" w:fill="FFFFFF"/>
        <w:rPr>
          <w:color w:val="595959" w:themeColor="text1" w:themeTint="A6"/>
          <w:sz w:val="22"/>
          <w:szCs w:val="22"/>
        </w:rPr>
      </w:pPr>
    </w:p>
    <w:p w14:paraId="1C62B6FF" w14:textId="77777777" w:rsidR="0063761B" w:rsidRDefault="0063761B" w:rsidP="0063761B">
      <w:pPr>
        <w:pStyle w:val="BodyTextIndent"/>
        <w:ind w:firstLine="360"/>
        <w:rPr>
          <w:rFonts w:ascii="Times" w:hAnsi="Times"/>
          <w:sz w:val="28"/>
          <w:szCs w:val="28"/>
        </w:rPr>
      </w:pPr>
      <w:r>
        <w:rPr>
          <w:rFonts w:ascii="Times" w:hAnsi="Times"/>
          <w:sz w:val="28"/>
          <w:szCs w:val="28"/>
        </w:rPr>
        <w:lastRenderedPageBreak/>
        <w:t>Server Errors</w:t>
      </w:r>
    </w:p>
    <w:p w14:paraId="1213099D" w14:textId="77777777" w:rsidR="0063761B" w:rsidRPr="00A917F6" w:rsidRDefault="0063761B" w:rsidP="0063761B">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NoSuchElementError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An error occurred while fetching the data from the server</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 xml:space="preserve"> Please re-login) – This error</w:t>
      </w:r>
      <w:r>
        <w:rPr>
          <w:rFonts w:ascii="Times" w:hAnsi="Times"/>
          <w:color w:val="595959" w:themeColor="text1" w:themeTint="A6"/>
          <w:sz w:val="24"/>
          <w:szCs w:val="24"/>
        </w:rPr>
        <w:t xml:space="preserve"> occurs when failed to get the response </w:t>
      </w:r>
    </w:p>
    <w:p w14:paraId="7E4273DC" w14:textId="3FF5B1E3" w:rsidR="001D5C80" w:rsidRPr="009639AF" w:rsidRDefault="001D5C80" w:rsidP="001D5C80">
      <w:pPr>
        <w:pStyle w:val="Heading1"/>
        <w:rPr>
          <w:rFonts w:ascii="Times" w:hAnsi="Times" w:cs="Arial"/>
          <w:b/>
          <w:bCs/>
        </w:rPr>
      </w:pPr>
      <w:bookmarkStart w:id="149" w:name="_Toc20154780"/>
      <w:r>
        <w:rPr>
          <w:rFonts w:ascii="Times" w:hAnsi="Times" w:cs="Arial"/>
          <w:b/>
          <w:bCs/>
        </w:rPr>
        <w:t>Set Delivery Address</w:t>
      </w:r>
      <w:bookmarkEnd w:id="149"/>
    </w:p>
    <w:p w14:paraId="5663A81F" w14:textId="14B57208" w:rsidR="001D5C80" w:rsidRDefault="001D5C80" w:rsidP="001D5C80">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w:t>
      </w:r>
      <w:r w:rsidR="004250C8">
        <w:rPr>
          <w:rFonts w:ascii="Times" w:hAnsi="Times" w:cs="Arial"/>
          <w:sz w:val="24"/>
          <w:szCs w:val="24"/>
        </w:rPr>
        <w:t xml:space="preserve">set the delivery </w:t>
      </w:r>
      <w:r>
        <w:rPr>
          <w:rFonts w:ascii="Times" w:hAnsi="Times" w:cs="Arial"/>
          <w:sz w:val="24"/>
          <w:szCs w:val="24"/>
        </w:rPr>
        <w:t xml:space="preserve">address </w:t>
      </w:r>
      <w:r w:rsidR="004250C8">
        <w:rPr>
          <w:rFonts w:ascii="Times" w:hAnsi="Times" w:cs="Arial"/>
          <w:sz w:val="24"/>
          <w:szCs w:val="24"/>
        </w:rPr>
        <w:t>of</w:t>
      </w:r>
      <w:r>
        <w:rPr>
          <w:rFonts w:ascii="Times" w:hAnsi="Times" w:cs="Arial"/>
          <w:sz w:val="24"/>
          <w:szCs w:val="24"/>
        </w:rPr>
        <w:t xml:space="preserve"> the user.</w:t>
      </w:r>
    </w:p>
    <w:p w14:paraId="48358800" w14:textId="77777777" w:rsidR="001D5C80" w:rsidRPr="00861B4F" w:rsidRDefault="001D5C80" w:rsidP="001D5C80">
      <w:pPr>
        <w:pStyle w:val="Heading2"/>
        <w:rPr>
          <w:rFonts w:ascii="Times" w:hAnsi="Times" w:cs="Arial"/>
          <w:color w:val="1F497D" w:themeColor="text2"/>
          <w:sz w:val="28"/>
          <w:szCs w:val="28"/>
        </w:rPr>
      </w:pPr>
      <w:bookmarkStart w:id="150" w:name="_Toc20154781"/>
      <w:r w:rsidRPr="00861B4F">
        <w:rPr>
          <w:rFonts w:ascii="Times" w:hAnsi="Times" w:cs="Arial"/>
          <w:color w:val="1F497D" w:themeColor="text2"/>
          <w:sz w:val="28"/>
          <w:szCs w:val="28"/>
        </w:rPr>
        <w:t>ECSServiceProvider</w:t>
      </w:r>
      <w:bookmarkEnd w:id="150"/>
    </w:p>
    <w:p w14:paraId="48AF4091" w14:textId="77777777" w:rsidR="001D5C80" w:rsidRPr="00C81F9D" w:rsidRDefault="001D5C80" w:rsidP="001D5C80">
      <w:pPr>
        <w:pStyle w:val="BodyTextIndent"/>
        <w:rPr>
          <w:rFonts w:ascii="Times" w:hAnsi="Times"/>
        </w:rPr>
      </w:pPr>
      <w:r w:rsidRPr="00C81F9D">
        <w:rPr>
          <w:rFonts w:ascii="Times" w:hAnsi="Times"/>
          <w:noProof/>
        </w:rPr>
        <mc:AlternateContent>
          <mc:Choice Requires="wps">
            <w:drawing>
              <wp:inline distT="0" distB="0" distL="0" distR="0" wp14:anchorId="6DAD8E92" wp14:editId="058251E1">
                <wp:extent cx="6565900" cy="647700"/>
                <wp:effectExtent l="0" t="0" r="12700" b="1270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7700"/>
                        </a:xfrm>
                        <a:prstGeom prst="rect">
                          <a:avLst/>
                        </a:prstGeom>
                        <a:solidFill>
                          <a:schemeClr val="bg1">
                            <a:lumMod val="95000"/>
                          </a:schemeClr>
                        </a:solidFill>
                        <a:ln w="3175">
                          <a:solidFill>
                            <a:srgbClr val="000000"/>
                          </a:solidFill>
                          <a:miter lim="800000"/>
                          <a:headEnd/>
                          <a:tailEnd/>
                        </a:ln>
                      </wps:spPr>
                      <wps:txbx>
                        <w:txbxContent>
                          <w:p w14:paraId="260754C4" w14:textId="77777777" w:rsidR="00D32F8F" w:rsidRDefault="00D32F8F" w:rsidP="001D5C80">
                            <w:pPr>
                              <w:pStyle w:val="HTMLPreformatted"/>
                              <w:rPr>
                                <w:b/>
                                <w:bCs/>
                                <w:noProof/>
                                <w:color w:val="000080"/>
                                <w:szCs w:val="24"/>
                              </w:rPr>
                            </w:pPr>
                          </w:p>
                          <w:p w14:paraId="328BE379" w14:textId="77777777" w:rsidR="00D32F8F" w:rsidRPr="00B00D8F" w:rsidRDefault="00D32F8F" w:rsidP="00B00D8F">
                            <w:pPr>
                              <w:pStyle w:val="HTMLPreformatted"/>
                              <w:rPr>
                                <w:color w:val="000000"/>
                              </w:rPr>
                            </w:pPr>
                            <w:r w:rsidRPr="00B00D8F">
                              <w:rPr>
                                <w:b/>
                                <w:bCs/>
                                <w:color w:val="000080"/>
                              </w:rPr>
                              <w:t xml:space="preserve">void </w:t>
                            </w:r>
                            <w:r w:rsidRPr="00B00D8F">
                              <w:rPr>
                                <w:color w:val="000000"/>
                              </w:rPr>
                              <w:t>setDeliveryAddress(ECSAddress address, ECSCallback&lt;Boolean, Exception&gt; ecsCallback);</w:t>
                            </w:r>
                          </w:p>
                          <w:p w14:paraId="2AB4EDCE" w14:textId="77777777" w:rsidR="00D32F8F" w:rsidRPr="00006C29" w:rsidRDefault="00D32F8F" w:rsidP="001D5C80">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6DAD8E92" id="_x0000_s1072" type="#_x0000_t202" style="width:517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" fillcolor="#f2f2f2 [3052]" strokeweight=".25pt">
                <v:textbox>
                  <w:txbxContent>
                    <w:p w14:paraId="260754C4" w14:textId="77777777" w:rsidR="00D32F8F" w:rsidRDefault="00D32F8F" w:rsidP="001D5C80">
                      <w:pPr>
                        <w:pStyle w:val="HTMLPreformatted"/>
                        <w:rPr>
                          <w:b/>
                          <w:bCs/>
                          <w:noProof/>
                          <w:color w:val="000080"/>
                          <w:szCs w:val="24"/>
                        </w:rPr>
                      </w:pPr>
                    </w:p>
                    <w:p w14:paraId="328BE379" w14:textId="77777777" w:rsidR="00D32F8F" w:rsidRPr="00B00D8F" w:rsidRDefault="00D32F8F" w:rsidP="00B00D8F">
                      <w:pPr>
                        <w:pStyle w:val="HTMLPreformatted"/>
                        <w:rPr>
                          <w:color w:val="000000"/>
                        </w:rPr>
                      </w:pPr>
                      <w:r w:rsidRPr="00B00D8F">
                        <w:rPr>
                          <w:b/>
                          <w:bCs/>
                          <w:color w:val="000080"/>
                        </w:rPr>
                        <w:t xml:space="preserve">void </w:t>
                      </w:r>
                      <w:r w:rsidRPr="00B00D8F">
                        <w:rPr>
                          <w:color w:val="000000"/>
                        </w:rPr>
                        <w:t>setDeliveryAddress(ECSAddress address, ECSCallback&lt;Boolean, Exception&gt; ecsCallback);</w:t>
                      </w:r>
                    </w:p>
                    <w:p w14:paraId="2AB4EDCE" w14:textId="77777777" w:rsidR="00D32F8F" w:rsidRPr="00006C29" w:rsidRDefault="00D32F8F" w:rsidP="001D5C80">
                      <w:pPr>
                        <w:pStyle w:val="HTMLPreformatted"/>
                        <w:rPr>
                          <w:noProof/>
                          <w:color w:val="000000"/>
                        </w:rPr>
                      </w:pPr>
                    </w:p>
                  </w:txbxContent>
                </v:textbox>
                <w10:anchorlock/>
              </v:shape>
            </w:pict>
          </mc:Fallback>
        </mc:AlternateContent>
      </w:r>
    </w:p>
    <w:p w14:paraId="064CC8FB" w14:textId="77777777" w:rsidR="001D5C80" w:rsidRPr="00850DDA" w:rsidRDefault="001D5C80" w:rsidP="001D5C80">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151" w:name="_Toc20154782"/>
      <w:r>
        <w:rPr>
          <w:rFonts w:ascii="Times" w:hAnsi="Times" w:cs="Arial"/>
          <w:sz w:val="28"/>
          <w:szCs w:val="28"/>
        </w:rPr>
        <w:t>Parameters</w:t>
      </w:r>
      <w:bookmarkEnd w:id="151"/>
    </w:p>
    <w:p w14:paraId="58DB31AA" w14:textId="039C3ABB" w:rsidR="00B00D8F" w:rsidRDefault="00B00D8F" w:rsidP="001D5C80">
      <w:pPr>
        <w:pStyle w:val="NoSpacing"/>
        <w:numPr>
          <w:ilvl w:val="0"/>
          <w:numId w:val="38"/>
        </w:numPr>
        <w:rPr>
          <w:rFonts w:ascii="Times" w:hAnsi="Times" w:cs="Arial"/>
          <w:sz w:val="24"/>
          <w:szCs w:val="24"/>
          <w:lang w:val="en-AU"/>
        </w:rPr>
      </w:pPr>
      <w:r>
        <w:rPr>
          <w:rFonts w:ascii="Times" w:hAnsi="Times" w:cs="Arial"/>
          <w:sz w:val="24"/>
          <w:szCs w:val="24"/>
          <w:lang w:val="en-AU"/>
        </w:rPr>
        <w:t>address – an object of class ECSAddress which has to be set as delivery address</w:t>
      </w:r>
    </w:p>
    <w:p w14:paraId="4AC6F18A" w14:textId="2664CDB9" w:rsidR="001D5C80" w:rsidRPr="00572374" w:rsidRDefault="001D5C80" w:rsidP="001D5C80">
      <w:pPr>
        <w:pStyle w:val="NoSpacing"/>
        <w:numPr>
          <w:ilvl w:val="0"/>
          <w:numId w:val="38"/>
        </w:numPr>
        <w:rPr>
          <w:rFonts w:ascii="Times" w:hAnsi="Times" w:cs="Arial"/>
          <w:sz w:val="24"/>
          <w:szCs w:val="24"/>
          <w:lang w:val="en-AU"/>
        </w:rPr>
      </w:pPr>
      <w:r w:rsidRPr="00572374">
        <w:rPr>
          <w:rFonts w:ascii="Times" w:hAnsi="Times" w:cs="Arial"/>
          <w:sz w:val="24"/>
          <w:szCs w:val="24"/>
          <w:lang w:val="en-AU"/>
        </w:rPr>
        <w:t xml:space="preserve">ecsCallback – </w:t>
      </w:r>
      <w:r w:rsidR="00755CAB">
        <w:rPr>
          <w:rFonts w:ascii="Times" w:hAnsi="Times" w:cs="Arial"/>
          <w:sz w:val="24"/>
          <w:szCs w:val="24"/>
          <w:lang w:val="en-AU"/>
        </w:rPr>
        <w:t>instance of ECSC</w:t>
      </w:r>
      <w:r w:rsidRPr="00572374">
        <w:rPr>
          <w:rFonts w:ascii="Times" w:hAnsi="Times" w:cs="Arial"/>
          <w:sz w:val="24"/>
          <w:szCs w:val="24"/>
          <w:lang w:val="en-AU"/>
        </w:rPr>
        <w:t xml:space="preserve">allback </w:t>
      </w:r>
      <w:r w:rsidR="00755CAB">
        <w:rPr>
          <w:rFonts w:ascii="Times" w:hAnsi="Times" w:cs="Arial"/>
          <w:sz w:val="24"/>
          <w:szCs w:val="24"/>
          <w:lang w:val="en-AU"/>
        </w:rPr>
        <w:t xml:space="preserve">of type </w:t>
      </w:r>
      <w:r w:rsidR="008D0752">
        <w:rPr>
          <w:rFonts w:ascii="Times" w:hAnsi="Times" w:cs="Arial"/>
          <w:sz w:val="24"/>
          <w:szCs w:val="24"/>
          <w:lang w:val="en-AU"/>
        </w:rPr>
        <w:t xml:space="preserve">Boolean </w:t>
      </w:r>
      <w:r w:rsidR="005F6625">
        <w:rPr>
          <w:rFonts w:ascii="Times" w:hAnsi="Times" w:cs="Arial"/>
          <w:sz w:val="24"/>
          <w:szCs w:val="24"/>
          <w:lang w:val="en-AU"/>
        </w:rPr>
        <w:t>and Exception</w:t>
      </w:r>
    </w:p>
    <w:p w14:paraId="4D2D295A" w14:textId="77777777" w:rsidR="001D5C80" w:rsidRPr="00C81F9D" w:rsidRDefault="001D5C80" w:rsidP="001D5C80">
      <w:pPr>
        <w:pStyle w:val="Heading2"/>
        <w:numPr>
          <w:ilvl w:val="0"/>
          <w:numId w:val="0"/>
        </w:numPr>
        <w:ind w:left="576"/>
        <w:rPr>
          <w:rFonts w:ascii="Times" w:hAnsi="Times" w:cs="Arial"/>
          <w:sz w:val="28"/>
          <w:szCs w:val="28"/>
        </w:rPr>
      </w:pPr>
      <w:bookmarkStart w:id="152" w:name="_Toc20154783"/>
      <w:r>
        <w:rPr>
          <w:rFonts w:ascii="Times" w:hAnsi="Times" w:cs="Arial"/>
          <w:sz w:val="28"/>
          <w:szCs w:val="28"/>
        </w:rPr>
        <w:t>Output</w:t>
      </w:r>
      <w:bookmarkEnd w:id="152"/>
    </w:p>
    <w:p w14:paraId="589842F3" w14:textId="72E6BF46" w:rsidR="001D5C80" w:rsidRPr="00C81F9D" w:rsidRDefault="001D5C80" w:rsidP="001D5C80">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8D0752">
        <w:rPr>
          <w:rFonts w:ascii="Times" w:hAnsi="Times" w:cs="Arial"/>
          <w:sz w:val="24"/>
          <w:szCs w:val="24"/>
          <w:lang w:val="en-AU"/>
        </w:rPr>
        <w:t>returns true if selected address is set as delivery address successfully</w:t>
      </w:r>
    </w:p>
    <w:p w14:paraId="644D5BA3" w14:textId="77777777" w:rsidR="001D5C80" w:rsidRDefault="001D5C80" w:rsidP="001D5C80">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06C1639F" w14:textId="77777777" w:rsidR="001D5C80" w:rsidRPr="00C81F9D" w:rsidRDefault="001D5C80" w:rsidP="001D5C80">
      <w:pPr>
        <w:pStyle w:val="NoSpacing"/>
        <w:rPr>
          <w:rFonts w:ascii="Times" w:hAnsi="Times" w:cs="Arial"/>
          <w:lang w:val="en-AU"/>
        </w:rPr>
      </w:pPr>
    </w:p>
    <w:p w14:paraId="4417715A" w14:textId="77777777" w:rsidR="001D5C80" w:rsidRPr="00861B4F" w:rsidRDefault="001D5C80" w:rsidP="001D5C80">
      <w:pPr>
        <w:pStyle w:val="Heading2"/>
        <w:rPr>
          <w:rFonts w:ascii="Times" w:hAnsi="Times" w:cs="Arial"/>
          <w:color w:val="1F497D" w:themeColor="text2"/>
          <w:sz w:val="28"/>
          <w:szCs w:val="28"/>
        </w:rPr>
      </w:pPr>
      <w:bookmarkStart w:id="153" w:name="_Toc20154784"/>
      <w:r w:rsidRPr="00861B4F">
        <w:rPr>
          <w:rFonts w:ascii="Times" w:hAnsi="Times" w:cs="Arial"/>
          <w:color w:val="1F497D" w:themeColor="text2"/>
          <w:sz w:val="28"/>
          <w:szCs w:val="28"/>
        </w:rPr>
        <w:t>Sample</w:t>
      </w:r>
      <w:bookmarkEnd w:id="153"/>
    </w:p>
    <w:p w14:paraId="52645213" w14:textId="77777777" w:rsidR="001D5C80" w:rsidRPr="00C81F9D" w:rsidRDefault="001D5C80" w:rsidP="001D5C80">
      <w:pPr>
        <w:pStyle w:val="BodyTextIndent"/>
        <w:rPr>
          <w:rFonts w:ascii="Times" w:hAnsi="Times"/>
        </w:rPr>
      </w:pPr>
      <w:r w:rsidRPr="00C81F9D">
        <w:rPr>
          <w:rFonts w:ascii="Times" w:hAnsi="Times"/>
          <w:noProof/>
        </w:rPr>
        <mc:AlternateContent>
          <mc:Choice Requires="wps">
            <w:drawing>
              <wp:inline distT="0" distB="0" distL="0" distR="0" wp14:anchorId="555C3608" wp14:editId="4D91AB92">
                <wp:extent cx="6565900" cy="2563905"/>
                <wp:effectExtent l="0" t="0" r="12700" b="1460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6260450D" w14:textId="77777777" w:rsidR="00D32F8F" w:rsidRDefault="00D32F8F" w:rsidP="001D5C80">
                            <w:pPr>
                              <w:pStyle w:val="HTMLPreformatted"/>
                              <w:rPr>
                                <w:noProof/>
                                <w:color w:val="808000"/>
                              </w:rPr>
                            </w:pPr>
                          </w:p>
                          <w:p w14:paraId="2D1C3862" w14:textId="77777777" w:rsidR="00A12CE9" w:rsidRPr="00676B3B" w:rsidRDefault="00A12CE9" w:rsidP="00A12CE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245EE59" w14:textId="6E265B01" w:rsidR="00D32F8F" w:rsidRPr="00C60590" w:rsidRDefault="008543CD" w:rsidP="008543C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C60590">
                              <w:rPr>
                                <w:color w:val="000000"/>
                              </w:rPr>
                              <w:br/>
                            </w:r>
                            <w:r w:rsidR="00D32F8F" w:rsidRPr="00C60590">
                              <w:rPr>
                                <w:color w:val="000000"/>
                              </w:rPr>
                              <w:br/>
                              <w:t xml:space="preserve">ecsServices. setDeliveryAddress(addresses, </w:t>
                            </w:r>
                            <w:r w:rsidR="00D32F8F" w:rsidRPr="00C60590">
                              <w:rPr>
                                <w:b/>
                                <w:bCs/>
                                <w:color w:val="000080"/>
                              </w:rPr>
                              <w:t xml:space="preserve">new </w:t>
                            </w:r>
                            <w:r w:rsidR="00D32F8F" w:rsidRPr="00C60590">
                              <w:rPr>
                                <w:color w:val="000000"/>
                              </w:rPr>
                              <w:t>ECSCallback&lt;Boolean, Exception&gt;() {</w:t>
                            </w:r>
                            <w:r w:rsidR="00D32F8F" w:rsidRPr="00C60590">
                              <w:rPr>
                                <w:color w:val="000000"/>
                              </w:rPr>
                              <w:br/>
                              <w:t xml:space="preserve">    </w:t>
                            </w:r>
                            <w:r w:rsidR="00D32F8F" w:rsidRPr="00C60590">
                              <w:rPr>
                                <w:color w:val="808000"/>
                              </w:rPr>
                              <w:t>@Override</w:t>
                            </w:r>
                            <w:r w:rsidR="00D32F8F" w:rsidRPr="00C60590">
                              <w:rPr>
                                <w:color w:val="808000"/>
                              </w:rPr>
                              <w:br/>
                              <w:t xml:space="preserve">    </w:t>
                            </w:r>
                            <w:r w:rsidR="00D32F8F" w:rsidRPr="00C60590">
                              <w:rPr>
                                <w:b/>
                                <w:bCs/>
                                <w:color w:val="000080"/>
                              </w:rPr>
                              <w:t xml:space="preserve">public void </w:t>
                            </w:r>
                            <w:r w:rsidR="00D32F8F" w:rsidRPr="00C60590">
                              <w:rPr>
                                <w:color w:val="000000"/>
                              </w:rPr>
                              <w:t>onResponse(Boolean result) {</w:t>
                            </w:r>
                          </w:p>
                          <w:p w14:paraId="6FD59203" w14:textId="77777777" w:rsidR="00D32F8F" w:rsidRPr="00C60590" w:rsidRDefault="00D32F8F" w:rsidP="00C60590">
                            <w:pPr>
                              <w:pStyle w:val="HTMLPreformatted"/>
                              <w:rPr>
                                <w:color w:val="000000"/>
                              </w:rPr>
                            </w:pPr>
                            <w:r w:rsidRPr="00C60590">
                              <w:rPr>
                                <w:color w:val="000000"/>
                              </w:rPr>
                              <w:br/>
                              <w:t xml:space="preserve">    }</w:t>
                            </w:r>
                            <w:r w:rsidRPr="00C60590">
                              <w:rPr>
                                <w:color w:val="000000"/>
                              </w:rPr>
                              <w:br/>
                            </w:r>
                            <w:r w:rsidRPr="00C60590">
                              <w:rPr>
                                <w:color w:val="000000"/>
                              </w:rPr>
                              <w:br/>
                              <w:t xml:space="preserve">    </w:t>
                            </w:r>
                            <w:r w:rsidRPr="00C60590">
                              <w:rPr>
                                <w:color w:val="808000"/>
                              </w:rPr>
                              <w:t>@Override</w:t>
                            </w:r>
                            <w:r w:rsidRPr="00C60590">
                              <w:rPr>
                                <w:color w:val="808000"/>
                              </w:rPr>
                              <w:br/>
                              <w:t xml:space="preserve">    </w:t>
                            </w:r>
                            <w:r w:rsidRPr="00C60590">
                              <w:rPr>
                                <w:b/>
                                <w:bCs/>
                                <w:color w:val="000080"/>
                              </w:rPr>
                              <w:t xml:space="preserve">public void </w:t>
                            </w:r>
                            <w:r w:rsidRPr="00C60590">
                              <w:rPr>
                                <w:color w:val="000000"/>
                              </w:rPr>
                              <w:t>onFailure(Exception error, ECSError ecsError) {</w:t>
                            </w:r>
                            <w:r w:rsidRPr="00C60590">
                              <w:rPr>
                                <w:color w:val="000000"/>
                              </w:rPr>
                              <w:br/>
                            </w:r>
                            <w:r w:rsidRPr="00C60590">
                              <w:rPr>
                                <w:color w:val="000000"/>
                              </w:rPr>
                              <w:br/>
                              <w:t xml:space="preserve">    }</w:t>
                            </w:r>
                            <w:r w:rsidRPr="00C60590">
                              <w:rPr>
                                <w:color w:val="000000"/>
                              </w:rPr>
                              <w:br/>
                              <w:t>});</w:t>
                            </w:r>
                          </w:p>
                          <w:p w14:paraId="6F4F7A71" w14:textId="77777777" w:rsidR="00D32F8F" w:rsidRDefault="00D32F8F" w:rsidP="001D5C80">
                            <w:pPr>
                              <w:pStyle w:val="HTMLPreformatted"/>
                            </w:pPr>
                          </w:p>
                        </w:txbxContent>
                      </wps:txbx>
                      <wps:bodyPr rot="0" vert="horz" wrap="square" lIns="91440" tIns="45720" rIns="91440" bIns="45720" anchor="t" anchorCtr="0">
                        <a:noAutofit/>
                      </wps:bodyPr>
                    </wps:wsp>
                  </a:graphicData>
                </a:graphic>
              </wp:inline>
            </w:drawing>
          </mc:Choice>
          <mc:Fallback>
            <w:pict>
              <v:shape w14:anchorId="555C3608" id="_x0000_s1073"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" fillcolor="#f2f2f2 [3052]" strokeweight=".25pt">
                <v:textbox>
                  <w:txbxContent>
                    <w:p w14:paraId="6260450D" w14:textId="77777777" w:rsidR="00D32F8F" w:rsidRDefault="00D32F8F" w:rsidP="001D5C80">
                      <w:pPr>
                        <w:pStyle w:val="HTMLPreformatted"/>
                        <w:rPr>
                          <w:noProof/>
                          <w:color w:val="808000"/>
                        </w:rPr>
                      </w:pPr>
                    </w:p>
                    <w:p w14:paraId="2D1C3862" w14:textId="77777777" w:rsidR="00A12CE9" w:rsidRPr="00676B3B" w:rsidRDefault="00A12CE9" w:rsidP="00A12CE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245EE59" w14:textId="6E265B01" w:rsidR="00D32F8F" w:rsidRPr="00C60590" w:rsidRDefault="008543CD" w:rsidP="008543C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C60590">
                        <w:rPr>
                          <w:color w:val="000000"/>
                        </w:rPr>
                        <w:br/>
                      </w:r>
                      <w:r w:rsidR="00D32F8F" w:rsidRPr="00C60590">
                        <w:rPr>
                          <w:color w:val="000000"/>
                        </w:rPr>
                        <w:br/>
                        <w:t xml:space="preserve">ecsServices. setDeliveryAddress(addresses, </w:t>
                      </w:r>
                      <w:r w:rsidR="00D32F8F" w:rsidRPr="00C60590">
                        <w:rPr>
                          <w:b/>
                          <w:bCs/>
                          <w:color w:val="000080"/>
                        </w:rPr>
                        <w:t xml:space="preserve">new </w:t>
                      </w:r>
                      <w:r w:rsidR="00D32F8F" w:rsidRPr="00C60590">
                        <w:rPr>
                          <w:color w:val="000000"/>
                        </w:rPr>
                        <w:t>ECSCallback&lt;Boolean, Exception&gt;() {</w:t>
                      </w:r>
                      <w:r w:rsidR="00D32F8F" w:rsidRPr="00C60590">
                        <w:rPr>
                          <w:color w:val="000000"/>
                        </w:rPr>
                        <w:br/>
                        <w:t xml:space="preserve">    </w:t>
                      </w:r>
                      <w:r w:rsidR="00D32F8F" w:rsidRPr="00C60590">
                        <w:rPr>
                          <w:color w:val="808000"/>
                        </w:rPr>
                        <w:t>@Override</w:t>
                      </w:r>
                      <w:r w:rsidR="00D32F8F" w:rsidRPr="00C60590">
                        <w:rPr>
                          <w:color w:val="808000"/>
                        </w:rPr>
                        <w:br/>
                        <w:t xml:space="preserve">    </w:t>
                      </w:r>
                      <w:r w:rsidR="00D32F8F" w:rsidRPr="00C60590">
                        <w:rPr>
                          <w:b/>
                          <w:bCs/>
                          <w:color w:val="000080"/>
                        </w:rPr>
                        <w:t xml:space="preserve">public void </w:t>
                      </w:r>
                      <w:r w:rsidR="00D32F8F" w:rsidRPr="00C60590">
                        <w:rPr>
                          <w:color w:val="000000"/>
                        </w:rPr>
                        <w:t>onResponse(Boolean result) {</w:t>
                      </w:r>
                    </w:p>
                    <w:p w14:paraId="6FD59203" w14:textId="77777777" w:rsidR="00D32F8F" w:rsidRPr="00C60590" w:rsidRDefault="00D32F8F" w:rsidP="00C60590">
                      <w:pPr>
                        <w:pStyle w:val="HTMLPreformatted"/>
                        <w:rPr>
                          <w:color w:val="000000"/>
                        </w:rPr>
                      </w:pPr>
                      <w:r w:rsidRPr="00C60590">
                        <w:rPr>
                          <w:color w:val="000000"/>
                        </w:rPr>
                        <w:br/>
                        <w:t xml:space="preserve">    }</w:t>
                      </w:r>
                      <w:r w:rsidRPr="00C60590">
                        <w:rPr>
                          <w:color w:val="000000"/>
                        </w:rPr>
                        <w:br/>
                      </w:r>
                      <w:r w:rsidRPr="00C60590">
                        <w:rPr>
                          <w:color w:val="000000"/>
                        </w:rPr>
                        <w:br/>
                        <w:t xml:space="preserve">    </w:t>
                      </w:r>
                      <w:r w:rsidRPr="00C60590">
                        <w:rPr>
                          <w:color w:val="808000"/>
                        </w:rPr>
                        <w:t>@Override</w:t>
                      </w:r>
                      <w:r w:rsidRPr="00C60590">
                        <w:rPr>
                          <w:color w:val="808000"/>
                        </w:rPr>
                        <w:br/>
                        <w:t xml:space="preserve">    </w:t>
                      </w:r>
                      <w:r w:rsidRPr="00C60590">
                        <w:rPr>
                          <w:b/>
                          <w:bCs/>
                          <w:color w:val="000080"/>
                        </w:rPr>
                        <w:t xml:space="preserve">public void </w:t>
                      </w:r>
                      <w:r w:rsidRPr="00C60590">
                        <w:rPr>
                          <w:color w:val="000000"/>
                        </w:rPr>
                        <w:t>onFailure(Exception error, ECSError ecsError) {</w:t>
                      </w:r>
                      <w:r w:rsidRPr="00C60590">
                        <w:rPr>
                          <w:color w:val="000000"/>
                        </w:rPr>
                        <w:br/>
                      </w:r>
                      <w:r w:rsidRPr="00C60590">
                        <w:rPr>
                          <w:color w:val="000000"/>
                        </w:rPr>
                        <w:br/>
                        <w:t xml:space="preserve">    }</w:t>
                      </w:r>
                      <w:r w:rsidRPr="00C60590">
                        <w:rPr>
                          <w:color w:val="000000"/>
                        </w:rPr>
                        <w:br/>
                        <w:t>});</w:t>
                      </w:r>
                    </w:p>
                    <w:p w14:paraId="6F4F7A71" w14:textId="77777777" w:rsidR="00D32F8F" w:rsidRDefault="00D32F8F" w:rsidP="001D5C80">
                      <w:pPr>
                        <w:pStyle w:val="HTMLPreformatted"/>
                      </w:pPr>
                    </w:p>
                  </w:txbxContent>
                </v:textbox>
                <w10:anchorlock/>
              </v:shape>
            </w:pict>
          </mc:Fallback>
        </mc:AlternateContent>
      </w:r>
    </w:p>
    <w:p w14:paraId="0AC25E37" w14:textId="77777777" w:rsidR="001B7420" w:rsidRDefault="001B7420" w:rsidP="001B7420">
      <w:pPr>
        <w:pStyle w:val="Heading2"/>
        <w:rPr>
          <w:rFonts w:ascii="Times" w:hAnsi="Times" w:cs="Arial"/>
          <w:color w:val="1F497D" w:themeColor="text2"/>
          <w:sz w:val="28"/>
          <w:szCs w:val="28"/>
        </w:rPr>
      </w:pPr>
      <w:bookmarkStart w:id="154" w:name="_Toc20154785"/>
      <w:r>
        <w:rPr>
          <w:rFonts w:ascii="Times" w:hAnsi="Times" w:cs="Arial"/>
          <w:color w:val="1F497D" w:themeColor="text2"/>
          <w:sz w:val="28"/>
          <w:szCs w:val="28"/>
        </w:rPr>
        <w:t>Errors</w:t>
      </w:r>
      <w:bookmarkEnd w:id="154"/>
    </w:p>
    <w:p w14:paraId="5DA52AA3" w14:textId="77777777" w:rsidR="001B7420" w:rsidRPr="00A36716" w:rsidRDefault="001B7420" w:rsidP="001B7420">
      <w:pPr>
        <w:pStyle w:val="BodyTextIndent"/>
        <w:ind w:firstLine="360"/>
      </w:pPr>
      <w:r>
        <w:rPr>
          <w:rFonts w:ascii="Times" w:hAnsi="Times"/>
          <w:sz w:val="28"/>
          <w:szCs w:val="28"/>
        </w:rPr>
        <w:t>Client Errors</w:t>
      </w:r>
    </w:p>
    <w:p w14:paraId="24619412" w14:textId="77777777" w:rsidR="001B7420" w:rsidRDefault="001B7420" w:rsidP="001B7420">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4E7A3CBF" w14:textId="77777777" w:rsidR="001B7420" w:rsidRDefault="001B7420" w:rsidP="001B7420">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lastRenderedPageBreak/>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42794CCB" w14:textId="77777777" w:rsidR="001B7420" w:rsidRPr="008C50E7" w:rsidRDefault="001B7420" w:rsidP="001B7420">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4283E6AE" w14:textId="77777777" w:rsidR="001B7420" w:rsidRDefault="001B7420" w:rsidP="001B7420">
      <w:pPr>
        <w:pStyle w:val="BodyTextIndent"/>
        <w:ind w:firstLine="360"/>
        <w:rPr>
          <w:rFonts w:ascii="Times" w:hAnsi="Times"/>
          <w:sz w:val="28"/>
          <w:szCs w:val="28"/>
        </w:rPr>
      </w:pPr>
      <w:r>
        <w:rPr>
          <w:rFonts w:ascii="Times" w:hAnsi="Times"/>
          <w:sz w:val="28"/>
          <w:szCs w:val="28"/>
        </w:rPr>
        <w:t>Server Errors</w:t>
      </w:r>
    </w:p>
    <w:p w14:paraId="6FC863EE" w14:textId="3043F2D9" w:rsidR="00DD404E" w:rsidRPr="008A1565" w:rsidRDefault="001B7420" w:rsidP="00DD404E">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sidR="00DD404E">
        <w:rPr>
          <w:rFonts w:ascii="Times" w:hAnsi="Times"/>
          <w:color w:val="595959" w:themeColor="text1" w:themeTint="A6"/>
          <w:sz w:val="24"/>
          <w:szCs w:val="24"/>
        </w:rPr>
        <w:t>UnsupportedDeliveryModeError</w:t>
      </w:r>
      <w:r w:rsidRPr="00DC6215">
        <w:rPr>
          <w:rFonts w:ascii="Times" w:hAnsi="Times"/>
          <w:color w:val="595959" w:themeColor="text1" w:themeTint="A6"/>
          <w:sz w:val="24"/>
          <w:szCs w:val="24"/>
        </w:rPr>
        <w:t xml:space="preserve"> (</w:t>
      </w:r>
      <w:r w:rsidR="00DD404E">
        <w:rPr>
          <w:rFonts w:ascii="Times" w:hAnsi="Times"/>
          <w:color w:val="595959" w:themeColor="text1" w:themeTint="A6"/>
          <w:sz w:val="24"/>
          <w:szCs w:val="24"/>
        </w:rPr>
        <w:t xml:space="preserve"> Selected delivery mode is not supported)</w:t>
      </w:r>
      <w:r>
        <w:rPr>
          <w:rFonts w:ascii="Times" w:hAnsi="Times"/>
          <w:color w:val="595959" w:themeColor="text1" w:themeTint="A6"/>
          <w:sz w:val="24"/>
          <w:szCs w:val="24"/>
        </w:rPr>
        <w:t xml:space="preserve"> </w:t>
      </w:r>
    </w:p>
    <w:p w14:paraId="6DA54FD7" w14:textId="77777777" w:rsidR="008A1565" w:rsidRPr="00DD5512"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ECSaddressId</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Given address doesn't exist or belong to another user)</w:t>
      </w:r>
    </w:p>
    <w:p w14:paraId="39C84021" w14:textId="77777777" w:rsidR="008A1565" w:rsidRPr="00DD404E" w:rsidRDefault="008A1565" w:rsidP="008A1565">
      <w:pPr>
        <w:pStyle w:val="HTMLPreformatted"/>
        <w:shd w:val="clear" w:color="auto" w:fill="FFFFFF"/>
        <w:ind w:left="360"/>
        <w:rPr>
          <w:rStyle w:val="Heading3Char"/>
          <w:color w:val="595959" w:themeColor="text1" w:themeTint="A6"/>
          <w:sz w:val="22"/>
          <w:szCs w:val="22"/>
        </w:rPr>
      </w:pPr>
    </w:p>
    <w:p w14:paraId="2CEBA130" w14:textId="0CCD134E" w:rsidR="00134CF9" w:rsidRPr="009639AF" w:rsidRDefault="00134CF9" w:rsidP="00134CF9">
      <w:pPr>
        <w:pStyle w:val="Heading1"/>
        <w:rPr>
          <w:rFonts w:ascii="Times" w:hAnsi="Times" w:cs="Arial"/>
          <w:b/>
          <w:bCs/>
        </w:rPr>
      </w:pPr>
      <w:bookmarkStart w:id="155" w:name="_Toc20154786"/>
      <w:r>
        <w:rPr>
          <w:rFonts w:ascii="Times" w:hAnsi="Times" w:cs="Arial"/>
          <w:b/>
          <w:bCs/>
        </w:rPr>
        <w:t>Set and Fetch Delivery Address</w:t>
      </w:r>
      <w:bookmarkEnd w:id="155"/>
    </w:p>
    <w:p w14:paraId="66937BE9" w14:textId="7690427F" w:rsidR="00134CF9" w:rsidRDefault="00134CF9" w:rsidP="00134CF9">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set the delivery address of the user</w:t>
      </w:r>
      <w:r w:rsidR="002407FD">
        <w:rPr>
          <w:rFonts w:ascii="Times" w:hAnsi="Times" w:cs="Arial"/>
          <w:sz w:val="24"/>
          <w:szCs w:val="24"/>
        </w:rPr>
        <w:t xml:space="preserve"> and fetch the address</w:t>
      </w:r>
      <w:r>
        <w:rPr>
          <w:rFonts w:ascii="Times" w:hAnsi="Times" w:cs="Arial"/>
          <w:sz w:val="24"/>
          <w:szCs w:val="24"/>
        </w:rPr>
        <w:t>.</w:t>
      </w:r>
    </w:p>
    <w:p w14:paraId="430592CE" w14:textId="77777777" w:rsidR="00134CF9" w:rsidRPr="00861B4F" w:rsidRDefault="00134CF9" w:rsidP="00134CF9">
      <w:pPr>
        <w:pStyle w:val="Heading2"/>
        <w:rPr>
          <w:rFonts w:ascii="Times" w:hAnsi="Times" w:cs="Arial"/>
          <w:color w:val="1F497D" w:themeColor="text2"/>
          <w:sz w:val="28"/>
          <w:szCs w:val="28"/>
        </w:rPr>
      </w:pPr>
      <w:bookmarkStart w:id="156" w:name="_Toc20154787"/>
      <w:r w:rsidRPr="00861B4F">
        <w:rPr>
          <w:rFonts w:ascii="Times" w:hAnsi="Times" w:cs="Arial"/>
          <w:color w:val="1F497D" w:themeColor="text2"/>
          <w:sz w:val="28"/>
          <w:szCs w:val="28"/>
        </w:rPr>
        <w:t>ECSServiceProvider</w:t>
      </w:r>
      <w:bookmarkEnd w:id="156"/>
    </w:p>
    <w:p w14:paraId="47DDB7A9" w14:textId="77777777" w:rsidR="00134CF9" w:rsidRPr="00C81F9D" w:rsidRDefault="00134CF9" w:rsidP="00134CF9">
      <w:pPr>
        <w:pStyle w:val="BodyTextIndent"/>
        <w:rPr>
          <w:rFonts w:ascii="Times" w:hAnsi="Times"/>
        </w:rPr>
      </w:pPr>
      <w:r w:rsidRPr="00C81F9D">
        <w:rPr>
          <w:rFonts w:ascii="Times" w:hAnsi="Times"/>
          <w:noProof/>
        </w:rPr>
        <mc:AlternateContent>
          <mc:Choice Requires="wps">
            <w:drawing>
              <wp:inline distT="0" distB="0" distL="0" distR="0" wp14:anchorId="1C36DF4C" wp14:editId="00213A75">
                <wp:extent cx="6565900" cy="647700"/>
                <wp:effectExtent l="0" t="0" r="12700" b="1270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7700"/>
                        </a:xfrm>
                        <a:prstGeom prst="rect">
                          <a:avLst/>
                        </a:prstGeom>
                        <a:solidFill>
                          <a:schemeClr val="bg1">
                            <a:lumMod val="95000"/>
                          </a:schemeClr>
                        </a:solidFill>
                        <a:ln w="3175">
                          <a:solidFill>
                            <a:srgbClr val="000000"/>
                          </a:solidFill>
                          <a:miter lim="800000"/>
                          <a:headEnd/>
                          <a:tailEnd/>
                        </a:ln>
                      </wps:spPr>
                      <wps:txbx>
                        <w:txbxContent>
                          <w:p w14:paraId="605D4191" w14:textId="77777777" w:rsidR="00D32F8F" w:rsidRDefault="00D32F8F" w:rsidP="00134CF9">
                            <w:pPr>
                              <w:pStyle w:val="HTMLPreformatted"/>
                              <w:rPr>
                                <w:b/>
                                <w:bCs/>
                                <w:noProof/>
                                <w:color w:val="000080"/>
                                <w:szCs w:val="24"/>
                              </w:rPr>
                            </w:pPr>
                          </w:p>
                          <w:p w14:paraId="2D1CEFDE" w14:textId="77777777" w:rsidR="00D32F8F" w:rsidRPr="00A02E2E" w:rsidRDefault="00D32F8F" w:rsidP="00A02E2E">
                            <w:pPr>
                              <w:pStyle w:val="HTMLPreformatted"/>
                              <w:rPr>
                                <w:color w:val="000000"/>
                              </w:rPr>
                            </w:pPr>
                            <w:r w:rsidRPr="00A02E2E">
                              <w:rPr>
                                <w:b/>
                                <w:bCs/>
                                <w:color w:val="000080"/>
                              </w:rPr>
                              <w:t xml:space="preserve">void </w:t>
                            </w:r>
                            <w:r w:rsidRPr="00A02E2E">
                              <w:rPr>
                                <w:color w:val="000000"/>
                              </w:rPr>
                              <w:t>setAndFetchDeliveryAddress(ECSAddress address, ECSCallback&lt;List&lt;ECSAddress&gt;, Exception&gt; ecsCallback);</w:t>
                            </w:r>
                          </w:p>
                          <w:p w14:paraId="1C83C81B" w14:textId="77777777" w:rsidR="00D32F8F" w:rsidRPr="00006C29" w:rsidRDefault="00D32F8F" w:rsidP="00134CF9">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1C36DF4C" id="_x0000_s1074" type="#_x0000_t202" style="width:517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" fillcolor="#f2f2f2 [3052]" strokeweight=".25pt">
                <v:textbox>
                  <w:txbxContent>
                    <w:p w14:paraId="605D4191" w14:textId="77777777" w:rsidR="00D32F8F" w:rsidRDefault="00D32F8F" w:rsidP="00134CF9">
                      <w:pPr>
                        <w:pStyle w:val="HTMLPreformatted"/>
                        <w:rPr>
                          <w:b/>
                          <w:bCs/>
                          <w:noProof/>
                          <w:color w:val="000080"/>
                          <w:szCs w:val="24"/>
                        </w:rPr>
                      </w:pPr>
                    </w:p>
                    <w:p w14:paraId="2D1CEFDE" w14:textId="77777777" w:rsidR="00D32F8F" w:rsidRPr="00A02E2E" w:rsidRDefault="00D32F8F" w:rsidP="00A02E2E">
                      <w:pPr>
                        <w:pStyle w:val="HTMLPreformatted"/>
                        <w:rPr>
                          <w:color w:val="000000"/>
                        </w:rPr>
                      </w:pPr>
                      <w:r w:rsidRPr="00A02E2E">
                        <w:rPr>
                          <w:b/>
                          <w:bCs/>
                          <w:color w:val="000080"/>
                        </w:rPr>
                        <w:t xml:space="preserve">void </w:t>
                      </w:r>
                      <w:r w:rsidRPr="00A02E2E">
                        <w:rPr>
                          <w:color w:val="000000"/>
                        </w:rPr>
                        <w:t>setAndFetchDeliveryAddress(ECSAddress address, ECSCallback&lt;List&lt;ECSAddress&gt;, Exception&gt; ecsCallback);</w:t>
                      </w:r>
                    </w:p>
                    <w:p w14:paraId="1C83C81B" w14:textId="77777777" w:rsidR="00D32F8F" w:rsidRPr="00006C29" w:rsidRDefault="00D32F8F" w:rsidP="00134CF9">
                      <w:pPr>
                        <w:pStyle w:val="HTMLPreformatted"/>
                        <w:rPr>
                          <w:noProof/>
                          <w:color w:val="000000"/>
                        </w:rPr>
                      </w:pPr>
                    </w:p>
                  </w:txbxContent>
                </v:textbox>
                <w10:anchorlock/>
              </v:shape>
            </w:pict>
          </mc:Fallback>
        </mc:AlternateContent>
      </w:r>
    </w:p>
    <w:p w14:paraId="1FDBAB88" w14:textId="77777777" w:rsidR="00134CF9" w:rsidRPr="00850DDA" w:rsidRDefault="00134CF9" w:rsidP="00134CF9">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157" w:name="_Toc20154788"/>
      <w:r>
        <w:rPr>
          <w:rFonts w:ascii="Times" w:hAnsi="Times" w:cs="Arial"/>
          <w:sz w:val="28"/>
          <w:szCs w:val="28"/>
        </w:rPr>
        <w:t>Parameters</w:t>
      </w:r>
      <w:bookmarkEnd w:id="157"/>
    </w:p>
    <w:p w14:paraId="495051C7" w14:textId="77777777" w:rsidR="00134CF9" w:rsidRDefault="00134CF9" w:rsidP="00134CF9">
      <w:pPr>
        <w:pStyle w:val="NoSpacing"/>
        <w:numPr>
          <w:ilvl w:val="0"/>
          <w:numId w:val="38"/>
        </w:numPr>
        <w:rPr>
          <w:rFonts w:ascii="Times" w:hAnsi="Times" w:cs="Arial"/>
          <w:sz w:val="24"/>
          <w:szCs w:val="24"/>
          <w:lang w:val="en-AU"/>
        </w:rPr>
      </w:pPr>
      <w:r>
        <w:rPr>
          <w:rFonts w:ascii="Times" w:hAnsi="Times" w:cs="Arial"/>
          <w:sz w:val="24"/>
          <w:szCs w:val="24"/>
          <w:lang w:val="en-AU"/>
        </w:rPr>
        <w:t>address – an object of class ECSAddress which has to be set as delivery address</w:t>
      </w:r>
    </w:p>
    <w:p w14:paraId="295E232D" w14:textId="5A0211DC" w:rsidR="00134CF9" w:rsidRPr="00572374" w:rsidRDefault="00134CF9" w:rsidP="00134CF9">
      <w:pPr>
        <w:pStyle w:val="NoSpacing"/>
        <w:numPr>
          <w:ilvl w:val="0"/>
          <w:numId w:val="38"/>
        </w:numPr>
        <w:rPr>
          <w:rFonts w:ascii="Times" w:hAnsi="Times" w:cs="Arial"/>
          <w:sz w:val="24"/>
          <w:szCs w:val="24"/>
          <w:lang w:val="en-AU"/>
        </w:rPr>
      </w:pPr>
      <w:r w:rsidRPr="00572374">
        <w:rPr>
          <w:rFonts w:ascii="Times" w:hAnsi="Times" w:cs="Arial"/>
          <w:sz w:val="24"/>
          <w:szCs w:val="24"/>
          <w:lang w:val="en-AU"/>
        </w:rPr>
        <w:t xml:space="preserve">ecsCallback – </w:t>
      </w:r>
      <w:r w:rsidR="00F25847">
        <w:rPr>
          <w:rFonts w:ascii="Times" w:hAnsi="Times" w:cs="Arial"/>
          <w:sz w:val="24"/>
          <w:szCs w:val="24"/>
          <w:lang w:val="en-AU"/>
        </w:rPr>
        <w:t>instance of ECSC</w:t>
      </w:r>
      <w:r w:rsidRPr="00572374">
        <w:rPr>
          <w:rFonts w:ascii="Times" w:hAnsi="Times" w:cs="Arial"/>
          <w:sz w:val="24"/>
          <w:szCs w:val="24"/>
          <w:lang w:val="en-AU"/>
        </w:rPr>
        <w:t xml:space="preserve">allback containing </w:t>
      </w:r>
      <w:r w:rsidR="00DA5492">
        <w:rPr>
          <w:rFonts w:ascii="Times" w:hAnsi="Times" w:cs="Arial"/>
          <w:sz w:val="24"/>
          <w:szCs w:val="24"/>
          <w:lang w:val="en-AU"/>
        </w:rPr>
        <w:t>list of ECSAddress</w:t>
      </w:r>
      <w:r w:rsidRPr="00572374">
        <w:rPr>
          <w:rFonts w:ascii="Times" w:hAnsi="Times" w:cs="Arial"/>
          <w:sz w:val="24"/>
          <w:szCs w:val="24"/>
          <w:lang w:val="en-AU"/>
        </w:rPr>
        <w:t xml:space="preserve"> </w:t>
      </w:r>
      <w:r w:rsidR="006A48C6">
        <w:rPr>
          <w:rFonts w:ascii="Times" w:hAnsi="Times" w:cs="Arial"/>
          <w:sz w:val="24"/>
          <w:szCs w:val="24"/>
          <w:lang w:val="en-AU"/>
        </w:rPr>
        <w:t>and Exception</w:t>
      </w:r>
    </w:p>
    <w:p w14:paraId="1B782DB2" w14:textId="77777777" w:rsidR="00134CF9" w:rsidRPr="00C81F9D" w:rsidRDefault="00134CF9" w:rsidP="00134CF9">
      <w:pPr>
        <w:pStyle w:val="Heading2"/>
        <w:numPr>
          <w:ilvl w:val="0"/>
          <w:numId w:val="0"/>
        </w:numPr>
        <w:ind w:left="576"/>
        <w:rPr>
          <w:rFonts w:ascii="Times" w:hAnsi="Times" w:cs="Arial"/>
          <w:sz w:val="28"/>
          <w:szCs w:val="28"/>
        </w:rPr>
      </w:pPr>
      <w:bookmarkStart w:id="158" w:name="_Toc20154789"/>
      <w:r>
        <w:rPr>
          <w:rFonts w:ascii="Times" w:hAnsi="Times" w:cs="Arial"/>
          <w:sz w:val="28"/>
          <w:szCs w:val="28"/>
        </w:rPr>
        <w:t>Output</w:t>
      </w:r>
      <w:bookmarkEnd w:id="158"/>
    </w:p>
    <w:p w14:paraId="6C7DCFEA" w14:textId="6399EDCA" w:rsidR="00134CF9" w:rsidRPr="00C81F9D" w:rsidRDefault="00134CF9" w:rsidP="00134CF9">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DA5492">
        <w:rPr>
          <w:rFonts w:ascii="Times" w:hAnsi="Times" w:cs="Arial"/>
          <w:sz w:val="24"/>
          <w:szCs w:val="24"/>
          <w:lang w:val="en-AU"/>
        </w:rPr>
        <w:t>returns the list of addresses</w:t>
      </w:r>
    </w:p>
    <w:p w14:paraId="319E4470" w14:textId="77777777" w:rsidR="00134CF9" w:rsidRDefault="00134CF9" w:rsidP="00134CF9">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1FB43D0E" w14:textId="77777777" w:rsidR="00134CF9" w:rsidRPr="00C81F9D" w:rsidRDefault="00134CF9" w:rsidP="00134CF9">
      <w:pPr>
        <w:pStyle w:val="NoSpacing"/>
        <w:rPr>
          <w:rFonts w:ascii="Times" w:hAnsi="Times" w:cs="Arial"/>
          <w:lang w:val="en-AU"/>
        </w:rPr>
      </w:pPr>
    </w:p>
    <w:p w14:paraId="6096F6AF" w14:textId="77777777" w:rsidR="00134CF9" w:rsidRPr="00861B4F" w:rsidRDefault="00134CF9" w:rsidP="00134CF9">
      <w:pPr>
        <w:pStyle w:val="Heading2"/>
        <w:rPr>
          <w:rFonts w:ascii="Times" w:hAnsi="Times" w:cs="Arial"/>
          <w:color w:val="1F497D" w:themeColor="text2"/>
          <w:sz w:val="28"/>
          <w:szCs w:val="28"/>
        </w:rPr>
      </w:pPr>
      <w:bookmarkStart w:id="159" w:name="_Toc20154790"/>
      <w:r w:rsidRPr="00861B4F">
        <w:rPr>
          <w:rFonts w:ascii="Times" w:hAnsi="Times" w:cs="Arial"/>
          <w:color w:val="1F497D" w:themeColor="text2"/>
          <w:sz w:val="28"/>
          <w:szCs w:val="28"/>
        </w:rPr>
        <w:t>Sample</w:t>
      </w:r>
      <w:bookmarkEnd w:id="159"/>
    </w:p>
    <w:p w14:paraId="1A82850C" w14:textId="7F06A2C0" w:rsidR="00134CF9" w:rsidRDefault="00134CF9" w:rsidP="00134CF9">
      <w:pPr>
        <w:pStyle w:val="BodyTextIndent"/>
        <w:rPr>
          <w:rFonts w:ascii="Times" w:hAnsi="Times"/>
        </w:rPr>
      </w:pPr>
      <w:r w:rsidRPr="00C81F9D">
        <w:rPr>
          <w:rFonts w:ascii="Times" w:hAnsi="Times"/>
          <w:noProof/>
        </w:rPr>
        <mc:AlternateContent>
          <mc:Choice Requires="wps">
            <w:drawing>
              <wp:inline distT="0" distB="0" distL="0" distR="0" wp14:anchorId="15CC57CC" wp14:editId="5B50F6EA">
                <wp:extent cx="6565900" cy="2563905"/>
                <wp:effectExtent l="0" t="0" r="12700" b="1460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565602C5" w14:textId="77777777" w:rsidR="00D32F8F" w:rsidRDefault="00D32F8F" w:rsidP="00134CF9">
                            <w:pPr>
                              <w:pStyle w:val="HTMLPreformatted"/>
                              <w:rPr>
                                <w:noProof/>
                                <w:color w:val="808000"/>
                              </w:rPr>
                            </w:pPr>
                          </w:p>
                          <w:p w14:paraId="410255E1" w14:textId="77777777" w:rsidR="006D7769" w:rsidRPr="00676B3B" w:rsidRDefault="006D7769" w:rsidP="006D776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3CB53654" w14:textId="3DE87271" w:rsidR="00D32F8F" w:rsidRPr="007562F2" w:rsidRDefault="00D64719" w:rsidP="00D64719">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7562F2">
                              <w:rPr>
                                <w:color w:val="000000"/>
                              </w:rPr>
                              <w:br/>
                            </w:r>
                            <w:r w:rsidR="00D32F8F" w:rsidRPr="007562F2">
                              <w:rPr>
                                <w:color w:val="000000"/>
                              </w:rPr>
                              <w:br/>
                              <w:t>ecsServices.</w:t>
                            </w:r>
                            <w:r w:rsidR="00D32F8F" w:rsidRPr="00A02E2E">
                              <w:rPr>
                                <w:color w:val="000000"/>
                              </w:rPr>
                              <w:t>setAndFetchDeliveryAddress</w:t>
                            </w:r>
                            <w:r w:rsidR="00D32F8F" w:rsidRPr="007562F2">
                              <w:rPr>
                                <w:color w:val="000000"/>
                              </w:rPr>
                              <w:t>(</w:t>
                            </w:r>
                            <w:r w:rsidR="00D32F8F">
                              <w:rPr>
                                <w:color w:val="000000"/>
                              </w:rPr>
                              <w:t>address,</w:t>
                            </w:r>
                            <w:r w:rsidR="00D32F8F" w:rsidRPr="007562F2">
                              <w:rPr>
                                <w:b/>
                                <w:bCs/>
                                <w:color w:val="000080"/>
                              </w:rPr>
                              <w:t xml:space="preserve">new </w:t>
                            </w:r>
                            <w:r w:rsidR="00D32F8F" w:rsidRPr="007562F2">
                              <w:rPr>
                                <w:color w:val="000000"/>
                              </w:rPr>
                              <w:t>ECSCallback&lt;List&lt;ECSAddress&gt;, Exception&gt;() {</w:t>
                            </w:r>
                            <w:r w:rsidR="00D32F8F" w:rsidRPr="007562F2">
                              <w:rPr>
                                <w:color w:val="000000"/>
                              </w:rPr>
                              <w:br/>
                              <w:t xml:space="preserve">    </w:t>
                            </w:r>
                            <w:r w:rsidR="00D32F8F" w:rsidRPr="007562F2">
                              <w:rPr>
                                <w:color w:val="808000"/>
                              </w:rPr>
                              <w:t>@Override</w:t>
                            </w:r>
                            <w:r w:rsidR="00D32F8F" w:rsidRPr="007562F2">
                              <w:rPr>
                                <w:color w:val="808000"/>
                              </w:rPr>
                              <w:br/>
                              <w:t xml:space="preserve">    </w:t>
                            </w:r>
                            <w:r w:rsidR="00D32F8F" w:rsidRPr="007562F2">
                              <w:rPr>
                                <w:b/>
                                <w:bCs/>
                                <w:color w:val="000080"/>
                              </w:rPr>
                              <w:t xml:space="preserve">public void </w:t>
                            </w:r>
                            <w:r w:rsidR="00D32F8F" w:rsidRPr="007562F2">
                              <w:rPr>
                                <w:color w:val="000000"/>
                              </w:rPr>
                              <w:t>onResponse(List&lt;ECSAddress&gt; result) {</w:t>
                            </w:r>
                          </w:p>
                          <w:p w14:paraId="0EF20A89" w14:textId="77777777" w:rsidR="00D32F8F" w:rsidRPr="0019448C" w:rsidRDefault="00D32F8F" w:rsidP="00134CF9">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68AF153" w14:textId="77777777" w:rsidR="00D32F8F" w:rsidRDefault="00D32F8F" w:rsidP="00134CF9">
                            <w:pPr>
                              <w:pStyle w:val="HTMLPreformatted"/>
                            </w:pPr>
                          </w:p>
                        </w:txbxContent>
                      </wps:txbx>
                      <wps:bodyPr rot="0" vert="horz" wrap="square" lIns="91440" tIns="45720" rIns="91440" bIns="45720" anchor="t" anchorCtr="0">
                        <a:noAutofit/>
                      </wps:bodyPr>
                    </wps:wsp>
                  </a:graphicData>
                </a:graphic>
              </wp:inline>
            </w:drawing>
          </mc:Choice>
          <mc:Fallback>
            <w:pict>
              <v:shape w14:anchorId="15CC57CC" id="_x0000_s1075"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" fillcolor="#f2f2f2 [3052]" strokeweight=".25pt">
                <v:textbox>
                  <w:txbxContent>
                    <w:p w14:paraId="565602C5" w14:textId="77777777" w:rsidR="00D32F8F" w:rsidRDefault="00D32F8F" w:rsidP="00134CF9">
                      <w:pPr>
                        <w:pStyle w:val="HTMLPreformatted"/>
                        <w:rPr>
                          <w:noProof/>
                          <w:color w:val="808000"/>
                        </w:rPr>
                      </w:pPr>
                    </w:p>
                    <w:p w14:paraId="410255E1" w14:textId="77777777" w:rsidR="006D7769" w:rsidRPr="00676B3B" w:rsidRDefault="006D7769" w:rsidP="006D776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3CB53654" w14:textId="3DE87271" w:rsidR="00D32F8F" w:rsidRPr="007562F2" w:rsidRDefault="00D64719" w:rsidP="00D64719">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7562F2">
                        <w:rPr>
                          <w:color w:val="000000"/>
                        </w:rPr>
                        <w:br/>
                      </w:r>
                      <w:r w:rsidR="00D32F8F" w:rsidRPr="007562F2">
                        <w:rPr>
                          <w:color w:val="000000"/>
                        </w:rPr>
                        <w:br/>
                        <w:t>ecsServices.</w:t>
                      </w:r>
                      <w:r w:rsidR="00D32F8F" w:rsidRPr="00A02E2E">
                        <w:rPr>
                          <w:color w:val="000000"/>
                        </w:rPr>
                        <w:t>setAndFetchDeliveryAddress</w:t>
                      </w:r>
                      <w:r w:rsidR="00D32F8F" w:rsidRPr="007562F2">
                        <w:rPr>
                          <w:color w:val="000000"/>
                        </w:rPr>
                        <w:t>(</w:t>
                      </w:r>
                      <w:r w:rsidR="00D32F8F">
                        <w:rPr>
                          <w:color w:val="000000"/>
                        </w:rPr>
                        <w:t>address,</w:t>
                      </w:r>
                      <w:r w:rsidR="00D32F8F" w:rsidRPr="007562F2">
                        <w:rPr>
                          <w:b/>
                          <w:bCs/>
                          <w:color w:val="000080"/>
                        </w:rPr>
                        <w:t xml:space="preserve">new </w:t>
                      </w:r>
                      <w:r w:rsidR="00D32F8F" w:rsidRPr="007562F2">
                        <w:rPr>
                          <w:color w:val="000000"/>
                        </w:rPr>
                        <w:t>ECSCallback&lt;List&lt;ECSAddress&gt;, Exception&gt;() {</w:t>
                      </w:r>
                      <w:r w:rsidR="00D32F8F" w:rsidRPr="007562F2">
                        <w:rPr>
                          <w:color w:val="000000"/>
                        </w:rPr>
                        <w:br/>
                        <w:t xml:space="preserve">    </w:t>
                      </w:r>
                      <w:r w:rsidR="00D32F8F" w:rsidRPr="007562F2">
                        <w:rPr>
                          <w:color w:val="808000"/>
                        </w:rPr>
                        <w:t>@Override</w:t>
                      </w:r>
                      <w:r w:rsidR="00D32F8F" w:rsidRPr="007562F2">
                        <w:rPr>
                          <w:color w:val="808000"/>
                        </w:rPr>
                        <w:br/>
                        <w:t xml:space="preserve">    </w:t>
                      </w:r>
                      <w:r w:rsidR="00D32F8F" w:rsidRPr="007562F2">
                        <w:rPr>
                          <w:b/>
                          <w:bCs/>
                          <w:color w:val="000080"/>
                        </w:rPr>
                        <w:t xml:space="preserve">public void </w:t>
                      </w:r>
                      <w:r w:rsidR="00D32F8F" w:rsidRPr="007562F2">
                        <w:rPr>
                          <w:color w:val="000000"/>
                        </w:rPr>
                        <w:t>onResponse(List&lt;ECSAddress&gt; result) {</w:t>
                      </w:r>
                    </w:p>
                    <w:p w14:paraId="0EF20A89" w14:textId="77777777" w:rsidR="00D32F8F" w:rsidRPr="0019448C" w:rsidRDefault="00D32F8F" w:rsidP="00134CF9">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68AF153" w14:textId="77777777" w:rsidR="00D32F8F" w:rsidRDefault="00D32F8F" w:rsidP="00134CF9">
                      <w:pPr>
                        <w:pStyle w:val="HTMLPreformatted"/>
                      </w:pPr>
                    </w:p>
                  </w:txbxContent>
                </v:textbox>
                <w10:anchorlock/>
              </v:shape>
            </w:pict>
          </mc:Fallback>
        </mc:AlternateContent>
      </w:r>
    </w:p>
    <w:p w14:paraId="3C9E995C" w14:textId="77777777" w:rsidR="008A1565" w:rsidRPr="00C81F9D" w:rsidRDefault="008A1565" w:rsidP="00134CF9">
      <w:pPr>
        <w:pStyle w:val="BodyTextIndent"/>
        <w:rPr>
          <w:rFonts w:ascii="Times" w:hAnsi="Times"/>
        </w:rPr>
      </w:pPr>
    </w:p>
    <w:p w14:paraId="08AEDF4B" w14:textId="77777777" w:rsidR="007000D4" w:rsidRDefault="007000D4" w:rsidP="007000D4">
      <w:pPr>
        <w:pStyle w:val="Heading2"/>
        <w:rPr>
          <w:rFonts w:ascii="Times" w:hAnsi="Times" w:cs="Arial"/>
          <w:color w:val="1F497D" w:themeColor="text2"/>
          <w:sz w:val="28"/>
          <w:szCs w:val="28"/>
        </w:rPr>
      </w:pPr>
      <w:bookmarkStart w:id="160" w:name="_Toc20154791"/>
      <w:r>
        <w:rPr>
          <w:rFonts w:ascii="Times" w:hAnsi="Times" w:cs="Arial"/>
          <w:color w:val="1F497D" w:themeColor="text2"/>
          <w:sz w:val="28"/>
          <w:szCs w:val="28"/>
        </w:rPr>
        <w:lastRenderedPageBreak/>
        <w:t>Errors</w:t>
      </w:r>
      <w:bookmarkEnd w:id="160"/>
    </w:p>
    <w:p w14:paraId="37B8EA22" w14:textId="77777777" w:rsidR="007000D4" w:rsidRPr="00A36716" w:rsidRDefault="007000D4" w:rsidP="007000D4">
      <w:pPr>
        <w:pStyle w:val="BodyTextIndent"/>
        <w:ind w:firstLine="360"/>
      </w:pPr>
      <w:r>
        <w:rPr>
          <w:rFonts w:ascii="Times" w:hAnsi="Times"/>
          <w:sz w:val="28"/>
          <w:szCs w:val="28"/>
        </w:rPr>
        <w:t>Client Errors</w:t>
      </w:r>
    </w:p>
    <w:p w14:paraId="4BFAE26F" w14:textId="77777777" w:rsidR="007000D4" w:rsidRDefault="007000D4" w:rsidP="007000D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72CD8C1F" w14:textId="77777777" w:rsidR="007000D4" w:rsidRDefault="007000D4" w:rsidP="007000D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52856C42" w14:textId="77777777" w:rsidR="007000D4" w:rsidRPr="008C50E7" w:rsidRDefault="007000D4" w:rsidP="007000D4">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63970880" w14:textId="77777777" w:rsidR="007000D4" w:rsidRDefault="007000D4" w:rsidP="007000D4">
      <w:pPr>
        <w:pStyle w:val="BodyTextIndent"/>
        <w:ind w:firstLine="360"/>
        <w:rPr>
          <w:rFonts w:ascii="Times" w:hAnsi="Times"/>
          <w:sz w:val="28"/>
          <w:szCs w:val="28"/>
        </w:rPr>
      </w:pPr>
      <w:r>
        <w:rPr>
          <w:rFonts w:ascii="Times" w:hAnsi="Times"/>
          <w:sz w:val="28"/>
          <w:szCs w:val="28"/>
        </w:rPr>
        <w:t>Server Errors</w:t>
      </w:r>
    </w:p>
    <w:p w14:paraId="5B162D84" w14:textId="79F4EF0D" w:rsidR="000A1515" w:rsidRPr="008A1565" w:rsidRDefault="007000D4" w:rsidP="007B3C98">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UnsupportedDeliveryModeError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 xml:space="preserve"> Selected delivery mode is not supported) </w:t>
      </w:r>
    </w:p>
    <w:p w14:paraId="7251FDBC" w14:textId="77777777" w:rsidR="008A1565" w:rsidRPr="00DD5512"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ECSaddressId</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Given address doesn't exist or belong to another user)</w:t>
      </w:r>
    </w:p>
    <w:p w14:paraId="4483C0FB" w14:textId="77777777" w:rsidR="008A1565" w:rsidRPr="008A1565" w:rsidRDefault="008A1565" w:rsidP="008A1565">
      <w:pPr>
        <w:pStyle w:val="HTMLPreformatted"/>
        <w:shd w:val="clear" w:color="auto" w:fill="FFFFFF"/>
        <w:ind w:left="720"/>
        <w:rPr>
          <w:rStyle w:val="Heading3Char"/>
          <w:color w:val="595959" w:themeColor="text1" w:themeTint="A6"/>
          <w:sz w:val="22"/>
          <w:szCs w:val="22"/>
        </w:rPr>
      </w:pPr>
    </w:p>
    <w:p w14:paraId="0746759A" w14:textId="1E87220F" w:rsidR="000A1515" w:rsidRPr="009639AF" w:rsidRDefault="000A1515" w:rsidP="000A1515">
      <w:pPr>
        <w:pStyle w:val="Heading1"/>
        <w:rPr>
          <w:rFonts w:ascii="Times" w:hAnsi="Times" w:cs="Arial"/>
          <w:b/>
          <w:bCs/>
        </w:rPr>
      </w:pPr>
      <w:bookmarkStart w:id="161" w:name="_Toc20154792"/>
      <w:r>
        <w:rPr>
          <w:rFonts w:ascii="Times" w:hAnsi="Times" w:cs="Arial"/>
          <w:b/>
          <w:bCs/>
        </w:rPr>
        <w:t>Update Address</w:t>
      </w:r>
      <w:bookmarkEnd w:id="161"/>
    </w:p>
    <w:p w14:paraId="351A517D" w14:textId="2AF4DA27" w:rsidR="000A1515" w:rsidRDefault="000A1515" w:rsidP="000A1515">
      <w:pPr>
        <w:rPr>
          <w:rFonts w:ascii="Times" w:hAnsi="Times" w:cs="Arial"/>
          <w:sz w:val="24"/>
          <w:szCs w:val="24"/>
        </w:rPr>
      </w:pPr>
      <w:r w:rsidRPr="008376B6">
        <w:rPr>
          <w:rFonts w:ascii="Times" w:hAnsi="Times" w:cs="Arial"/>
          <w:sz w:val="24"/>
          <w:szCs w:val="24"/>
        </w:rPr>
        <w:t>This method is used to</w:t>
      </w:r>
      <w:r w:rsidR="00256F32">
        <w:rPr>
          <w:rFonts w:ascii="Times" w:hAnsi="Times" w:cs="Arial"/>
          <w:sz w:val="24"/>
          <w:szCs w:val="24"/>
        </w:rPr>
        <w:t xml:space="preserve"> update the address of the user</w:t>
      </w:r>
      <w:r>
        <w:rPr>
          <w:rFonts w:ascii="Times" w:hAnsi="Times" w:cs="Arial"/>
          <w:sz w:val="24"/>
          <w:szCs w:val="24"/>
        </w:rPr>
        <w:t>.</w:t>
      </w:r>
      <w:r w:rsidR="00256F32">
        <w:rPr>
          <w:rFonts w:ascii="Times" w:hAnsi="Times" w:cs="Arial"/>
          <w:sz w:val="24"/>
          <w:szCs w:val="24"/>
        </w:rPr>
        <w:t xml:space="preserve"> This is used whenever the user edits the address.</w:t>
      </w:r>
    </w:p>
    <w:p w14:paraId="4DB4F942" w14:textId="77777777" w:rsidR="000A1515" w:rsidRPr="00861B4F" w:rsidRDefault="000A1515" w:rsidP="000A1515">
      <w:pPr>
        <w:pStyle w:val="Heading2"/>
        <w:rPr>
          <w:rFonts w:ascii="Times" w:hAnsi="Times" w:cs="Arial"/>
          <w:color w:val="1F497D" w:themeColor="text2"/>
          <w:sz w:val="28"/>
          <w:szCs w:val="28"/>
        </w:rPr>
      </w:pPr>
      <w:bookmarkStart w:id="162" w:name="_Toc20154793"/>
      <w:r w:rsidRPr="00861B4F">
        <w:rPr>
          <w:rFonts w:ascii="Times" w:hAnsi="Times" w:cs="Arial"/>
          <w:color w:val="1F497D" w:themeColor="text2"/>
          <w:sz w:val="28"/>
          <w:szCs w:val="28"/>
        </w:rPr>
        <w:t>ECSServiceProvider</w:t>
      </w:r>
      <w:bookmarkEnd w:id="162"/>
    </w:p>
    <w:p w14:paraId="32CB3271" w14:textId="77777777" w:rsidR="000A1515" w:rsidRPr="00C81F9D" w:rsidRDefault="000A1515" w:rsidP="000A1515">
      <w:pPr>
        <w:pStyle w:val="BodyTextIndent"/>
        <w:rPr>
          <w:rFonts w:ascii="Times" w:hAnsi="Times"/>
        </w:rPr>
      </w:pPr>
      <w:r w:rsidRPr="00C81F9D">
        <w:rPr>
          <w:rFonts w:ascii="Times" w:hAnsi="Times"/>
          <w:noProof/>
        </w:rPr>
        <mc:AlternateContent>
          <mc:Choice Requires="wps">
            <w:drawing>
              <wp:inline distT="0" distB="0" distL="0" distR="0" wp14:anchorId="624EC887" wp14:editId="036FC7FA">
                <wp:extent cx="6565900" cy="647700"/>
                <wp:effectExtent l="0" t="0" r="12700" b="12700"/>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7700"/>
                        </a:xfrm>
                        <a:prstGeom prst="rect">
                          <a:avLst/>
                        </a:prstGeom>
                        <a:solidFill>
                          <a:schemeClr val="bg1">
                            <a:lumMod val="95000"/>
                          </a:schemeClr>
                        </a:solidFill>
                        <a:ln w="3175">
                          <a:solidFill>
                            <a:srgbClr val="000000"/>
                          </a:solidFill>
                          <a:miter lim="800000"/>
                          <a:headEnd/>
                          <a:tailEnd/>
                        </a:ln>
                      </wps:spPr>
                      <wps:txbx>
                        <w:txbxContent>
                          <w:p w14:paraId="717326D9" w14:textId="77777777" w:rsidR="00D32F8F" w:rsidRDefault="00D32F8F" w:rsidP="000A1515">
                            <w:pPr>
                              <w:pStyle w:val="HTMLPreformatted"/>
                              <w:rPr>
                                <w:b/>
                                <w:bCs/>
                                <w:noProof/>
                                <w:color w:val="000080"/>
                                <w:szCs w:val="24"/>
                              </w:rPr>
                            </w:pPr>
                          </w:p>
                          <w:p w14:paraId="467B8353" w14:textId="77777777" w:rsidR="00D32F8F" w:rsidRPr="00256F32" w:rsidRDefault="00D32F8F" w:rsidP="00256F32">
                            <w:pPr>
                              <w:pStyle w:val="HTMLPreformatted"/>
                              <w:rPr>
                                <w:color w:val="000000"/>
                              </w:rPr>
                            </w:pPr>
                            <w:r w:rsidRPr="00256F32">
                              <w:rPr>
                                <w:b/>
                                <w:bCs/>
                                <w:color w:val="000080"/>
                              </w:rPr>
                              <w:t xml:space="preserve">void </w:t>
                            </w:r>
                            <w:r w:rsidRPr="00256F32">
                              <w:rPr>
                                <w:color w:val="000000"/>
                              </w:rPr>
                              <w:t>updateAddress(</w:t>
                            </w:r>
                            <w:r w:rsidRPr="00256F32">
                              <w:rPr>
                                <w:b/>
                                <w:bCs/>
                                <w:color w:val="000080"/>
                              </w:rPr>
                              <w:t xml:space="preserve">boolean </w:t>
                            </w:r>
                            <w:r w:rsidRPr="00256F32">
                              <w:rPr>
                                <w:color w:val="000000"/>
                              </w:rPr>
                              <w:t>isDefaultAddress, ECSAddress address, ECSCallback&lt;Boolean, Exception&gt; ecsCallback);</w:t>
                            </w:r>
                          </w:p>
                          <w:p w14:paraId="2AC40980" w14:textId="77777777" w:rsidR="00D32F8F" w:rsidRPr="00006C29" w:rsidRDefault="00D32F8F" w:rsidP="000A1515">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624EC887" id="_x0000_s1076" type="#_x0000_t202" style="width:517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" fillcolor="#f2f2f2 [3052]" strokeweight=".25pt">
                <v:textbox>
                  <w:txbxContent>
                    <w:p w14:paraId="717326D9" w14:textId="77777777" w:rsidR="00D32F8F" w:rsidRDefault="00D32F8F" w:rsidP="000A1515">
                      <w:pPr>
                        <w:pStyle w:val="HTMLPreformatted"/>
                        <w:rPr>
                          <w:b/>
                          <w:bCs/>
                          <w:noProof/>
                          <w:color w:val="000080"/>
                          <w:szCs w:val="24"/>
                        </w:rPr>
                      </w:pPr>
                    </w:p>
                    <w:p w14:paraId="467B8353" w14:textId="77777777" w:rsidR="00D32F8F" w:rsidRPr="00256F32" w:rsidRDefault="00D32F8F" w:rsidP="00256F32">
                      <w:pPr>
                        <w:pStyle w:val="HTMLPreformatted"/>
                        <w:rPr>
                          <w:color w:val="000000"/>
                        </w:rPr>
                      </w:pPr>
                      <w:r w:rsidRPr="00256F32">
                        <w:rPr>
                          <w:b/>
                          <w:bCs/>
                          <w:color w:val="000080"/>
                        </w:rPr>
                        <w:t xml:space="preserve">void </w:t>
                      </w:r>
                      <w:r w:rsidRPr="00256F32">
                        <w:rPr>
                          <w:color w:val="000000"/>
                        </w:rPr>
                        <w:t>updateAddress(</w:t>
                      </w:r>
                      <w:r w:rsidRPr="00256F32">
                        <w:rPr>
                          <w:b/>
                          <w:bCs/>
                          <w:color w:val="000080"/>
                        </w:rPr>
                        <w:t xml:space="preserve">boolean </w:t>
                      </w:r>
                      <w:r w:rsidRPr="00256F32">
                        <w:rPr>
                          <w:color w:val="000000"/>
                        </w:rPr>
                        <w:t>isDefaultAddress, ECSAddress address, ECSCallback&lt;Boolean, Exception&gt; ecsCallback);</w:t>
                      </w:r>
                    </w:p>
                    <w:p w14:paraId="2AC40980" w14:textId="77777777" w:rsidR="00D32F8F" w:rsidRPr="00006C29" w:rsidRDefault="00D32F8F" w:rsidP="000A1515">
                      <w:pPr>
                        <w:pStyle w:val="HTMLPreformatted"/>
                        <w:rPr>
                          <w:noProof/>
                          <w:color w:val="000000"/>
                        </w:rPr>
                      </w:pPr>
                    </w:p>
                  </w:txbxContent>
                </v:textbox>
                <w10:anchorlock/>
              </v:shape>
            </w:pict>
          </mc:Fallback>
        </mc:AlternateContent>
      </w:r>
    </w:p>
    <w:p w14:paraId="385AEE3F" w14:textId="77777777" w:rsidR="000A1515" w:rsidRPr="00850DDA" w:rsidRDefault="000A1515" w:rsidP="000A1515">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163" w:name="_Toc20154794"/>
      <w:r>
        <w:rPr>
          <w:rFonts w:ascii="Times" w:hAnsi="Times" w:cs="Arial"/>
          <w:sz w:val="28"/>
          <w:szCs w:val="28"/>
        </w:rPr>
        <w:t>Parameters</w:t>
      </w:r>
      <w:bookmarkEnd w:id="163"/>
    </w:p>
    <w:p w14:paraId="1372AE85" w14:textId="25E77416" w:rsidR="000A1515" w:rsidRDefault="002F4B70" w:rsidP="000A1515">
      <w:pPr>
        <w:pStyle w:val="NoSpacing"/>
        <w:numPr>
          <w:ilvl w:val="0"/>
          <w:numId w:val="38"/>
        </w:numPr>
        <w:rPr>
          <w:rFonts w:ascii="Times" w:hAnsi="Times" w:cs="Arial"/>
          <w:sz w:val="24"/>
          <w:szCs w:val="24"/>
          <w:lang w:val="en-AU"/>
        </w:rPr>
      </w:pPr>
      <w:r>
        <w:rPr>
          <w:rFonts w:ascii="Times" w:hAnsi="Times" w:cs="Arial"/>
          <w:sz w:val="24"/>
          <w:szCs w:val="24"/>
          <w:lang w:val="en-AU"/>
        </w:rPr>
        <w:t>isDefaultAddress</w:t>
      </w:r>
      <w:r w:rsidR="000A1515">
        <w:rPr>
          <w:rFonts w:ascii="Times" w:hAnsi="Times" w:cs="Arial"/>
          <w:sz w:val="24"/>
          <w:szCs w:val="24"/>
          <w:lang w:val="en-AU"/>
        </w:rPr>
        <w:t xml:space="preserve"> – </w:t>
      </w:r>
      <w:r>
        <w:rPr>
          <w:rFonts w:ascii="Times" w:hAnsi="Times" w:cs="Arial"/>
          <w:sz w:val="24"/>
          <w:szCs w:val="24"/>
          <w:lang w:val="en-AU"/>
        </w:rPr>
        <w:t>Boolean value, if it is true the updated address is set as default address</w:t>
      </w:r>
    </w:p>
    <w:p w14:paraId="319DF0AB" w14:textId="77944F30" w:rsidR="000A1515" w:rsidRDefault="00E8684E" w:rsidP="000A1515">
      <w:pPr>
        <w:pStyle w:val="NoSpacing"/>
        <w:numPr>
          <w:ilvl w:val="0"/>
          <w:numId w:val="38"/>
        </w:numPr>
        <w:rPr>
          <w:rFonts w:ascii="Times" w:hAnsi="Times" w:cs="Arial"/>
          <w:sz w:val="24"/>
          <w:szCs w:val="24"/>
          <w:lang w:val="en-AU"/>
        </w:rPr>
      </w:pPr>
      <w:r>
        <w:rPr>
          <w:rFonts w:ascii="Times" w:hAnsi="Times" w:cs="Arial"/>
          <w:sz w:val="24"/>
          <w:szCs w:val="24"/>
          <w:lang w:val="en-AU"/>
        </w:rPr>
        <w:t>address</w:t>
      </w:r>
      <w:r w:rsidR="000A1515" w:rsidRPr="00572374">
        <w:rPr>
          <w:rFonts w:ascii="Times" w:hAnsi="Times" w:cs="Arial"/>
          <w:sz w:val="24"/>
          <w:szCs w:val="24"/>
          <w:lang w:val="en-AU"/>
        </w:rPr>
        <w:t xml:space="preserve"> –</w:t>
      </w:r>
      <w:r>
        <w:rPr>
          <w:rFonts w:ascii="Times" w:hAnsi="Times" w:cs="Arial"/>
          <w:sz w:val="24"/>
          <w:szCs w:val="24"/>
          <w:lang w:val="en-AU"/>
        </w:rPr>
        <w:t xml:space="preserve"> </w:t>
      </w:r>
      <w:r w:rsidR="000A1515">
        <w:rPr>
          <w:rFonts w:ascii="Times" w:hAnsi="Times" w:cs="Arial"/>
          <w:sz w:val="24"/>
          <w:szCs w:val="24"/>
          <w:lang w:val="en-AU"/>
        </w:rPr>
        <w:t>ECSAddress</w:t>
      </w:r>
      <w:r w:rsidR="000A1515" w:rsidRPr="00572374">
        <w:rPr>
          <w:rFonts w:ascii="Times" w:hAnsi="Times" w:cs="Arial"/>
          <w:sz w:val="24"/>
          <w:szCs w:val="24"/>
          <w:lang w:val="en-AU"/>
        </w:rPr>
        <w:t xml:space="preserve"> </w:t>
      </w:r>
      <w:r>
        <w:rPr>
          <w:rFonts w:ascii="Times" w:hAnsi="Times" w:cs="Arial"/>
          <w:sz w:val="24"/>
          <w:szCs w:val="24"/>
          <w:lang w:val="en-AU"/>
        </w:rPr>
        <w:t>object for which the address is to be updated</w:t>
      </w:r>
    </w:p>
    <w:p w14:paraId="7633A9A2" w14:textId="60DE8998" w:rsidR="00E8684E" w:rsidRPr="00572374" w:rsidRDefault="00E8684E" w:rsidP="000A1515">
      <w:pPr>
        <w:pStyle w:val="NoSpacing"/>
        <w:numPr>
          <w:ilvl w:val="0"/>
          <w:numId w:val="38"/>
        </w:numPr>
        <w:rPr>
          <w:rFonts w:ascii="Times" w:hAnsi="Times" w:cs="Arial"/>
          <w:sz w:val="24"/>
          <w:szCs w:val="24"/>
          <w:lang w:val="en-AU"/>
        </w:rPr>
      </w:pPr>
      <w:r>
        <w:rPr>
          <w:rFonts w:ascii="Times" w:hAnsi="Times" w:cs="Arial"/>
          <w:sz w:val="24"/>
          <w:szCs w:val="24"/>
          <w:lang w:val="en-AU"/>
        </w:rPr>
        <w:t xml:space="preserve">ecsCallback – </w:t>
      </w:r>
      <w:r w:rsidR="00226FAA">
        <w:rPr>
          <w:rFonts w:ascii="Times" w:hAnsi="Times" w:cs="Arial"/>
          <w:sz w:val="24"/>
          <w:szCs w:val="24"/>
          <w:lang w:val="en-AU"/>
        </w:rPr>
        <w:t>instance of ECSC</w:t>
      </w:r>
      <w:r>
        <w:rPr>
          <w:rFonts w:ascii="Times" w:hAnsi="Times" w:cs="Arial"/>
          <w:sz w:val="24"/>
          <w:szCs w:val="24"/>
          <w:lang w:val="en-AU"/>
        </w:rPr>
        <w:t xml:space="preserve">allback </w:t>
      </w:r>
      <w:r w:rsidR="00226FAA">
        <w:rPr>
          <w:rFonts w:ascii="Times" w:hAnsi="Times" w:cs="Arial"/>
          <w:sz w:val="24"/>
          <w:szCs w:val="24"/>
          <w:lang w:val="en-AU"/>
        </w:rPr>
        <w:t>of type</w:t>
      </w:r>
      <w:r>
        <w:rPr>
          <w:rFonts w:ascii="Times" w:hAnsi="Times" w:cs="Arial"/>
          <w:sz w:val="24"/>
          <w:szCs w:val="24"/>
          <w:lang w:val="en-AU"/>
        </w:rPr>
        <w:t xml:space="preserve"> Boolean </w:t>
      </w:r>
      <w:r w:rsidR="00484C89">
        <w:rPr>
          <w:rFonts w:ascii="Times" w:hAnsi="Times" w:cs="Arial"/>
          <w:sz w:val="24"/>
          <w:szCs w:val="24"/>
          <w:lang w:val="en-AU"/>
        </w:rPr>
        <w:t>and Exception</w:t>
      </w:r>
    </w:p>
    <w:p w14:paraId="1326AD7C" w14:textId="77777777" w:rsidR="000A1515" w:rsidRPr="00C81F9D" w:rsidRDefault="000A1515" w:rsidP="000A1515">
      <w:pPr>
        <w:pStyle w:val="Heading2"/>
        <w:numPr>
          <w:ilvl w:val="0"/>
          <w:numId w:val="0"/>
        </w:numPr>
        <w:ind w:left="576"/>
        <w:rPr>
          <w:rFonts w:ascii="Times" w:hAnsi="Times" w:cs="Arial"/>
          <w:sz w:val="28"/>
          <w:szCs w:val="28"/>
        </w:rPr>
      </w:pPr>
      <w:bookmarkStart w:id="164" w:name="_Toc20154795"/>
      <w:r>
        <w:rPr>
          <w:rFonts w:ascii="Times" w:hAnsi="Times" w:cs="Arial"/>
          <w:sz w:val="28"/>
          <w:szCs w:val="28"/>
        </w:rPr>
        <w:t>Output</w:t>
      </w:r>
      <w:bookmarkEnd w:id="164"/>
    </w:p>
    <w:p w14:paraId="4DDA2DF6" w14:textId="5734D770" w:rsidR="000A1515" w:rsidRPr="00C81F9D" w:rsidRDefault="000A1515" w:rsidP="000A1515">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returns </w:t>
      </w:r>
      <w:r w:rsidR="00E8684E">
        <w:rPr>
          <w:rFonts w:ascii="Times" w:hAnsi="Times" w:cs="Arial"/>
          <w:sz w:val="24"/>
          <w:szCs w:val="24"/>
          <w:lang w:val="en-AU"/>
        </w:rPr>
        <w:t>true if the address is updated successfully</w:t>
      </w:r>
    </w:p>
    <w:p w14:paraId="46220DE2" w14:textId="77777777" w:rsidR="000A1515" w:rsidRDefault="000A1515" w:rsidP="000A1515">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237B76F0" w14:textId="77777777" w:rsidR="000A1515" w:rsidRPr="00C81F9D" w:rsidRDefault="000A1515" w:rsidP="000A1515">
      <w:pPr>
        <w:pStyle w:val="NoSpacing"/>
        <w:rPr>
          <w:rFonts w:ascii="Times" w:hAnsi="Times" w:cs="Arial"/>
          <w:lang w:val="en-AU"/>
        </w:rPr>
      </w:pPr>
    </w:p>
    <w:p w14:paraId="528E94E0" w14:textId="77777777" w:rsidR="000A1515" w:rsidRPr="00861B4F" w:rsidRDefault="000A1515" w:rsidP="000A1515">
      <w:pPr>
        <w:pStyle w:val="Heading2"/>
        <w:rPr>
          <w:rFonts w:ascii="Times" w:hAnsi="Times" w:cs="Arial"/>
          <w:color w:val="1F497D" w:themeColor="text2"/>
          <w:sz w:val="28"/>
          <w:szCs w:val="28"/>
        </w:rPr>
      </w:pPr>
      <w:bookmarkStart w:id="165" w:name="_Toc20154796"/>
      <w:r w:rsidRPr="00861B4F">
        <w:rPr>
          <w:rFonts w:ascii="Times" w:hAnsi="Times" w:cs="Arial"/>
          <w:color w:val="1F497D" w:themeColor="text2"/>
          <w:sz w:val="28"/>
          <w:szCs w:val="28"/>
        </w:rPr>
        <w:lastRenderedPageBreak/>
        <w:t>Sample</w:t>
      </w:r>
      <w:bookmarkEnd w:id="165"/>
    </w:p>
    <w:p w14:paraId="42F23E5A" w14:textId="77777777" w:rsidR="000A1515" w:rsidRPr="00C81F9D" w:rsidRDefault="000A1515" w:rsidP="000A1515">
      <w:pPr>
        <w:pStyle w:val="BodyTextIndent"/>
        <w:rPr>
          <w:rFonts w:ascii="Times" w:hAnsi="Times"/>
        </w:rPr>
      </w:pPr>
      <w:r w:rsidRPr="00C81F9D">
        <w:rPr>
          <w:rFonts w:ascii="Times" w:hAnsi="Times"/>
          <w:noProof/>
        </w:rPr>
        <mc:AlternateContent>
          <mc:Choice Requires="wps">
            <w:drawing>
              <wp:inline distT="0" distB="0" distL="0" distR="0" wp14:anchorId="725768A1" wp14:editId="1E55EC24">
                <wp:extent cx="6565900" cy="2563905"/>
                <wp:effectExtent l="0" t="0" r="12700" b="1460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3B4F01DB" w14:textId="77777777" w:rsidR="00D32F8F" w:rsidRDefault="00D32F8F" w:rsidP="000A1515">
                            <w:pPr>
                              <w:pStyle w:val="HTMLPreformatted"/>
                              <w:rPr>
                                <w:noProof/>
                                <w:color w:val="808000"/>
                              </w:rPr>
                            </w:pPr>
                          </w:p>
                          <w:p w14:paraId="648C7781" w14:textId="77777777" w:rsidR="00D4758C" w:rsidRPr="00676B3B" w:rsidRDefault="00D4758C" w:rsidP="00D4758C">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C858A80" w14:textId="0AEA3629" w:rsidR="00D32F8F" w:rsidRPr="005068FB" w:rsidRDefault="000035D0" w:rsidP="000035D0">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5068FB">
                              <w:rPr>
                                <w:color w:val="000000"/>
                              </w:rPr>
                              <w:br/>
                            </w:r>
                            <w:r w:rsidR="00D32F8F" w:rsidRPr="005068FB">
                              <w:rPr>
                                <w:color w:val="000000"/>
                              </w:rPr>
                              <w:br/>
                              <w:t>ecsServices.updateAddress(</w:t>
                            </w:r>
                            <w:r w:rsidR="00D32F8F" w:rsidRPr="005068FB">
                              <w:rPr>
                                <w:b/>
                                <w:bCs/>
                                <w:color w:val="000080"/>
                              </w:rPr>
                              <w:t>false</w:t>
                            </w:r>
                            <w:r w:rsidR="00D32F8F" w:rsidRPr="005068FB">
                              <w:rPr>
                                <w:color w:val="000000"/>
                              </w:rPr>
                              <w:t xml:space="preserve">, addresses, </w:t>
                            </w:r>
                            <w:r w:rsidR="00D32F8F" w:rsidRPr="005068FB">
                              <w:rPr>
                                <w:b/>
                                <w:bCs/>
                                <w:color w:val="000080"/>
                              </w:rPr>
                              <w:t xml:space="preserve">new </w:t>
                            </w:r>
                            <w:r w:rsidR="00D32F8F" w:rsidRPr="005068FB">
                              <w:rPr>
                                <w:color w:val="000000"/>
                              </w:rPr>
                              <w:t>ECSCallback&lt;Boolean, Exception&gt;() {</w:t>
                            </w:r>
                          </w:p>
                          <w:p w14:paraId="610712A9" w14:textId="46355E94" w:rsidR="00D32F8F" w:rsidRPr="005068FB" w:rsidRDefault="00D32F8F" w:rsidP="005068FB">
                            <w:pPr>
                              <w:pStyle w:val="HTMLPreformatted"/>
                              <w:rPr>
                                <w:color w:val="000000"/>
                              </w:rPr>
                            </w:pPr>
                            <w:r w:rsidRPr="005068FB">
                              <w:rPr>
                                <w:color w:val="000000"/>
                              </w:rPr>
                              <w:br/>
                              <w:t xml:space="preserve">    </w:t>
                            </w:r>
                            <w:r w:rsidRPr="005068FB">
                              <w:rPr>
                                <w:color w:val="808000"/>
                              </w:rPr>
                              <w:t>@Override</w:t>
                            </w:r>
                            <w:r w:rsidRPr="005068FB">
                              <w:rPr>
                                <w:color w:val="808000"/>
                              </w:rPr>
                              <w:br/>
                              <w:t xml:space="preserve">    </w:t>
                            </w:r>
                            <w:r w:rsidRPr="005068FB">
                              <w:rPr>
                                <w:b/>
                                <w:bCs/>
                                <w:color w:val="000080"/>
                              </w:rPr>
                              <w:t xml:space="preserve">public void </w:t>
                            </w:r>
                            <w:r w:rsidRPr="005068FB">
                              <w:rPr>
                                <w:color w:val="000000"/>
                              </w:rPr>
                              <w:t>onResponse(Boolean result) {</w:t>
                            </w:r>
                          </w:p>
                          <w:p w14:paraId="6763D102" w14:textId="77777777" w:rsidR="00D32F8F" w:rsidRPr="0019448C" w:rsidRDefault="00D32F8F" w:rsidP="000A1515">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B561DFA" w14:textId="77777777" w:rsidR="00D32F8F" w:rsidRDefault="00D32F8F" w:rsidP="000A1515">
                            <w:pPr>
                              <w:pStyle w:val="HTMLPreformatted"/>
                            </w:pPr>
                          </w:p>
                        </w:txbxContent>
                      </wps:txbx>
                      <wps:bodyPr rot="0" vert="horz" wrap="square" lIns="91440" tIns="45720" rIns="91440" bIns="45720" anchor="t" anchorCtr="0">
                        <a:noAutofit/>
                      </wps:bodyPr>
                    </wps:wsp>
                  </a:graphicData>
                </a:graphic>
              </wp:inline>
            </w:drawing>
          </mc:Choice>
          <mc:Fallback>
            <w:pict>
              <v:shape w14:anchorId="725768A1" id="_x0000_s1077"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" fillcolor="#f2f2f2 [3052]" strokeweight=".25pt">
                <v:textbox>
                  <w:txbxContent>
                    <w:p w14:paraId="3B4F01DB" w14:textId="77777777" w:rsidR="00D32F8F" w:rsidRDefault="00D32F8F" w:rsidP="000A1515">
                      <w:pPr>
                        <w:pStyle w:val="HTMLPreformatted"/>
                        <w:rPr>
                          <w:noProof/>
                          <w:color w:val="808000"/>
                        </w:rPr>
                      </w:pPr>
                    </w:p>
                    <w:p w14:paraId="648C7781" w14:textId="77777777" w:rsidR="00D4758C" w:rsidRPr="00676B3B" w:rsidRDefault="00D4758C" w:rsidP="00D4758C">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C858A80" w14:textId="0AEA3629" w:rsidR="00D32F8F" w:rsidRPr="005068FB" w:rsidRDefault="000035D0" w:rsidP="000035D0">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5068FB">
                        <w:rPr>
                          <w:color w:val="000000"/>
                        </w:rPr>
                        <w:br/>
                      </w:r>
                      <w:r w:rsidR="00D32F8F" w:rsidRPr="005068FB">
                        <w:rPr>
                          <w:color w:val="000000"/>
                        </w:rPr>
                        <w:br/>
                        <w:t>ecsServices.updateAddress(</w:t>
                      </w:r>
                      <w:r w:rsidR="00D32F8F" w:rsidRPr="005068FB">
                        <w:rPr>
                          <w:b/>
                          <w:bCs/>
                          <w:color w:val="000080"/>
                        </w:rPr>
                        <w:t>false</w:t>
                      </w:r>
                      <w:r w:rsidR="00D32F8F" w:rsidRPr="005068FB">
                        <w:rPr>
                          <w:color w:val="000000"/>
                        </w:rPr>
                        <w:t xml:space="preserve">, addresses, </w:t>
                      </w:r>
                      <w:r w:rsidR="00D32F8F" w:rsidRPr="005068FB">
                        <w:rPr>
                          <w:b/>
                          <w:bCs/>
                          <w:color w:val="000080"/>
                        </w:rPr>
                        <w:t xml:space="preserve">new </w:t>
                      </w:r>
                      <w:r w:rsidR="00D32F8F" w:rsidRPr="005068FB">
                        <w:rPr>
                          <w:color w:val="000000"/>
                        </w:rPr>
                        <w:t>ECSCallback&lt;Boolean, Exception&gt;() {</w:t>
                      </w:r>
                    </w:p>
                    <w:p w14:paraId="610712A9" w14:textId="46355E94" w:rsidR="00D32F8F" w:rsidRPr="005068FB" w:rsidRDefault="00D32F8F" w:rsidP="005068FB">
                      <w:pPr>
                        <w:pStyle w:val="HTMLPreformatted"/>
                        <w:rPr>
                          <w:color w:val="000000"/>
                        </w:rPr>
                      </w:pPr>
                      <w:r w:rsidRPr="005068FB">
                        <w:rPr>
                          <w:color w:val="000000"/>
                        </w:rPr>
                        <w:br/>
                        <w:t xml:space="preserve">    </w:t>
                      </w:r>
                      <w:r w:rsidRPr="005068FB">
                        <w:rPr>
                          <w:color w:val="808000"/>
                        </w:rPr>
                        <w:t>@Override</w:t>
                      </w:r>
                      <w:r w:rsidRPr="005068FB">
                        <w:rPr>
                          <w:color w:val="808000"/>
                        </w:rPr>
                        <w:br/>
                        <w:t xml:space="preserve">    </w:t>
                      </w:r>
                      <w:r w:rsidRPr="005068FB">
                        <w:rPr>
                          <w:b/>
                          <w:bCs/>
                          <w:color w:val="000080"/>
                        </w:rPr>
                        <w:t xml:space="preserve">public void </w:t>
                      </w:r>
                      <w:r w:rsidRPr="005068FB">
                        <w:rPr>
                          <w:color w:val="000000"/>
                        </w:rPr>
                        <w:t>onResponse(Boolean result) {</w:t>
                      </w:r>
                    </w:p>
                    <w:p w14:paraId="6763D102" w14:textId="77777777" w:rsidR="00D32F8F" w:rsidRPr="0019448C" w:rsidRDefault="00D32F8F" w:rsidP="000A1515">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B561DFA" w14:textId="77777777" w:rsidR="00D32F8F" w:rsidRDefault="00D32F8F" w:rsidP="000A1515">
                      <w:pPr>
                        <w:pStyle w:val="HTMLPreformatted"/>
                      </w:pPr>
                    </w:p>
                  </w:txbxContent>
                </v:textbox>
                <w10:anchorlock/>
              </v:shape>
            </w:pict>
          </mc:Fallback>
        </mc:AlternateContent>
      </w:r>
    </w:p>
    <w:p w14:paraId="131B1C7B" w14:textId="77777777" w:rsidR="007000D4" w:rsidRDefault="007000D4" w:rsidP="007000D4">
      <w:pPr>
        <w:pStyle w:val="Heading2"/>
        <w:rPr>
          <w:rFonts w:ascii="Times" w:hAnsi="Times" w:cs="Arial"/>
          <w:color w:val="1F497D" w:themeColor="text2"/>
          <w:sz w:val="28"/>
          <w:szCs w:val="28"/>
        </w:rPr>
      </w:pPr>
      <w:bookmarkStart w:id="166" w:name="_Toc20154797"/>
      <w:r>
        <w:rPr>
          <w:rFonts w:ascii="Times" w:hAnsi="Times" w:cs="Arial"/>
          <w:color w:val="1F497D" w:themeColor="text2"/>
          <w:sz w:val="28"/>
          <w:szCs w:val="28"/>
        </w:rPr>
        <w:t>Errors</w:t>
      </w:r>
      <w:bookmarkEnd w:id="166"/>
    </w:p>
    <w:p w14:paraId="1220640B" w14:textId="77777777" w:rsidR="007000D4" w:rsidRPr="00A36716" w:rsidRDefault="007000D4" w:rsidP="007000D4">
      <w:pPr>
        <w:pStyle w:val="BodyTextIndent"/>
        <w:ind w:firstLine="360"/>
      </w:pPr>
      <w:r>
        <w:rPr>
          <w:rFonts w:ascii="Times" w:hAnsi="Times"/>
          <w:sz w:val="28"/>
          <w:szCs w:val="28"/>
        </w:rPr>
        <w:t>Client Errors</w:t>
      </w:r>
    </w:p>
    <w:p w14:paraId="7FAAA6CD" w14:textId="77777777" w:rsidR="007000D4" w:rsidRDefault="007000D4" w:rsidP="007000D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50CDF823" w14:textId="77777777" w:rsidR="007000D4" w:rsidRDefault="007000D4" w:rsidP="007000D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08B545B0" w14:textId="77777777" w:rsidR="007000D4" w:rsidRPr="008C50E7" w:rsidRDefault="007000D4" w:rsidP="007000D4">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2D3F24CA" w14:textId="77777777" w:rsidR="007000D4" w:rsidRDefault="007000D4" w:rsidP="007000D4">
      <w:pPr>
        <w:pStyle w:val="BodyTextIndent"/>
        <w:ind w:firstLine="360"/>
        <w:rPr>
          <w:rFonts w:ascii="Times" w:hAnsi="Times"/>
          <w:sz w:val="28"/>
          <w:szCs w:val="28"/>
        </w:rPr>
      </w:pPr>
      <w:r>
        <w:rPr>
          <w:rFonts w:ascii="Times" w:hAnsi="Times"/>
          <w:sz w:val="28"/>
          <w:szCs w:val="28"/>
        </w:rPr>
        <w:t>Server Errors</w:t>
      </w:r>
    </w:p>
    <w:p w14:paraId="22061765" w14:textId="77B7EBAA" w:rsidR="00393D8E" w:rsidRPr="008A1565" w:rsidRDefault="007000D4" w:rsidP="007B3C98">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UnsupportedDeliveryModeError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 xml:space="preserve"> Selected delivery mode is not supported) </w:t>
      </w:r>
    </w:p>
    <w:p w14:paraId="4E733800" w14:textId="77777777" w:rsidR="008A1565" w:rsidRPr="00224269" w:rsidRDefault="008A1565" w:rsidP="008A1565">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CountryCodeNotGiven (Please provide valid country code)</w:t>
      </w:r>
    </w:p>
    <w:p w14:paraId="35383882" w14:textId="77777777" w:rsidR="008A1565" w:rsidRPr="00346EDC" w:rsidRDefault="008A1565" w:rsidP="008A1565">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Regionisocode (Region selected is invalid) –</w:t>
      </w:r>
    </w:p>
    <w:p w14:paraId="48DCAB44" w14:textId="77777777" w:rsidR="008A1565" w:rsidRPr="00346EDC" w:rsidRDefault="008A1565" w:rsidP="008A1565">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ECSPostalCode (ZIP code selected is invalid)</w:t>
      </w:r>
    </w:p>
    <w:p w14:paraId="54A339F3" w14:textId="77777777" w:rsidR="008A1565" w:rsidRPr="00346EDC" w:rsidRDefault="008A1565" w:rsidP="008A1565">
      <w:pPr>
        <w:pStyle w:val="HTMLPreformatted"/>
        <w:numPr>
          <w:ilvl w:val="0"/>
          <w:numId w:val="44"/>
        </w:numPr>
        <w:shd w:val="clear" w:color="auto" w:fill="FFFFFF"/>
        <w:rPr>
          <w:rFonts w:ascii="Times" w:hAnsi="Times" w:cs="Menlo"/>
          <w:color w:val="595959" w:themeColor="text1" w:themeTint="A6"/>
          <w:sz w:val="24"/>
          <w:szCs w:val="24"/>
        </w:rPr>
      </w:pPr>
      <w:r w:rsidRPr="00346EDC">
        <w:rPr>
          <w:rFonts w:ascii="Times" w:hAnsi="Times" w:cs="Menlo"/>
          <w:color w:val="595959" w:themeColor="text1" w:themeTint="A6"/>
          <w:sz w:val="24"/>
          <w:szCs w:val="24"/>
        </w:rPr>
        <w:t>ECSfirstName</w:t>
      </w:r>
      <w:r>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Please notice that the following characters are not allowed: \") ( * ^ % $ # @ ! + , . ? /  : ; { } [ ] ` ~ =</w:t>
      </w:r>
      <w:r>
        <w:rPr>
          <w:rFonts w:ascii="Times" w:hAnsi="Times" w:cs="Menlo"/>
          <w:color w:val="595959" w:themeColor="text1" w:themeTint="A6"/>
          <w:sz w:val="24"/>
          <w:szCs w:val="24"/>
        </w:rPr>
        <w:t>)</w:t>
      </w:r>
    </w:p>
    <w:p w14:paraId="14F30ED9" w14:textId="77777777" w:rsidR="008A1565" w:rsidRPr="00346EDC"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ECSlastName</w:t>
      </w:r>
      <w:r>
        <w:rPr>
          <w:rFonts w:ascii="Times" w:hAnsi="Times" w:cs="Menlo"/>
          <w:color w:val="595959" w:themeColor="text1" w:themeTint="A6"/>
          <w:sz w:val="24"/>
          <w:szCs w:val="24"/>
        </w:rPr>
        <w:t xml:space="preserve"> (</w:t>
      </w:r>
      <w:r w:rsidRPr="00346EDC">
        <w:rPr>
          <w:rFonts w:ascii="Times" w:hAnsi="Times" w:cs="Menlo"/>
          <w:color w:val="595959" w:themeColor="text1" w:themeTint="A6"/>
          <w:sz w:val="24"/>
          <w:szCs w:val="24"/>
        </w:rPr>
        <w:t>Please notice that the following characters are not allowed: \") ( * ^ % $ # @ ! + , . ? /  : ; { } [ ] ` ~ =</w:t>
      </w:r>
      <w:r>
        <w:rPr>
          <w:rFonts w:ascii="Times" w:hAnsi="Times" w:cs="Menlo"/>
          <w:color w:val="595959" w:themeColor="text1" w:themeTint="A6"/>
          <w:sz w:val="24"/>
          <w:szCs w:val="24"/>
        </w:rPr>
        <w:t>)</w:t>
      </w:r>
    </w:p>
    <w:p w14:paraId="4B8D6011" w14:textId="77777777" w:rsidR="008A1565" w:rsidRPr="00346EDC"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ECSphone1</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Phone number selected is invalid)</w:t>
      </w:r>
    </w:p>
    <w:p w14:paraId="09AB3FB9" w14:textId="77777777" w:rsidR="008A1565" w:rsidRPr="00DD5512"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ECSaddressId</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Given address doesn't exist or belong to another user)</w:t>
      </w:r>
    </w:p>
    <w:p w14:paraId="65D8CAA6" w14:textId="673D5404" w:rsidR="008A1565" w:rsidRPr="008872D3"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DD5512">
        <w:rPr>
          <w:rFonts w:ascii="Times" w:hAnsi="Times" w:cs="Menlo"/>
          <w:color w:val="595959" w:themeColor="text1" w:themeTint="A6"/>
          <w:sz w:val="24"/>
          <w:szCs w:val="24"/>
        </w:rPr>
        <w:t>ECSValidationError</w:t>
      </w:r>
      <w:r w:rsidRPr="00DD5512">
        <w:rPr>
          <w:rFonts w:ascii="Times" w:hAnsi="Times" w:cs="Menlo"/>
          <w:b/>
          <w:bCs/>
          <w:color w:val="595959" w:themeColor="text1" w:themeTint="A6"/>
          <w:sz w:val="24"/>
          <w:szCs w:val="24"/>
        </w:rPr>
        <w:t xml:space="preserve"> (</w:t>
      </w:r>
      <w:r w:rsidRPr="00DD5512">
        <w:rPr>
          <w:rFonts w:ascii="Times" w:hAnsi="Times" w:cs="Menlo"/>
          <w:color w:val="595959" w:themeColor="text1" w:themeTint="A6"/>
          <w:sz w:val="24"/>
          <w:szCs w:val="24"/>
        </w:rPr>
        <w:t>Data validation failed)</w:t>
      </w:r>
    </w:p>
    <w:p w14:paraId="36CD1052" w14:textId="73F7DEB8" w:rsidR="008872D3" w:rsidRDefault="008872D3" w:rsidP="008872D3">
      <w:pPr>
        <w:pStyle w:val="HTMLPreformatted"/>
        <w:shd w:val="clear" w:color="auto" w:fill="FFFFFF"/>
        <w:rPr>
          <w:rFonts w:ascii="Times" w:hAnsi="Times" w:cs="Menlo"/>
          <w:color w:val="595959" w:themeColor="text1" w:themeTint="A6"/>
          <w:sz w:val="24"/>
          <w:szCs w:val="24"/>
        </w:rPr>
      </w:pPr>
    </w:p>
    <w:p w14:paraId="07283D3F" w14:textId="2263AE15" w:rsidR="008872D3" w:rsidRDefault="008872D3" w:rsidP="008872D3">
      <w:pPr>
        <w:pStyle w:val="HTMLPreformatted"/>
        <w:shd w:val="clear" w:color="auto" w:fill="FFFFFF"/>
        <w:rPr>
          <w:rFonts w:ascii="Times" w:hAnsi="Times" w:cs="Menlo"/>
          <w:color w:val="595959" w:themeColor="text1" w:themeTint="A6"/>
          <w:sz w:val="24"/>
          <w:szCs w:val="24"/>
        </w:rPr>
      </w:pPr>
    </w:p>
    <w:p w14:paraId="651A225C" w14:textId="325A233D" w:rsidR="008872D3" w:rsidRDefault="008872D3" w:rsidP="008872D3">
      <w:pPr>
        <w:pStyle w:val="HTMLPreformatted"/>
        <w:shd w:val="clear" w:color="auto" w:fill="FFFFFF"/>
        <w:rPr>
          <w:rFonts w:ascii="Times" w:hAnsi="Times" w:cs="Menlo"/>
          <w:color w:val="595959" w:themeColor="text1" w:themeTint="A6"/>
          <w:sz w:val="24"/>
          <w:szCs w:val="24"/>
        </w:rPr>
      </w:pPr>
    </w:p>
    <w:p w14:paraId="4706B6A6" w14:textId="6E45A90F" w:rsidR="008872D3" w:rsidRDefault="008872D3" w:rsidP="008872D3">
      <w:pPr>
        <w:pStyle w:val="HTMLPreformatted"/>
        <w:shd w:val="clear" w:color="auto" w:fill="FFFFFF"/>
        <w:rPr>
          <w:rFonts w:ascii="Times" w:hAnsi="Times" w:cs="Menlo"/>
          <w:color w:val="595959" w:themeColor="text1" w:themeTint="A6"/>
          <w:sz w:val="24"/>
          <w:szCs w:val="24"/>
        </w:rPr>
      </w:pPr>
    </w:p>
    <w:p w14:paraId="017395D2" w14:textId="20F75812" w:rsidR="008872D3" w:rsidRDefault="008872D3" w:rsidP="008872D3">
      <w:pPr>
        <w:pStyle w:val="HTMLPreformatted"/>
        <w:shd w:val="clear" w:color="auto" w:fill="FFFFFF"/>
        <w:rPr>
          <w:rFonts w:ascii="Times" w:hAnsi="Times" w:cs="Menlo"/>
          <w:color w:val="595959" w:themeColor="text1" w:themeTint="A6"/>
          <w:sz w:val="24"/>
          <w:szCs w:val="24"/>
        </w:rPr>
      </w:pPr>
    </w:p>
    <w:p w14:paraId="4BFA7564" w14:textId="77777777" w:rsidR="008872D3" w:rsidRPr="008A1565" w:rsidRDefault="008872D3" w:rsidP="008872D3">
      <w:pPr>
        <w:pStyle w:val="HTMLPreformatted"/>
        <w:shd w:val="clear" w:color="auto" w:fill="FFFFFF"/>
        <w:rPr>
          <w:rStyle w:val="Heading3Char"/>
          <w:rFonts w:ascii="Times" w:hAnsi="Times"/>
          <w:color w:val="595959" w:themeColor="text1" w:themeTint="A6"/>
          <w:sz w:val="24"/>
          <w:szCs w:val="24"/>
        </w:rPr>
      </w:pPr>
    </w:p>
    <w:p w14:paraId="64A2222C" w14:textId="40B3F5E1" w:rsidR="00393D8E" w:rsidRPr="009639AF" w:rsidRDefault="00393D8E" w:rsidP="00393D8E">
      <w:pPr>
        <w:pStyle w:val="Heading1"/>
        <w:rPr>
          <w:rFonts w:ascii="Times" w:hAnsi="Times" w:cs="Arial"/>
          <w:b/>
          <w:bCs/>
        </w:rPr>
      </w:pPr>
      <w:bookmarkStart w:id="167" w:name="_Toc20154798"/>
      <w:r>
        <w:rPr>
          <w:rFonts w:ascii="Times" w:hAnsi="Times" w:cs="Arial"/>
          <w:b/>
          <w:bCs/>
        </w:rPr>
        <w:lastRenderedPageBreak/>
        <w:t>Update and Fetch Address</w:t>
      </w:r>
      <w:bookmarkEnd w:id="167"/>
    </w:p>
    <w:p w14:paraId="3B05DC4F" w14:textId="4C45B24D" w:rsidR="00393D8E" w:rsidRDefault="00393D8E" w:rsidP="00393D8E">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update the address of the user</w:t>
      </w:r>
      <w:r w:rsidR="00692930">
        <w:rPr>
          <w:rFonts w:ascii="Times" w:hAnsi="Times" w:cs="Arial"/>
          <w:sz w:val="24"/>
          <w:szCs w:val="24"/>
        </w:rPr>
        <w:t xml:space="preserve"> and fetch the list of</w:t>
      </w:r>
      <w:r>
        <w:rPr>
          <w:rFonts w:ascii="Times" w:hAnsi="Times" w:cs="Arial"/>
          <w:sz w:val="24"/>
          <w:szCs w:val="24"/>
        </w:rPr>
        <w:t xml:space="preserve"> address</w:t>
      </w:r>
      <w:r w:rsidR="00692930">
        <w:rPr>
          <w:rFonts w:ascii="Times" w:hAnsi="Times" w:cs="Arial"/>
          <w:sz w:val="24"/>
          <w:szCs w:val="24"/>
        </w:rPr>
        <w:t>es</w:t>
      </w:r>
      <w:r>
        <w:rPr>
          <w:rFonts w:ascii="Times" w:hAnsi="Times" w:cs="Arial"/>
          <w:sz w:val="24"/>
          <w:szCs w:val="24"/>
        </w:rPr>
        <w:t>.</w:t>
      </w:r>
    </w:p>
    <w:p w14:paraId="6AE192DF" w14:textId="77777777" w:rsidR="00393D8E" w:rsidRPr="00861B4F" w:rsidRDefault="00393D8E" w:rsidP="00393D8E">
      <w:pPr>
        <w:pStyle w:val="Heading2"/>
        <w:rPr>
          <w:rFonts w:ascii="Times" w:hAnsi="Times" w:cs="Arial"/>
          <w:color w:val="1F497D" w:themeColor="text2"/>
          <w:sz w:val="28"/>
          <w:szCs w:val="28"/>
        </w:rPr>
      </w:pPr>
      <w:bookmarkStart w:id="168" w:name="_Toc20154799"/>
      <w:r w:rsidRPr="00861B4F">
        <w:rPr>
          <w:rFonts w:ascii="Times" w:hAnsi="Times" w:cs="Arial"/>
          <w:color w:val="1F497D" w:themeColor="text2"/>
          <w:sz w:val="28"/>
          <w:szCs w:val="28"/>
        </w:rPr>
        <w:t>ECSServiceProvider</w:t>
      </w:r>
      <w:bookmarkEnd w:id="168"/>
    </w:p>
    <w:p w14:paraId="6ACC5C7C" w14:textId="77777777" w:rsidR="00393D8E" w:rsidRPr="00C81F9D" w:rsidRDefault="00393D8E" w:rsidP="00393D8E">
      <w:pPr>
        <w:pStyle w:val="BodyTextIndent"/>
        <w:rPr>
          <w:rFonts w:ascii="Times" w:hAnsi="Times"/>
        </w:rPr>
      </w:pPr>
      <w:r w:rsidRPr="00C81F9D">
        <w:rPr>
          <w:rFonts w:ascii="Times" w:hAnsi="Times"/>
          <w:noProof/>
        </w:rPr>
        <mc:AlternateContent>
          <mc:Choice Requires="wps">
            <w:drawing>
              <wp:inline distT="0" distB="0" distL="0" distR="0" wp14:anchorId="2370BA65" wp14:editId="36AB7595">
                <wp:extent cx="6565900" cy="647700"/>
                <wp:effectExtent l="0" t="0" r="12700" b="12700"/>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7700"/>
                        </a:xfrm>
                        <a:prstGeom prst="rect">
                          <a:avLst/>
                        </a:prstGeom>
                        <a:solidFill>
                          <a:schemeClr val="bg1">
                            <a:lumMod val="95000"/>
                          </a:schemeClr>
                        </a:solidFill>
                        <a:ln w="3175">
                          <a:solidFill>
                            <a:srgbClr val="000000"/>
                          </a:solidFill>
                          <a:miter lim="800000"/>
                          <a:headEnd/>
                          <a:tailEnd/>
                        </a:ln>
                      </wps:spPr>
                      <wps:txbx>
                        <w:txbxContent>
                          <w:p w14:paraId="5EFA8983" w14:textId="77777777" w:rsidR="00D32F8F" w:rsidRDefault="00D32F8F" w:rsidP="00393D8E">
                            <w:pPr>
                              <w:pStyle w:val="HTMLPreformatted"/>
                              <w:rPr>
                                <w:b/>
                                <w:bCs/>
                                <w:noProof/>
                                <w:color w:val="000080"/>
                                <w:szCs w:val="24"/>
                              </w:rPr>
                            </w:pPr>
                          </w:p>
                          <w:p w14:paraId="38398C74" w14:textId="77777777" w:rsidR="00D32F8F" w:rsidRPr="00393D8E" w:rsidRDefault="00D32F8F" w:rsidP="00393D8E">
                            <w:pPr>
                              <w:pStyle w:val="HTMLPreformatted"/>
                              <w:rPr>
                                <w:color w:val="000000"/>
                              </w:rPr>
                            </w:pPr>
                            <w:r w:rsidRPr="00393D8E">
                              <w:rPr>
                                <w:b/>
                                <w:bCs/>
                                <w:color w:val="000080"/>
                              </w:rPr>
                              <w:t xml:space="preserve">void </w:t>
                            </w:r>
                            <w:r w:rsidRPr="00393D8E">
                              <w:rPr>
                                <w:color w:val="000000"/>
                              </w:rPr>
                              <w:t>updateAndFetchAddress(</w:t>
                            </w:r>
                            <w:r w:rsidRPr="00393D8E">
                              <w:rPr>
                                <w:b/>
                                <w:bCs/>
                                <w:color w:val="000080"/>
                              </w:rPr>
                              <w:t xml:space="preserve">boolean </w:t>
                            </w:r>
                            <w:r w:rsidRPr="00393D8E">
                              <w:rPr>
                                <w:color w:val="000000"/>
                              </w:rPr>
                              <w:t>isDefaultAddress, ECSAddress address, ECSCallback&lt;List&lt;ECSAddress&gt;, Exception&gt; ecsCallback);</w:t>
                            </w:r>
                          </w:p>
                          <w:p w14:paraId="0E0893F5" w14:textId="77777777" w:rsidR="00D32F8F" w:rsidRPr="00006C29" w:rsidRDefault="00D32F8F" w:rsidP="00393D8E">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2370BA65" id="_x0000_s1078" type="#_x0000_t202" style="width:517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" fillcolor="#f2f2f2 [3052]" strokeweight=".25pt">
                <v:textbox>
                  <w:txbxContent>
                    <w:p w14:paraId="5EFA8983" w14:textId="77777777" w:rsidR="00D32F8F" w:rsidRDefault="00D32F8F" w:rsidP="00393D8E">
                      <w:pPr>
                        <w:pStyle w:val="HTMLPreformatted"/>
                        <w:rPr>
                          <w:b/>
                          <w:bCs/>
                          <w:noProof/>
                          <w:color w:val="000080"/>
                          <w:szCs w:val="24"/>
                        </w:rPr>
                      </w:pPr>
                    </w:p>
                    <w:p w14:paraId="38398C74" w14:textId="77777777" w:rsidR="00D32F8F" w:rsidRPr="00393D8E" w:rsidRDefault="00D32F8F" w:rsidP="00393D8E">
                      <w:pPr>
                        <w:pStyle w:val="HTMLPreformatted"/>
                        <w:rPr>
                          <w:color w:val="000000"/>
                        </w:rPr>
                      </w:pPr>
                      <w:r w:rsidRPr="00393D8E">
                        <w:rPr>
                          <w:b/>
                          <w:bCs/>
                          <w:color w:val="000080"/>
                        </w:rPr>
                        <w:t xml:space="preserve">void </w:t>
                      </w:r>
                      <w:r w:rsidRPr="00393D8E">
                        <w:rPr>
                          <w:color w:val="000000"/>
                        </w:rPr>
                        <w:t>updateAndFetchAddress(</w:t>
                      </w:r>
                      <w:r w:rsidRPr="00393D8E">
                        <w:rPr>
                          <w:b/>
                          <w:bCs/>
                          <w:color w:val="000080"/>
                        </w:rPr>
                        <w:t xml:space="preserve">boolean </w:t>
                      </w:r>
                      <w:r w:rsidRPr="00393D8E">
                        <w:rPr>
                          <w:color w:val="000000"/>
                        </w:rPr>
                        <w:t>isDefaultAddress, ECSAddress address, ECSCallback&lt;List&lt;ECSAddress&gt;, Exception&gt; ecsCallback);</w:t>
                      </w:r>
                    </w:p>
                    <w:p w14:paraId="0E0893F5" w14:textId="77777777" w:rsidR="00D32F8F" w:rsidRPr="00006C29" w:rsidRDefault="00D32F8F" w:rsidP="00393D8E">
                      <w:pPr>
                        <w:pStyle w:val="HTMLPreformatted"/>
                        <w:rPr>
                          <w:noProof/>
                          <w:color w:val="000000"/>
                        </w:rPr>
                      </w:pPr>
                    </w:p>
                  </w:txbxContent>
                </v:textbox>
                <w10:anchorlock/>
              </v:shape>
            </w:pict>
          </mc:Fallback>
        </mc:AlternateContent>
      </w:r>
    </w:p>
    <w:p w14:paraId="3D04FB68" w14:textId="77777777" w:rsidR="00393D8E" w:rsidRPr="00850DDA" w:rsidRDefault="00393D8E" w:rsidP="00393D8E">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169" w:name="_Toc20154800"/>
      <w:r>
        <w:rPr>
          <w:rFonts w:ascii="Times" w:hAnsi="Times" w:cs="Arial"/>
          <w:sz w:val="28"/>
          <w:szCs w:val="28"/>
        </w:rPr>
        <w:t>Parameters</w:t>
      </w:r>
      <w:bookmarkEnd w:id="169"/>
    </w:p>
    <w:p w14:paraId="032D9017" w14:textId="77777777" w:rsidR="00393D8E" w:rsidRDefault="00393D8E" w:rsidP="00393D8E">
      <w:pPr>
        <w:pStyle w:val="NoSpacing"/>
        <w:numPr>
          <w:ilvl w:val="0"/>
          <w:numId w:val="38"/>
        </w:numPr>
        <w:rPr>
          <w:rFonts w:ascii="Times" w:hAnsi="Times" w:cs="Arial"/>
          <w:sz w:val="24"/>
          <w:szCs w:val="24"/>
          <w:lang w:val="en-AU"/>
        </w:rPr>
      </w:pPr>
      <w:r>
        <w:rPr>
          <w:rFonts w:ascii="Times" w:hAnsi="Times" w:cs="Arial"/>
          <w:sz w:val="24"/>
          <w:szCs w:val="24"/>
          <w:lang w:val="en-AU"/>
        </w:rPr>
        <w:t>isDefaultAddress – Boolean value, if it is true the updated address is set as default address</w:t>
      </w:r>
    </w:p>
    <w:p w14:paraId="05FD6487" w14:textId="77777777" w:rsidR="00393D8E" w:rsidRDefault="00393D8E" w:rsidP="00393D8E">
      <w:pPr>
        <w:pStyle w:val="NoSpacing"/>
        <w:numPr>
          <w:ilvl w:val="0"/>
          <w:numId w:val="38"/>
        </w:numPr>
        <w:rPr>
          <w:rFonts w:ascii="Times" w:hAnsi="Times" w:cs="Arial"/>
          <w:sz w:val="24"/>
          <w:szCs w:val="24"/>
          <w:lang w:val="en-AU"/>
        </w:rPr>
      </w:pPr>
      <w:r>
        <w:rPr>
          <w:rFonts w:ascii="Times" w:hAnsi="Times" w:cs="Arial"/>
          <w:sz w:val="24"/>
          <w:szCs w:val="24"/>
          <w:lang w:val="en-AU"/>
        </w:rPr>
        <w:t>address</w:t>
      </w:r>
      <w:r w:rsidRPr="00572374">
        <w:rPr>
          <w:rFonts w:ascii="Times" w:hAnsi="Times" w:cs="Arial"/>
          <w:sz w:val="24"/>
          <w:szCs w:val="24"/>
          <w:lang w:val="en-AU"/>
        </w:rPr>
        <w:t xml:space="preserve"> –</w:t>
      </w:r>
      <w:r>
        <w:rPr>
          <w:rFonts w:ascii="Times" w:hAnsi="Times" w:cs="Arial"/>
          <w:sz w:val="24"/>
          <w:szCs w:val="24"/>
          <w:lang w:val="en-AU"/>
        </w:rPr>
        <w:t xml:space="preserve"> ECSAddress</w:t>
      </w:r>
      <w:r w:rsidRPr="00572374">
        <w:rPr>
          <w:rFonts w:ascii="Times" w:hAnsi="Times" w:cs="Arial"/>
          <w:sz w:val="24"/>
          <w:szCs w:val="24"/>
          <w:lang w:val="en-AU"/>
        </w:rPr>
        <w:t xml:space="preserve"> </w:t>
      </w:r>
      <w:r>
        <w:rPr>
          <w:rFonts w:ascii="Times" w:hAnsi="Times" w:cs="Arial"/>
          <w:sz w:val="24"/>
          <w:szCs w:val="24"/>
          <w:lang w:val="en-AU"/>
        </w:rPr>
        <w:t>object for which the address is to be updated</w:t>
      </w:r>
    </w:p>
    <w:p w14:paraId="65063BED" w14:textId="0D645427" w:rsidR="00393D8E" w:rsidRPr="00572374" w:rsidRDefault="00393D8E" w:rsidP="00393D8E">
      <w:pPr>
        <w:pStyle w:val="NoSpacing"/>
        <w:numPr>
          <w:ilvl w:val="0"/>
          <w:numId w:val="38"/>
        </w:numPr>
        <w:rPr>
          <w:rFonts w:ascii="Times" w:hAnsi="Times" w:cs="Arial"/>
          <w:sz w:val="24"/>
          <w:szCs w:val="24"/>
          <w:lang w:val="en-AU"/>
        </w:rPr>
      </w:pPr>
      <w:r>
        <w:rPr>
          <w:rFonts w:ascii="Times" w:hAnsi="Times" w:cs="Arial"/>
          <w:sz w:val="24"/>
          <w:szCs w:val="24"/>
          <w:lang w:val="en-AU"/>
        </w:rPr>
        <w:t xml:space="preserve">ecsCallback – </w:t>
      </w:r>
      <w:r w:rsidR="00D24198">
        <w:rPr>
          <w:rFonts w:ascii="Times" w:hAnsi="Times" w:cs="Arial"/>
          <w:sz w:val="24"/>
          <w:szCs w:val="24"/>
          <w:lang w:val="en-AU"/>
        </w:rPr>
        <w:t>instance of ECSC</w:t>
      </w:r>
      <w:r>
        <w:rPr>
          <w:rFonts w:ascii="Times" w:hAnsi="Times" w:cs="Arial"/>
          <w:sz w:val="24"/>
          <w:szCs w:val="24"/>
          <w:lang w:val="en-AU"/>
        </w:rPr>
        <w:t xml:space="preserve">allback containing </w:t>
      </w:r>
      <w:r w:rsidR="00E9042A">
        <w:rPr>
          <w:rFonts w:ascii="Times" w:hAnsi="Times" w:cs="Arial"/>
          <w:sz w:val="24"/>
          <w:szCs w:val="24"/>
          <w:lang w:val="en-AU"/>
        </w:rPr>
        <w:t xml:space="preserve">list of ECSAddress </w:t>
      </w:r>
      <w:r w:rsidR="00DE26A9">
        <w:rPr>
          <w:rFonts w:ascii="Times" w:hAnsi="Times" w:cs="Arial"/>
          <w:sz w:val="24"/>
          <w:szCs w:val="24"/>
          <w:lang w:val="en-AU"/>
        </w:rPr>
        <w:t>and Exception</w:t>
      </w:r>
    </w:p>
    <w:p w14:paraId="3B35DC5D" w14:textId="77777777" w:rsidR="00393D8E" w:rsidRPr="00C81F9D" w:rsidRDefault="00393D8E" w:rsidP="00393D8E">
      <w:pPr>
        <w:pStyle w:val="Heading2"/>
        <w:numPr>
          <w:ilvl w:val="0"/>
          <w:numId w:val="0"/>
        </w:numPr>
        <w:ind w:left="576"/>
        <w:rPr>
          <w:rFonts w:ascii="Times" w:hAnsi="Times" w:cs="Arial"/>
          <w:sz w:val="28"/>
          <w:szCs w:val="28"/>
        </w:rPr>
      </w:pPr>
      <w:bookmarkStart w:id="170" w:name="_Toc20154801"/>
      <w:r>
        <w:rPr>
          <w:rFonts w:ascii="Times" w:hAnsi="Times" w:cs="Arial"/>
          <w:sz w:val="28"/>
          <w:szCs w:val="28"/>
        </w:rPr>
        <w:t>Output</w:t>
      </w:r>
      <w:bookmarkEnd w:id="170"/>
    </w:p>
    <w:p w14:paraId="1C53AE35" w14:textId="3050575F" w:rsidR="00393D8E" w:rsidRPr="00C81F9D" w:rsidRDefault="00393D8E" w:rsidP="00393D8E">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returns </w:t>
      </w:r>
      <w:r w:rsidR="00F46594">
        <w:rPr>
          <w:rFonts w:ascii="Times" w:hAnsi="Times" w:cs="Arial"/>
          <w:sz w:val="24"/>
          <w:szCs w:val="24"/>
          <w:lang w:val="en-AU"/>
        </w:rPr>
        <w:t>the list of addresses</w:t>
      </w:r>
    </w:p>
    <w:p w14:paraId="514EF999" w14:textId="77777777" w:rsidR="00393D8E" w:rsidRDefault="00393D8E" w:rsidP="00393D8E">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5DCA5452" w14:textId="77777777" w:rsidR="00393D8E" w:rsidRPr="00C81F9D" w:rsidRDefault="00393D8E" w:rsidP="00393D8E">
      <w:pPr>
        <w:pStyle w:val="NoSpacing"/>
        <w:rPr>
          <w:rFonts w:ascii="Times" w:hAnsi="Times" w:cs="Arial"/>
          <w:lang w:val="en-AU"/>
        </w:rPr>
      </w:pPr>
    </w:p>
    <w:p w14:paraId="3611C3A7" w14:textId="77777777" w:rsidR="00393D8E" w:rsidRPr="00861B4F" w:rsidRDefault="00393D8E" w:rsidP="00393D8E">
      <w:pPr>
        <w:pStyle w:val="Heading2"/>
        <w:rPr>
          <w:rFonts w:ascii="Times" w:hAnsi="Times" w:cs="Arial"/>
          <w:color w:val="1F497D" w:themeColor="text2"/>
          <w:sz w:val="28"/>
          <w:szCs w:val="28"/>
        </w:rPr>
      </w:pPr>
      <w:bookmarkStart w:id="171" w:name="_Toc20154802"/>
      <w:r w:rsidRPr="00861B4F">
        <w:rPr>
          <w:rFonts w:ascii="Times" w:hAnsi="Times" w:cs="Arial"/>
          <w:color w:val="1F497D" w:themeColor="text2"/>
          <w:sz w:val="28"/>
          <w:szCs w:val="28"/>
        </w:rPr>
        <w:t>Sample</w:t>
      </w:r>
      <w:bookmarkEnd w:id="171"/>
    </w:p>
    <w:p w14:paraId="628BACCA" w14:textId="77777777" w:rsidR="00393D8E" w:rsidRPr="00C81F9D" w:rsidRDefault="00393D8E" w:rsidP="00393D8E">
      <w:pPr>
        <w:pStyle w:val="BodyTextIndent"/>
        <w:rPr>
          <w:rFonts w:ascii="Times" w:hAnsi="Times"/>
        </w:rPr>
      </w:pPr>
      <w:r w:rsidRPr="00C81F9D">
        <w:rPr>
          <w:rFonts w:ascii="Times" w:hAnsi="Times"/>
          <w:noProof/>
        </w:rPr>
        <mc:AlternateContent>
          <mc:Choice Requires="wps">
            <w:drawing>
              <wp:inline distT="0" distB="0" distL="0" distR="0" wp14:anchorId="6ACA9424" wp14:editId="78A22010">
                <wp:extent cx="6565900" cy="2563905"/>
                <wp:effectExtent l="0" t="0" r="12700" b="1460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5884282E" w14:textId="77777777" w:rsidR="00D32F8F" w:rsidRDefault="00D32F8F" w:rsidP="00393D8E">
                            <w:pPr>
                              <w:pStyle w:val="HTMLPreformatted"/>
                              <w:rPr>
                                <w:noProof/>
                                <w:color w:val="808000"/>
                              </w:rPr>
                            </w:pPr>
                          </w:p>
                          <w:p w14:paraId="2D919006" w14:textId="77777777" w:rsidR="00872DEA" w:rsidRPr="00676B3B" w:rsidRDefault="00872DEA" w:rsidP="00872DEA">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61066139" w14:textId="4C4CDF61" w:rsidR="00D32F8F" w:rsidRPr="007562F2" w:rsidRDefault="00FE7A7B" w:rsidP="00FE7A7B">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7562F2">
                              <w:rPr>
                                <w:color w:val="000000"/>
                              </w:rPr>
                              <w:br/>
                            </w:r>
                            <w:r w:rsidR="00D32F8F" w:rsidRPr="007562F2">
                              <w:rPr>
                                <w:color w:val="000000"/>
                              </w:rPr>
                              <w:br/>
                              <w:t>ecsServices.</w:t>
                            </w:r>
                            <w:r w:rsidR="00D32F8F" w:rsidRPr="00393D8E">
                              <w:rPr>
                                <w:color w:val="000000"/>
                              </w:rPr>
                              <w:t>updateAndFetchAddress</w:t>
                            </w:r>
                            <w:r w:rsidR="00D32F8F" w:rsidRPr="007562F2">
                              <w:rPr>
                                <w:color w:val="000000"/>
                              </w:rPr>
                              <w:t>(</w:t>
                            </w:r>
                            <w:r w:rsidR="00D32F8F">
                              <w:rPr>
                                <w:color w:val="000000"/>
                              </w:rPr>
                              <w:t>true, address</w:t>
                            </w:r>
                            <w:r w:rsidR="00D32F8F" w:rsidRPr="007562F2">
                              <w:rPr>
                                <w:b/>
                                <w:bCs/>
                                <w:color w:val="000080"/>
                              </w:rPr>
                              <w:t xml:space="preserve">,new </w:t>
                            </w:r>
                            <w:r w:rsidR="00D32F8F" w:rsidRPr="007562F2">
                              <w:rPr>
                                <w:color w:val="000000"/>
                              </w:rPr>
                              <w:t>ECSCallback&lt;List&lt;ECSAddress&gt;, Exception&gt;() {</w:t>
                            </w:r>
                            <w:r w:rsidR="00D32F8F" w:rsidRPr="007562F2">
                              <w:rPr>
                                <w:color w:val="000000"/>
                              </w:rPr>
                              <w:br/>
                              <w:t xml:space="preserve">    </w:t>
                            </w:r>
                            <w:r w:rsidR="00D32F8F" w:rsidRPr="007562F2">
                              <w:rPr>
                                <w:color w:val="808000"/>
                              </w:rPr>
                              <w:t>@Override</w:t>
                            </w:r>
                            <w:r w:rsidR="00D32F8F" w:rsidRPr="007562F2">
                              <w:rPr>
                                <w:color w:val="808000"/>
                              </w:rPr>
                              <w:br/>
                              <w:t xml:space="preserve">    </w:t>
                            </w:r>
                            <w:r w:rsidR="00D32F8F" w:rsidRPr="007562F2">
                              <w:rPr>
                                <w:b/>
                                <w:bCs/>
                                <w:color w:val="000080"/>
                              </w:rPr>
                              <w:t xml:space="preserve">public void </w:t>
                            </w:r>
                            <w:r w:rsidR="00D32F8F" w:rsidRPr="007562F2">
                              <w:rPr>
                                <w:color w:val="000000"/>
                              </w:rPr>
                              <w:t>onResponse(List&lt;ECSAddress&gt; result) {</w:t>
                            </w:r>
                          </w:p>
                          <w:p w14:paraId="4CCCB2DB" w14:textId="77777777" w:rsidR="00D32F8F" w:rsidRPr="0019448C" w:rsidRDefault="00D32F8F" w:rsidP="00393D8E">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3F64BA8" w14:textId="77777777" w:rsidR="00D32F8F" w:rsidRDefault="00D32F8F" w:rsidP="00393D8E">
                            <w:pPr>
                              <w:pStyle w:val="HTMLPreformatted"/>
                            </w:pPr>
                          </w:p>
                        </w:txbxContent>
                      </wps:txbx>
                      <wps:bodyPr rot="0" vert="horz" wrap="square" lIns="91440" tIns="45720" rIns="91440" bIns="45720" anchor="t" anchorCtr="0">
                        <a:noAutofit/>
                      </wps:bodyPr>
                    </wps:wsp>
                  </a:graphicData>
                </a:graphic>
              </wp:inline>
            </w:drawing>
          </mc:Choice>
          <mc:Fallback>
            <w:pict>
              <v:shape w14:anchorId="6ACA9424" id="_x0000_s1079"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" fillcolor="#f2f2f2 [3052]" strokeweight=".25pt">
                <v:textbox>
                  <w:txbxContent>
                    <w:p w14:paraId="5884282E" w14:textId="77777777" w:rsidR="00D32F8F" w:rsidRDefault="00D32F8F" w:rsidP="00393D8E">
                      <w:pPr>
                        <w:pStyle w:val="HTMLPreformatted"/>
                        <w:rPr>
                          <w:noProof/>
                          <w:color w:val="808000"/>
                        </w:rPr>
                      </w:pPr>
                    </w:p>
                    <w:p w14:paraId="2D919006" w14:textId="77777777" w:rsidR="00872DEA" w:rsidRPr="00676B3B" w:rsidRDefault="00872DEA" w:rsidP="00872DEA">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61066139" w14:textId="4C4CDF61" w:rsidR="00D32F8F" w:rsidRPr="007562F2" w:rsidRDefault="00FE7A7B" w:rsidP="00FE7A7B">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7562F2">
                        <w:rPr>
                          <w:color w:val="000000"/>
                        </w:rPr>
                        <w:br/>
                      </w:r>
                      <w:r w:rsidR="00D32F8F" w:rsidRPr="007562F2">
                        <w:rPr>
                          <w:color w:val="000000"/>
                        </w:rPr>
                        <w:br/>
                        <w:t>ecsServices.</w:t>
                      </w:r>
                      <w:r w:rsidR="00D32F8F" w:rsidRPr="00393D8E">
                        <w:rPr>
                          <w:color w:val="000000"/>
                        </w:rPr>
                        <w:t>updateAndFetchAddress</w:t>
                      </w:r>
                      <w:r w:rsidR="00D32F8F" w:rsidRPr="007562F2">
                        <w:rPr>
                          <w:color w:val="000000"/>
                        </w:rPr>
                        <w:t>(</w:t>
                      </w:r>
                      <w:r w:rsidR="00D32F8F">
                        <w:rPr>
                          <w:color w:val="000000"/>
                        </w:rPr>
                        <w:t>true, address</w:t>
                      </w:r>
                      <w:r w:rsidR="00D32F8F" w:rsidRPr="007562F2">
                        <w:rPr>
                          <w:b/>
                          <w:bCs/>
                          <w:color w:val="000080"/>
                        </w:rPr>
                        <w:t xml:space="preserve">,new </w:t>
                      </w:r>
                      <w:r w:rsidR="00D32F8F" w:rsidRPr="007562F2">
                        <w:rPr>
                          <w:color w:val="000000"/>
                        </w:rPr>
                        <w:t>ECSCallback&lt;List&lt;ECSAddress&gt;, Exception&gt;() {</w:t>
                      </w:r>
                      <w:r w:rsidR="00D32F8F" w:rsidRPr="007562F2">
                        <w:rPr>
                          <w:color w:val="000000"/>
                        </w:rPr>
                        <w:br/>
                        <w:t xml:space="preserve">    </w:t>
                      </w:r>
                      <w:r w:rsidR="00D32F8F" w:rsidRPr="007562F2">
                        <w:rPr>
                          <w:color w:val="808000"/>
                        </w:rPr>
                        <w:t>@Override</w:t>
                      </w:r>
                      <w:r w:rsidR="00D32F8F" w:rsidRPr="007562F2">
                        <w:rPr>
                          <w:color w:val="808000"/>
                        </w:rPr>
                        <w:br/>
                        <w:t xml:space="preserve">    </w:t>
                      </w:r>
                      <w:r w:rsidR="00D32F8F" w:rsidRPr="007562F2">
                        <w:rPr>
                          <w:b/>
                          <w:bCs/>
                          <w:color w:val="000080"/>
                        </w:rPr>
                        <w:t xml:space="preserve">public void </w:t>
                      </w:r>
                      <w:r w:rsidR="00D32F8F" w:rsidRPr="007562F2">
                        <w:rPr>
                          <w:color w:val="000000"/>
                        </w:rPr>
                        <w:t>onResponse(List&lt;ECSAddress&gt; result) {</w:t>
                      </w:r>
                    </w:p>
                    <w:p w14:paraId="4CCCB2DB" w14:textId="77777777" w:rsidR="00D32F8F" w:rsidRPr="0019448C" w:rsidRDefault="00D32F8F" w:rsidP="00393D8E">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3F64BA8" w14:textId="77777777" w:rsidR="00D32F8F" w:rsidRDefault="00D32F8F" w:rsidP="00393D8E">
                      <w:pPr>
                        <w:pStyle w:val="HTMLPreformatted"/>
                      </w:pPr>
                    </w:p>
                  </w:txbxContent>
                </v:textbox>
                <w10:anchorlock/>
              </v:shape>
            </w:pict>
          </mc:Fallback>
        </mc:AlternateContent>
      </w:r>
    </w:p>
    <w:p w14:paraId="3F452E0C" w14:textId="77777777" w:rsidR="00C8187A" w:rsidRDefault="00C8187A" w:rsidP="00C8187A">
      <w:pPr>
        <w:pStyle w:val="Heading2"/>
        <w:rPr>
          <w:rFonts w:ascii="Times" w:hAnsi="Times" w:cs="Arial"/>
          <w:color w:val="1F497D" w:themeColor="text2"/>
          <w:sz w:val="28"/>
          <w:szCs w:val="28"/>
        </w:rPr>
      </w:pPr>
      <w:bookmarkStart w:id="172" w:name="_Toc20154803"/>
      <w:r>
        <w:rPr>
          <w:rFonts w:ascii="Times" w:hAnsi="Times" w:cs="Arial"/>
          <w:color w:val="1F497D" w:themeColor="text2"/>
          <w:sz w:val="28"/>
          <w:szCs w:val="28"/>
        </w:rPr>
        <w:t>Errors</w:t>
      </w:r>
      <w:bookmarkEnd w:id="172"/>
    </w:p>
    <w:p w14:paraId="5C0447D1" w14:textId="77777777" w:rsidR="00C8187A" w:rsidRPr="00A36716" w:rsidRDefault="00C8187A" w:rsidP="00C8187A">
      <w:pPr>
        <w:pStyle w:val="BodyTextIndent"/>
        <w:ind w:firstLine="360"/>
      </w:pPr>
      <w:r>
        <w:rPr>
          <w:rFonts w:ascii="Times" w:hAnsi="Times"/>
          <w:sz w:val="28"/>
          <w:szCs w:val="28"/>
        </w:rPr>
        <w:t>Client Errors</w:t>
      </w:r>
    </w:p>
    <w:p w14:paraId="2B440561" w14:textId="77777777" w:rsidR="00C8187A" w:rsidRDefault="00C8187A" w:rsidP="00C8187A">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6B8F15A7" w14:textId="77777777" w:rsidR="00C8187A" w:rsidRDefault="00C8187A" w:rsidP="00C8187A">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6B3EA971" w14:textId="77777777" w:rsidR="00C8187A" w:rsidRPr="008C50E7" w:rsidRDefault="00C8187A" w:rsidP="00C8187A">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5DF744F7" w14:textId="77777777" w:rsidR="00C8187A" w:rsidRDefault="00C8187A" w:rsidP="00C8187A">
      <w:pPr>
        <w:pStyle w:val="BodyTextIndent"/>
        <w:ind w:firstLine="360"/>
        <w:rPr>
          <w:rFonts w:ascii="Times" w:hAnsi="Times"/>
          <w:sz w:val="28"/>
          <w:szCs w:val="28"/>
        </w:rPr>
      </w:pPr>
      <w:r>
        <w:rPr>
          <w:rFonts w:ascii="Times" w:hAnsi="Times"/>
          <w:sz w:val="28"/>
          <w:szCs w:val="28"/>
        </w:rPr>
        <w:lastRenderedPageBreak/>
        <w:t>Server Errors</w:t>
      </w:r>
    </w:p>
    <w:p w14:paraId="3AD63ED1" w14:textId="77777777" w:rsidR="008A1565" w:rsidRPr="008A1565" w:rsidRDefault="008A1565" w:rsidP="008A1565">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UnsupportedDeliveryModeError</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 xml:space="preserve"> Selected delivery mode is not supported) </w:t>
      </w:r>
    </w:p>
    <w:p w14:paraId="4834A3C1" w14:textId="77777777" w:rsidR="008A1565" w:rsidRPr="00224269" w:rsidRDefault="008A1565" w:rsidP="008A1565">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CountryCodeNotGiven (Please provide valid country code)</w:t>
      </w:r>
    </w:p>
    <w:p w14:paraId="267AF610" w14:textId="77777777" w:rsidR="008A1565" w:rsidRPr="00346EDC" w:rsidRDefault="008A1565" w:rsidP="008A1565">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Regionisocode (Region selected is invalid) –</w:t>
      </w:r>
    </w:p>
    <w:p w14:paraId="563E7A36" w14:textId="77777777" w:rsidR="008A1565" w:rsidRPr="00346EDC" w:rsidRDefault="008A1565" w:rsidP="008A1565">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ECSPostalCode (ZIP code selected is invalid)</w:t>
      </w:r>
    </w:p>
    <w:p w14:paraId="35E33E83" w14:textId="77777777" w:rsidR="008A1565" w:rsidRPr="00346EDC" w:rsidRDefault="008A1565" w:rsidP="008A1565">
      <w:pPr>
        <w:pStyle w:val="HTMLPreformatted"/>
        <w:numPr>
          <w:ilvl w:val="0"/>
          <w:numId w:val="44"/>
        </w:numPr>
        <w:shd w:val="clear" w:color="auto" w:fill="FFFFFF"/>
        <w:rPr>
          <w:rFonts w:ascii="Times" w:hAnsi="Times" w:cs="Menlo"/>
          <w:color w:val="595959" w:themeColor="text1" w:themeTint="A6"/>
          <w:sz w:val="24"/>
          <w:szCs w:val="24"/>
        </w:rPr>
      </w:pPr>
      <w:r w:rsidRPr="00346EDC">
        <w:rPr>
          <w:rFonts w:ascii="Times" w:hAnsi="Times" w:cs="Menlo"/>
          <w:color w:val="595959" w:themeColor="text1" w:themeTint="A6"/>
          <w:sz w:val="24"/>
          <w:szCs w:val="24"/>
        </w:rPr>
        <w:t>ECSfirstName</w:t>
      </w:r>
      <w:r>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Please notice that the following characters are not allowed: \") ( * ^ % $ # @ ! + , . ? /  : ; { } [ ] ` ~ =</w:t>
      </w:r>
      <w:r>
        <w:rPr>
          <w:rFonts w:ascii="Times" w:hAnsi="Times" w:cs="Menlo"/>
          <w:color w:val="595959" w:themeColor="text1" w:themeTint="A6"/>
          <w:sz w:val="24"/>
          <w:szCs w:val="24"/>
        </w:rPr>
        <w:t>)</w:t>
      </w:r>
    </w:p>
    <w:p w14:paraId="69E1F9B6" w14:textId="77777777" w:rsidR="008A1565" w:rsidRPr="00346EDC"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ECSlastName</w:t>
      </w:r>
      <w:r>
        <w:rPr>
          <w:rFonts w:ascii="Times" w:hAnsi="Times" w:cs="Menlo"/>
          <w:color w:val="595959" w:themeColor="text1" w:themeTint="A6"/>
          <w:sz w:val="24"/>
          <w:szCs w:val="24"/>
        </w:rPr>
        <w:t xml:space="preserve"> (</w:t>
      </w:r>
      <w:r w:rsidRPr="00346EDC">
        <w:rPr>
          <w:rFonts w:ascii="Times" w:hAnsi="Times" w:cs="Menlo"/>
          <w:color w:val="595959" w:themeColor="text1" w:themeTint="A6"/>
          <w:sz w:val="24"/>
          <w:szCs w:val="24"/>
        </w:rPr>
        <w:t>Please notice that the following characters are not allowed: \") ( * ^ % $ # @ ! + , . ? /  : ; { } [ ] ` ~ =</w:t>
      </w:r>
      <w:r>
        <w:rPr>
          <w:rFonts w:ascii="Times" w:hAnsi="Times" w:cs="Menlo"/>
          <w:color w:val="595959" w:themeColor="text1" w:themeTint="A6"/>
          <w:sz w:val="24"/>
          <w:szCs w:val="24"/>
        </w:rPr>
        <w:t>)</w:t>
      </w:r>
    </w:p>
    <w:p w14:paraId="1D3597F5" w14:textId="77777777" w:rsidR="008A1565" w:rsidRPr="00346EDC"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ECSphone1</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Phone number selected is invalid)</w:t>
      </w:r>
    </w:p>
    <w:p w14:paraId="2C134781" w14:textId="77777777" w:rsidR="008A1565" w:rsidRPr="00DD5512"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ECSaddressId</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Given address doesn't exist or belong to another user)</w:t>
      </w:r>
    </w:p>
    <w:p w14:paraId="7AAAEDDC" w14:textId="77777777" w:rsidR="008A1565" w:rsidRPr="008A1565" w:rsidRDefault="008A1565" w:rsidP="008A1565">
      <w:pPr>
        <w:pStyle w:val="HTMLPreformatted"/>
        <w:numPr>
          <w:ilvl w:val="0"/>
          <w:numId w:val="44"/>
        </w:numPr>
        <w:shd w:val="clear" w:color="auto" w:fill="FFFFFF"/>
        <w:rPr>
          <w:rStyle w:val="Heading3Char"/>
          <w:rFonts w:ascii="Times" w:hAnsi="Times"/>
          <w:color w:val="595959" w:themeColor="text1" w:themeTint="A6"/>
          <w:sz w:val="24"/>
          <w:szCs w:val="24"/>
        </w:rPr>
      </w:pPr>
      <w:r w:rsidRPr="00DD5512">
        <w:rPr>
          <w:rFonts w:ascii="Times" w:hAnsi="Times" w:cs="Menlo"/>
          <w:color w:val="595959" w:themeColor="text1" w:themeTint="A6"/>
          <w:sz w:val="24"/>
          <w:szCs w:val="24"/>
        </w:rPr>
        <w:t>ECSValidationError</w:t>
      </w:r>
      <w:r w:rsidRPr="00DD5512">
        <w:rPr>
          <w:rFonts w:ascii="Times" w:hAnsi="Times" w:cs="Menlo"/>
          <w:b/>
          <w:bCs/>
          <w:color w:val="595959" w:themeColor="text1" w:themeTint="A6"/>
          <w:sz w:val="24"/>
          <w:szCs w:val="24"/>
        </w:rPr>
        <w:t xml:space="preserve"> (</w:t>
      </w:r>
      <w:r w:rsidRPr="00DD5512">
        <w:rPr>
          <w:rFonts w:ascii="Times" w:hAnsi="Times" w:cs="Menlo"/>
          <w:color w:val="595959" w:themeColor="text1" w:themeTint="A6"/>
          <w:sz w:val="24"/>
          <w:szCs w:val="24"/>
        </w:rPr>
        <w:t>Data validation failed)</w:t>
      </w:r>
    </w:p>
    <w:p w14:paraId="3A3017C2" w14:textId="77DBBD1C" w:rsidR="00372A5A" w:rsidRPr="009639AF" w:rsidRDefault="00372A5A" w:rsidP="00372A5A">
      <w:pPr>
        <w:pStyle w:val="Heading1"/>
        <w:rPr>
          <w:rFonts w:ascii="Times" w:hAnsi="Times" w:cs="Arial"/>
          <w:b/>
          <w:bCs/>
        </w:rPr>
      </w:pPr>
      <w:bookmarkStart w:id="173" w:name="_Toc20154804"/>
      <w:r>
        <w:rPr>
          <w:rFonts w:ascii="Times" w:hAnsi="Times" w:cs="Arial"/>
          <w:b/>
          <w:bCs/>
        </w:rPr>
        <w:t>Delete Address</w:t>
      </w:r>
      <w:bookmarkEnd w:id="173"/>
    </w:p>
    <w:p w14:paraId="620C4571" w14:textId="7E0E6007" w:rsidR="00372A5A" w:rsidRDefault="00372A5A" w:rsidP="00372A5A">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delete the address of the user.</w:t>
      </w:r>
    </w:p>
    <w:p w14:paraId="0BD0E356" w14:textId="77777777" w:rsidR="00372A5A" w:rsidRPr="00861B4F" w:rsidRDefault="00372A5A" w:rsidP="00372A5A">
      <w:pPr>
        <w:pStyle w:val="Heading2"/>
        <w:rPr>
          <w:rFonts w:ascii="Times" w:hAnsi="Times" w:cs="Arial"/>
          <w:color w:val="1F497D" w:themeColor="text2"/>
          <w:sz w:val="28"/>
          <w:szCs w:val="28"/>
        </w:rPr>
      </w:pPr>
      <w:bookmarkStart w:id="174" w:name="_Toc20154805"/>
      <w:r w:rsidRPr="00861B4F">
        <w:rPr>
          <w:rFonts w:ascii="Times" w:hAnsi="Times" w:cs="Arial"/>
          <w:color w:val="1F497D" w:themeColor="text2"/>
          <w:sz w:val="28"/>
          <w:szCs w:val="28"/>
        </w:rPr>
        <w:t>ECSServiceProvider</w:t>
      </w:r>
      <w:bookmarkEnd w:id="174"/>
    </w:p>
    <w:p w14:paraId="67AE0134" w14:textId="77777777" w:rsidR="00372A5A" w:rsidRPr="00C81F9D" w:rsidRDefault="00372A5A" w:rsidP="00372A5A">
      <w:pPr>
        <w:pStyle w:val="BodyTextIndent"/>
        <w:rPr>
          <w:rFonts w:ascii="Times" w:hAnsi="Times"/>
        </w:rPr>
      </w:pPr>
      <w:r w:rsidRPr="00C81F9D">
        <w:rPr>
          <w:rFonts w:ascii="Times" w:hAnsi="Times"/>
          <w:noProof/>
        </w:rPr>
        <mc:AlternateContent>
          <mc:Choice Requires="wps">
            <w:drawing>
              <wp:inline distT="0" distB="0" distL="0" distR="0" wp14:anchorId="3500ADA1" wp14:editId="16BE3B11">
                <wp:extent cx="6565900" cy="622300"/>
                <wp:effectExtent l="0" t="0" r="12700" b="1270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22300"/>
                        </a:xfrm>
                        <a:prstGeom prst="rect">
                          <a:avLst/>
                        </a:prstGeom>
                        <a:solidFill>
                          <a:schemeClr val="bg1">
                            <a:lumMod val="95000"/>
                          </a:schemeClr>
                        </a:solidFill>
                        <a:ln w="3175">
                          <a:solidFill>
                            <a:srgbClr val="000000"/>
                          </a:solidFill>
                          <a:miter lim="800000"/>
                          <a:headEnd/>
                          <a:tailEnd/>
                        </a:ln>
                      </wps:spPr>
                      <wps:txbx>
                        <w:txbxContent>
                          <w:p w14:paraId="3147BDFE" w14:textId="77777777" w:rsidR="00D32F8F" w:rsidRDefault="00D32F8F" w:rsidP="00372A5A">
                            <w:pPr>
                              <w:pStyle w:val="HTMLPreformatted"/>
                              <w:rPr>
                                <w:b/>
                                <w:bCs/>
                                <w:noProof/>
                                <w:color w:val="000080"/>
                                <w:szCs w:val="24"/>
                              </w:rPr>
                            </w:pPr>
                          </w:p>
                          <w:p w14:paraId="56E8FDD7" w14:textId="77777777" w:rsidR="00D32F8F" w:rsidRPr="00372A5A" w:rsidRDefault="00D32F8F" w:rsidP="00372A5A">
                            <w:pPr>
                              <w:pStyle w:val="HTMLPreformatted"/>
                              <w:rPr>
                                <w:color w:val="000000"/>
                              </w:rPr>
                            </w:pPr>
                            <w:r w:rsidRPr="00372A5A">
                              <w:rPr>
                                <w:b/>
                                <w:bCs/>
                                <w:color w:val="000080"/>
                              </w:rPr>
                              <w:t xml:space="preserve">void </w:t>
                            </w:r>
                            <w:r w:rsidRPr="00372A5A">
                              <w:rPr>
                                <w:color w:val="000000"/>
                              </w:rPr>
                              <w:t>deleteAddress(ECSAddress address, ECSCallback&lt;Boolean, Exception&gt; ecsCallback);</w:t>
                            </w:r>
                          </w:p>
                          <w:p w14:paraId="33992EB2" w14:textId="77777777" w:rsidR="00D32F8F" w:rsidRPr="00006C29" w:rsidRDefault="00D32F8F" w:rsidP="00372A5A">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3500ADA1" id="_x0000_s1080" type="#_x0000_t202" style="width:517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" fillcolor="#f2f2f2 [3052]" strokeweight=".25pt">
                <v:textbox>
                  <w:txbxContent>
                    <w:p w14:paraId="3147BDFE" w14:textId="77777777" w:rsidR="00D32F8F" w:rsidRDefault="00D32F8F" w:rsidP="00372A5A">
                      <w:pPr>
                        <w:pStyle w:val="HTMLPreformatted"/>
                        <w:rPr>
                          <w:b/>
                          <w:bCs/>
                          <w:noProof/>
                          <w:color w:val="000080"/>
                          <w:szCs w:val="24"/>
                        </w:rPr>
                      </w:pPr>
                    </w:p>
                    <w:p w14:paraId="56E8FDD7" w14:textId="77777777" w:rsidR="00D32F8F" w:rsidRPr="00372A5A" w:rsidRDefault="00D32F8F" w:rsidP="00372A5A">
                      <w:pPr>
                        <w:pStyle w:val="HTMLPreformatted"/>
                        <w:rPr>
                          <w:color w:val="000000"/>
                        </w:rPr>
                      </w:pPr>
                      <w:r w:rsidRPr="00372A5A">
                        <w:rPr>
                          <w:b/>
                          <w:bCs/>
                          <w:color w:val="000080"/>
                        </w:rPr>
                        <w:t xml:space="preserve">void </w:t>
                      </w:r>
                      <w:r w:rsidRPr="00372A5A">
                        <w:rPr>
                          <w:color w:val="000000"/>
                        </w:rPr>
                        <w:t>deleteAddress(ECSAddress address, ECSCallback&lt;Boolean, Exception&gt; ecsCallback);</w:t>
                      </w:r>
                    </w:p>
                    <w:p w14:paraId="33992EB2" w14:textId="77777777" w:rsidR="00D32F8F" w:rsidRPr="00006C29" w:rsidRDefault="00D32F8F" w:rsidP="00372A5A">
                      <w:pPr>
                        <w:pStyle w:val="HTMLPreformatted"/>
                        <w:rPr>
                          <w:noProof/>
                          <w:color w:val="000000"/>
                        </w:rPr>
                      </w:pPr>
                    </w:p>
                  </w:txbxContent>
                </v:textbox>
                <w10:anchorlock/>
              </v:shape>
            </w:pict>
          </mc:Fallback>
        </mc:AlternateContent>
      </w:r>
    </w:p>
    <w:p w14:paraId="1971131E" w14:textId="77777777" w:rsidR="00372A5A" w:rsidRPr="00850DDA" w:rsidRDefault="00372A5A" w:rsidP="00372A5A">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175" w:name="_Toc20154806"/>
      <w:r>
        <w:rPr>
          <w:rFonts w:ascii="Times" w:hAnsi="Times" w:cs="Arial"/>
          <w:sz w:val="28"/>
          <w:szCs w:val="28"/>
        </w:rPr>
        <w:t>Parameters</w:t>
      </w:r>
      <w:bookmarkEnd w:id="175"/>
    </w:p>
    <w:p w14:paraId="1F2AEE56" w14:textId="28911C92" w:rsidR="00372A5A" w:rsidRDefault="00372A5A" w:rsidP="00372A5A">
      <w:pPr>
        <w:pStyle w:val="NoSpacing"/>
        <w:numPr>
          <w:ilvl w:val="0"/>
          <w:numId w:val="38"/>
        </w:numPr>
        <w:rPr>
          <w:rFonts w:ascii="Times" w:hAnsi="Times" w:cs="Arial"/>
          <w:sz w:val="24"/>
          <w:szCs w:val="24"/>
          <w:lang w:val="en-AU"/>
        </w:rPr>
      </w:pPr>
      <w:r>
        <w:rPr>
          <w:rFonts w:ascii="Times" w:hAnsi="Times" w:cs="Arial"/>
          <w:sz w:val="24"/>
          <w:szCs w:val="24"/>
          <w:lang w:val="en-AU"/>
        </w:rPr>
        <w:t>address</w:t>
      </w:r>
      <w:r w:rsidRPr="00572374">
        <w:rPr>
          <w:rFonts w:ascii="Times" w:hAnsi="Times" w:cs="Arial"/>
          <w:sz w:val="24"/>
          <w:szCs w:val="24"/>
          <w:lang w:val="en-AU"/>
        </w:rPr>
        <w:t xml:space="preserve"> –</w:t>
      </w:r>
      <w:r>
        <w:rPr>
          <w:rFonts w:ascii="Times" w:hAnsi="Times" w:cs="Arial"/>
          <w:sz w:val="24"/>
          <w:szCs w:val="24"/>
          <w:lang w:val="en-AU"/>
        </w:rPr>
        <w:t xml:space="preserve"> ECSAddress</w:t>
      </w:r>
      <w:r w:rsidRPr="00572374">
        <w:rPr>
          <w:rFonts w:ascii="Times" w:hAnsi="Times" w:cs="Arial"/>
          <w:sz w:val="24"/>
          <w:szCs w:val="24"/>
          <w:lang w:val="en-AU"/>
        </w:rPr>
        <w:t xml:space="preserve"> </w:t>
      </w:r>
      <w:r>
        <w:rPr>
          <w:rFonts w:ascii="Times" w:hAnsi="Times" w:cs="Arial"/>
          <w:sz w:val="24"/>
          <w:szCs w:val="24"/>
          <w:lang w:val="en-AU"/>
        </w:rPr>
        <w:t>object for which the address is to be deleted</w:t>
      </w:r>
    </w:p>
    <w:p w14:paraId="4D060B4B" w14:textId="0B780DD1" w:rsidR="00372A5A" w:rsidRPr="00572374" w:rsidRDefault="00372A5A" w:rsidP="00372A5A">
      <w:pPr>
        <w:pStyle w:val="NoSpacing"/>
        <w:numPr>
          <w:ilvl w:val="0"/>
          <w:numId w:val="38"/>
        </w:numPr>
        <w:rPr>
          <w:rFonts w:ascii="Times" w:hAnsi="Times" w:cs="Arial"/>
          <w:sz w:val="24"/>
          <w:szCs w:val="24"/>
          <w:lang w:val="en-AU"/>
        </w:rPr>
      </w:pPr>
      <w:r>
        <w:rPr>
          <w:rFonts w:ascii="Times" w:hAnsi="Times" w:cs="Arial"/>
          <w:sz w:val="24"/>
          <w:szCs w:val="24"/>
          <w:lang w:val="en-AU"/>
        </w:rPr>
        <w:t xml:space="preserve">ecsCallback – </w:t>
      </w:r>
      <w:r w:rsidR="00056A91">
        <w:rPr>
          <w:rFonts w:ascii="Times" w:hAnsi="Times" w:cs="Arial"/>
          <w:sz w:val="24"/>
          <w:szCs w:val="24"/>
          <w:lang w:val="en-AU"/>
        </w:rPr>
        <w:t>instance of ECSC</w:t>
      </w:r>
      <w:r>
        <w:rPr>
          <w:rFonts w:ascii="Times" w:hAnsi="Times" w:cs="Arial"/>
          <w:sz w:val="24"/>
          <w:szCs w:val="24"/>
          <w:lang w:val="en-AU"/>
        </w:rPr>
        <w:t xml:space="preserve">allback </w:t>
      </w:r>
      <w:r w:rsidR="009B0CCB">
        <w:rPr>
          <w:rFonts w:ascii="Times" w:hAnsi="Times" w:cs="Arial"/>
          <w:sz w:val="24"/>
          <w:szCs w:val="24"/>
          <w:lang w:val="en-AU"/>
        </w:rPr>
        <w:t>of type</w:t>
      </w:r>
      <w:r>
        <w:rPr>
          <w:rFonts w:ascii="Times" w:hAnsi="Times" w:cs="Arial"/>
          <w:sz w:val="24"/>
          <w:szCs w:val="24"/>
          <w:lang w:val="en-AU"/>
        </w:rPr>
        <w:t xml:space="preserve"> Boolean </w:t>
      </w:r>
      <w:r w:rsidR="001956AC">
        <w:rPr>
          <w:rFonts w:ascii="Times" w:hAnsi="Times" w:cs="Arial"/>
          <w:sz w:val="24"/>
          <w:szCs w:val="24"/>
          <w:lang w:val="en-AU"/>
        </w:rPr>
        <w:t>and Exception</w:t>
      </w:r>
    </w:p>
    <w:p w14:paraId="7BEC22F8" w14:textId="77777777" w:rsidR="00372A5A" w:rsidRPr="00C81F9D" w:rsidRDefault="00372A5A" w:rsidP="00372A5A">
      <w:pPr>
        <w:pStyle w:val="Heading2"/>
        <w:numPr>
          <w:ilvl w:val="0"/>
          <w:numId w:val="0"/>
        </w:numPr>
        <w:ind w:left="576"/>
        <w:rPr>
          <w:rFonts w:ascii="Times" w:hAnsi="Times" w:cs="Arial"/>
          <w:sz w:val="28"/>
          <w:szCs w:val="28"/>
        </w:rPr>
      </w:pPr>
      <w:bookmarkStart w:id="176" w:name="_Toc20154807"/>
      <w:r>
        <w:rPr>
          <w:rFonts w:ascii="Times" w:hAnsi="Times" w:cs="Arial"/>
          <w:sz w:val="28"/>
          <w:szCs w:val="28"/>
        </w:rPr>
        <w:t>Output</w:t>
      </w:r>
      <w:bookmarkEnd w:id="176"/>
    </w:p>
    <w:p w14:paraId="2D06856C" w14:textId="4B083C11" w:rsidR="00372A5A" w:rsidRPr="00C81F9D" w:rsidRDefault="00372A5A" w:rsidP="00372A5A">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returns </w:t>
      </w:r>
      <w:r w:rsidR="00DF60B3">
        <w:rPr>
          <w:rFonts w:ascii="Times" w:hAnsi="Times" w:cs="Arial"/>
          <w:sz w:val="24"/>
          <w:szCs w:val="24"/>
          <w:lang w:val="en-AU"/>
        </w:rPr>
        <w:t>true if the address is deleted successfully</w:t>
      </w:r>
    </w:p>
    <w:p w14:paraId="6E39477D" w14:textId="77777777" w:rsidR="00372A5A" w:rsidRDefault="00372A5A" w:rsidP="00372A5A">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26787CA6" w14:textId="77777777" w:rsidR="00372A5A" w:rsidRPr="00C81F9D" w:rsidRDefault="00372A5A" w:rsidP="00372A5A">
      <w:pPr>
        <w:pStyle w:val="NoSpacing"/>
        <w:rPr>
          <w:rFonts w:ascii="Times" w:hAnsi="Times" w:cs="Arial"/>
          <w:lang w:val="en-AU"/>
        </w:rPr>
      </w:pPr>
    </w:p>
    <w:p w14:paraId="7752B80E" w14:textId="77777777" w:rsidR="00372A5A" w:rsidRPr="00861B4F" w:rsidRDefault="00372A5A" w:rsidP="00372A5A">
      <w:pPr>
        <w:pStyle w:val="Heading2"/>
        <w:rPr>
          <w:rFonts w:ascii="Times" w:hAnsi="Times" w:cs="Arial"/>
          <w:color w:val="1F497D" w:themeColor="text2"/>
          <w:sz w:val="28"/>
          <w:szCs w:val="28"/>
        </w:rPr>
      </w:pPr>
      <w:bookmarkStart w:id="177" w:name="_Toc20154808"/>
      <w:r w:rsidRPr="00861B4F">
        <w:rPr>
          <w:rFonts w:ascii="Times" w:hAnsi="Times" w:cs="Arial"/>
          <w:color w:val="1F497D" w:themeColor="text2"/>
          <w:sz w:val="28"/>
          <w:szCs w:val="28"/>
        </w:rPr>
        <w:lastRenderedPageBreak/>
        <w:t>Sample</w:t>
      </w:r>
      <w:bookmarkEnd w:id="177"/>
    </w:p>
    <w:p w14:paraId="3B6BE36D" w14:textId="77777777" w:rsidR="00372A5A" w:rsidRPr="00C81F9D" w:rsidRDefault="00372A5A" w:rsidP="00372A5A">
      <w:pPr>
        <w:pStyle w:val="BodyTextIndent"/>
        <w:rPr>
          <w:rFonts w:ascii="Times" w:hAnsi="Times"/>
        </w:rPr>
      </w:pPr>
      <w:r w:rsidRPr="00C81F9D">
        <w:rPr>
          <w:rFonts w:ascii="Times" w:hAnsi="Times"/>
          <w:noProof/>
        </w:rPr>
        <mc:AlternateContent>
          <mc:Choice Requires="wps">
            <w:drawing>
              <wp:inline distT="0" distB="0" distL="0" distR="0" wp14:anchorId="262FA051" wp14:editId="0C260F55">
                <wp:extent cx="6565900" cy="2563905"/>
                <wp:effectExtent l="0" t="0" r="12700" b="1460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3F9E54F0" w14:textId="77777777" w:rsidR="00D32F8F" w:rsidRDefault="00D32F8F" w:rsidP="00372A5A">
                            <w:pPr>
                              <w:pStyle w:val="HTMLPreformatted"/>
                              <w:rPr>
                                <w:noProof/>
                                <w:color w:val="808000"/>
                              </w:rPr>
                            </w:pPr>
                          </w:p>
                          <w:p w14:paraId="46CC7292" w14:textId="77777777" w:rsidR="00292518" w:rsidRPr="00676B3B" w:rsidRDefault="00292518" w:rsidP="00292518">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382D443E" w14:textId="06FC063A" w:rsidR="00D32F8F" w:rsidRPr="007562F2" w:rsidRDefault="00BF64F1" w:rsidP="00BF64F1">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7562F2">
                              <w:rPr>
                                <w:color w:val="000000"/>
                              </w:rPr>
                              <w:br/>
                            </w:r>
                            <w:r w:rsidR="00D32F8F" w:rsidRPr="007562F2">
                              <w:rPr>
                                <w:color w:val="000000"/>
                              </w:rPr>
                              <w:br/>
                              <w:t>ecsServices.</w:t>
                            </w:r>
                            <w:r w:rsidR="00D32F8F" w:rsidRPr="00372A5A">
                              <w:rPr>
                                <w:color w:val="000000"/>
                              </w:rPr>
                              <w:t>deleteAddress</w:t>
                            </w:r>
                            <w:r w:rsidR="00D32F8F" w:rsidRPr="007562F2">
                              <w:rPr>
                                <w:color w:val="000000"/>
                              </w:rPr>
                              <w:t>(</w:t>
                            </w:r>
                            <w:r w:rsidR="00D32F8F">
                              <w:rPr>
                                <w:color w:val="000000"/>
                              </w:rPr>
                              <w:t>address,</w:t>
                            </w:r>
                            <w:r w:rsidR="00D32F8F" w:rsidRPr="007562F2">
                              <w:rPr>
                                <w:b/>
                                <w:bCs/>
                                <w:color w:val="000080"/>
                              </w:rPr>
                              <w:t xml:space="preserve">new </w:t>
                            </w:r>
                            <w:r w:rsidR="00D32F8F" w:rsidRPr="007562F2">
                              <w:rPr>
                                <w:color w:val="000000"/>
                              </w:rPr>
                              <w:t>ECSCallback&lt;</w:t>
                            </w:r>
                            <w:r w:rsidR="00D32F8F">
                              <w:rPr>
                                <w:color w:val="000000"/>
                              </w:rPr>
                              <w:t>Boolean,</w:t>
                            </w:r>
                            <w:r w:rsidR="00D32F8F" w:rsidRPr="007562F2">
                              <w:rPr>
                                <w:color w:val="000000"/>
                              </w:rPr>
                              <w:t xml:space="preserve"> Exception&gt;() {</w:t>
                            </w:r>
                            <w:r w:rsidR="00D32F8F" w:rsidRPr="007562F2">
                              <w:rPr>
                                <w:color w:val="000000"/>
                              </w:rPr>
                              <w:br/>
                              <w:t xml:space="preserve">    </w:t>
                            </w:r>
                            <w:r w:rsidR="00D32F8F" w:rsidRPr="007562F2">
                              <w:rPr>
                                <w:color w:val="808000"/>
                              </w:rPr>
                              <w:t>@Override</w:t>
                            </w:r>
                            <w:r w:rsidR="00D32F8F" w:rsidRPr="007562F2">
                              <w:rPr>
                                <w:color w:val="808000"/>
                              </w:rPr>
                              <w:br/>
                              <w:t xml:space="preserve">    </w:t>
                            </w:r>
                            <w:r w:rsidR="00D32F8F" w:rsidRPr="007562F2">
                              <w:rPr>
                                <w:b/>
                                <w:bCs/>
                                <w:color w:val="000080"/>
                              </w:rPr>
                              <w:t xml:space="preserve">public void </w:t>
                            </w:r>
                            <w:r w:rsidR="00D32F8F" w:rsidRPr="007562F2">
                              <w:rPr>
                                <w:color w:val="000000"/>
                              </w:rPr>
                              <w:t>onResponse(</w:t>
                            </w:r>
                            <w:r w:rsidR="00D32F8F">
                              <w:rPr>
                                <w:color w:val="000000"/>
                              </w:rPr>
                              <w:t xml:space="preserve">Boolean </w:t>
                            </w:r>
                            <w:r w:rsidR="00D32F8F" w:rsidRPr="007562F2">
                              <w:rPr>
                                <w:color w:val="000000"/>
                              </w:rPr>
                              <w:t>result) {</w:t>
                            </w:r>
                          </w:p>
                          <w:p w14:paraId="3B9FDC2F" w14:textId="77777777" w:rsidR="00D32F8F" w:rsidRPr="0019448C" w:rsidRDefault="00D32F8F" w:rsidP="00372A5A">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ECED2DC" w14:textId="77777777" w:rsidR="00D32F8F" w:rsidRDefault="00D32F8F" w:rsidP="00372A5A">
                            <w:pPr>
                              <w:pStyle w:val="HTMLPreformatted"/>
                            </w:pPr>
                          </w:p>
                        </w:txbxContent>
                      </wps:txbx>
                      <wps:bodyPr rot="0" vert="horz" wrap="square" lIns="91440" tIns="45720" rIns="91440" bIns="45720" anchor="t" anchorCtr="0">
                        <a:noAutofit/>
                      </wps:bodyPr>
                    </wps:wsp>
                  </a:graphicData>
                </a:graphic>
              </wp:inline>
            </w:drawing>
          </mc:Choice>
          <mc:Fallback>
            <w:pict>
              <v:shape w14:anchorId="262FA051" id="_x0000_s1081"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" fillcolor="#f2f2f2 [3052]" strokeweight=".25pt">
                <v:textbox>
                  <w:txbxContent>
                    <w:p w14:paraId="3F9E54F0" w14:textId="77777777" w:rsidR="00D32F8F" w:rsidRDefault="00D32F8F" w:rsidP="00372A5A">
                      <w:pPr>
                        <w:pStyle w:val="HTMLPreformatted"/>
                        <w:rPr>
                          <w:noProof/>
                          <w:color w:val="808000"/>
                        </w:rPr>
                      </w:pPr>
                    </w:p>
                    <w:p w14:paraId="46CC7292" w14:textId="77777777" w:rsidR="00292518" w:rsidRPr="00676B3B" w:rsidRDefault="00292518" w:rsidP="00292518">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382D443E" w14:textId="06FC063A" w:rsidR="00D32F8F" w:rsidRPr="007562F2" w:rsidRDefault="00BF64F1" w:rsidP="00BF64F1">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7562F2">
                        <w:rPr>
                          <w:color w:val="000000"/>
                        </w:rPr>
                        <w:br/>
                      </w:r>
                      <w:r w:rsidR="00D32F8F" w:rsidRPr="007562F2">
                        <w:rPr>
                          <w:color w:val="000000"/>
                        </w:rPr>
                        <w:br/>
                        <w:t>ecsServices.</w:t>
                      </w:r>
                      <w:r w:rsidR="00D32F8F" w:rsidRPr="00372A5A">
                        <w:rPr>
                          <w:color w:val="000000"/>
                        </w:rPr>
                        <w:t>deleteAddress</w:t>
                      </w:r>
                      <w:r w:rsidR="00D32F8F" w:rsidRPr="007562F2">
                        <w:rPr>
                          <w:color w:val="000000"/>
                        </w:rPr>
                        <w:t>(</w:t>
                      </w:r>
                      <w:r w:rsidR="00D32F8F">
                        <w:rPr>
                          <w:color w:val="000000"/>
                        </w:rPr>
                        <w:t>address,</w:t>
                      </w:r>
                      <w:r w:rsidR="00D32F8F" w:rsidRPr="007562F2">
                        <w:rPr>
                          <w:b/>
                          <w:bCs/>
                          <w:color w:val="000080"/>
                        </w:rPr>
                        <w:t xml:space="preserve">new </w:t>
                      </w:r>
                      <w:r w:rsidR="00D32F8F" w:rsidRPr="007562F2">
                        <w:rPr>
                          <w:color w:val="000000"/>
                        </w:rPr>
                        <w:t>ECSCallback&lt;</w:t>
                      </w:r>
                      <w:r w:rsidR="00D32F8F">
                        <w:rPr>
                          <w:color w:val="000000"/>
                        </w:rPr>
                        <w:t>Boolean,</w:t>
                      </w:r>
                      <w:r w:rsidR="00D32F8F" w:rsidRPr="007562F2">
                        <w:rPr>
                          <w:color w:val="000000"/>
                        </w:rPr>
                        <w:t xml:space="preserve"> Exception&gt;() {</w:t>
                      </w:r>
                      <w:r w:rsidR="00D32F8F" w:rsidRPr="007562F2">
                        <w:rPr>
                          <w:color w:val="000000"/>
                        </w:rPr>
                        <w:br/>
                        <w:t xml:space="preserve">    </w:t>
                      </w:r>
                      <w:r w:rsidR="00D32F8F" w:rsidRPr="007562F2">
                        <w:rPr>
                          <w:color w:val="808000"/>
                        </w:rPr>
                        <w:t>@Override</w:t>
                      </w:r>
                      <w:r w:rsidR="00D32F8F" w:rsidRPr="007562F2">
                        <w:rPr>
                          <w:color w:val="808000"/>
                        </w:rPr>
                        <w:br/>
                        <w:t xml:space="preserve">    </w:t>
                      </w:r>
                      <w:r w:rsidR="00D32F8F" w:rsidRPr="007562F2">
                        <w:rPr>
                          <w:b/>
                          <w:bCs/>
                          <w:color w:val="000080"/>
                        </w:rPr>
                        <w:t xml:space="preserve">public void </w:t>
                      </w:r>
                      <w:r w:rsidR="00D32F8F" w:rsidRPr="007562F2">
                        <w:rPr>
                          <w:color w:val="000000"/>
                        </w:rPr>
                        <w:t>onResponse(</w:t>
                      </w:r>
                      <w:r w:rsidR="00D32F8F">
                        <w:rPr>
                          <w:color w:val="000000"/>
                        </w:rPr>
                        <w:t xml:space="preserve">Boolean </w:t>
                      </w:r>
                      <w:r w:rsidR="00D32F8F" w:rsidRPr="007562F2">
                        <w:rPr>
                          <w:color w:val="000000"/>
                        </w:rPr>
                        <w:t>result) {</w:t>
                      </w:r>
                    </w:p>
                    <w:p w14:paraId="3B9FDC2F" w14:textId="77777777" w:rsidR="00D32F8F" w:rsidRPr="0019448C" w:rsidRDefault="00D32F8F" w:rsidP="00372A5A">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ECED2DC" w14:textId="77777777" w:rsidR="00D32F8F" w:rsidRDefault="00D32F8F" w:rsidP="00372A5A">
                      <w:pPr>
                        <w:pStyle w:val="HTMLPreformatted"/>
                      </w:pPr>
                    </w:p>
                  </w:txbxContent>
                </v:textbox>
                <w10:anchorlock/>
              </v:shape>
            </w:pict>
          </mc:Fallback>
        </mc:AlternateContent>
      </w:r>
    </w:p>
    <w:p w14:paraId="0DEFCB9B" w14:textId="4362A837" w:rsidR="00372A5A" w:rsidRDefault="00372A5A" w:rsidP="007B3C98">
      <w:pPr>
        <w:overflowPunct/>
        <w:autoSpaceDE/>
        <w:autoSpaceDN/>
        <w:adjustRightInd/>
        <w:textAlignment w:val="auto"/>
        <w:rPr>
          <w:rStyle w:val="Heading3Char"/>
          <w:rFonts w:ascii="Times" w:hAnsi="Times" w:cs="Arial"/>
          <w:sz w:val="28"/>
        </w:rPr>
      </w:pPr>
    </w:p>
    <w:p w14:paraId="67AF3BC2" w14:textId="77777777" w:rsidR="001502AD" w:rsidRDefault="001502AD" w:rsidP="001502AD">
      <w:pPr>
        <w:pStyle w:val="Heading2"/>
        <w:rPr>
          <w:rFonts w:ascii="Times" w:hAnsi="Times" w:cs="Arial"/>
          <w:color w:val="1F497D" w:themeColor="text2"/>
          <w:sz w:val="28"/>
          <w:szCs w:val="28"/>
        </w:rPr>
      </w:pPr>
      <w:bookmarkStart w:id="178" w:name="_Toc20154809"/>
      <w:r>
        <w:rPr>
          <w:rFonts w:ascii="Times" w:hAnsi="Times" w:cs="Arial"/>
          <w:color w:val="1F497D" w:themeColor="text2"/>
          <w:sz w:val="28"/>
          <w:szCs w:val="28"/>
        </w:rPr>
        <w:t>Errors</w:t>
      </w:r>
      <w:bookmarkEnd w:id="178"/>
    </w:p>
    <w:p w14:paraId="48946848" w14:textId="77777777" w:rsidR="001502AD" w:rsidRPr="00A36716" w:rsidRDefault="001502AD" w:rsidP="001502AD">
      <w:pPr>
        <w:pStyle w:val="BodyTextIndent"/>
        <w:ind w:firstLine="360"/>
      </w:pPr>
      <w:r>
        <w:rPr>
          <w:rFonts w:ascii="Times" w:hAnsi="Times"/>
          <w:sz w:val="28"/>
          <w:szCs w:val="28"/>
        </w:rPr>
        <w:t>Client Errors</w:t>
      </w:r>
    </w:p>
    <w:p w14:paraId="007164BB" w14:textId="77777777" w:rsidR="001502AD" w:rsidRDefault="001502AD" w:rsidP="001502AD">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193213DB" w14:textId="77777777" w:rsidR="001502AD" w:rsidRDefault="001502AD" w:rsidP="001502AD">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31307BB2" w14:textId="77777777" w:rsidR="001502AD" w:rsidRPr="008C50E7" w:rsidRDefault="001502AD" w:rsidP="001502AD">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2C06376A" w14:textId="77777777" w:rsidR="001502AD" w:rsidRDefault="001502AD" w:rsidP="001502AD">
      <w:pPr>
        <w:pStyle w:val="BodyTextIndent"/>
        <w:ind w:firstLine="360"/>
        <w:rPr>
          <w:rFonts w:ascii="Times" w:hAnsi="Times"/>
          <w:sz w:val="28"/>
          <w:szCs w:val="28"/>
        </w:rPr>
      </w:pPr>
      <w:r>
        <w:rPr>
          <w:rFonts w:ascii="Times" w:hAnsi="Times"/>
          <w:sz w:val="28"/>
          <w:szCs w:val="28"/>
        </w:rPr>
        <w:t>Server Errors</w:t>
      </w:r>
    </w:p>
    <w:p w14:paraId="2243247B" w14:textId="77777777" w:rsidR="008A1565" w:rsidRPr="00DD5512"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ECSaddressId</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Given address doesn't exist or belong to another user)</w:t>
      </w:r>
    </w:p>
    <w:p w14:paraId="54E40831" w14:textId="14D7245D" w:rsidR="00D165A7" w:rsidRPr="009639AF" w:rsidRDefault="00D165A7" w:rsidP="00D165A7">
      <w:pPr>
        <w:pStyle w:val="Heading1"/>
        <w:rPr>
          <w:rFonts w:ascii="Times" w:hAnsi="Times" w:cs="Arial"/>
          <w:b/>
          <w:bCs/>
        </w:rPr>
      </w:pPr>
      <w:bookmarkStart w:id="179" w:name="_Toc20154810"/>
      <w:r>
        <w:rPr>
          <w:rFonts w:ascii="Times" w:hAnsi="Times" w:cs="Arial"/>
          <w:b/>
          <w:bCs/>
        </w:rPr>
        <w:t>Delete and Fetch Address</w:t>
      </w:r>
      <w:bookmarkEnd w:id="179"/>
    </w:p>
    <w:p w14:paraId="4B1B2FAB" w14:textId="0BC872CE" w:rsidR="00D165A7" w:rsidRDefault="00D165A7" w:rsidP="00D165A7">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delete the address of the user and fetch the list of addresses.</w:t>
      </w:r>
    </w:p>
    <w:p w14:paraId="6D00943A" w14:textId="77777777" w:rsidR="00D165A7" w:rsidRPr="00861B4F" w:rsidRDefault="00D165A7" w:rsidP="00D165A7">
      <w:pPr>
        <w:pStyle w:val="Heading2"/>
        <w:rPr>
          <w:rFonts w:ascii="Times" w:hAnsi="Times" w:cs="Arial"/>
          <w:color w:val="1F497D" w:themeColor="text2"/>
          <w:sz w:val="28"/>
          <w:szCs w:val="28"/>
        </w:rPr>
      </w:pPr>
      <w:bookmarkStart w:id="180" w:name="_Toc20154811"/>
      <w:r w:rsidRPr="00861B4F">
        <w:rPr>
          <w:rFonts w:ascii="Times" w:hAnsi="Times" w:cs="Arial"/>
          <w:color w:val="1F497D" w:themeColor="text2"/>
          <w:sz w:val="28"/>
          <w:szCs w:val="28"/>
        </w:rPr>
        <w:t>ECSServiceProvider</w:t>
      </w:r>
      <w:bookmarkEnd w:id="180"/>
    </w:p>
    <w:p w14:paraId="4A435E7E" w14:textId="77777777" w:rsidR="00D165A7" w:rsidRPr="00C81F9D" w:rsidRDefault="00D165A7" w:rsidP="00D165A7">
      <w:pPr>
        <w:pStyle w:val="BodyTextIndent"/>
        <w:rPr>
          <w:rFonts w:ascii="Times" w:hAnsi="Times"/>
        </w:rPr>
      </w:pPr>
      <w:r w:rsidRPr="00C81F9D">
        <w:rPr>
          <w:rFonts w:ascii="Times" w:hAnsi="Times"/>
          <w:noProof/>
        </w:rPr>
        <mc:AlternateContent>
          <mc:Choice Requires="wps">
            <w:drawing>
              <wp:inline distT="0" distB="0" distL="0" distR="0" wp14:anchorId="1D11F129" wp14:editId="545D6106">
                <wp:extent cx="6565900" cy="622300"/>
                <wp:effectExtent l="0" t="0" r="12700" b="1270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22300"/>
                        </a:xfrm>
                        <a:prstGeom prst="rect">
                          <a:avLst/>
                        </a:prstGeom>
                        <a:solidFill>
                          <a:schemeClr val="bg1">
                            <a:lumMod val="95000"/>
                          </a:schemeClr>
                        </a:solidFill>
                        <a:ln w="3175">
                          <a:solidFill>
                            <a:srgbClr val="000000"/>
                          </a:solidFill>
                          <a:miter lim="800000"/>
                          <a:headEnd/>
                          <a:tailEnd/>
                        </a:ln>
                      </wps:spPr>
                      <wps:txbx>
                        <w:txbxContent>
                          <w:p w14:paraId="1B86B0D7" w14:textId="77777777" w:rsidR="00D32F8F" w:rsidRDefault="00D32F8F" w:rsidP="00D165A7">
                            <w:pPr>
                              <w:pStyle w:val="HTMLPreformatted"/>
                              <w:rPr>
                                <w:b/>
                                <w:bCs/>
                                <w:noProof/>
                                <w:color w:val="000080"/>
                                <w:szCs w:val="24"/>
                              </w:rPr>
                            </w:pPr>
                          </w:p>
                          <w:p w14:paraId="0669BC0B" w14:textId="77777777" w:rsidR="00D32F8F" w:rsidRPr="00D165A7" w:rsidRDefault="00D32F8F" w:rsidP="00D165A7">
                            <w:pPr>
                              <w:pStyle w:val="HTMLPreformatted"/>
                              <w:rPr>
                                <w:color w:val="000000"/>
                              </w:rPr>
                            </w:pPr>
                            <w:r w:rsidRPr="00D165A7">
                              <w:rPr>
                                <w:b/>
                                <w:bCs/>
                                <w:color w:val="000080"/>
                              </w:rPr>
                              <w:t xml:space="preserve">void </w:t>
                            </w:r>
                            <w:r w:rsidRPr="00D165A7">
                              <w:rPr>
                                <w:color w:val="000000"/>
                              </w:rPr>
                              <w:t>deleteAndFetchAddress(</w:t>
                            </w:r>
                            <w:r w:rsidRPr="00D165A7">
                              <w:rPr>
                                <w:color w:val="808000"/>
                              </w:rPr>
                              <w:t xml:space="preserve">@NonNull </w:t>
                            </w:r>
                            <w:r w:rsidRPr="00D165A7">
                              <w:rPr>
                                <w:color w:val="000000"/>
                              </w:rPr>
                              <w:t>ECSAddress address,</w:t>
                            </w:r>
                            <w:r w:rsidRPr="00D165A7">
                              <w:rPr>
                                <w:color w:val="808000"/>
                              </w:rPr>
                              <w:t xml:space="preserve">@NonNull </w:t>
                            </w:r>
                            <w:r w:rsidRPr="00D165A7">
                              <w:rPr>
                                <w:color w:val="000000"/>
                              </w:rPr>
                              <w:t>ECSCallback&lt;List&lt;ECSAddress&gt;, Exception&gt; ecsCallback);</w:t>
                            </w:r>
                          </w:p>
                          <w:p w14:paraId="02DB6B3C" w14:textId="77777777" w:rsidR="00D32F8F" w:rsidRPr="00006C29" w:rsidRDefault="00D32F8F" w:rsidP="00D165A7">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1D11F129" id="_x0000_s1082" type="#_x0000_t202" style="width:517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" fillcolor="#f2f2f2 [3052]" strokeweight=".25pt">
                <v:textbox>
                  <w:txbxContent>
                    <w:p w14:paraId="1B86B0D7" w14:textId="77777777" w:rsidR="00D32F8F" w:rsidRDefault="00D32F8F" w:rsidP="00D165A7">
                      <w:pPr>
                        <w:pStyle w:val="HTMLPreformatted"/>
                        <w:rPr>
                          <w:b/>
                          <w:bCs/>
                          <w:noProof/>
                          <w:color w:val="000080"/>
                          <w:szCs w:val="24"/>
                        </w:rPr>
                      </w:pPr>
                    </w:p>
                    <w:p w14:paraId="0669BC0B" w14:textId="77777777" w:rsidR="00D32F8F" w:rsidRPr="00D165A7" w:rsidRDefault="00D32F8F" w:rsidP="00D165A7">
                      <w:pPr>
                        <w:pStyle w:val="HTMLPreformatted"/>
                        <w:rPr>
                          <w:color w:val="000000"/>
                        </w:rPr>
                      </w:pPr>
                      <w:r w:rsidRPr="00D165A7">
                        <w:rPr>
                          <w:b/>
                          <w:bCs/>
                          <w:color w:val="000080"/>
                        </w:rPr>
                        <w:t xml:space="preserve">void </w:t>
                      </w:r>
                      <w:r w:rsidRPr="00D165A7">
                        <w:rPr>
                          <w:color w:val="000000"/>
                        </w:rPr>
                        <w:t>deleteAndFetchAddress(</w:t>
                      </w:r>
                      <w:r w:rsidRPr="00D165A7">
                        <w:rPr>
                          <w:color w:val="808000"/>
                        </w:rPr>
                        <w:t xml:space="preserve">@NonNull </w:t>
                      </w:r>
                      <w:r w:rsidRPr="00D165A7">
                        <w:rPr>
                          <w:color w:val="000000"/>
                        </w:rPr>
                        <w:t>ECSAddress address,</w:t>
                      </w:r>
                      <w:r w:rsidRPr="00D165A7">
                        <w:rPr>
                          <w:color w:val="808000"/>
                        </w:rPr>
                        <w:t xml:space="preserve">@NonNull </w:t>
                      </w:r>
                      <w:r w:rsidRPr="00D165A7">
                        <w:rPr>
                          <w:color w:val="000000"/>
                        </w:rPr>
                        <w:t>ECSCallback&lt;List&lt;ECSAddress&gt;, Exception&gt; ecsCallback);</w:t>
                      </w:r>
                    </w:p>
                    <w:p w14:paraId="02DB6B3C" w14:textId="77777777" w:rsidR="00D32F8F" w:rsidRPr="00006C29" w:rsidRDefault="00D32F8F" w:rsidP="00D165A7">
                      <w:pPr>
                        <w:pStyle w:val="HTMLPreformatted"/>
                        <w:rPr>
                          <w:noProof/>
                          <w:color w:val="000000"/>
                        </w:rPr>
                      </w:pPr>
                    </w:p>
                  </w:txbxContent>
                </v:textbox>
                <w10:anchorlock/>
              </v:shape>
            </w:pict>
          </mc:Fallback>
        </mc:AlternateContent>
      </w:r>
    </w:p>
    <w:p w14:paraId="158CF77F" w14:textId="77777777" w:rsidR="00D165A7" w:rsidRPr="00850DDA" w:rsidRDefault="00D165A7" w:rsidP="00D165A7">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181" w:name="_Toc20154812"/>
      <w:r>
        <w:rPr>
          <w:rFonts w:ascii="Times" w:hAnsi="Times" w:cs="Arial"/>
          <w:sz w:val="28"/>
          <w:szCs w:val="28"/>
        </w:rPr>
        <w:t>Parameters</w:t>
      </w:r>
      <w:bookmarkEnd w:id="181"/>
    </w:p>
    <w:p w14:paraId="5BFF6FF1" w14:textId="77777777" w:rsidR="00D165A7" w:rsidRDefault="00D165A7" w:rsidP="00D165A7">
      <w:pPr>
        <w:pStyle w:val="NoSpacing"/>
        <w:numPr>
          <w:ilvl w:val="0"/>
          <w:numId w:val="38"/>
        </w:numPr>
        <w:rPr>
          <w:rFonts w:ascii="Times" w:hAnsi="Times" w:cs="Arial"/>
          <w:sz w:val="24"/>
          <w:szCs w:val="24"/>
          <w:lang w:val="en-AU"/>
        </w:rPr>
      </w:pPr>
      <w:r>
        <w:rPr>
          <w:rFonts w:ascii="Times" w:hAnsi="Times" w:cs="Arial"/>
          <w:sz w:val="24"/>
          <w:szCs w:val="24"/>
          <w:lang w:val="en-AU"/>
        </w:rPr>
        <w:t>address</w:t>
      </w:r>
      <w:r w:rsidRPr="00572374">
        <w:rPr>
          <w:rFonts w:ascii="Times" w:hAnsi="Times" w:cs="Arial"/>
          <w:sz w:val="24"/>
          <w:szCs w:val="24"/>
          <w:lang w:val="en-AU"/>
        </w:rPr>
        <w:t xml:space="preserve"> –</w:t>
      </w:r>
      <w:r>
        <w:rPr>
          <w:rFonts w:ascii="Times" w:hAnsi="Times" w:cs="Arial"/>
          <w:sz w:val="24"/>
          <w:szCs w:val="24"/>
          <w:lang w:val="en-AU"/>
        </w:rPr>
        <w:t xml:space="preserve"> ECSAddress</w:t>
      </w:r>
      <w:r w:rsidRPr="00572374">
        <w:rPr>
          <w:rFonts w:ascii="Times" w:hAnsi="Times" w:cs="Arial"/>
          <w:sz w:val="24"/>
          <w:szCs w:val="24"/>
          <w:lang w:val="en-AU"/>
        </w:rPr>
        <w:t xml:space="preserve"> </w:t>
      </w:r>
      <w:r>
        <w:rPr>
          <w:rFonts w:ascii="Times" w:hAnsi="Times" w:cs="Arial"/>
          <w:sz w:val="24"/>
          <w:szCs w:val="24"/>
          <w:lang w:val="en-AU"/>
        </w:rPr>
        <w:t>object for which the address is to be deleted</w:t>
      </w:r>
    </w:p>
    <w:p w14:paraId="71766237" w14:textId="1E3E8D26" w:rsidR="00D165A7" w:rsidRPr="00572374" w:rsidRDefault="00D165A7" w:rsidP="00D165A7">
      <w:pPr>
        <w:pStyle w:val="NoSpacing"/>
        <w:numPr>
          <w:ilvl w:val="0"/>
          <w:numId w:val="38"/>
        </w:numPr>
        <w:rPr>
          <w:rFonts w:ascii="Times" w:hAnsi="Times" w:cs="Arial"/>
          <w:sz w:val="24"/>
          <w:szCs w:val="24"/>
          <w:lang w:val="en-AU"/>
        </w:rPr>
      </w:pPr>
      <w:r>
        <w:rPr>
          <w:rFonts w:ascii="Times" w:hAnsi="Times" w:cs="Arial"/>
          <w:sz w:val="24"/>
          <w:szCs w:val="24"/>
          <w:lang w:val="en-AU"/>
        </w:rPr>
        <w:t xml:space="preserve">ecsCallback – </w:t>
      </w:r>
      <w:r w:rsidR="000D0488">
        <w:rPr>
          <w:rFonts w:ascii="Times" w:hAnsi="Times" w:cs="Arial"/>
          <w:sz w:val="24"/>
          <w:szCs w:val="24"/>
          <w:lang w:val="en-AU"/>
        </w:rPr>
        <w:t>instance of ECSC</w:t>
      </w:r>
      <w:r>
        <w:rPr>
          <w:rFonts w:ascii="Times" w:hAnsi="Times" w:cs="Arial"/>
          <w:sz w:val="24"/>
          <w:szCs w:val="24"/>
          <w:lang w:val="en-AU"/>
        </w:rPr>
        <w:t xml:space="preserve">allback containing list of ECSAddress </w:t>
      </w:r>
      <w:r w:rsidR="0001643F">
        <w:rPr>
          <w:rFonts w:ascii="Times" w:hAnsi="Times" w:cs="Arial"/>
          <w:sz w:val="24"/>
          <w:szCs w:val="24"/>
          <w:lang w:val="en-AU"/>
        </w:rPr>
        <w:t>and Exception</w:t>
      </w:r>
    </w:p>
    <w:p w14:paraId="65A2C6DF" w14:textId="77777777" w:rsidR="00D165A7" w:rsidRPr="00C81F9D" w:rsidRDefault="00D165A7" w:rsidP="00D165A7">
      <w:pPr>
        <w:pStyle w:val="Heading2"/>
        <w:numPr>
          <w:ilvl w:val="0"/>
          <w:numId w:val="0"/>
        </w:numPr>
        <w:ind w:left="576"/>
        <w:rPr>
          <w:rFonts w:ascii="Times" w:hAnsi="Times" w:cs="Arial"/>
          <w:sz w:val="28"/>
          <w:szCs w:val="28"/>
        </w:rPr>
      </w:pPr>
      <w:bookmarkStart w:id="182" w:name="_Toc20154813"/>
      <w:r>
        <w:rPr>
          <w:rFonts w:ascii="Times" w:hAnsi="Times" w:cs="Arial"/>
          <w:sz w:val="28"/>
          <w:szCs w:val="28"/>
        </w:rPr>
        <w:lastRenderedPageBreak/>
        <w:t>Output</w:t>
      </w:r>
      <w:bookmarkEnd w:id="182"/>
    </w:p>
    <w:p w14:paraId="30B4529F" w14:textId="7B30C1DA" w:rsidR="00D165A7" w:rsidRPr="00C81F9D" w:rsidRDefault="00D165A7" w:rsidP="00D165A7">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returns list of addresses</w:t>
      </w:r>
    </w:p>
    <w:p w14:paraId="10D27009" w14:textId="77777777" w:rsidR="00D165A7" w:rsidRDefault="00D165A7" w:rsidP="00D165A7">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7420CDAD" w14:textId="77777777" w:rsidR="00D165A7" w:rsidRPr="00C81F9D" w:rsidRDefault="00D165A7" w:rsidP="00D165A7">
      <w:pPr>
        <w:pStyle w:val="NoSpacing"/>
        <w:rPr>
          <w:rFonts w:ascii="Times" w:hAnsi="Times" w:cs="Arial"/>
          <w:lang w:val="en-AU"/>
        </w:rPr>
      </w:pPr>
    </w:p>
    <w:p w14:paraId="297F5FD5" w14:textId="77777777" w:rsidR="00D165A7" w:rsidRPr="00861B4F" w:rsidRDefault="00D165A7" w:rsidP="00D165A7">
      <w:pPr>
        <w:pStyle w:val="Heading2"/>
        <w:rPr>
          <w:rFonts w:ascii="Times" w:hAnsi="Times" w:cs="Arial"/>
          <w:color w:val="1F497D" w:themeColor="text2"/>
          <w:sz w:val="28"/>
          <w:szCs w:val="28"/>
        </w:rPr>
      </w:pPr>
      <w:bookmarkStart w:id="183" w:name="_Toc20154814"/>
      <w:r w:rsidRPr="00861B4F">
        <w:rPr>
          <w:rFonts w:ascii="Times" w:hAnsi="Times" w:cs="Arial"/>
          <w:color w:val="1F497D" w:themeColor="text2"/>
          <w:sz w:val="28"/>
          <w:szCs w:val="28"/>
        </w:rPr>
        <w:t>Sample</w:t>
      </w:r>
      <w:bookmarkEnd w:id="183"/>
    </w:p>
    <w:p w14:paraId="168C3D22" w14:textId="77777777" w:rsidR="00D165A7" w:rsidRPr="00C81F9D" w:rsidRDefault="00D165A7" w:rsidP="00D165A7">
      <w:pPr>
        <w:pStyle w:val="BodyTextIndent"/>
        <w:rPr>
          <w:rFonts w:ascii="Times" w:hAnsi="Times"/>
        </w:rPr>
      </w:pPr>
      <w:r w:rsidRPr="00C81F9D">
        <w:rPr>
          <w:rFonts w:ascii="Times" w:hAnsi="Times"/>
          <w:noProof/>
        </w:rPr>
        <mc:AlternateContent>
          <mc:Choice Requires="wps">
            <w:drawing>
              <wp:inline distT="0" distB="0" distL="0" distR="0" wp14:anchorId="1D6006B0" wp14:editId="07ED49CF">
                <wp:extent cx="6565900" cy="2563905"/>
                <wp:effectExtent l="0" t="0" r="12700" b="1460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3BBE1C85" w14:textId="77777777" w:rsidR="00D32F8F" w:rsidRDefault="00D32F8F" w:rsidP="00D165A7">
                            <w:pPr>
                              <w:pStyle w:val="HTMLPreformatted"/>
                              <w:rPr>
                                <w:noProof/>
                                <w:color w:val="808000"/>
                              </w:rPr>
                            </w:pPr>
                          </w:p>
                          <w:p w14:paraId="5C713C85" w14:textId="77777777" w:rsidR="00573729" w:rsidRPr="00676B3B" w:rsidRDefault="00573729" w:rsidP="0057372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5CD87B84" w14:textId="19F0D722" w:rsidR="00D32F8F" w:rsidRPr="009169CC" w:rsidRDefault="003D24BD" w:rsidP="003D24B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9169CC">
                              <w:rPr>
                                <w:color w:val="000000"/>
                              </w:rPr>
                              <w:br/>
                            </w:r>
                            <w:r w:rsidR="00D32F8F" w:rsidRPr="009169CC">
                              <w:rPr>
                                <w:color w:val="000000"/>
                              </w:rPr>
                              <w:br/>
                              <w:t xml:space="preserve">ecsServices.deleteAndFetchAddress(address, </w:t>
                            </w:r>
                            <w:r w:rsidR="00D32F8F" w:rsidRPr="009169CC">
                              <w:rPr>
                                <w:b/>
                                <w:bCs/>
                                <w:color w:val="000080"/>
                              </w:rPr>
                              <w:t xml:space="preserve">new </w:t>
                            </w:r>
                            <w:r w:rsidR="00D32F8F" w:rsidRPr="009169CC">
                              <w:rPr>
                                <w:color w:val="000000"/>
                              </w:rPr>
                              <w:t>ECSCallback&lt;List&lt;ECSAddress&gt;, Exception&gt;() {</w:t>
                            </w:r>
                          </w:p>
                          <w:p w14:paraId="0758DEA8" w14:textId="2993D1CD" w:rsidR="00D32F8F" w:rsidRPr="009169CC" w:rsidRDefault="00D32F8F" w:rsidP="009169CC">
                            <w:pPr>
                              <w:pStyle w:val="HTMLPreformatted"/>
                              <w:rPr>
                                <w:color w:val="000000"/>
                              </w:rPr>
                            </w:pPr>
                            <w:r w:rsidRPr="009169CC">
                              <w:rPr>
                                <w:color w:val="000000"/>
                              </w:rPr>
                              <w:br/>
                              <w:t xml:space="preserve">    </w:t>
                            </w:r>
                            <w:r w:rsidRPr="009169CC">
                              <w:rPr>
                                <w:color w:val="808000"/>
                              </w:rPr>
                              <w:t>@Override</w:t>
                            </w:r>
                            <w:r w:rsidRPr="009169CC">
                              <w:rPr>
                                <w:color w:val="808000"/>
                              </w:rPr>
                              <w:br/>
                              <w:t xml:space="preserve">    </w:t>
                            </w:r>
                            <w:r w:rsidRPr="009169CC">
                              <w:rPr>
                                <w:b/>
                                <w:bCs/>
                                <w:color w:val="000080"/>
                              </w:rPr>
                              <w:t xml:space="preserve">public void </w:t>
                            </w:r>
                            <w:r w:rsidRPr="009169CC">
                              <w:rPr>
                                <w:color w:val="000000"/>
                              </w:rPr>
                              <w:t>onResponse(List&lt;ECSAddress&gt; result) {</w:t>
                            </w:r>
                          </w:p>
                          <w:p w14:paraId="77627951" w14:textId="77777777" w:rsidR="00D32F8F" w:rsidRPr="0019448C" w:rsidRDefault="00D32F8F" w:rsidP="00D165A7">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7D511AA" w14:textId="77777777" w:rsidR="00D32F8F" w:rsidRDefault="00D32F8F" w:rsidP="00D165A7">
                            <w:pPr>
                              <w:pStyle w:val="HTMLPreformatted"/>
                            </w:pPr>
                          </w:p>
                        </w:txbxContent>
                      </wps:txbx>
                      <wps:bodyPr rot="0" vert="horz" wrap="square" lIns="91440" tIns="45720" rIns="91440" bIns="45720" anchor="t" anchorCtr="0">
                        <a:noAutofit/>
                      </wps:bodyPr>
                    </wps:wsp>
                  </a:graphicData>
                </a:graphic>
              </wp:inline>
            </w:drawing>
          </mc:Choice>
          <mc:Fallback>
            <w:pict>
              <v:shape w14:anchorId="1D6006B0" id="_x0000_s1083"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" fillcolor="#f2f2f2 [3052]" strokeweight=".25pt">
                <v:textbox>
                  <w:txbxContent>
                    <w:p w14:paraId="3BBE1C85" w14:textId="77777777" w:rsidR="00D32F8F" w:rsidRDefault="00D32F8F" w:rsidP="00D165A7">
                      <w:pPr>
                        <w:pStyle w:val="HTMLPreformatted"/>
                        <w:rPr>
                          <w:noProof/>
                          <w:color w:val="808000"/>
                        </w:rPr>
                      </w:pPr>
                    </w:p>
                    <w:p w14:paraId="5C713C85" w14:textId="77777777" w:rsidR="00573729" w:rsidRPr="00676B3B" w:rsidRDefault="00573729" w:rsidP="0057372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5CD87B84" w14:textId="19F0D722" w:rsidR="00D32F8F" w:rsidRPr="009169CC" w:rsidRDefault="003D24BD" w:rsidP="003D24B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9169CC">
                        <w:rPr>
                          <w:color w:val="000000"/>
                        </w:rPr>
                        <w:br/>
                      </w:r>
                      <w:r w:rsidR="00D32F8F" w:rsidRPr="009169CC">
                        <w:rPr>
                          <w:color w:val="000000"/>
                        </w:rPr>
                        <w:br/>
                        <w:t xml:space="preserve">ecsServices.deleteAndFetchAddress(address, </w:t>
                      </w:r>
                      <w:r w:rsidR="00D32F8F" w:rsidRPr="009169CC">
                        <w:rPr>
                          <w:b/>
                          <w:bCs/>
                          <w:color w:val="000080"/>
                        </w:rPr>
                        <w:t xml:space="preserve">new </w:t>
                      </w:r>
                      <w:r w:rsidR="00D32F8F" w:rsidRPr="009169CC">
                        <w:rPr>
                          <w:color w:val="000000"/>
                        </w:rPr>
                        <w:t>ECSCallback&lt;List&lt;ECSAddress&gt;, Exception&gt;() {</w:t>
                      </w:r>
                    </w:p>
                    <w:p w14:paraId="0758DEA8" w14:textId="2993D1CD" w:rsidR="00D32F8F" w:rsidRPr="009169CC" w:rsidRDefault="00D32F8F" w:rsidP="009169CC">
                      <w:pPr>
                        <w:pStyle w:val="HTMLPreformatted"/>
                        <w:rPr>
                          <w:color w:val="000000"/>
                        </w:rPr>
                      </w:pPr>
                      <w:r w:rsidRPr="009169CC">
                        <w:rPr>
                          <w:color w:val="000000"/>
                        </w:rPr>
                        <w:br/>
                        <w:t xml:space="preserve">    </w:t>
                      </w:r>
                      <w:r w:rsidRPr="009169CC">
                        <w:rPr>
                          <w:color w:val="808000"/>
                        </w:rPr>
                        <w:t>@Override</w:t>
                      </w:r>
                      <w:r w:rsidRPr="009169CC">
                        <w:rPr>
                          <w:color w:val="808000"/>
                        </w:rPr>
                        <w:br/>
                        <w:t xml:space="preserve">    </w:t>
                      </w:r>
                      <w:r w:rsidRPr="009169CC">
                        <w:rPr>
                          <w:b/>
                          <w:bCs/>
                          <w:color w:val="000080"/>
                        </w:rPr>
                        <w:t xml:space="preserve">public void </w:t>
                      </w:r>
                      <w:r w:rsidRPr="009169CC">
                        <w:rPr>
                          <w:color w:val="000000"/>
                        </w:rPr>
                        <w:t>onResponse(List&lt;ECSAddress&gt; result) {</w:t>
                      </w:r>
                    </w:p>
                    <w:p w14:paraId="77627951" w14:textId="77777777" w:rsidR="00D32F8F" w:rsidRPr="0019448C" w:rsidRDefault="00D32F8F" w:rsidP="00D165A7">
                      <w:pPr>
                        <w:pStyle w:val="HTMLPreformatted"/>
                        <w:rPr>
                          <w:color w:val="000000"/>
                        </w:rPr>
                      </w:pPr>
                      <w:r w:rsidRPr="007562F2">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7D511AA" w14:textId="77777777" w:rsidR="00D32F8F" w:rsidRDefault="00D32F8F" w:rsidP="00D165A7">
                      <w:pPr>
                        <w:pStyle w:val="HTMLPreformatted"/>
                      </w:pPr>
                    </w:p>
                  </w:txbxContent>
                </v:textbox>
                <w10:anchorlock/>
              </v:shape>
            </w:pict>
          </mc:Fallback>
        </mc:AlternateContent>
      </w:r>
    </w:p>
    <w:p w14:paraId="1E175B80" w14:textId="77777777" w:rsidR="001502AD" w:rsidRDefault="001502AD" w:rsidP="001502AD">
      <w:pPr>
        <w:pStyle w:val="Heading2"/>
        <w:rPr>
          <w:rFonts w:ascii="Times" w:hAnsi="Times" w:cs="Arial"/>
          <w:color w:val="1F497D" w:themeColor="text2"/>
          <w:sz w:val="28"/>
          <w:szCs w:val="28"/>
        </w:rPr>
      </w:pPr>
      <w:bookmarkStart w:id="184" w:name="_Toc20154815"/>
      <w:r>
        <w:rPr>
          <w:rFonts w:ascii="Times" w:hAnsi="Times" w:cs="Arial"/>
          <w:color w:val="1F497D" w:themeColor="text2"/>
          <w:sz w:val="28"/>
          <w:szCs w:val="28"/>
        </w:rPr>
        <w:t>Errors</w:t>
      </w:r>
      <w:bookmarkEnd w:id="184"/>
    </w:p>
    <w:p w14:paraId="011E1219" w14:textId="77777777" w:rsidR="001502AD" w:rsidRPr="00A36716" w:rsidRDefault="001502AD" w:rsidP="001502AD">
      <w:pPr>
        <w:pStyle w:val="BodyTextIndent"/>
        <w:ind w:firstLine="360"/>
      </w:pPr>
      <w:r>
        <w:rPr>
          <w:rFonts w:ascii="Times" w:hAnsi="Times"/>
          <w:sz w:val="28"/>
          <w:szCs w:val="28"/>
        </w:rPr>
        <w:t>Client Errors</w:t>
      </w:r>
    </w:p>
    <w:p w14:paraId="79A8FF54" w14:textId="77777777" w:rsidR="001502AD" w:rsidRDefault="001502AD" w:rsidP="001502AD">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635826D6" w14:textId="77777777" w:rsidR="001502AD" w:rsidRDefault="001502AD" w:rsidP="001502AD">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47D6C5B8" w14:textId="77777777" w:rsidR="001502AD" w:rsidRPr="008C50E7" w:rsidRDefault="001502AD" w:rsidP="001502AD">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156C05DA" w14:textId="77777777" w:rsidR="001502AD" w:rsidRDefault="001502AD" w:rsidP="001502AD">
      <w:pPr>
        <w:pStyle w:val="BodyTextIndent"/>
        <w:ind w:firstLine="360"/>
        <w:rPr>
          <w:rFonts w:ascii="Times" w:hAnsi="Times"/>
          <w:sz w:val="28"/>
          <w:szCs w:val="28"/>
        </w:rPr>
      </w:pPr>
      <w:r>
        <w:rPr>
          <w:rFonts w:ascii="Times" w:hAnsi="Times"/>
          <w:sz w:val="28"/>
          <w:szCs w:val="28"/>
        </w:rPr>
        <w:t>Server Errors</w:t>
      </w:r>
    </w:p>
    <w:p w14:paraId="04DB3C15" w14:textId="77777777" w:rsidR="008A1565" w:rsidRPr="00DD5512"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346EDC">
        <w:rPr>
          <w:rFonts w:ascii="Times" w:hAnsi="Times" w:cs="Menlo"/>
          <w:color w:val="595959" w:themeColor="text1" w:themeTint="A6"/>
          <w:sz w:val="24"/>
          <w:szCs w:val="24"/>
        </w:rPr>
        <w:t>ECSaddressId</w:t>
      </w:r>
      <w:r w:rsidRPr="00346EDC">
        <w:rPr>
          <w:rFonts w:ascii="Times" w:hAnsi="Times" w:cs="Menlo"/>
          <w:b/>
          <w:bCs/>
          <w:color w:val="595959" w:themeColor="text1" w:themeTint="A6"/>
          <w:sz w:val="24"/>
          <w:szCs w:val="24"/>
        </w:rPr>
        <w:t xml:space="preserve"> (</w:t>
      </w:r>
      <w:r w:rsidRPr="00346EDC">
        <w:rPr>
          <w:rFonts w:ascii="Times" w:hAnsi="Times" w:cs="Menlo"/>
          <w:color w:val="595959" w:themeColor="text1" w:themeTint="A6"/>
          <w:sz w:val="24"/>
          <w:szCs w:val="24"/>
        </w:rPr>
        <w:t>Given address doesn't exist or belong to another user)</w:t>
      </w:r>
    </w:p>
    <w:p w14:paraId="15412EBC" w14:textId="0E1AC385" w:rsidR="00703E02" w:rsidRPr="009639AF" w:rsidRDefault="00703E02" w:rsidP="00703E02">
      <w:pPr>
        <w:pStyle w:val="Heading1"/>
        <w:rPr>
          <w:rFonts w:ascii="Times" w:hAnsi="Times" w:cs="Arial"/>
          <w:b/>
          <w:bCs/>
        </w:rPr>
      </w:pPr>
      <w:bookmarkStart w:id="185" w:name="_Toc20154816"/>
      <w:r>
        <w:rPr>
          <w:rFonts w:ascii="Times" w:hAnsi="Times" w:cs="Arial"/>
          <w:b/>
          <w:bCs/>
        </w:rPr>
        <w:t>Fetch Retailers</w:t>
      </w:r>
      <w:bookmarkEnd w:id="185"/>
      <w:r>
        <w:rPr>
          <w:rFonts w:ascii="Times" w:hAnsi="Times" w:cs="Arial"/>
          <w:b/>
          <w:bCs/>
        </w:rPr>
        <w:t xml:space="preserve">  </w:t>
      </w:r>
    </w:p>
    <w:p w14:paraId="00AA96E7" w14:textId="657F4898" w:rsidR="00703E02" w:rsidRDefault="00703E02" w:rsidP="00703E02">
      <w:pPr>
        <w:rPr>
          <w:rFonts w:ascii="Times" w:hAnsi="Times" w:cs="Arial"/>
          <w:sz w:val="24"/>
          <w:szCs w:val="24"/>
        </w:rPr>
      </w:pPr>
      <w:r w:rsidRPr="008376B6">
        <w:rPr>
          <w:rFonts w:ascii="Times" w:hAnsi="Times" w:cs="Arial"/>
          <w:sz w:val="24"/>
          <w:szCs w:val="24"/>
        </w:rPr>
        <w:t xml:space="preserve">This method is used to </w:t>
      </w:r>
      <w:r>
        <w:rPr>
          <w:rFonts w:ascii="Times" w:hAnsi="Times" w:cs="Arial"/>
          <w:sz w:val="24"/>
          <w:szCs w:val="24"/>
        </w:rPr>
        <w:t>fetch the list of available retailers for the selected product.</w:t>
      </w:r>
    </w:p>
    <w:p w14:paraId="2B6BBCAA" w14:textId="77777777" w:rsidR="00703E02" w:rsidRPr="00861B4F" w:rsidRDefault="00703E02" w:rsidP="00703E02">
      <w:pPr>
        <w:pStyle w:val="Heading2"/>
        <w:rPr>
          <w:rFonts w:ascii="Times" w:hAnsi="Times" w:cs="Arial"/>
          <w:color w:val="1F497D" w:themeColor="text2"/>
          <w:sz w:val="28"/>
          <w:szCs w:val="28"/>
        </w:rPr>
      </w:pPr>
      <w:bookmarkStart w:id="186" w:name="_Toc20154817"/>
      <w:r w:rsidRPr="00861B4F">
        <w:rPr>
          <w:rFonts w:ascii="Times" w:hAnsi="Times" w:cs="Arial"/>
          <w:color w:val="1F497D" w:themeColor="text2"/>
          <w:sz w:val="28"/>
          <w:szCs w:val="28"/>
        </w:rPr>
        <w:t>ECSServiceProvider</w:t>
      </w:r>
      <w:bookmarkEnd w:id="186"/>
    </w:p>
    <w:p w14:paraId="5F3187B2" w14:textId="77777777" w:rsidR="00703E02" w:rsidRPr="00C81F9D" w:rsidRDefault="00703E02" w:rsidP="00703E02">
      <w:pPr>
        <w:pStyle w:val="BodyTextIndent"/>
        <w:rPr>
          <w:rFonts w:ascii="Times" w:hAnsi="Times"/>
        </w:rPr>
      </w:pPr>
      <w:r w:rsidRPr="00C81F9D">
        <w:rPr>
          <w:rFonts w:ascii="Times" w:hAnsi="Times"/>
          <w:noProof/>
        </w:rPr>
        <mc:AlternateContent>
          <mc:Choice Requires="wps">
            <w:drawing>
              <wp:inline distT="0" distB="0" distL="0" distR="0" wp14:anchorId="17D1A082" wp14:editId="744650FE">
                <wp:extent cx="6565900" cy="519953"/>
                <wp:effectExtent l="0" t="0" r="15875" b="13970"/>
                <wp:docPr id="9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250F346B" w14:textId="77777777" w:rsidR="00D32F8F" w:rsidRDefault="00D32F8F" w:rsidP="00703E02">
                            <w:pPr>
                              <w:pStyle w:val="HTMLPreformatted"/>
                              <w:rPr>
                                <w:b/>
                                <w:bCs/>
                                <w:noProof/>
                                <w:color w:val="000080"/>
                                <w:szCs w:val="24"/>
                              </w:rPr>
                            </w:pPr>
                          </w:p>
                          <w:p w14:paraId="0CC71CC4" w14:textId="489E15B0" w:rsidR="00D32F8F" w:rsidRPr="00703E02" w:rsidRDefault="00D32F8F" w:rsidP="00703E02">
                            <w:pPr>
                              <w:pStyle w:val="HTMLPreformatted"/>
                              <w:rPr>
                                <w:color w:val="000000"/>
                              </w:rPr>
                            </w:pPr>
                            <w:r w:rsidRPr="00703E02">
                              <w:rPr>
                                <w:b/>
                                <w:bCs/>
                                <w:color w:val="000080"/>
                              </w:rPr>
                              <w:t xml:space="preserve">void </w:t>
                            </w:r>
                            <w:r w:rsidRPr="00703E02">
                              <w:rPr>
                                <w:color w:val="000000"/>
                              </w:rPr>
                              <w:t>fetchRetailers(String ctn, ECSCallback&lt;ECSRetailerList,Exception&gt;ecsCallback);</w:t>
                            </w:r>
                          </w:p>
                          <w:p w14:paraId="56CC07BF" w14:textId="77777777" w:rsidR="00D32F8F" w:rsidRPr="009804E2" w:rsidRDefault="00D32F8F" w:rsidP="00703E02">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17D1A082" id="_x0000_s1084"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" fillcolor="#f2f2f2 [3052]" strokeweight=".25pt">
                <v:textbox>
                  <w:txbxContent>
                    <w:p w14:paraId="250F346B" w14:textId="77777777" w:rsidR="00D32F8F" w:rsidRDefault="00D32F8F" w:rsidP="00703E02">
                      <w:pPr>
                        <w:pStyle w:val="HTMLPreformatted"/>
                        <w:rPr>
                          <w:b/>
                          <w:bCs/>
                          <w:noProof/>
                          <w:color w:val="000080"/>
                          <w:szCs w:val="24"/>
                        </w:rPr>
                      </w:pPr>
                    </w:p>
                    <w:p w14:paraId="0CC71CC4" w14:textId="489E15B0" w:rsidR="00D32F8F" w:rsidRPr="00703E02" w:rsidRDefault="00D32F8F" w:rsidP="00703E02">
                      <w:pPr>
                        <w:pStyle w:val="HTMLPreformatted"/>
                        <w:rPr>
                          <w:color w:val="000000"/>
                        </w:rPr>
                      </w:pPr>
                      <w:r w:rsidRPr="00703E02">
                        <w:rPr>
                          <w:b/>
                          <w:bCs/>
                          <w:color w:val="000080"/>
                        </w:rPr>
                        <w:t xml:space="preserve">void </w:t>
                      </w:r>
                      <w:r w:rsidRPr="00703E02">
                        <w:rPr>
                          <w:color w:val="000000"/>
                        </w:rPr>
                        <w:t>fetchRetailers(String ctn, ECSCallback&lt;ECSRetailerList,Exception&gt;ecsCallback);</w:t>
                      </w:r>
                    </w:p>
                    <w:p w14:paraId="56CC07BF" w14:textId="77777777" w:rsidR="00D32F8F" w:rsidRPr="009804E2" w:rsidRDefault="00D32F8F" w:rsidP="00703E02">
                      <w:pPr>
                        <w:pStyle w:val="HTMLPreformatted"/>
                        <w:rPr>
                          <w:noProof/>
                          <w:color w:val="000000"/>
                          <w:szCs w:val="24"/>
                        </w:rPr>
                      </w:pPr>
                    </w:p>
                  </w:txbxContent>
                </v:textbox>
                <w10:anchorlock/>
              </v:shape>
            </w:pict>
          </mc:Fallback>
        </mc:AlternateContent>
      </w:r>
    </w:p>
    <w:p w14:paraId="0A2F9704" w14:textId="77777777" w:rsidR="00703E02" w:rsidRDefault="00703E02" w:rsidP="00703E02">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187" w:name="_Toc20154818"/>
      <w:r>
        <w:rPr>
          <w:rFonts w:ascii="Times" w:hAnsi="Times" w:cs="Arial"/>
          <w:sz w:val="28"/>
          <w:szCs w:val="28"/>
        </w:rPr>
        <w:t>Parameters</w:t>
      </w:r>
      <w:bookmarkEnd w:id="187"/>
    </w:p>
    <w:p w14:paraId="42C83F3B" w14:textId="3837202F" w:rsidR="006C1CBB" w:rsidRDefault="006C1CBB" w:rsidP="00703E02">
      <w:pPr>
        <w:pStyle w:val="NoSpacing"/>
        <w:numPr>
          <w:ilvl w:val="0"/>
          <w:numId w:val="38"/>
        </w:numPr>
        <w:rPr>
          <w:rFonts w:ascii="Times" w:hAnsi="Times" w:cs="Arial"/>
          <w:sz w:val="24"/>
          <w:szCs w:val="24"/>
          <w:lang w:val="en-AU"/>
        </w:rPr>
      </w:pPr>
      <w:r>
        <w:rPr>
          <w:rFonts w:ascii="Times" w:hAnsi="Times" w:cs="Arial"/>
          <w:sz w:val="24"/>
          <w:szCs w:val="24"/>
          <w:lang w:val="en-AU"/>
        </w:rPr>
        <w:t>ctn – ctn of the selected product</w:t>
      </w:r>
    </w:p>
    <w:p w14:paraId="5EC11A11" w14:textId="2B6D9AD9" w:rsidR="00703E02" w:rsidRPr="00C81F9D" w:rsidRDefault="00703E02" w:rsidP="00703E02">
      <w:pPr>
        <w:pStyle w:val="NoSpacing"/>
        <w:numPr>
          <w:ilvl w:val="0"/>
          <w:numId w:val="38"/>
        </w:numPr>
        <w:rPr>
          <w:rFonts w:ascii="Times" w:hAnsi="Times" w:cs="Arial"/>
          <w:sz w:val="24"/>
          <w:szCs w:val="24"/>
          <w:lang w:val="en-AU"/>
        </w:rPr>
      </w:pPr>
      <w:r w:rsidRPr="00C81F9D">
        <w:rPr>
          <w:rFonts w:ascii="Times" w:hAnsi="Times" w:cs="Arial"/>
          <w:sz w:val="24"/>
          <w:szCs w:val="24"/>
          <w:lang w:val="en-AU"/>
        </w:rPr>
        <w:lastRenderedPageBreak/>
        <w:t>e</w:t>
      </w:r>
      <w:r>
        <w:rPr>
          <w:rFonts w:ascii="Times" w:hAnsi="Times" w:cs="Arial"/>
          <w:sz w:val="24"/>
          <w:szCs w:val="24"/>
          <w:lang w:val="en-AU"/>
        </w:rPr>
        <w:t>cs</w:t>
      </w:r>
      <w:r w:rsidRPr="00C81F9D">
        <w:rPr>
          <w:rFonts w:ascii="Times" w:hAnsi="Times" w:cs="Arial"/>
          <w:sz w:val="24"/>
          <w:szCs w:val="24"/>
          <w:lang w:val="en-AU"/>
        </w:rPr>
        <w:t xml:space="preserve">Callback – </w:t>
      </w:r>
      <w:r w:rsidR="00993177">
        <w:rPr>
          <w:rFonts w:ascii="Times" w:hAnsi="Times" w:cs="Arial"/>
          <w:sz w:val="24"/>
          <w:szCs w:val="24"/>
          <w:lang w:val="en-AU"/>
        </w:rPr>
        <w:t>instance of ECSC</w:t>
      </w:r>
      <w:r w:rsidRPr="00C81F9D">
        <w:rPr>
          <w:rFonts w:ascii="Times" w:hAnsi="Times" w:cs="Arial"/>
          <w:sz w:val="24"/>
          <w:szCs w:val="24"/>
          <w:lang w:val="en-AU"/>
        </w:rPr>
        <w:t xml:space="preserve">allback </w:t>
      </w:r>
      <w:r w:rsidR="00993177">
        <w:rPr>
          <w:rFonts w:ascii="Times" w:hAnsi="Times" w:cs="Arial"/>
          <w:sz w:val="24"/>
          <w:szCs w:val="24"/>
          <w:lang w:val="en-AU"/>
        </w:rPr>
        <w:t>of type</w:t>
      </w:r>
      <w:r w:rsidRPr="00C81F9D">
        <w:rPr>
          <w:rFonts w:ascii="Times" w:hAnsi="Times" w:cs="Arial"/>
          <w:sz w:val="24"/>
          <w:szCs w:val="24"/>
          <w:lang w:val="en-AU"/>
        </w:rPr>
        <w:t xml:space="preserve"> </w:t>
      </w:r>
      <w:r w:rsidR="006C1CBB">
        <w:rPr>
          <w:rFonts w:ascii="Times" w:hAnsi="Times" w:cs="Arial"/>
          <w:sz w:val="24"/>
          <w:szCs w:val="24"/>
          <w:lang w:val="en-AU"/>
        </w:rPr>
        <w:t xml:space="preserve">ECSRetailerList </w:t>
      </w:r>
      <w:r w:rsidR="00E7562F">
        <w:rPr>
          <w:rFonts w:ascii="Times" w:hAnsi="Times" w:cs="Arial"/>
          <w:sz w:val="24"/>
          <w:szCs w:val="24"/>
          <w:lang w:val="en-AU"/>
        </w:rPr>
        <w:t>and Exception</w:t>
      </w:r>
    </w:p>
    <w:p w14:paraId="3111DF0F" w14:textId="77777777" w:rsidR="00703E02" w:rsidRPr="00C81F9D" w:rsidRDefault="00703E02" w:rsidP="00703E02">
      <w:pPr>
        <w:pStyle w:val="NoSpacing"/>
        <w:ind w:left="720"/>
        <w:rPr>
          <w:rFonts w:ascii="Times" w:hAnsi="Times" w:cs="Arial"/>
          <w:sz w:val="24"/>
          <w:szCs w:val="24"/>
          <w:lang w:val="en-AU"/>
        </w:rPr>
      </w:pPr>
    </w:p>
    <w:p w14:paraId="15A716F9" w14:textId="77777777" w:rsidR="00703E02" w:rsidRPr="00C81F9D" w:rsidRDefault="00703E02" w:rsidP="00703E02">
      <w:pPr>
        <w:pStyle w:val="Heading2"/>
        <w:numPr>
          <w:ilvl w:val="0"/>
          <w:numId w:val="0"/>
        </w:numPr>
        <w:ind w:left="576"/>
        <w:rPr>
          <w:rFonts w:ascii="Times" w:hAnsi="Times" w:cs="Arial"/>
          <w:sz w:val="28"/>
          <w:szCs w:val="28"/>
        </w:rPr>
      </w:pPr>
      <w:bookmarkStart w:id="188" w:name="_Toc20154819"/>
      <w:r>
        <w:rPr>
          <w:rFonts w:ascii="Times" w:hAnsi="Times" w:cs="Arial"/>
          <w:sz w:val="28"/>
          <w:szCs w:val="28"/>
        </w:rPr>
        <w:t>Output</w:t>
      </w:r>
      <w:bookmarkEnd w:id="188"/>
    </w:p>
    <w:p w14:paraId="4628FDBD" w14:textId="3FDEC916" w:rsidR="00703E02" w:rsidRPr="00C81F9D" w:rsidRDefault="00703E02" w:rsidP="00703E02">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list of </w:t>
      </w:r>
      <w:r w:rsidR="00907271">
        <w:rPr>
          <w:rFonts w:ascii="Times" w:hAnsi="Times" w:cs="Arial"/>
          <w:sz w:val="24"/>
          <w:szCs w:val="24"/>
          <w:lang w:val="en-AU"/>
        </w:rPr>
        <w:t xml:space="preserve">ECSRetailerList </w:t>
      </w:r>
      <w:r>
        <w:rPr>
          <w:rFonts w:ascii="Times" w:hAnsi="Times" w:cs="Arial"/>
          <w:sz w:val="24"/>
          <w:szCs w:val="24"/>
          <w:lang w:val="en-AU"/>
        </w:rPr>
        <w:t xml:space="preserve">object which </w:t>
      </w:r>
      <w:r w:rsidR="00F34024">
        <w:rPr>
          <w:rFonts w:ascii="Times" w:hAnsi="Times" w:cs="Arial"/>
          <w:sz w:val="24"/>
          <w:szCs w:val="24"/>
          <w:lang w:val="en-AU"/>
        </w:rPr>
        <w:t>contains</w:t>
      </w:r>
      <w:r w:rsidR="00907271">
        <w:rPr>
          <w:rFonts w:ascii="Times" w:hAnsi="Times" w:cs="Arial"/>
          <w:sz w:val="24"/>
          <w:szCs w:val="24"/>
          <w:lang w:val="en-AU"/>
        </w:rPr>
        <w:t xml:space="preserve"> list of retailers</w:t>
      </w:r>
    </w:p>
    <w:p w14:paraId="2D9B06BD" w14:textId="77777777" w:rsidR="00703E02" w:rsidRDefault="00703E02" w:rsidP="00703E02">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2F5E5AA6" w14:textId="77777777" w:rsidR="00703E02" w:rsidRPr="00C81F9D" w:rsidRDefault="00703E02" w:rsidP="00703E02">
      <w:pPr>
        <w:pStyle w:val="NoSpacing"/>
        <w:rPr>
          <w:rFonts w:ascii="Times" w:hAnsi="Times" w:cs="Arial"/>
          <w:lang w:val="en-AU"/>
        </w:rPr>
      </w:pPr>
    </w:p>
    <w:p w14:paraId="51C871EA" w14:textId="77777777" w:rsidR="00703E02" w:rsidRPr="00861B4F" w:rsidRDefault="00703E02" w:rsidP="00703E02">
      <w:pPr>
        <w:pStyle w:val="Heading2"/>
        <w:rPr>
          <w:rFonts w:ascii="Times" w:hAnsi="Times" w:cs="Arial"/>
          <w:color w:val="1F497D" w:themeColor="text2"/>
          <w:sz w:val="28"/>
          <w:szCs w:val="28"/>
        </w:rPr>
      </w:pPr>
      <w:bookmarkStart w:id="189" w:name="_Toc20154820"/>
      <w:r w:rsidRPr="00861B4F">
        <w:rPr>
          <w:rFonts w:ascii="Times" w:hAnsi="Times" w:cs="Arial"/>
          <w:color w:val="1F497D" w:themeColor="text2"/>
          <w:sz w:val="28"/>
          <w:szCs w:val="28"/>
        </w:rPr>
        <w:t>Sample</w:t>
      </w:r>
      <w:bookmarkEnd w:id="189"/>
    </w:p>
    <w:p w14:paraId="11C6EF29" w14:textId="77777777" w:rsidR="00703E02" w:rsidRPr="00C81F9D" w:rsidRDefault="00703E02" w:rsidP="00703E02">
      <w:pPr>
        <w:pStyle w:val="BodyTextIndent"/>
        <w:rPr>
          <w:rFonts w:ascii="Times" w:hAnsi="Times"/>
        </w:rPr>
      </w:pPr>
      <w:r w:rsidRPr="00C81F9D">
        <w:rPr>
          <w:rFonts w:ascii="Times" w:hAnsi="Times"/>
          <w:noProof/>
        </w:rPr>
        <mc:AlternateContent>
          <mc:Choice Requires="wps">
            <w:drawing>
              <wp:inline distT="0" distB="0" distL="0" distR="0" wp14:anchorId="15F84352" wp14:editId="703B5F0D">
                <wp:extent cx="6565900" cy="2563905"/>
                <wp:effectExtent l="0" t="0" r="12700" b="14605"/>
                <wp:docPr id="9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202B85BF" w14:textId="77777777" w:rsidR="00D32F8F" w:rsidRDefault="00D32F8F" w:rsidP="00703E02">
                            <w:pPr>
                              <w:pStyle w:val="HTMLPreformatted"/>
                              <w:rPr>
                                <w:noProof/>
                                <w:color w:val="808000"/>
                              </w:rPr>
                            </w:pPr>
                          </w:p>
                          <w:p w14:paraId="3A47E9FB" w14:textId="77777777" w:rsidR="00A63ECF" w:rsidRPr="00676B3B" w:rsidRDefault="00A63ECF" w:rsidP="00A63ECF">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0B6B53F" w14:textId="7666B007" w:rsidR="00D32F8F" w:rsidRPr="005C512B" w:rsidRDefault="0055385E" w:rsidP="0055385E">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5C512B">
                              <w:rPr>
                                <w:color w:val="000000"/>
                              </w:rPr>
                              <w:br/>
                            </w:r>
                            <w:r w:rsidR="00D32F8F" w:rsidRPr="005C512B">
                              <w:rPr>
                                <w:color w:val="000000"/>
                              </w:rPr>
                              <w:br/>
                              <w:t xml:space="preserve">ecsServices. fetchRetailers(ctn, </w:t>
                            </w:r>
                            <w:r w:rsidR="00D32F8F" w:rsidRPr="005C512B">
                              <w:rPr>
                                <w:b/>
                                <w:bCs/>
                                <w:color w:val="000080"/>
                              </w:rPr>
                              <w:t xml:space="preserve">new </w:t>
                            </w:r>
                            <w:r w:rsidR="00D32F8F" w:rsidRPr="005C512B">
                              <w:rPr>
                                <w:color w:val="000000"/>
                              </w:rPr>
                              <w:t>ECSCallback&lt;ECSRetailerList, Exception&gt;()</w:t>
                            </w:r>
                            <w:r w:rsidR="00D32F8F" w:rsidRPr="005C512B">
                              <w:rPr>
                                <w:color w:val="000000"/>
                              </w:rPr>
                              <w:br/>
                              <w:t xml:space="preserve">    </w:t>
                            </w:r>
                            <w:r w:rsidR="00D32F8F" w:rsidRPr="005C512B">
                              <w:rPr>
                                <w:color w:val="808000"/>
                              </w:rPr>
                              <w:t>@Override</w:t>
                            </w:r>
                            <w:r w:rsidR="00D32F8F" w:rsidRPr="005C512B">
                              <w:rPr>
                                <w:color w:val="808000"/>
                              </w:rPr>
                              <w:br/>
                              <w:t xml:space="preserve">    </w:t>
                            </w:r>
                            <w:r w:rsidR="00D32F8F" w:rsidRPr="005C512B">
                              <w:rPr>
                                <w:b/>
                                <w:bCs/>
                                <w:color w:val="000080"/>
                              </w:rPr>
                              <w:t xml:space="preserve">public void </w:t>
                            </w:r>
                            <w:r w:rsidR="00D32F8F" w:rsidRPr="005C512B">
                              <w:rPr>
                                <w:color w:val="000000"/>
                              </w:rPr>
                              <w:t>onResponse(ECSRetailerList result) {</w:t>
                            </w:r>
                          </w:p>
                          <w:p w14:paraId="3C5408F4" w14:textId="77777777" w:rsidR="00D32F8F" w:rsidRPr="0019448C" w:rsidRDefault="00D32F8F" w:rsidP="005C512B">
                            <w:pPr>
                              <w:pStyle w:val="HTMLPreformatted"/>
                              <w:rPr>
                                <w:color w:val="000000"/>
                              </w:rPr>
                            </w:pPr>
                            <w:r w:rsidRPr="005C512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EE85506" w14:textId="77777777" w:rsidR="00D32F8F" w:rsidRDefault="00D32F8F" w:rsidP="00703E02">
                            <w:pPr>
                              <w:pStyle w:val="HTMLPreformatted"/>
                            </w:pPr>
                          </w:p>
                        </w:txbxContent>
                      </wps:txbx>
                      <wps:bodyPr rot="0" vert="horz" wrap="square" lIns="91440" tIns="45720" rIns="91440" bIns="45720" anchor="t" anchorCtr="0">
                        <a:noAutofit/>
                      </wps:bodyPr>
                    </wps:wsp>
                  </a:graphicData>
                </a:graphic>
              </wp:inline>
            </w:drawing>
          </mc:Choice>
          <mc:Fallback>
            <w:pict>
              <v:shape w14:anchorId="15F84352" id="_x0000_s1085"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" fillcolor="#f2f2f2 [3052]" strokeweight=".25pt">
                <v:textbox>
                  <w:txbxContent>
                    <w:p w14:paraId="202B85BF" w14:textId="77777777" w:rsidR="00D32F8F" w:rsidRDefault="00D32F8F" w:rsidP="00703E02">
                      <w:pPr>
                        <w:pStyle w:val="HTMLPreformatted"/>
                        <w:rPr>
                          <w:noProof/>
                          <w:color w:val="808000"/>
                        </w:rPr>
                      </w:pPr>
                    </w:p>
                    <w:p w14:paraId="3A47E9FB" w14:textId="77777777" w:rsidR="00A63ECF" w:rsidRPr="00676B3B" w:rsidRDefault="00A63ECF" w:rsidP="00A63ECF">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0B6B53F" w14:textId="7666B007" w:rsidR="00D32F8F" w:rsidRPr="005C512B" w:rsidRDefault="0055385E" w:rsidP="0055385E">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5C512B">
                        <w:rPr>
                          <w:color w:val="000000"/>
                        </w:rPr>
                        <w:br/>
                      </w:r>
                      <w:r w:rsidR="00D32F8F" w:rsidRPr="005C512B">
                        <w:rPr>
                          <w:color w:val="000000"/>
                        </w:rPr>
                        <w:br/>
                        <w:t xml:space="preserve">ecsServices. fetchRetailers(ctn, </w:t>
                      </w:r>
                      <w:r w:rsidR="00D32F8F" w:rsidRPr="005C512B">
                        <w:rPr>
                          <w:b/>
                          <w:bCs/>
                          <w:color w:val="000080"/>
                        </w:rPr>
                        <w:t xml:space="preserve">new </w:t>
                      </w:r>
                      <w:r w:rsidR="00D32F8F" w:rsidRPr="005C512B">
                        <w:rPr>
                          <w:color w:val="000000"/>
                        </w:rPr>
                        <w:t>ECSCallback&lt;ECSRetailerList, Exception&gt;()</w:t>
                      </w:r>
                      <w:r w:rsidR="00D32F8F" w:rsidRPr="005C512B">
                        <w:rPr>
                          <w:color w:val="000000"/>
                        </w:rPr>
                        <w:br/>
                        <w:t xml:space="preserve">    </w:t>
                      </w:r>
                      <w:r w:rsidR="00D32F8F" w:rsidRPr="005C512B">
                        <w:rPr>
                          <w:color w:val="808000"/>
                        </w:rPr>
                        <w:t>@Override</w:t>
                      </w:r>
                      <w:r w:rsidR="00D32F8F" w:rsidRPr="005C512B">
                        <w:rPr>
                          <w:color w:val="808000"/>
                        </w:rPr>
                        <w:br/>
                        <w:t xml:space="preserve">    </w:t>
                      </w:r>
                      <w:r w:rsidR="00D32F8F" w:rsidRPr="005C512B">
                        <w:rPr>
                          <w:b/>
                          <w:bCs/>
                          <w:color w:val="000080"/>
                        </w:rPr>
                        <w:t xml:space="preserve">public void </w:t>
                      </w:r>
                      <w:r w:rsidR="00D32F8F" w:rsidRPr="005C512B">
                        <w:rPr>
                          <w:color w:val="000000"/>
                        </w:rPr>
                        <w:t>onResponse(ECSRetailerList result) {</w:t>
                      </w:r>
                    </w:p>
                    <w:p w14:paraId="3C5408F4" w14:textId="77777777" w:rsidR="00D32F8F" w:rsidRPr="0019448C" w:rsidRDefault="00D32F8F" w:rsidP="005C512B">
                      <w:pPr>
                        <w:pStyle w:val="HTMLPreformatted"/>
                        <w:rPr>
                          <w:color w:val="000000"/>
                        </w:rPr>
                      </w:pPr>
                      <w:r w:rsidRPr="005C512B">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EE85506" w14:textId="77777777" w:rsidR="00D32F8F" w:rsidRDefault="00D32F8F" w:rsidP="00703E02">
                      <w:pPr>
                        <w:pStyle w:val="HTMLPreformatted"/>
                      </w:pPr>
                    </w:p>
                  </w:txbxContent>
                </v:textbox>
                <w10:anchorlock/>
              </v:shape>
            </w:pict>
          </mc:Fallback>
        </mc:AlternateContent>
      </w:r>
    </w:p>
    <w:p w14:paraId="3F5028C4" w14:textId="77777777" w:rsidR="003C38D3" w:rsidRDefault="003C38D3" w:rsidP="003C38D3">
      <w:pPr>
        <w:pStyle w:val="Heading2"/>
        <w:rPr>
          <w:rFonts w:ascii="Times" w:hAnsi="Times" w:cs="Arial"/>
          <w:color w:val="1F497D" w:themeColor="text2"/>
          <w:sz w:val="28"/>
          <w:szCs w:val="28"/>
        </w:rPr>
      </w:pPr>
      <w:bookmarkStart w:id="190" w:name="_Toc20154821"/>
      <w:r>
        <w:rPr>
          <w:rFonts w:ascii="Times" w:hAnsi="Times" w:cs="Arial"/>
          <w:color w:val="1F497D" w:themeColor="text2"/>
          <w:sz w:val="28"/>
          <w:szCs w:val="28"/>
        </w:rPr>
        <w:t>Errors</w:t>
      </w:r>
      <w:bookmarkEnd w:id="190"/>
    </w:p>
    <w:p w14:paraId="0138BDE6" w14:textId="77777777" w:rsidR="003C38D3" w:rsidRPr="00A36716" w:rsidRDefault="003C38D3" w:rsidP="003C38D3">
      <w:pPr>
        <w:pStyle w:val="BodyTextIndent"/>
        <w:ind w:firstLine="360"/>
      </w:pPr>
      <w:r>
        <w:rPr>
          <w:rFonts w:ascii="Times" w:hAnsi="Times"/>
          <w:sz w:val="28"/>
          <w:szCs w:val="28"/>
        </w:rPr>
        <w:t>Client Errors</w:t>
      </w:r>
    </w:p>
    <w:p w14:paraId="78D9DA19" w14:textId="77777777" w:rsidR="003C38D3" w:rsidRDefault="003C38D3" w:rsidP="003C38D3">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23ACEB06" w14:textId="77777777" w:rsidR="003C38D3" w:rsidRPr="008B3D79" w:rsidRDefault="003C38D3" w:rsidP="003C38D3">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ECSCtnNotProvided (Please provide the CTN) – occurs when ctn or not provided or invalid ctn is entered</w:t>
      </w:r>
    </w:p>
    <w:p w14:paraId="5E1D4355" w14:textId="77777777" w:rsidR="003C38D3" w:rsidRPr="008C50E7" w:rsidRDefault="003C38D3" w:rsidP="003C38D3">
      <w:pPr>
        <w:pStyle w:val="HTMLPreformatted"/>
        <w:shd w:val="clear" w:color="auto" w:fill="FFFFFF"/>
        <w:ind w:left="720"/>
        <w:rPr>
          <w:color w:val="595959" w:themeColor="text1" w:themeTint="A6"/>
          <w:sz w:val="22"/>
          <w:szCs w:val="22"/>
        </w:rPr>
      </w:pPr>
    </w:p>
    <w:p w14:paraId="0F8F8C23" w14:textId="77777777" w:rsidR="003C38D3" w:rsidRDefault="003C38D3" w:rsidP="003C38D3">
      <w:pPr>
        <w:pStyle w:val="BodyTextIndent"/>
        <w:ind w:firstLine="360"/>
        <w:rPr>
          <w:rFonts w:ascii="Times" w:hAnsi="Times"/>
          <w:sz w:val="28"/>
          <w:szCs w:val="28"/>
        </w:rPr>
      </w:pPr>
      <w:r>
        <w:rPr>
          <w:rFonts w:ascii="Times" w:hAnsi="Times"/>
          <w:sz w:val="28"/>
          <w:szCs w:val="28"/>
        </w:rPr>
        <w:t>Server Errors</w:t>
      </w:r>
    </w:p>
    <w:p w14:paraId="3A40056E" w14:textId="3C0051E4" w:rsidR="008A1565" w:rsidRPr="008B3D79" w:rsidRDefault="008A1565" w:rsidP="008A1565">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 xml:space="preserve">ECSCtnNotProvided (Please provide the CTN) – occurs when ctn </w:t>
      </w:r>
      <w:r w:rsidR="008C6643">
        <w:rPr>
          <w:rFonts w:ascii="Times" w:hAnsi="Times"/>
          <w:color w:val="595959" w:themeColor="text1" w:themeTint="A6"/>
          <w:sz w:val="24"/>
          <w:szCs w:val="24"/>
        </w:rPr>
        <w:t>is</w:t>
      </w:r>
      <w:r>
        <w:rPr>
          <w:rFonts w:ascii="Times" w:hAnsi="Times"/>
          <w:color w:val="595959" w:themeColor="text1" w:themeTint="A6"/>
          <w:sz w:val="24"/>
          <w:szCs w:val="24"/>
        </w:rPr>
        <w:t xml:space="preserve"> not provided or invalid ctn is entered</w:t>
      </w:r>
    </w:p>
    <w:p w14:paraId="51D9B82B" w14:textId="77777777" w:rsidR="003A39F3" w:rsidRPr="009639AF" w:rsidRDefault="003A39F3" w:rsidP="003A39F3">
      <w:pPr>
        <w:pStyle w:val="Heading1"/>
        <w:rPr>
          <w:rFonts w:ascii="Times" w:hAnsi="Times" w:cs="Arial"/>
          <w:b/>
          <w:bCs/>
        </w:rPr>
      </w:pPr>
      <w:bookmarkStart w:id="191" w:name="_Toc20154822"/>
      <w:r>
        <w:rPr>
          <w:rFonts w:ascii="Times" w:hAnsi="Times" w:cs="Arial"/>
          <w:b/>
          <w:bCs/>
        </w:rPr>
        <w:t>Fetch Retailers</w:t>
      </w:r>
      <w:bookmarkEnd w:id="191"/>
      <w:r>
        <w:rPr>
          <w:rFonts w:ascii="Times" w:hAnsi="Times" w:cs="Arial"/>
          <w:b/>
          <w:bCs/>
        </w:rPr>
        <w:t xml:space="preserve">  </w:t>
      </w:r>
    </w:p>
    <w:p w14:paraId="287B2017" w14:textId="77777777" w:rsidR="003A39F3" w:rsidRDefault="003A39F3" w:rsidP="003A39F3">
      <w:pPr>
        <w:rPr>
          <w:rFonts w:ascii="Times" w:hAnsi="Times" w:cs="Arial"/>
          <w:sz w:val="24"/>
          <w:szCs w:val="24"/>
        </w:rPr>
      </w:pPr>
      <w:r w:rsidRPr="008376B6">
        <w:rPr>
          <w:rFonts w:ascii="Times" w:hAnsi="Times" w:cs="Arial"/>
          <w:sz w:val="24"/>
          <w:szCs w:val="24"/>
        </w:rPr>
        <w:t xml:space="preserve">This method is used to </w:t>
      </w:r>
      <w:r>
        <w:rPr>
          <w:rFonts w:ascii="Times" w:hAnsi="Times" w:cs="Arial"/>
          <w:sz w:val="24"/>
          <w:szCs w:val="24"/>
        </w:rPr>
        <w:t>fetch the list of available retailers for the selected product.</w:t>
      </w:r>
    </w:p>
    <w:p w14:paraId="168ADD5D" w14:textId="77777777" w:rsidR="003A39F3" w:rsidRPr="00861B4F" w:rsidRDefault="003A39F3" w:rsidP="003A39F3">
      <w:pPr>
        <w:pStyle w:val="Heading2"/>
        <w:rPr>
          <w:rFonts w:ascii="Times" w:hAnsi="Times" w:cs="Arial"/>
          <w:color w:val="1F497D" w:themeColor="text2"/>
          <w:sz w:val="28"/>
          <w:szCs w:val="28"/>
        </w:rPr>
      </w:pPr>
      <w:bookmarkStart w:id="192" w:name="_Toc20154823"/>
      <w:r w:rsidRPr="00861B4F">
        <w:rPr>
          <w:rFonts w:ascii="Times" w:hAnsi="Times" w:cs="Arial"/>
          <w:color w:val="1F497D" w:themeColor="text2"/>
          <w:sz w:val="28"/>
          <w:szCs w:val="28"/>
        </w:rPr>
        <w:t>ECSServiceProvider</w:t>
      </w:r>
      <w:bookmarkEnd w:id="192"/>
    </w:p>
    <w:p w14:paraId="685AE571" w14:textId="77777777" w:rsidR="003A39F3" w:rsidRPr="00C81F9D" w:rsidRDefault="003A39F3" w:rsidP="003A39F3">
      <w:pPr>
        <w:pStyle w:val="BodyTextIndent"/>
        <w:rPr>
          <w:rFonts w:ascii="Times" w:hAnsi="Times"/>
        </w:rPr>
      </w:pPr>
      <w:r w:rsidRPr="00C81F9D">
        <w:rPr>
          <w:rFonts w:ascii="Times" w:hAnsi="Times"/>
          <w:noProof/>
        </w:rPr>
        <mc:AlternateContent>
          <mc:Choice Requires="wps">
            <w:drawing>
              <wp:inline distT="0" distB="0" distL="0" distR="0" wp14:anchorId="2FCFFF72" wp14:editId="1A5BD0B8">
                <wp:extent cx="6565900" cy="645458"/>
                <wp:effectExtent l="0" t="0" r="12700" b="15240"/>
                <wp:docPr id="9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5458"/>
                        </a:xfrm>
                        <a:prstGeom prst="rect">
                          <a:avLst/>
                        </a:prstGeom>
                        <a:solidFill>
                          <a:schemeClr val="bg1">
                            <a:lumMod val="95000"/>
                          </a:schemeClr>
                        </a:solidFill>
                        <a:ln w="3175">
                          <a:solidFill>
                            <a:srgbClr val="000000"/>
                          </a:solidFill>
                          <a:miter lim="800000"/>
                          <a:headEnd/>
                          <a:tailEnd/>
                        </a:ln>
                      </wps:spPr>
                      <wps:txbx>
                        <w:txbxContent>
                          <w:p w14:paraId="1DBCD553" w14:textId="77777777" w:rsidR="00D32F8F" w:rsidRDefault="00D32F8F" w:rsidP="003A39F3">
                            <w:pPr>
                              <w:pStyle w:val="HTMLPreformatted"/>
                              <w:rPr>
                                <w:b/>
                                <w:bCs/>
                                <w:noProof/>
                                <w:color w:val="000080"/>
                                <w:szCs w:val="24"/>
                              </w:rPr>
                            </w:pPr>
                          </w:p>
                          <w:p w14:paraId="437E7C74" w14:textId="77777777" w:rsidR="00D32F8F" w:rsidRPr="003A39F3" w:rsidRDefault="00D32F8F" w:rsidP="003A39F3">
                            <w:pPr>
                              <w:pStyle w:val="HTMLPreformatted"/>
                              <w:rPr>
                                <w:color w:val="000000"/>
                              </w:rPr>
                            </w:pPr>
                            <w:r w:rsidRPr="003A39F3">
                              <w:rPr>
                                <w:b/>
                                <w:bCs/>
                                <w:color w:val="000080"/>
                              </w:rPr>
                              <w:t xml:space="preserve">void </w:t>
                            </w:r>
                            <w:r w:rsidRPr="003A39F3">
                              <w:rPr>
                                <w:color w:val="000000"/>
                              </w:rPr>
                              <w:t>fetchRetailers(ECSProduct product, ECSCallback&lt;ECSRetailerList,Exception&gt; ecsCallback);</w:t>
                            </w:r>
                          </w:p>
                          <w:p w14:paraId="5D13B99D" w14:textId="77777777" w:rsidR="00D32F8F" w:rsidRPr="009804E2" w:rsidRDefault="00D32F8F" w:rsidP="003A39F3">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FCFFF72" id="_x0000_s1086" type="#_x0000_t202" style="width:517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" fillcolor="#f2f2f2 [3052]" strokeweight=".25pt">
                <v:textbox>
                  <w:txbxContent>
                    <w:p w14:paraId="1DBCD553" w14:textId="77777777" w:rsidR="00D32F8F" w:rsidRDefault="00D32F8F" w:rsidP="003A39F3">
                      <w:pPr>
                        <w:pStyle w:val="HTMLPreformatted"/>
                        <w:rPr>
                          <w:b/>
                          <w:bCs/>
                          <w:noProof/>
                          <w:color w:val="000080"/>
                          <w:szCs w:val="24"/>
                        </w:rPr>
                      </w:pPr>
                    </w:p>
                    <w:p w14:paraId="437E7C74" w14:textId="77777777" w:rsidR="00D32F8F" w:rsidRPr="003A39F3" w:rsidRDefault="00D32F8F" w:rsidP="003A39F3">
                      <w:pPr>
                        <w:pStyle w:val="HTMLPreformatted"/>
                        <w:rPr>
                          <w:color w:val="000000"/>
                        </w:rPr>
                      </w:pPr>
                      <w:r w:rsidRPr="003A39F3">
                        <w:rPr>
                          <w:b/>
                          <w:bCs/>
                          <w:color w:val="000080"/>
                        </w:rPr>
                        <w:t xml:space="preserve">void </w:t>
                      </w:r>
                      <w:r w:rsidRPr="003A39F3">
                        <w:rPr>
                          <w:color w:val="000000"/>
                        </w:rPr>
                        <w:t>fetchRetailers(ECSProduct product, ECSCallback&lt;ECSRetailerList,Exception&gt; ecsCallback);</w:t>
                      </w:r>
                    </w:p>
                    <w:p w14:paraId="5D13B99D" w14:textId="77777777" w:rsidR="00D32F8F" w:rsidRPr="009804E2" w:rsidRDefault="00D32F8F" w:rsidP="003A39F3">
                      <w:pPr>
                        <w:pStyle w:val="HTMLPreformatted"/>
                        <w:rPr>
                          <w:noProof/>
                          <w:color w:val="000000"/>
                          <w:szCs w:val="24"/>
                        </w:rPr>
                      </w:pPr>
                    </w:p>
                  </w:txbxContent>
                </v:textbox>
                <w10:anchorlock/>
              </v:shape>
            </w:pict>
          </mc:Fallback>
        </mc:AlternateContent>
      </w:r>
    </w:p>
    <w:p w14:paraId="022103C9" w14:textId="77777777" w:rsidR="003A39F3" w:rsidRDefault="003A39F3" w:rsidP="003A39F3">
      <w:pPr>
        <w:pStyle w:val="Heading2"/>
        <w:numPr>
          <w:ilvl w:val="0"/>
          <w:numId w:val="0"/>
        </w:numPr>
        <w:ind w:left="576" w:hanging="576"/>
        <w:rPr>
          <w:rFonts w:ascii="Times" w:hAnsi="Times" w:cs="Arial"/>
          <w:szCs w:val="24"/>
        </w:rPr>
      </w:pPr>
      <w:r>
        <w:rPr>
          <w:rFonts w:ascii="Times" w:hAnsi="Times"/>
          <w:szCs w:val="24"/>
        </w:rPr>
        <w:lastRenderedPageBreak/>
        <w:t xml:space="preserve">        </w:t>
      </w:r>
      <w:r w:rsidRPr="00C81F9D">
        <w:rPr>
          <w:rFonts w:ascii="Times" w:hAnsi="Times" w:cs="Arial"/>
          <w:sz w:val="28"/>
          <w:szCs w:val="28"/>
        </w:rPr>
        <w:t xml:space="preserve"> </w:t>
      </w:r>
      <w:bookmarkStart w:id="193" w:name="_Toc20154824"/>
      <w:r>
        <w:rPr>
          <w:rFonts w:ascii="Times" w:hAnsi="Times" w:cs="Arial"/>
          <w:sz w:val="28"/>
          <w:szCs w:val="28"/>
        </w:rPr>
        <w:t>Parameters</w:t>
      </w:r>
      <w:bookmarkEnd w:id="193"/>
    </w:p>
    <w:p w14:paraId="479AE06E" w14:textId="390F1731" w:rsidR="003A39F3" w:rsidRDefault="004D094E" w:rsidP="003A39F3">
      <w:pPr>
        <w:pStyle w:val="NoSpacing"/>
        <w:numPr>
          <w:ilvl w:val="0"/>
          <w:numId w:val="38"/>
        </w:numPr>
        <w:rPr>
          <w:rFonts w:ascii="Times" w:hAnsi="Times" w:cs="Arial"/>
          <w:sz w:val="24"/>
          <w:szCs w:val="24"/>
          <w:lang w:val="en-AU"/>
        </w:rPr>
      </w:pPr>
      <w:r>
        <w:rPr>
          <w:rFonts w:ascii="Times" w:hAnsi="Times" w:cs="Arial"/>
          <w:sz w:val="24"/>
          <w:szCs w:val="24"/>
          <w:lang w:val="en-AU"/>
        </w:rPr>
        <w:t>product</w:t>
      </w:r>
      <w:r w:rsidR="003A39F3">
        <w:rPr>
          <w:rFonts w:ascii="Times" w:hAnsi="Times" w:cs="Arial"/>
          <w:sz w:val="24"/>
          <w:szCs w:val="24"/>
          <w:lang w:val="en-AU"/>
        </w:rPr>
        <w:t xml:space="preserve"> –</w:t>
      </w:r>
      <w:r>
        <w:rPr>
          <w:rFonts w:ascii="Times" w:hAnsi="Times" w:cs="Arial"/>
          <w:sz w:val="24"/>
          <w:szCs w:val="24"/>
          <w:lang w:val="en-AU"/>
        </w:rPr>
        <w:t xml:space="preserve"> ECSProduct object </w:t>
      </w:r>
    </w:p>
    <w:p w14:paraId="1BA0AE76" w14:textId="34F335D6" w:rsidR="003A39F3" w:rsidRPr="00C81F9D" w:rsidRDefault="003A39F3" w:rsidP="003A39F3">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3E30EF">
        <w:rPr>
          <w:rFonts w:ascii="Times" w:hAnsi="Times" w:cs="Arial"/>
          <w:sz w:val="24"/>
          <w:szCs w:val="24"/>
          <w:lang w:val="en-AU"/>
        </w:rPr>
        <w:t>instance of ECSC</w:t>
      </w:r>
      <w:r w:rsidRPr="00C81F9D">
        <w:rPr>
          <w:rFonts w:ascii="Times" w:hAnsi="Times" w:cs="Arial"/>
          <w:sz w:val="24"/>
          <w:szCs w:val="24"/>
          <w:lang w:val="en-AU"/>
        </w:rPr>
        <w:t xml:space="preserve">allback </w:t>
      </w:r>
      <w:r w:rsidR="003E30EF">
        <w:rPr>
          <w:rFonts w:ascii="Times" w:hAnsi="Times" w:cs="Arial"/>
          <w:sz w:val="24"/>
          <w:szCs w:val="24"/>
          <w:lang w:val="en-AU"/>
        </w:rPr>
        <w:t>of type</w:t>
      </w:r>
      <w:r w:rsidRPr="00C81F9D">
        <w:rPr>
          <w:rFonts w:ascii="Times" w:hAnsi="Times" w:cs="Arial"/>
          <w:sz w:val="24"/>
          <w:szCs w:val="24"/>
          <w:lang w:val="en-AU"/>
        </w:rPr>
        <w:t xml:space="preserve"> </w:t>
      </w:r>
      <w:r>
        <w:rPr>
          <w:rFonts w:ascii="Times" w:hAnsi="Times" w:cs="Arial"/>
          <w:sz w:val="24"/>
          <w:szCs w:val="24"/>
          <w:lang w:val="en-AU"/>
        </w:rPr>
        <w:t xml:space="preserve">ECSRetailerList </w:t>
      </w:r>
      <w:r w:rsidR="005F5C99">
        <w:rPr>
          <w:rFonts w:ascii="Times" w:hAnsi="Times" w:cs="Arial"/>
          <w:sz w:val="24"/>
          <w:szCs w:val="24"/>
          <w:lang w:val="en-AU"/>
        </w:rPr>
        <w:t>and Exception</w:t>
      </w:r>
    </w:p>
    <w:p w14:paraId="7E51AED1" w14:textId="77777777" w:rsidR="003A39F3" w:rsidRPr="00C81F9D" w:rsidRDefault="003A39F3" w:rsidP="003A39F3">
      <w:pPr>
        <w:pStyle w:val="NoSpacing"/>
        <w:ind w:left="720"/>
        <w:rPr>
          <w:rFonts w:ascii="Times" w:hAnsi="Times" w:cs="Arial"/>
          <w:sz w:val="24"/>
          <w:szCs w:val="24"/>
          <w:lang w:val="en-AU"/>
        </w:rPr>
      </w:pPr>
    </w:p>
    <w:p w14:paraId="1EAC92D8" w14:textId="77777777" w:rsidR="003A39F3" w:rsidRPr="00C81F9D" w:rsidRDefault="003A39F3" w:rsidP="003A39F3">
      <w:pPr>
        <w:pStyle w:val="Heading2"/>
        <w:numPr>
          <w:ilvl w:val="0"/>
          <w:numId w:val="0"/>
        </w:numPr>
        <w:ind w:left="576"/>
        <w:rPr>
          <w:rFonts w:ascii="Times" w:hAnsi="Times" w:cs="Arial"/>
          <w:sz w:val="28"/>
          <w:szCs w:val="28"/>
        </w:rPr>
      </w:pPr>
      <w:bookmarkStart w:id="194" w:name="_Toc20154825"/>
      <w:r>
        <w:rPr>
          <w:rFonts w:ascii="Times" w:hAnsi="Times" w:cs="Arial"/>
          <w:sz w:val="28"/>
          <w:szCs w:val="28"/>
        </w:rPr>
        <w:t>Output</w:t>
      </w:r>
      <w:bookmarkEnd w:id="194"/>
    </w:p>
    <w:p w14:paraId="5D8A3951" w14:textId="77777777" w:rsidR="003A39F3" w:rsidRPr="00C81F9D" w:rsidRDefault="003A39F3" w:rsidP="003A39F3">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list of ECSRetailerList object which contains list of retailers</w:t>
      </w:r>
    </w:p>
    <w:p w14:paraId="1AC5B1E5" w14:textId="77777777" w:rsidR="003A39F3" w:rsidRDefault="003A39F3" w:rsidP="003A39F3">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2D464D06" w14:textId="77777777" w:rsidR="003A39F3" w:rsidRPr="00C81F9D" w:rsidRDefault="003A39F3" w:rsidP="003A39F3">
      <w:pPr>
        <w:pStyle w:val="NoSpacing"/>
        <w:rPr>
          <w:rFonts w:ascii="Times" w:hAnsi="Times" w:cs="Arial"/>
          <w:lang w:val="en-AU"/>
        </w:rPr>
      </w:pPr>
    </w:p>
    <w:p w14:paraId="7D05A6CF" w14:textId="77777777" w:rsidR="003A39F3" w:rsidRPr="00861B4F" w:rsidRDefault="003A39F3" w:rsidP="003A39F3">
      <w:pPr>
        <w:pStyle w:val="Heading2"/>
        <w:rPr>
          <w:rFonts w:ascii="Times" w:hAnsi="Times" w:cs="Arial"/>
          <w:color w:val="1F497D" w:themeColor="text2"/>
          <w:sz w:val="28"/>
          <w:szCs w:val="28"/>
        </w:rPr>
      </w:pPr>
      <w:bookmarkStart w:id="195" w:name="_Toc20154826"/>
      <w:r w:rsidRPr="00861B4F">
        <w:rPr>
          <w:rFonts w:ascii="Times" w:hAnsi="Times" w:cs="Arial"/>
          <w:color w:val="1F497D" w:themeColor="text2"/>
          <w:sz w:val="28"/>
          <w:szCs w:val="28"/>
        </w:rPr>
        <w:t>Sample</w:t>
      </w:r>
      <w:bookmarkEnd w:id="195"/>
    </w:p>
    <w:p w14:paraId="5CDD45EA" w14:textId="77777777" w:rsidR="003A39F3" w:rsidRPr="00C81F9D" w:rsidRDefault="003A39F3" w:rsidP="003A39F3">
      <w:pPr>
        <w:pStyle w:val="BodyTextIndent"/>
        <w:rPr>
          <w:rFonts w:ascii="Times" w:hAnsi="Times"/>
        </w:rPr>
      </w:pPr>
      <w:r w:rsidRPr="00C81F9D">
        <w:rPr>
          <w:rFonts w:ascii="Times" w:hAnsi="Times"/>
          <w:noProof/>
        </w:rPr>
        <mc:AlternateContent>
          <mc:Choice Requires="wps">
            <w:drawing>
              <wp:inline distT="0" distB="0" distL="0" distR="0" wp14:anchorId="3E2B5A01" wp14:editId="2028B893">
                <wp:extent cx="6565900" cy="2563905"/>
                <wp:effectExtent l="0" t="0" r="12700" b="14605"/>
                <wp:docPr id="9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0BFDDE4A" w14:textId="77777777" w:rsidR="00D32F8F" w:rsidRDefault="00D32F8F" w:rsidP="003A39F3">
                            <w:pPr>
                              <w:pStyle w:val="HTMLPreformatted"/>
                              <w:rPr>
                                <w:noProof/>
                                <w:color w:val="808000"/>
                              </w:rPr>
                            </w:pPr>
                          </w:p>
                          <w:p w14:paraId="11B17BCF" w14:textId="77777777" w:rsidR="002F5D89" w:rsidRPr="00676B3B" w:rsidRDefault="002F5D89" w:rsidP="002F5D8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54561D3" w14:textId="03855F86" w:rsidR="00D32F8F" w:rsidRPr="00DB5EB0" w:rsidRDefault="00D817CD" w:rsidP="00D817C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DB5EB0">
                              <w:rPr>
                                <w:color w:val="000000"/>
                              </w:rPr>
                              <w:br/>
                            </w:r>
                            <w:r w:rsidR="00D32F8F" w:rsidRPr="00DB5EB0">
                              <w:rPr>
                                <w:color w:val="000000"/>
                              </w:rPr>
                              <w:br/>
                              <w:t xml:space="preserve">ecsServices.fetchRetailers(product, </w:t>
                            </w:r>
                            <w:r w:rsidR="00D32F8F" w:rsidRPr="00DB5EB0">
                              <w:rPr>
                                <w:b/>
                                <w:bCs/>
                                <w:color w:val="000080"/>
                              </w:rPr>
                              <w:t xml:space="preserve">new </w:t>
                            </w:r>
                            <w:r w:rsidR="00D32F8F" w:rsidRPr="00DB5EB0">
                              <w:rPr>
                                <w:color w:val="000000"/>
                              </w:rPr>
                              <w:t>ECSCallback&lt;ECSRetailerList, Exception&gt;()</w:t>
                            </w:r>
                            <w:r w:rsidR="00D32F8F">
                              <w:rPr>
                                <w:color w:val="000000"/>
                              </w:rPr>
                              <w:t>{</w:t>
                            </w:r>
                            <w:r w:rsidR="00D32F8F" w:rsidRPr="00DB5EB0">
                              <w:rPr>
                                <w:color w:val="000000"/>
                              </w:rPr>
                              <w:br/>
                              <w:t xml:space="preserve">    </w:t>
                            </w:r>
                            <w:r w:rsidR="00D32F8F" w:rsidRPr="00DB5EB0">
                              <w:rPr>
                                <w:color w:val="808000"/>
                              </w:rPr>
                              <w:t>@Override</w:t>
                            </w:r>
                            <w:r w:rsidR="00D32F8F" w:rsidRPr="00DB5EB0">
                              <w:rPr>
                                <w:color w:val="808000"/>
                              </w:rPr>
                              <w:br/>
                              <w:t xml:space="preserve">    </w:t>
                            </w:r>
                            <w:r w:rsidR="00D32F8F" w:rsidRPr="00DB5EB0">
                              <w:rPr>
                                <w:b/>
                                <w:bCs/>
                                <w:color w:val="000080"/>
                              </w:rPr>
                              <w:t xml:space="preserve">public void </w:t>
                            </w:r>
                            <w:r w:rsidR="00D32F8F" w:rsidRPr="00DB5EB0">
                              <w:rPr>
                                <w:color w:val="000000"/>
                              </w:rPr>
                              <w:t>onResponse(ECSRetailerList result) {</w:t>
                            </w:r>
                          </w:p>
                          <w:p w14:paraId="71C6A42E" w14:textId="77777777" w:rsidR="00D32F8F" w:rsidRPr="0019448C" w:rsidRDefault="00D32F8F" w:rsidP="00DB5EB0">
                            <w:pPr>
                              <w:pStyle w:val="HTMLPreformatted"/>
                              <w:rPr>
                                <w:color w:val="000000"/>
                              </w:rPr>
                            </w:pPr>
                            <w:r w:rsidRPr="00DB5EB0">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C957251" w14:textId="77777777" w:rsidR="00D32F8F" w:rsidRDefault="00D32F8F" w:rsidP="003A39F3">
                            <w:pPr>
                              <w:pStyle w:val="HTMLPreformatted"/>
                            </w:pPr>
                          </w:p>
                        </w:txbxContent>
                      </wps:txbx>
                      <wps:bodyPr rot="0" vert="horz" wrap="square" lIns="91440" tIns="45720" rIns="91440" bIns="45720" anchor="t" anchorCtr="0">
                        <a:noAutofit/>
                      </wps:bodyPr>
                    </wps:wsp>
                  </a:graphicData>
                </a:graphic>
              </wp:inline>
            </w:drawing>
          </mc:Choice>
          <mc:Fallback>
            <w:pict>
              <v:shape w14:anchorId="3E2B5A01" id="_x0000_s1087"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" fillcolor="#f2f2f2 [3052]" strokeweight=".25pt">
                <v:textbox>
                  <w:txbxContent>
                    <w:p w14:paraId="0BFDDE4A" w14:textId="77777777" w:rsidR="00D32F8F" w:rsidRDefault="00D32F8F" w:rsidP="003A39F3">
                      <w:pPr>
                        <w:pStyle w:val="HTMLPreformatted"/>
                        <w:rPr>
                          <w:noProof/>
                          <w:color w:val="808000"/>
                        </w:rPr>
                      </w:pPr>
                    </w:p>
                    <w:p w14:paraId="11B17BCF" w14:textId="77777777" w:rsidR="002F5D89" w:rsidRPr="00676B3B" w:rsidRDefault="002F5D89" w:rsidP="002F5D8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254561D3" w14:textId="03855F86" w:rsidR="00D32F8F" w:rsidRPr="00DB5EB0" w:rsidRDefault="00D817CD" w:rsidP="00D817C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DB5EB0">
                        <w:rPr>
                          <w:color w:val="000000"/>
                        </w:rPr>
                        <w:br/>
                      </w:r>
                      <w:r w:rsidR="00D32F8F" w:rsidRPr="00DB5EB0">
                        <w:rPr>
                          <w:color w:val="000000"/>
                        </w:rPr>
                        <w:br/>
                        <w:t xml:space="preserve">ecsServices.fetchRetailers(product, </w:t>
                      </w:r>
                      <w:r w:rsidR="00D32F8F" w:rsidRPr="00DB5EB0">
                        <w:rPr>
                          <w:b/>
                          <w:bCs/>
                          <w:color w:val="000080"/>
                        </w:rPr>
                        <w:t xml:space="preserve">new </w:t>
                      </w:r>
                      <w:r w:rsidR="00D32F8F" w:rsidRPr="00DB5EB0">
                        <w:rPr>
                          <w:color w:val="000000"/>
                        </w:rPr>
                        <w:t>ECSCallback&lt;ECSRetailerList, Exception&gt;()</w:t>
                      </w:r>
                      <w:r w:rsidR="00D32F8F">
                        <w:rPr>
                          <w:color w:val="000000"/>
                        </w:rPr>
                        <w:t>{</w:t>
                      </w:r>
                      <w:r w:rsidR="00D32F8F" w:rsidRPr="00DB5EB0">
                        <w:rPr>
                          <w:color w:val="000000"/>
                        </w:rPr>
                        <w:br/>
                        <w:t xml:space="preserve">    </w:t>
                      </w:r>
                      <w:r w:rsidR="00D32F8F" w:rsidRPr="00DB5EB0">
                        <w:rPr>
                          <w:color w:val="808000"/>
                        </w:rPr>
                        <w:t>@Override</w:t>
                      </w:r>
                      <w:r w:rsidR="00D32F8F" w:rsidRPr="00DB5EB0">
                        <w:rPr>
                          <w:color w:val="808000"/>
                        </w:rPr>
                        <w:br/>
                        <w:t xml:space="preserve">    </w:t>
                      </w:r>
                      <w:r w:rsidR="00D32F8F" w:rsidRPr="00DB5EB0">
                        <w:rPr>
                          <w:b/>
                          <w:bCs/>
                          <w:color w:val="000080"/>
                        </w:rPr>
                        <w:t xml:space="preserve">public void </w:t>
                      </w:r>
                      <w:r w:rsidR="00D32F8F" w:rsidRPr="00DB5EB0">
                        <w:rPr>
                          <w:color w:val="000000"/>
                        </w:rPr>
                        <w:t>onResponse(ECSRetailerList result) {</w:t>
                      </w:r>
                    </w:p>
                    <w:p w14:paraId="71C6A42E" w14:textId="77777777" w:rsidR="00D32F8F" w:rsidRPr="0019448C" w:rsidRDefault="00D32F8F" w:rsidP="00DB5EB0">
                      <w:pPr>
                        <w:pStyle w:val="HTMLPreformatted"/>
                        <w:rPr>
                          <w:color w:val="000000"/>
                        </w:rPr>
                      </w:pPr>
                      <w:r w:rsidRPr="00DB5EB0">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C957251" w14:textId="77777777" w:rsidR="00D32F8F" w:rsidRDefault="00D32F8F" w:rsidP="003A39F3">
                      <w:pPr>
                        <w:pStyle w:val="HTMLPreformatted"/>
                      </w:pPr>
                    </w:p>
                  </w:txbxContent>
                </v:textbox>
                <w10:anchorlock/>
              </v:shape>
            </w:pict>
          </mc:Fallback>
        </mc:AlternateContent>
      </w:r>
    </w:p>
    <w:p w14:paraId="650ABAF9" w14:textId="77777777" w:rsidR="006A764F" w:rsidRDefault="006A764F" w:rsidP="006A764F">
      <w:pPr>
        <w:pStyle w:val="Heading2"/>
        <w:rPr>
          <w:rFonts w:ascii="Times" w:hAnsi="Times" w:cs="Arial"/>
          <w:color w:val="1F497D" w:themeColor="text2"/>
          <w:sz w:val="28"/>
          <w:szCs w:val="28"/>
        </w:rPr>
      </w:pPr>
      <w:bookmarkStart w:id="196" w:name="_Toc20154827"/>
      <w:r>
        <w:rPr>
          <w:rFonts w:ascii="Times" w:hAnsi="Times" w:cs="Arial"/>
          <w:color w:val="1F497D" w:themeColor="text2"/>
          <w:sz w:val="28"/>
          <w:szCs w:val="28"/>
        </w:rPr>
        <w:t>Errors</w:t>
      </w:r>
      <w:bookmarkEnd w:id="196"/>
    </w:p>
    <w:p w14:paraId="67B3DFF6" w14:textId="77777777" w:rsidR="006A764F" w:rsidRPr="00A36716" w:rsidRDefault="006A764F" w:rsidP="006A764F">
      <w:pPr>
        <w:pStyle w:val="BodyTextIndent"/>
        <w:ind w:firstLine="360"/>
      </w:pPr>
      <w:r>
        <w:rPr>
          <w:rFonts w:ascii="Times" w:hAnsi="Times"/>
          <w:sz w:val="28"/>
          <w:szCs w:val="28"/>
        </w:rPr>
        <w:t>Client Errors</w:t>
      </w:r>
    </w:p>
    <w:p w14:paraId="7AA3C3B8" w14:textId="77777777" w:rsidR="006A764F" w:rsidRDefault="006A764F" w:rsidP="006A764F">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77986480" w14:textId="77777777" w:rsidR="006A764F" w:rsidRPr="008B3D79" w:rsidRDefault="006A764F" w:rsidP="006A764F">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ECSCtnNotProvided (Please provide the CTN) – occurs when ctn or not provided or invalid ctn is entered</w:t>
      </w:r>
    </w:p>
    <w:p w14:paraId="2C5469AE" w14:textId="77777777" w:rsidR="006A764F" w:rsidRPr="008C50E7" w:rsidRDefault="006A764F" w:rsidP="006A764F">
      <w:pPr>
        <w:pStyle w:val="HTMLPreformatted"/>
        <w:shd w:val="clear" w:color="auto" w:fill="FFFFFF"/>
        <w:ind w:left="720"/>
        <w:rPr>
          <w:color w:val="595959" w:themeColor="text1" w:themeTint="A6"/>
          <w:sz w:val="22"/>
          <w:szCs w:val="22"/>
        </w:rPr>
      </w:pPr>
    </w:p>
    <w:p w14:paraId="3D66F055" w14:textId="77777777" w:rsidR="006A764F" w:rsidRDefault="006A764F" w:rsidP="006A764F">
      <w:pPr>
        <w:pStyle w:val="BodyTextIndent"/>
        <w:ind w:firstLine="360"/>
        <w:rPr>
          <w:rFonts w:ascii="Times" w:hAnsi="Times"/>
          <w:sz w:val="28"/>
          <w:szCs w:val="28"/>
        </w:rPr>
      </w:pPr>
      <w:r>
        <w:rPr>
          <w:rFonts w:ascii="Times" w:hAnsi="Times"/>
          <w:sz w:val="28"/>
          <w:szCs w:val="28"/>
        </w:rPr>
        <w:t>Server Errors</w:t>
      </w:r>
    </w:p>
    <w:p w14:paraId="451D126B" w14:textId="5853C288" w:rsidR="008A1565" w:rsidRPr="007A2CB2" w:rsidRDefault="008A1565" w:rsidP="008A1565">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 xml:space="preserve">ECSCtnNotProvided (Please provide the CTN) – occurs when ctn </w:t>
      </w:r>
      <w:r w:rsidR="0057456A">
        <w:rPr>
          <w:rFonts w:ascii="Times" w:hAnsi="Times"/>
          <w:color w:val="595959" w:themeColor="text1" w:themeTint="A6"/>
          <w:sz w:val="24"/>
          <w:szCs w:val="24"/>
        </w:rPr>
        <w:t>is</w:t>
      </w:r>
      <w:r>
        <w:rPr>
          <w:rFonts w:ascii="Times" w:hAnsi="Times"/>
          <w:color w:val="595959" w:themeColor="text1" w:themeTint="A6"/>
          <w:sz w:val="24"/>
          <w:szCs w:val="24"/>
        </w:rPr>
        <w:t xml:space="preserve"> not provided or invalid ctn is entered</w:t>
      </w:r>
    </w:p>
    <w:p w14:paraId="205AD338" w14:textId="53B64EF0" w:rsidR="007A2CB2" w:rsidRDefault="007A2CB2" w:rsidP="007A2CB2">
      <w:pPr>
        <w:pStyle w:val="HTMLPreformatted"/>
        <w:shd w:val="clear" w:color="auto" w:fill="FFFFFF"/>
        <w:rPr>
          <w:rFonts w:ascii="Times" w:hAnsi="Times"/>
          <w:color w:val="595959" w:themeColor="text1" w:themeTint="A6"/>
          <w:sz w:val="24"/>
          <w:szCs w:val="24"/>
        </w:rPr>
      </w:pPr>
    </w:p>
    <w:p w14:paraId="13FF23BC" w14:textId="7E4DADD0" w:rsidR="007A2CB2" w:rsidRDefault="007A2CB2" w:rsidP="007A2CB2">
      <w:pPr>
        <w:pStyle w:val="HTMLPreformatted"/>
        <w:shd w:val="clear" w:color="auto" w:fill="FFFFFF"/>
        <w:rPr>
          <w:rFonts w:ascii="Times" w:hAnsi="Times"/>
          <w:color w:val="595959" w:themeColor="text1" w:themeTint="A6"/>
          <w:sz w:val="24"/>
          <w:szCs w:val="24"/>
        </w:rPr>
      </w:pPr>
    </w:p>
    <w:p w14:paraId="0511F82E" w14:textId="64FE3B41" w:rsidR="007A2CB2" w:rsidRDefault="007A2CB2" w:rsidP="007A2CB2">
      <w:pPr>
        <w:pStyle w:val="HTMLPreformatted"/>
        <w:shd w:val="clear" w:color="auto" w:fill="FFFFFF"/>
        <w:rPr>
          <w:rFonts w:ascii="Times" w:hAnsi="Times"/>
          <w:color w:val="595959" w:themeColor="text1" w:themeTint="A6"/>
          <w:sz w:val="24"/>
          <w:szCs w:val="24"/>
        </w:rPr>
      </w:pPr>
    </w:p>
    <w:p w14:paraId="083408EE" w14:textId="52AE528E" w:rsidR="007A2CB2" w:rsidRDefault="007A2CB2" w:rsidP="007A2CB2">
      <w:pPr>
        <w:pStyle w:val="HTMLPreformatted"/>
        <w:shd w:val="clear" w:color="auto" w:fill="FFFFFF"/>
        <w:rPr>
          <w:rFonts w:ascii="Times" w:hAnsi="Times"/>
          <w:color w:val="595959" w:themeColor="text1" w:themeTint="A6"/>
          <w:sz w:val="24"/>
          <w:szCs w:val="24"/>
        </w:rPr>
      </w:pPr>
    </w:p>
    <w:p w14:paraId="04A202A8" w14:textId="77777777" w:rsidR="007A2CB2" w:rsidRPr="008B3D79" w:rsidRDefault="007A2CB2" w:rsidP="007A2CB2">
      <w:pPr>
        <w:pStyle w:val="HTMLPreformatted"/>
        <w:shd w:val="clear" w:color="auto" w:fill="FFFFFF"/>
        <w:rPr>
          <w:color w:val="595959" w:themeColor="text1" w:themeTint="A6"/>
          <w:sz w:val="22"/>
          <w:szCs w:val="22"/>
        </w:rPr>
      </w:pPr>
    </w:p>
    <w:p w14:paraId="62908D7D" w14:textId="70DB70D9" w:rsidR="006C7221" w:rsidRPr="009639AF" w:rsidRDefault="006C7221" w:rsidP="006C7221">
      <w:pPr>
        <w:pStyle w:val="Heading1"/>
        <w:rPr>
          <w:rFonts w:ascii="Times" w:hAnsi="Times" w:cs="Arial"/>
          <w:b/>
          <w:bCs/>
        </w:rPr>
      </w:pPr>
      <w:bookmarkStart w:id="197" w:name="_Toc20154828"/>
      <w:r>
        <w:rPr>
          <w:rFonts w:ascii="Times" w:hAnsi="Times" w:cs="Arial"/>
          <w:b/>
          <w:bCs/>
        </w:rPr>
        <w:lastRenderedPageBreak/>
        <w:t>Set Payment Details</w:t>
      </w:r>
      <w:bookmarkEnd w:id="197"/>
      <w:r>
        <w:rPr>
          <w:rFonts w:ascii="Times" w:hAnsi="Times" w:cs="Arial"/>
          <w:b/>
          <w:bCs/>
        </w:rPr>
        <w:t xml:space="preserve">  </w:t>
      </w:r>
    </w:p>
    <w:p w14:paraId="5E90ED6B" w14:textId="0D555410" w:rsidR="006C7221" w:rsidRDefault="006C7221" w:rsidP="006C7221">
      <w:pPr>
        <w:rPr>
          <w:rFonts w:ascii="Times" w:hAnsi="Times" w:cs="Arial"/>
          <w:sz w:val="24"/>
          <w:szCs w:val="24"/>
        </w:rPr>
      </w:pPr>
      <w:r w:rsidRPr="008376B6">
        <w:rPr>
          <w:rFonts w:ascii="Times" w:hAnsi="Times" w:cs="Arial"/>
          <w:sz w:val="24"/>
          <w:szCs w:val="24"/>
        </w:rPr>
        <w:t xml:space="preserve">This method is used to </w:t>
      </w:r>
      <w:r w:rsidR="002430C0">
        <w:rPr>
          <w:rFonts w:ascii="Times" w:hAnsi="Times" w:cs="Arial"/>
          <w:sz w:val="24"/>
          <w:szCs w:val="24"/>
        </w:rPr>
        <w:t>se</w:t>
      </w:r>
      <w:r>
        <w:rPr>
          <w:rFonts w:ascii="Times" w:hAnsi="Times" w:cs="Arial"/>
          <w:sz w:val="24"/>
          <w:szCs w:val="24"/>
        </w:rPr>
        <w:t>t</w:t>
      </w:r>
      <w:r w:rsidR="002430C0">
        <w:rPr>
          <w:rFonts w:ascii="Times" w:hAnsi="Times" w:cs="Arial"/>
          <w:sz w:val="24"/>
          <w:szCs w:val="24"/>
        </w:rPr>
        <w:t xml:space="preserve"> payment details for the purchase</w:t>
      </w:r>
      <w:r>
        <w:rPr>
          <w:rFonts w:ascii="Times" w:hAnsi="Times" w:cs="Arial"/>
          <w:sz w:val="24"/>
          <w:szCs w:val="24"/>
        </w:rPr>
        <w:t>.</w:t>
      </w:r>
    </w:p>
    <w:p w14:paraId="78F1091E" w14:textId="77777777" w:rsidR="006C7221" w:rsidRPr="00861B4F" w:rsidRDefault="006C7221" w:rsidP="006C7221">
      <w:pPr>
        <w:pStyle w:val="Heading2"/>
        <w:rPr>
          <w:rFonts w:ascii="Times" w:hAnsi="Times" w:cs="Arial"/>
          <w:color w:val="1F497D" w:themeColor="text2"/>
          <w:sz w:val="28"/>
          <w:szCs w:val="28"/>
        </w:rPr>
      </w:pPr>
      <w:bookmarkStart w:id="198" w:name="_Toc20154829"/>
      <w:r w:rsidRPr="00861B4F">
        <w:rPr>
          <w:rFonts w:ascii="Times" w:hAnsi="Times" w:cs="Arial"/>
          <w:color w:val="1F497D" w:themeColor="text2"/>
          <w:sz w:val="28"/>
          <w:szCs w:val="28"/>
        </w:rPr>
        <w:t>ECSServiceProvider</w:t>
      </w:r>
      <w:bookmarkEnd w:id="198"/>
    </w:p>
    <w:p w14:paraId="51F7CFA4" w14:textId="77777777" w:rsidR="006C7221" w:rsidRPr="00C81F9D" w:rsidRDefault="006C7221" w:rsidP="006C7221">
      <w:pPr>
        <w:pStyle w:val="BodyTextIndent"/>
        <w:rPr>
          <w:rFonts w:ascii="Times" w:hAnsi="Times"/>
        </w:rPr>
      </w:pPr>
      <w:r w:rsidRPr="00C81F9D">
        <w:rPr>
          <w:rFonts w:ascii="Times" w:hAnsi="Times"/>
          <w:noProof/>
        </w:rPr>
        <mc:AlternateContent>
          <mc:Choice Requires="wps">
            <w:drawing>
              <wp:inline distT="0" distB="0" distL="0" distR="0" wp14:anchorId="7A273CF9" wp14:editId="4E5B031C">
                <wp:extent cx="6565900" cy="645458"/>
                <wp:effectExtent l="0" t="0" r="12700" b="15240"/>
                <wp:docPr id="9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5458"/>
                        </a:xfrm>
                        <a:prstGeom prst="rect">
                          <a:avLst/>
                        </a:prstGeom>
                        <a:solidFill>
                          <a:schemeClr val="bg1">
                            <a:lumMod val="95000"/>
                          </a:schemeClr>
                        </a:solidFill>
                        <a:ln w="3175">
                          <a:solidFill>
                            <a:srgbClr val="000000"/>
                          </a:solidFill>
                          <a:miter lim="800000"/>
                          <a:headEnd/>
                          <a:tailEnd/>
                        </a:ln>
                      </wps:spPr>
                      <wps:txbx>
                        <w:txbxContent>
                          <w:p w14:paraId="7E7F1AB9" w14:textId="77777777" w:rsidR="00D32F8F" w:rsidRDefault="00D32F8F" w:rsidP="006C7221">
                            <w:pPr>
                              <w:pStyle w:val="HTMLPreformatted"/>
                              <w:rPr>
                                <w:b/>
                                <w:bCs/>
                                <w:noProof/>
                                <w:color w:val="000080"/>
                                <w:szCs w:val="24"/>
                              </w:rPr>
                            </w:pPr>
                          </w:p>
                          <w:p w14:paraId="7CA382B4" w14:textId="77777777" w:rsidR="00D32F8F" w:rsidRPr="002430C0" w:rsidRDefault="00D32F8F" w:rsidP="002430C0">
                            <w:pPr>
                              <w:pStyle w:val="HTMLPreformatted"/>
                              <w:rPr>
                                <w:color w:val="000000"/>
                              </w:rPr>
                            </w:pPr>
                            <w:r w:rsidRPr="002430C0">
                              <w:rPr>
                                <w:b/>
                                <w:bCs/>
                                <w:color w:val="000080"/>
                              </w:rPr>
                              <w:t xml:space="preserve">void </w:t>
                            </w:r>
                            <w:r w:rsidRPr="002430C0">
                              <w:rPr>
                                <w:color w:val="000000"/>
                              </w:rPr>
                              <w:t>setPaymentDetails(String paymentDetailsId, ECSCallback&lt;Boolean, Exception&gt; ecsCallback);</w:t>
                            </w:r>
                          </w:p>
                          <w:p w14:paraId="0F8C8D3A" w14:textId="77777777" w:rsidR="00D32F8F" w:rsidRPr="009804E2" w:rsidRDefault="00D32F8F" w:rsidP="006C7221">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7A273CF9" id="_x0000_s1088" type="#_x0000_t202" style="width:517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" fillcolor="#f2f2f2 [3052]" strokeweight=".25pt">
                <v:textbox>
                  <w:txbxContent>
                    <w:p w14:paraId="7E7F1AB9" w14:textId="77777777" w:rsidR="00D32F8F" w:rsidRDefault="00D32F8F" w:rsidP="006C7221">
                      <w:pPr>
                        <w:pStyle w:val="HTMLPreformatted"/>
                        <w:rPr>
                          <w:b/>
                          <w:bCs/>
                          <w:noProof/>
                          <w:color w:val="000080"/>
                          <w:szCs w:val="24"/>
                        </w:rPr>
                      </w:pPr>
                    </w:p>
                    <w:p w14:paraId="7CA382B4" w14:textId="77777777" w:rsidR="00D32F8F" w:rsidRPr="002430C0" w:rsidRDefault="00D32F8F" w:rsidP="002430C0">
                      <w:pPr>
                        <w:pStyle w:val="HTMLPreformatted"/>
                        <w:rPr>
                          <w:color w:val="000000"/>
                        </w:rPr>
                      </w:pPr>
                      <w:r w:rsidRPr="002430C0">
                        <w:rPr>
                          <w:b/>
                          <w:bCs/>
                          <w:color w:val="000080"/>
                        </w:rPr>
                        <w:t xml:space="preserve">void </w:t>
                      </w:r>
                      <w:r w:rsidRPr="002430C0">
                        <w:rPr>
                          <w:color w:val="000000"/>
                        </w:rPr>
                        <w:t>setPaymentDetails(String paymentDetailsId, ECSCallback&lt;Boolean, Exception&gt; ecsCallback);</w:t>
                      </w:r>
                    </w:p>
                    <w:p w14:paraId="0F8C8D3A" w14:textId="77777777" w:rsidR="00D32F8F" w:rsidRPr="009804E2" w:rsidRDefault="00D32F8F" w:rsidP="006C7221">
                      <w:pPr>
                        <w:pStyle w:val="HTMLPreformatted"/>
                        <w:rPr>
                          <w:noProof/>
                          <w:color w:val="000000"/>
                          <w:szCs w:val="24"/>
                        </w:rPr>
                      </w:pPr>
                    </w:p>
                  </w:txbxContent>
                </v:textbox>
                <w10:anchorlock/>
              </v:shape>
            </w:pict>
          </mc:Fallback>
        </mc:AlternateContent>
      </w:r>
    </w:p>
    <w:p w14:paraId="2AE59747" w14:textId="77777777" w:rsidR="006C7221" w:rsidRDefault="006C7221" w:rsidP="006C7221">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199" w:name="_Toc20154830"/>
      <w:r>
        <w:rPr>
          <w:rFonts w:ascii="Times" w:hAnsi="Times" w:cs="Arial"/>
          <w:sz w:val="28"/>
          <w:szCs w:val="28"/>
        </w:rPr>
        <w:t>Parameters</w:t>
      </w:r>
      <w:bookmarkEnd w:id="199"/>
    </w:p>
    <w:p w14:paraId="44E94A52" w14:textId="3BE69F6B" w:rsidR="006C7221" w:rsidRDefault="001C3E73" w:rsidP="006C7221">
      <w:pPr>
        <w:pStyle w:val="NoSpacing"/>
        <w:numPr>
          <w:ilvl w:val="0"/>
          <w:numId w:val="38"/>
        </w:numPr>
        <w:rPr>
          <w:rFonts w:ascii="Times" w:hAnsi="Times" w:cs="Arial"/>
          <w:sz w:val="24"/>
          <w:szCs w:val="24"/>
          <w:lang w:val="en-AU"/>
        </w:rPr>
      </w:pPr>
      <w:r>
        <w:rPr>
          <w:rFonts w:ascii="Times" w:hAnsi="Times" w:cs="Arial"/>
          <w:sz w:val="24"/>
          <w:szCs w:val="24"/>
          <w:lang w:val="en-AU"/>
        </w:rPr>
        <w:t>paymentDetailsId</w:t>
      </w:r>
      <w:r w:rsidR="006C7221">
        <w:rPr>
          <w:rFonts w:ascii="Times" w:hAnsi="Times" w:cs="Arial"/>
          <w:sz w:val="24"/>
          <w:szCs w:val="24"/>
          <w:lang w:val="en-AU"/>
        </w:rPr>
        <w:t xml:space="preserve"> –</w:t>
      </w:r>
      <w:r>
        <w:rPr>
          <w:rFonts w:ascii="Times" w:hAnsi="Times" w:cs="Arial"/>
          <w:sz w:val="24"/>
          <w:szCs w:val="24"/>
          <w:lang w:val="en-AU"/>
        </w:rPr>
        <w:t xml:space="preserve"> a string id representing the payment method</w:t>
      </w:r>
      <w:r w:rsidR="006C7221">
        <w:rPr>
          <w:rFonts w:ascii="Times" w:hAnsi="Times" w:cs="Arial"/>
          <w:sz w:val="24"/>
          <w:szCs w:val="24"/>
          <w:lang w:val="en-AU"/>
        </w:rPr>
        <w:t xml:space="preserve"> </w:t>
      </w:r>
    </w:p>
    <w:p w14:paraId="44D5093A" w14:textId="4E24C0C1" w:rsidR="006C7221" w:rsidRPr="00C81F9D" w:rsidRDefault="006C7221" w:rsidP="006C7221">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9A6552">
        <w:rPr>
          <w:rFonts w:ascii="Times" w:hAnsi="Times" w:cs="Arial"/>
          <w:sz w:val="24"/>
          <w:szCs w:val="24"/>
          <w:lang w:val="en-AU"/>
        </w:rPr>
        <w:t>instance of ECSC</w:t>
      </w:r>
      <w:r w:rsidRPr="00C81F9D">
        <w:rPr>
          <w:rFonts w:ascii="Times" w:hAnsi="Times" w:cs="Arial"/>
          <w:sz w:val="24"/>
          <w:szCs w:val="24"/>
          <w:lang w:val="en-AU"/>
        </w:rPr>
        <w:t xml:space="preserve">allback </w:t>
      </w:r>
      <w:r w:rsidR="009A6552">
        <w:rPr>
          <w:rFonts w:ascii="Times" w:hAnsi="Times" w:cs="Arial"/>
          <w:sz w:val="24"/>
          <w:szCs w:val="24"/>
          <w:lang w:val="en-AU"/>
        </w:rPr>
        <w:t>of type</w:t>
      </w:r>
      <w:r w:rsidRPr="00C81F9D">
        <w:rPr>
          <w:rFonts w:ascii="Times" w:hAnsi="Times" w:cs="Arial"/>
          <w:sz w:val="24"/>
          <w:szCs w:val="24"/>
          <w:lang w:val="en-AU"/>
        </w:rPr>
        <w:t xml:space="preserve"> </w:t>
      </w:r>
      <w:r w:rsidR="001C3E73">
        <w:rPr>
          <w:rFonts w:ascii="Times" w:hAnsi="Times" w:cs="Arial"/>
          <w:sz w:val="24"/>
          <w:szCs w:val="24"/>
          <w:lang w:val="en-AU"/>
        </w:rPr>
        <w:t xml:space="preserve">Boolean </w:t>
      </w:r>
      <w:r w:rsidR="005F5C99">
        <w:rPr>
          <w:rFonts w:ascii="Times" w:hAnsi="Times" w:cs="Arial"/>
          <w:sz w:val="24"/>
          <w:szCs w:val="24"/>
          <w:lang w:val="en-AU"/>
        </w:rPr>
        <w:t>and Exception</w:t>
      </w:r>
    </w:p>
    <w:p w14:paraId="3BCFBCF4" w14:textId="77777777" w:rsidR="006C7221" w:rsidRPr="00C81F9D" w:rsidRDefault="006C7221" w:rsidP="006C7221">
      <w:pPr>
        <w:pStyle w:val="NoSpacing"/>
        <w:ind w:left="720"/>
        <w:rPr>
          <w:rFonts w:ascii="Times" w:hAnsi="Times" w:cs="Arial"/>
          <w:sz w:val="24"/>
          <w:szCs w:val="24"/>
          <w:lang w:val="en-AU"/>
        </w:rPr>
      </w:pPr>
    </w:p>
    <w:p w14:paraId="2B90B00A" w14:textId="77777777" w:rsidR="006C7221" w:rsidRPr="00C81F9D" w:rsidRDefault="006C7221" w:rsidP="006C7221">
      <w:pPr>
        <w:pStyle w:val="Heading2"/>
        <w:numPr>
          <w:ilvl w:val="0"/>
          <w:numId w:val="0"/>
        </w:numPr>
        <w:ind w:left="576"/>
        <w:rPr>
          <w:rFonts w:ascii="Times" w:hAnsi="Times" w:cs="Arial"/>
          <w:sz w:val="28"/>
          <w:szCs w:val="28"/>
        </w:rPr>
      </w:pPr>
      <w:bookmarkStart w:id="200" w:name="_Toc20154831"/>
      <w:r>
        <w:rPr>
          <w:rFonts w:ascii="Times" w:hAnsi="Times" w:cs="Arial"/>
          <w:sz w:val="28"/>
          <w:szCs w:val="28"/>
        </w:rPr>
        <w:t>Output</w:t>
      </w:r>
      <w:bookmarkEnd w:id="200"/>
    </w:p>
    <w:p w14:paraId="68BE297A" w14:textId="0DC4CA3D" w:rsidR="006C7221" w:rsidRPr="00C81F9D" w:rsidRDefault="006C7221" w:rsidP="006C7221">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1C3E73">
        <w:rPr>
          <w:rFonts w:ascii="Times" w:hAnsi="Times" w:cs="Arial"/>
          <w:sz w:val="24"/>
          <w:szCs w:val="24"/>
          <w:lang w:val="en-AU"/>
        </w:rPr>
        <w:t>returns true, if payment details is set successfully</w:t>
      </w:r>
    </w:p>
    <w:p w14:paraId="624A0FD9" w14:textId="77777777" w:rsidR="006C7221" w:rsidRDefault="006C7221" w:rsidP="006C7221">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4E4EF290" w14:textId="77777777" w:rsidR="006C7221" w:rsidRPr="00C81F9D" w:rsidRDefault="006C7221" w:rsidP="006C7221">
      <w:pPr>
        <w:pStyle w:val="NoSpacing"/>
        <w:rPr>
          <w:rFonts w:ascii="Times" w:hAnsi="Times" w:cs="Arial"/>
          <w:lang w:val="en-AU"/>
        </w:rPr>
      </w:pPr>
    </w:p>
    <w:p w14:paraId="45BC6C62" w14:textId="77777777" w:rsidR="006C7221" w:rsidRPr="00861B4F" w:rsidRDefault="006C7221" w:rsidP="006C7221">
      <w:pPr>
        <w:pStyle w:val="Heading2"/>
        <w:rPr>
          <w:rFonts w:ascii="Times" w:hAnsi="Times" w:cs="Arial"/>
          <w:color w:val="1F497D" w:themeColor="text2"/>
          <w:sz w:val="28"/>
          <w:szCs w:val="28"/>
        </w:rPr>
      </w:pPr>
      <w:bookmarkStart w:id="201" w:name="_Toc20154832"/>
      <w:r w:rsidRPr="00861B4F">
        <w:rPr>
          <w:rFonts w:ascii="Times" w:hAnsi="Times" w:cs="Arial"/>
          <w:color w:val="1F497D" w:themeColor="text2"/>
          <w:sz w:val="28"/>
          <w:szCs w:val="28"/>
        </w:rPr>
        <w:t>Sample</w:t>
      </w:r>
      <w:bookmarkEnd w:id="201"/>
    </w:p>
    <w:p w14:paraId="6896BEEB" w14:textId="77777777" w:rsidR="006C7221" w:rsidRPr="00C81F9D" w:rsidRDefault="006C7221" w:rsidP="006C7221">
      <w:pPr>
        <w:pStyle w:val="BodyTextIndent"/>
        <w:rPr>
          <w:rFonts w:ascii="Times" w:hAnsi="Times"/>
        </w:rPr>
      </w:pPr>
      <w:r w:rsidRPr="00C81F9D">
        <w:rPr>
          <w:rFonts w:ascii="Times" w:hAnsi="Times"/>
          <w:noProof/>
        </w:rPr>
        <mc:AlternateContent>
          <mc:Choice Requires="wps">
            <w:drawing>
              <wp:inline distT="0" distB="0" distL="0" distR="0" wp14:anchorId="14931D52" wp14:editId="6AD88597">
                <wp:extent cx="6565900" cy="2563905"/>
                <wp:effectExtent l="0" t="0" r="12700" b="14605"/>
                <wp:docPr id="9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4B5B13B8" w14:textId="77777777" w:rsidR="00D32F8F" w:rsidRDefault="00D32F8F" w:rsidP="006C7221">
                            <w:pPr>
                              <w:pStyle w:val="HTMLPreformatted"/>
                              <w:rPr>
                                <w:noProof/>
                                <w:color w:val="808000"/>
                              </w:rPr>
                            </w:pPr>
                          </w:p>
                          <w:p w14:paraId="453B9740" w14:textId="77777777" w:rsidR="00BB541E" w:rsidRPr="00676B3B" w:rsidRDefault="00BB541E" w:rsidP="00BB541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00106645" w14:textId="50FDC462" w:rsidR="00D32F8F" w:rsidRPr="00B31343" w:rsidRDefault="0095175E" w:rsidP="0095175E">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B31343">
                              <w:rPr>
                                <w:color w:val="000000"/>
                              </w:rPr>
                              <w:br/>
                            </w:r>
                            <w:r w:rsidR="00D32F8F" w:rsidRPr="00B31343">
                              <w:rPr>
                                <w:color w:val="000000"/>
                              </w:rPr>
                              <w:br/>
                              <w:t xml:space="preserve">ecsServices.setPaymentDetails(paymentId, </w:t>
                            </w:r>
                            <w:r w:rsidR="00D32F8F" w:rsidRPr="00B31343">
                              <w:rPr>
                                <w:b/>
                                <w:bCs/>
                                <w:color w:val="000080"/>
                              </w:rPr>
                              <w:t xml:space="preserve">new </w:t>
                            </w:r>
                            <w:r w:rsidR="00D32F8F" w:rsidRPr="00B31343">
                              <w:rPr>
                                <w:color w:val="000000"/>
                              </w:rPr>
                              <w:t>ECSCallback&lt;Boolean, Exception&gt;(){</w:t>
                            </w:r>
                            <w:r w:rsidR="00D32F8F" w:rsidRPr="00B31343">
                              <w:rPr>
                                <w:color w:val="000000"/>
                              </w:rPr>
                              <w:br/>
                              <w:t xml:space="preserve">    </w:t>
                            </w:r>
                            <w:r w:rsidR="00D32F8F" w:rsidRPr="00B31343">
                              <w:rPr>
                                <w:color w:val="808000"/>
                              </w:rPr>
                              <w:t>@Override</w:t>
                            </w:r>
                            <w:r w:rsidR="00D32F8F" w:rsidRPr="00B31343">
                              <w:rPr>
                                <w:color w:val="808000"/>
                              </w:rPr>
                              <w:br/>
                              <w:t xml:space="preserve">    </w:t>
                            </w:r>
                            <w:r w:rsidR="00D32F8F" w:rsidRPr="00B31343">
                              <w:rPr>
                                <w:b/>
                                <w:bCs/>
                                <w:color w:val="000080"/>
                              </w:rPr>
                              <w:t xml:space="preserve">public void </w:t>
                            </w:r>
                            <w:r w:rsidR="00D32F8F" w:rsidRPr="00B31343">
                              <w:rPr>
                                <w:color w:val="000000"/>
                              </w:rPr>
                              <w:t>onResponse(Boolean result) {</w:t>
                            </w:r>
                          </w:p>
                          <w:p w14:paraId="1030122D" w14:textId="77777777" w:rsidR="00D32F8F" w:rsidRPr="0019448C" w:rsidRDefault="00D32F8F" w:rsidP="00B31343">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F36092A" w14:textId="77777777" w:rsidR="00D32F8F" w:rsidRDefault="00D32F8F" w:rsidP="006C7221">
                            <w:pPr>
                              <w:pStyle w:val="HTMLPreformatted"/>
                            </w:pPr>
                          </w:p>
                        </w:txbxContent>
                      </wps:txbx>
                      <wps:bodyPr rot="0" vert="horz" wrap="square" lIns="91440" tIns="45720" rIns="91440" bIns="45720" anchor="t" anchorCtr="0">
                        <a:noAutofit/>
                      </wps:bodyPr>
                    </wps:wsp>
                  </a:graphicData>
                </a:graphic>
              </wp:inline>
            </w:drawing>
          </mc:Choice>
          <mc:Fallback>
            <w:pict>
              <v:shape w14:anchorId="14931D52" id="_x0000_s1089"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" fillcolor="#f2f2f2 [3052]" strokeweight=".25pt">
                <v:textbox>
                  <w:txbxContent>
                    <w:p w14:paraId="4B5B13B8" w14:textId="77777777" w:rsidR="00D32F8F" w:rsidRDefault="00D32F8F" w:rsidP="006C7221">
                      <w:pPr>
                        <w:pStyle w:val="HTMLPreformatted"/>
                        <w:rPr>
                          <w:noProof/>
                          <w:color w:val="808000"/>
                        </w:rPr>
                      </w:pPr>
                    </w:p>
                    <w:p w14:paraId="453B9740" w14:textId="77777777" w:rsidR="00BB541E" w:rsidRPr="00676B3B" w:rsidRDefault="00BB541E" w:rsidP="00BB541E">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00106645" w14:textId="50FDC462" w:rsidR="00D32F8F" w:rsidRPr="00B31343" w:rsidRDefault="0095175E" w:rsidP="0095175E">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B31343">
                        <w:rPr>
                          <w:color w:val="000000"/>
                        </w:rPr>
                        <w:br/>
                      </w:r>
                      <w:r w:rsidR="00D32F8F" w:rsidRPr="00B31343">
                        <w:rPr>
                          <w:color w:val="000000"/>
                        </w:rPr>
                        <w:br/>
                        <w:t xml:space="preserve">ecsServices.setPaymentDetails(paymentId, </w:t>
                      </w:r>
                      <w:r w:rsidR="00D32F8F" w:rsidRPr="00B31343">
                        <w:rPr>
                          <w:b/>
                          <w:bCs/>
                          <w:color w:val="000080"/>
                        </w:rPr>
                        <w:t xml:space="preserve">new </w:t>
                      </w:r>
                      <w:r w:rsidR="00D32F8F" w:rsidRPr="00B31343">
                        <w:rPr>
                          <w:color w:val="000000"/>
                        </w:rPr>
                        <w:t>ECSCallback&lt;Boolean, Exception&gt;(){</w:t>
                      </w:r>
                      <w:r w:rsidR="00D32F8F" w:rsidRPr="00B31343">
                        <w:rPr>
                          <w:color w:val="000000"/>
                        </w:rPr>
                        <w:br/>
                        <w:t xml:space="preserve">    </w:t>
                      </w:r>
                      <w:r w:rsidR="00D32F8F" w:rsidRPr="00B31343">
                        <w:rPr>
                          <w:color w:val="808000"/>
                        </w:rPr>
                        <w:t>@Override</w:t>
                      </w:r>
                      <w:r w:rsidR="00D32F8F" w:rsidRPr="00B31343">
                        <w:rPr>
                          <w:color w:val="808000"/>
                        </w:rPr>
                        <w:br/>
                        <w:t xml:space="preserve">    </w:t>
                      </w:r>
                      <w:r w:rsidR="00D32F8F" w:rsidRPr="00B31343">
                        <w:rPr>
                          <w:b/>
                          <w:bCs/>
                          <w:color w:val="000080"/>
                        </w:rPr>
                        <w:t xml:space="preserve">public void </w:t>
                      </w:r>
                      <w:r w:rsidR="00D32F8F" w:rsidRPr="00B31343">
                        <w:rPr>
                          <w:color w:val="000000"/>
                        </w:rPr>
                        <w:t>onResponse(Boolean result) {</w:t>
                      </w:r>
                    </w:p>
                    <w:p w14:paraId="1030122D" w14:textId="77777777" w:rsidR="00D32F8F" w:rsidRPr="0019448C" w:rsidRDefault="00D32F8F" w:rsidP="00B31343">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F36092A" w14:textId="77777777" w:rsidR="00D32F8F" w:rsidRDefault="00D32F8F" w:rsidP="006C7221">
                      <w:pPr>
                        <w:pStyle w:val="HTMLPreformatted"/>
                      </w:pPr>
                    </w:p>
                  </w:txbxContent>
                </v:textbox>
                <w10:anchorlock/>
              </v:shape>
            </w:pict>
          </mc:Fallback>
        </mc:AlternateContent>
      </w:r>
    </w:p>
    <w:p w14:paraId="0536B772" w14:textId="77777777" w:rsidR="00B82131" w:rsidRDefault="00B82131" w:rsidP="00B82131">
      <w:pPr>
        <w:pStyle w:val="Heading2"/>
        <w:rPr>
          <w:rFonts w:ascii="Times" w:hAnsi="Times" w:cs="Arial"/>
          <w:color w:val="1F497D" w:themeColor="text2"/>
          <w:sz w:val="28"/>
          <w:szCs w:val="28"/>
        </w:rPr>
      </w:pPr>
      <w:bookmarkStart w:id="202" w:name="_Toc20154833"/>
      <w:r>
        <w:rPr>
          <w:rFonts w:ascii="Times" w:hAnsi="Times" w:cs="Arial"/>
          <w:color w:val="1F497D" w:themeColor="text2"/>
          <w:sz w:val="28"/>
          <w:szCs w:val="28"/>
        </w:rPr>
        <w:t>Errors</w:t>
      </w:r>
      <w:bookmarkEnd w:id="202"/>
    </w:p>
    <w:p w14:paraId="1F284697" w14:textId="77777777" w:rsidR="00B82131" w:rsidRPr="00A36716" w:rsidRDefault="00B82131" w:rsidP="00B82131">
      <w:pPr>
        <w:pStyle w:val="BodyTextIndent"/>
        <w:ind w:firstLine="360"/>
      </w:pPr>
      <w:r>
        <w:rPr>
          <w:rFonts w:ascii="Times" w:hAnsi="Times"/>
          <w:sz w:val="28"/>
          <w:szCs w:val="28"/>
        </w:rPr>
        <w:t>Client Errors</w:t>
      </w:r>
    </w:p>
    <w:p w14:paraId="6728CED8" w14:textId="77777777" w:rsidR="00B82131" w:rsidRDefault="00B82131" w:rsidP="00B8213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239412F5" w14:textId="77777777" w:rsidR="00B82131" w:rsidRDefault="00B82131" w:rsidP="00B8213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02A7F65B" w14:textId="31AC85B6" w:rsidR="00B82131" w:rsidRPr="00B82131" w:rsidRDefault="00B82131" w:rsidP="00B82131">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429264E5" w14:textId="7FD6B84B" w:rsidR="00B82131" w:rsidRPr="00B82131" w:rsidRDefault="00B82131" w:rsidP="00B82131">
      <w:pPr>
        <w:pStyle w:val="HTMLPreformatted"/>
        <w:numPr>
          <w:ilvl w:val="0"/>
          <w:numId w:val="44"/>
        </w:numPr>
        <w:shd w:val="clear" w:color="auto" w:fill="FFFFFF"/>
        <w:rPr>
          <w:rFonts w:ascii="Times" w:hAnsi="Times"/>
          <w:color w:val="595959" w:themeColor="text1" w:themeTint="A6"/>
          <w:sz w:val="24"/>
          <w:szCs w:val="24"/>
        </w:rPr>
      </w:pPr>
      <w:r w:rsidRPr="00B82131">
        <w:rPr>
          <w:rFonts w:ascii="Times" w:hAnsi="Times" w:cs="Menlo"/>
          <w:color w:val="595959" w:themeColor="text1" w:themeTint="A6"/>
          <w:sz w:val="24"/>
          <w:szCs w:val="24"/>
        </w:rPr>
        <w:lastRenderedPageBreak/>
        <w:t>ECSInvalidPaymentInfoError</w:t>
      </w:r>
      <w:r w:rsidRPr="00B82131">
        <w:rPr>
          <w:rFonts w:ascii="Times" w:hAnsi="Times" w:cs="Menlo"/>
          <w:b/>
          <w:bCs/>
          <w:color w:val="595959" w:themeColor="text1" w:themeTint="A6"/>
          <w:sz w:val="24"/>
          <w:szCs w:val="24"/>
        </w:rPr>
        <w:t xml:space="preserve"> (</w:t>
      </w:r>
      <w:r w:rsidRPr="00B82131">
        <w:rPr>
          <w:rFonts w:ascii="Times" w:hAnsi="Times" w:cs="Menlo"/>
          <w:color w:val="595959" w:themeColor="text1" w:themeTint="A6"/>
          <w:sz w:val="24"/>
          <w:szCs w:val="24"/>
        </w:rPr>
        <w:t>Please provide valid payment details)</w:t>
      </w:r>
    </w:p>
    <w:p w14:paraId="5CD7AB3E" w14:textId="77777777" w:rsidR="00B82131" w:rsidRPr="008C50E7" w:rsidRDefault="00B82131" w:rsidP="00B82131">
      <w:pPr>
        <w:pStyle w:val="HTMLPreformatted"/>
        <w:shd w:val="clear" w:color="auto" w:fill="FFFFFF"/>
        <w:ind w:left="720"/>
        <w:rPr>
          <w:color w:val="595959" w:themeColor="text1" w:themeTint="A6"/>
          <w:sz w:val="22"/>
          <w:szCs w:val="22"/>
        </w:rPr>
      </w:pPr>
    </w:p>
    <w:p w14:paraId="00A2C120" w14:textId="77777777" w:rsidR="00B82131" w:rsidRDefault="00B82131" w:rsidP="00B82131">
      <w:pPr>
        <w:pStyle w:val="BodyTextIndent"/>
        <w:ind w:firstLine="360"/>
        <w:rPr>
          <w:rFonts w:ascii="Times" w:hAnsi="Times"/>
          <w:sz w:val="28"/>
          <w:szCs w:val="28"/>
        </w:rPr>
      </w:pPr>
      <w:r>
        <w:rPr>
          <w:rFonts w:ascii="Times" w:hAnsi="Times"/>
          <w:sz w:val="28"/>
          <w:szCs w:val="28"/>
        </w:rPr>
        <w:t>Server Errors</w:t>
      </w:r>
    </w:p>
    <w:p w14:paraId="0B6C027F" w14:textId="0D28B5E5" w:rsidR="00250B09" w:rsidRPr="006B3A35" w:rsidRDefault="008A1565" w:rsidP="007B3C98">
      <w:pPr>
        <w:pStyle w:val="HTMLPreformatted"/>
        <w:numPr>
          <w:ilvl w:val="0"/>
          <w:numId w:val="44"/>
        </w:numPr>
        <w:shd w:val="clear" w:color="auto" w:fill="FFFFFF"/>
        <w:rPr>
          <w:rStyle w:val="Heading3Char"/>
          <w:rFonts w:ascii="Times" w:hAnsi="Times"/>
          <w:color w:val="595959" w:themeColor="text1" w:themeTint="A6"/>
          <w:sz w:val="24"/>
          <w:szCs w:val="24"/>
        </w:rPr>
      </w:pPr>
      <w:r w:rsidRPr="00B82131">
        <w:rPr>
          <w:rFonts w:ascii="Times" w:hAnsi="Times" w:cs="Menlo"/>
          <w:color w:val="595959" w:themeColor="text1" w:themeTint="A6"/>
          <w:sz w:val="24"/>
          <w:szCs w:val="24"/>
        </w:rPr>
        <w:t>ECSInvalidPaymentInfoError</w:t>
      </w:r>
      <w:r w:rsidRPr="00B82131">
        <w:rPr>
          <w:rFonts w:ascii="Times" w:hAnsi="Times" w:cs="Menlo"/>
          <w:b/>
          <w:bCs/>
          <w:color w:val="595959" w:themeColor="text1" w:themeTint="A6"/>
          <w:sz w:val="24"/>
          <w:szCs w:val="24"/>
        </w:rPr>
        <w:t xml:space="preserve"> (</w:t>
      </w:r>
      <w:r w:rsidRPr="00B82131">
        <w:rPr>
          <w:rFonts w:ascii="Times" w:hAnsi="Times" w:cs="Menlo"/>
          <w:color w:val="595959" w:themeColor="text1" w:themeTint="A6"/>
          <w:sz w:val="24"/>
          <w:szCs w:val="24"/>
        </w:rPr>
        <w:t>Please provide valid payment details)</w:t>
      </w:r>
    </w:p>
    <w:p w14:paraId="37B8929F" w14:textId="28794D54" w:rsidR="00250B09" w:rsidRPr="009639AF" w:rsidRDefault="00557DF5" w:rsidP="00250B09">
      <w:pPr>
        <w:pStyle w:val="Heading1"/>
        <w:rPr>
          <w:rFonts w:ascii="Times" w:hAnsi="Times" w:cs="Arial"/>
          <w:b/>
          <w:bCs/>
        </w:rPr>
      </w:pPr>
      <w:bookmarkStart w:id="203" w:name="_Toc20154834"/>
      <w:r>
        <w:rPr>
          <w:rFonts w:ascii="Times" w:hAnsi="Times" w:cs="Arial"/>
          <w:b/>
          <w:bCs/>
        </w:rPr>
        <w:t>Fetch</w:t>
      </w:r>
      <w:r w:rsidR="00250B09">
        <w:rPr>
          <w:rFonts w:ascii="Times" w:hAnsi="Times" w:cs="Arial"/>
          <w:b/>
          <w:bCs/>
        </w:rPr>
        <w:t xml:space="preserve"> Payment Details</w:t>
      </w:r>
      <w:bookmarkEnd w:id="203"/>
      <w:r w:rsidR="00250B09">
        <w:rPr>
          <w:rFonts w:ascii="Times" w:hAnsi="Times" w:cs="Arial"/>
          <w:b/>
          <w:bCs/>
        </w:rPr>
        <w:t xml:space="preserve">  </w:t>
      </w:r>
    </w:p>
    <w:p w14:paraId="3EDDAF49" w14:textId="5A79BE8C" w:rsidR="00250B09" w:rsidRDefault="00250B09" w:rsidP="00250B09">
      <w:pPr>
        <w:rPr>
          <w:rFonts w:ascii="Times" w:hAnsi="Times" w:cs="Arial"/>
          <w:sz w:val="24"/>
          <w:szCs w:val="24"/>
        </w:rPr>
      </w:pPr>
      <w:r w:rsidRPr="008376B6">
        <w:rPr>
          <w:rFonts w:ascii="Times" w:hAnsi="Times" w:cs="Arial"/>
          <w:sz w:val="24"/>
          <w:szCs w:val="24"/>
        </w:rPr>
        <w:t xml:space="preserve">This method is used to </w:t>
      </w:r>
      <w:r w:rsidR="00557DF5">
        <w:rPr>
          <w:rFonts w:ascii="Times" w:hAnsi="Times" w:cs="Arial"/>
          <w:sz w:val="24"/>
          <w:szCs w:val="24"/>
        </w:rPr>
        <w:t xml:space="preserve">fetch </w:t>
      </w:r>
      <w:r w:rsidR="0043069D">
        <w:rPr>
          <w:rFonts w:ascii="Times" w:hAnsi="Times" w:cs="Arial"/>
          <w:sz w:val="24"/>
          <w:szCs w:val="24"/>
        </w:rPr>
        <w:t xml:space="preserve">list of </w:t>
      </w:r>
      <w:r w:rsidR="00557DF5">
        <w:rPr>
          <w:rFonts w:ascii="Times" w:hAnsi="Times" w:cs="Arial"/>
          <w:sz w:val="24"/>
          <w:szCs w:val="24"/>
        </w:rPr>
        <w:t>existing</w:t>
      </w:r>
      <w:r>
        <w:rPr>
          <w:rFonts w:ascii="Times" w:hAnsi="Times" w:cs="Arial"/>
          <w:sz w:val="24"/>
          <w:szCs w:val="24"/>
        </w:rPr>
        <w:t xml:space="preserve"> payment </w:t>
      </w:r>
      <w:r w:rsidR="00FE1DCE">
        <w:rPr>
          <w:rFonts w:ascii="Times" w:hAnsi="Times" w:cs="Arial"/>
          <w:sz w:val="24"/>
          <w:szCs w:val="24"/>
        </w:rPr>
        <w:t>methods</w:t>
      </w:r>
      <w:r>
        <w:rPr>
          <w:rFonts w:ascii="Times" w:hAnsi="Times" w:cs="Arial"/>
          <w:sz w:val="24"/>
          <w:szCs w:val="24"/>
        </w:rPr>
        <w:t>.</w:t>
      </w:r>
    </w:p>
    <w:p w14:paraId="599A4EF9" w14:textId="77777777" w:rsidR="00250B09" w:rsidRPr="00861B4F" w:rsidRDefault="00250B09" w:rsidP="00250B09">
      <w:pPr>
        <w:pStyle w:val="Heading2"/>
        <w:rPr>
          <w:rFonts w:ascii="Times" w:hAnsi="Times" w:cs="Arial"/>
          <w:color w:val="1F497D" w:themeColor="text2"/>
          <w:sz w:val="28"/>
          <w:szCs w:val="28"/>
        </w:rPr>
      </w:pPr>
      <w:bookmarkStart w:id="204" w:name="_Toc20154835"/>
      <w:r w:rsidRPr="00861B4F">
        <w:rPr>
          <w:rFonts w:ascii="Times" w:hAnsi="Times" w:cs="Arial"/>
          <w:color w:val="1F497D" w:themeColor="text2"/>
          <w:sz w:val="28"/>
          <w:szCs w:val="28"/>
        </w:rPr>
        <w:t>ECSServiceProvider</w:t>
      </w:r>
      <w:bookmarkEnd w:id="204"/>
    </w:p>
    <w:p w14:paraId="0FD47CED" w14:textId="77777777" w:rsidR="00250B09" w:rsidRPr="00C81F9D" w:rsidRDefault="00250B09" w:rsidP="00250B09">
      <w:pPr>
        <w:pStyle w:val="BodyTextIndent"/>
        <w:rPr>
          <w:rFonts w:ascii="Times" w:hAnsi="Times"/>
        </w:rPr>
      </w:pPr>
      <w:r w:rsidRPr="00C81F9D">
        <w:rPr>
          <w:rFonts w:ascii="Times" w:hAnsi="Times"/>
          <w:noProof/>
        </w:rPr>
        <mc:AlternateContent>
          <mc:Choice Requires="wps">
            <w:drawing>
              <wp:inline distT="0" distB="0" distL="0" distR="0" wp14:anchorId="3BA763FB" wp14:editId="000B1FE4">
                <wp:extent cx="6565900" cy="555811"/>
                <wp:effectExtent l="0" t="0" r="12700" b="15875"/>
                <wp:docPr id="9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55811"/>
                        </a:xfrm>
                        <a:prstGeom prst="rect">
                          <a:avLst/>
                        </a:prstGeom>
                        <a:solidFill>
                          <a:schemeClr val="bg1">
                            <a:lumMod val="95000"/>
                          </a:schemeClr>
                        </a:solidFill>
                        <a:ln w="3175">
                          <a:solidFill>
                            <a:srgbClr val="000000"/>
                          </a:solidFill>
                          <a:miter lim="800000"/>
                          <a:headEnd/>
                          <a:tailEnd/>
                        </a:ln>
                      </wps:spPr>
                      <wps:txbx>
                        <w:txbxContent>
                          <w:p w14:paraId="1BA6E8DB" w14:textId="77777777" w:rsidR="00D32F8F" w:rsidRDefault="00D32F8F" w:rsidP="00250B09">
                            <w:pPr>
                              <w:pStyle w:val="HTMLPreformatted"/>
                              <w:rPr>
                                <w:b/>
                                <w:bCs/>
                                <w:noProof/>
                                <w:color w:val="000080"/>
                                <w:szCs w:val="24"/>
                              </w:rPr>
                            </w:pPr>
                          </w:p>
                          <w:p w14:paraId="59D5D606" w14:textId="77777777" w:rsidR="00D32F8F" w:rsidRPr="00250B09" w:rsidRDefault="00D32F8F" w:rsidP="00250B09">
                            <w:pPr>
                              <w:pStyle w:val="HTMLPreformatted"/>
                              <w:rPr>
                                <w:color w:val="000000"/>
                              </w:rPr>
                            </w:pPr>
                            <w:r w:rsidRPr="00250B09">
                              <w:rPr>
                                <w:b/>
                                <w:bCs/>
                                <w:color w:val="000080"/>
                              </w:rPr>
                              <w:t xml:space="preserve">void </w:t>
                            </w:r>
                            <w:r w:rsidRPr="00250B09">
                              <w:rPr>
                                <w:color w:val="000000"/>
                              </w:rPr>
                              <w:t>fetchPaymentsDetails(ECSCallback&lt;List&lt;ECSPayment&gt;, Exception&gt; ecsCallback);</w:t>
                            </w:r>
                          </w:p>
                          <w:p w14:paraId="4821B078" w14:textId="77777777" w:rsidR="00D32F8F" w:rsidRPr="009804E2" w:rsidRDefault="00D32F8F" w:rsidP="00250B09">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3BA763FB" id="_x0000_s1090" type="#_x0000_t202" style="width:517pt;height: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" fillcolor="#f2f2f2 [3052]" strokeweight=".25pt">
                <v:textbox>
                  <w:txbxContent>
                    <w:p w14:paraId="1BA6E8DB" w14:textId="77777777" w:rsidR="00D32F8F" w:rsidRDefault="00D32F8F" w:rsidP="00250B09">
                      <w:pPr>
                        <w:pStyle w:val="HTMLPreformatted"/>
                        <w:rPr>
                          <w:b/>
                          <w:bCs/>
                          <w:noProof/>
                          <w:color w:val="000080"/>
                          <w:szCs w:val="24"/>
                        </w:rPr>
                      </w:pPr>
                    </w:p>
                    <w:p w14:paraId="59D5D606" w14:textId="77777777" w:rsidR="00D32F8F" w:rsidRPr="00250B09" w:rsidRDefault="00D32F8F" w:rsidP="00250B09">
                      <w:pPr>
                        <w:pStyle w:val="HTMLPreformatted"/>
                        <w:rPr>
                          <w:color w:val="000000"/>
                        </w:rPr>
                      </w:pPr>
                      <w:r w:rsidRPr="00250B09">
                        <w:rPr>
                          <w:b/>
                          <w:bCs/>
                          <w:color w:val="000080"/>
                        </w:rPr>
                        <w:t xml:space="preserve">void </w:t>
                      </w:r>
                      <w:r w:rsidRPr="00250B09">
                        <w:rPr>
                          <w:color w:val="000000"/>
                        </w:rPr>
                        <w:t>fetchPaymentsDetails(ECSCallback&lt;List&lt;ECSPayment&gt;, Exception&gt; ecsCallback);</w:t>
                      </w:r>
                    </w:p>
                    <w:p w14:paraId="4821B078" w14:textId="77777777" w:rsidR="00D32F8F" w:rsidRPr="009804E2" w:rsidRDefault="00D32F8F" w:rsidP="00250B09">
                      <w:pPr>
                        <w:pStyle w:val="HTMLPreformatted"/>
                        <w:rPr>
                          <w:noProof/>
                          <w:color w:val="000000"/>
                          <w:szCs w:val="24"/>
                        </w:rPr>
                      </w:pPr>
                    </w:p>
                  </w:txbxContent>
                </v:textbox>
                <w10:anchorlock/>
              </v:shape>
            </w:pict>
          </mc:Fallback>
        </mc:AlternateContent>
      </w:r>
    </w:p>
    <w:p w14:paraId="65C95B19" w14:textId="77777777" w:rsidR="00250B09" w:rsidRDefault="00250B09" w:rsidP="00250B09">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205" w:name="_Toc20154836"/>
      <w:r>
        <w:rPr>
          <w:rFonts w:ascii="Times" w:hAnsi="Times" w:cs="Arial"/>
          <w:sz w:val="28"/>
          <w:szCs w:val="28"/>
        </w:rPr>
        <w:t>Parameters</w:t>
      </w:r>
      <w:bookmarkEnd w:id="205"/>
    </w:p>
    <w:p w14:paraId="63C903F5" w14:textId="221A4688" w:rsidR="00250B09" w:rsidRPr="00C81F9D" w:rsidRDefault="00250B09" w:rsidP="00250B09">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037899">
        <w:rPr>
          <w:rFonts w:ascii="Times" w:hAnsi="Times" w:cs="Arial"/>
          <w:sz w:val="24"/>
          <w:szCs w:val="24"/>
          <w:lang w:val="en-AU"/>
        </w:rPr>
        <w:t>instance of ECSC</w:t>
      </w:r>
      <w:r w:rsidRPr="00C81F9D">
        <w:rPr>
          <w:rFonts w:ascii="Times" w:hAnsi="Times" w:cs="Arial"/>
          <w:sz w:val="24"/>
          <w:szCs w:val="24"/>
          <w:lang w:val="en-AU"/>
        </w:rPr>
        <w:t xml:space="preserve">allback containing </w:t>
      </w:r>
      <w:r w:rsidR="00CA42E3">
        <w:rPr>
          <w:rFonts w:ascii="Times" w:hAnsi="Times" w:cs="Arial"/>
          <w:sz w:val="24"/>
          <w:szCs w:val="24"/>
          <w:lang w:val="en-AU"/>
        </w:rPr>
        <w:t xml:space="preserve">list of ECSPayment </w:t>
      </w:r>
      <w:r w:rsidR="00605848">
        <w:rPr>
          <w:rFonts w:ascii="Times" w:hAnsi="Times" w:cs="Arial"/>
          <w:sz w:val="24"/>
          <w:szCs w:val="24"/>
          <w:lang w:val="en-AU"/>
        </w:rPr>
        <w:t>and Exception</w:t>
      </w:r>
    </w:p>
    <w:p w14:paraId="31A9C537" w14:textId="77777777" w:rsidR="00250B09" w:rsidRPr="00C81F9D" w:rsidRDefault="00250B09" w:rsidP="00250B09">
      <w:pPr>
        <w:pStyle w:val="NoSpacing"/>
        <w:ind w:left="720"/>
        <w:rPr>
          <w:rFonts w:ascii="Times" w:hAnsi="Times" w:cs="Arial"/>
          <w:sz w:val="24"/>
          <w:szCs w:val="24"/>
          <w:lang w:val="en-AU"/>
        </w:rPr>
      </w:pPr>
    </w:p>
    <w:p w14:paraId="58FFA872" w14:textId="77777777" w:rsidR="00250B09" w:rsidRPr="00C81F9D" w:rsidRDefault="00250B09" w:rsidP="00250B09">
      <w:pPr>
        <w:pStyle w:val="Heading2"/>
        <w:numPr>
          <w:ilvl w:val="0"/>
          <w:numId w:val="0"/>
        </w:numPr>
        <w:ind w:left="576"/>
        <w:rPr>
          <w:rFonts w:ascii="Times" w:hAnsi="Times" w:cs="Arial"/>
          <w:sz w:val="28"/>
          <w:szCs w:val="28"/>
        </w:rPr>
      </w:pPr>
      <w:bookmarkStart w:id="206" w:name="_Toc20154837"/>
      <w:r>
        <w:rPr>
          <w:rFonts w:ascii="Times" w:hAnsi="Times" w:cs="Arial"/>
          <w:sz w:val="28"/>
          <w:szCs w:val="28"/>
        </w:rPr>
        <w:t>Output</w:t>
      </w:r>
      <w:bookmarkEnd w:id="206"/>
    </w:p>
    <w:p w14:paraId="62EDF29B" w14:textId="3D0FD6A0" w:rsidR="00250B09" w:rsidRPr="00C81F9D" w:rsidRDefault="00250B09" w:rsidP="00250B09">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B4437C">
        <w:rPr>
          <w:rFonts w:ascii="Times" w:hAnsi="Times" w:cs="Arial"/>
          <w:sz w:val="24"/>
          <w:szCs w:val="24"/>
          <w:lang w:val="en-AU"/>
        </w:rPr>
        <w:t>ECSPayment object</w:t>
      </w:r>
    </w:p>
    <w:p w14:paraId="5D81124D" w14:textId="77777777" w:rsidR="00250B09" w:rsidRDefault="00250B09" w:rsidP="00250B09">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3BA806B0" w14:textId="77777777" w:rsidR="00250B09" w:rsidRPr="00C81F9D" w:rsidRDefault="00250B09" w:rsidP="00250B09">
      <w:pPr>
        <w:pStyle w:val="NoSpacing"/>
        <w:rPr>
          <w:rFonts w:ascii="Times" w:hAnsi="Times" w:cs="Arial"/>
          <w:lang w:val="en-AU"/>
        </w:rPr>
      </w:pPr>
    </w:p>
    <w:p w14:paraId="38156B4D" w14:textId="77777777" w:rsidR="00250B09" w:rsidRPr="00861B4F" w:rsidRDefault="00250B09" w:rsidP="00250B09">
      <w:pPr>
        <w:pStyle w:val="Heading2"/>
        <w:rPr>
          <w:rFonts w:ascii="Times" w:hAnsi="Times" w:cs="Arial"/>
          <w:color w:val="1F497D" w:themeColor="text2"/>
          <w:sz w:val="28"/>
          <w:szCs w:val="28"/>
        </w:rPr>
      </w:pPr>
      <w:bookmarkStart w:id="207" w:name="_Toc20154838"/>
      <w:r w:rsidRPr="00861B4F">
        <w:rPr>
          <w:rFonts w:ascii="Times" w:hAnsi="Times" w:cs="Arial"/>
          <w:color w:val="1F497D" w:themeColor="text2"/>
          <w:sz w:val="28"/>
          <w:szCs w:val="28"/>
        </w:rPr>
        <w:t>Sample</w:t>
      </w:r>
      <w:bookmarkEnd w:id="207"/>
    </w:p>
    <w:p w14:paraId="28C228E3" w14:textId="77777777" w:rsidR="00250B09" w:rsidRPr="00C81F9D" w:rsidRDefault="00250B09" w:rsidP="00250B09">
      <w:pPr>
        <w:pStyle w:val="BodyTextIndent"/>
        <w:rPr>
          <w:rFonts w:ascii="Times" w:hAnsi="Times"/>
        </w:rPr>
      </w:pPr>
      <w:r w:rsidRPr="00C81F9D">
        <w:rPr>
          <w:rFonts w:ascii="Times" w:hAnsi="Times"/>
          <w:noProof/>
        </w:rPr>
        <mc:AlternateContent>
          <mc:Choice Requires="wps">
            <w:drawing>
              <wp:inline distT="0" distB="0" distL="0" distR="0" wp14:anchorId="4276A381" wp14:editId="5C6B74D6">
                <wp:extent cx="6565900" cy="2563905"/>
                <wp:effectExtent l="0" t="0" r="12700" b="14605"/>
                <wp:docPr id="9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5BAAF57A" w14:textId="77777777" w:rsidR="00D32F8F" w:rsidRDefault="00D32F8F" w:rsidP="00250B09">
                            <w:pPr>
                              <w:pStyle w:val="HTMLPreformatted"/>
                              <w:rPr>
                                <w:noProof/>
                                <w:color w:val="808000"/>
                              </w:rPr>
                            </w:pPr>
                          </w:p>
                          <w:p w14:paraId="2DA1C51D" w14:textId="77777777" w:rsidR="00EC35F1" w:rsidRPr="00676B3B" w:rsidRDefault="00EC35F1" w:rsidP="00EC35F1">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89826E8" w14:textId="041D5083" w:rsidR="00D32F8F" w:rsidRPr="00B46D21" w:rsidRDefault="0026059A" w:rsidP="0026059A">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B46D21">
                              <w:rPr>
                                <w:color w:val="000000"/>
                              </w:rPr>
                              <w:br/>
                            </w:r>
                            <w:r w:rsidR="00D32F8F" w:rsidRPr="00B46D21">
                              <w:rPr>
                                <w:color w:val="000000"/>
                              </w:rPr>
                              <w:br/>
                              <w:t>ecsServices.fetchPaymentsDetails(</w:t>
                            </w:r>
                            <w:r w:rsidR="00D32F8F" w:rsidRPr="00B46D21">
                              <w:rPr>
                                <w:b/>
                                <w:bCs/>
                                <w:color w:val="000080"/>
                              </w:rPr>
                              <w:t xml:space="preserve">new </w:t>
                            </w:r>
                            <w:r w:rsidR="00D32F8F" w:rsidRPr="00B46D21">
                              <w:rPr>
                                <w:color w:val="000000"/>
                              </w:rPr>
                              <w:t>ECSCallback&lt;List&lt;ECSPayment&gt;, Exception&gt;() {</w:t>
                            </w:r>
                            <w:r w:rsidR="00D32F8F" w:rsidRPr="00B46D21">
                              <w:rPr>
                                <w:color w:val="000000"/>
                              </w:rPr>
                              <w:br/>
                              <w:t xml:space="preserve">    </w:t>
                            </w:r>
                            <w:r w:rsidR="00D32F8F" w:rsidRPr="00B46D21">
                              <w:rPr>
                                <w:color w:val="808000"/>
                              </w:rPr>
                              <w:t>@Override</w:t>
                            </w:r>
                            <w:r w:rsidR="00D32F8F" w:rsidRPr="00B46D21">
                              <w:rPr>
                                <w:color w:val="808000"/>
                              </w:rPr>
                              <w:br/>
                              <w:t xml:space="preserve">    </w:t>
                            </w:r>
                            <w:r w:rsidR="00D32F8F" w:rsidRPr="00B46D21">
                              <w:rPr>
                                <w:b/>
                                <w:bCs/>
                                <w:color w:val="000080"/>
                              </w:rPr>
                              <w:t xml:space="preserve">public void </w:t>
                            </w:r>
                            <w:r w:rsidR="00D32F8F" w:rsidRPr="00B46D21">
                              <w:rPr>
                                <w:color w:val="000000"/>
                              </w:rPr>
                              <w:t>onResponse(List&lt;ECSPayment&gt; result) {</w:t>
                            </w:r>
                          </w:p>
                          <w:p w14:paraId="1019671A" w14:textId="77777777" w:rsidR="00D32F8F" w:rsidRPr="0019448C" w:rsidRDefault="00D32F8F" w:rsidP="00250B09">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9951B99" w14:textId="77777777" w:rsidR="00D32F8F" w:rsidRDefault="00D32F8F" w:rsidP="00250B09">
                            <w:pPr>
                              <w:pStyle w:val="HTMLPreformatted"/>
                            </w:pPr>
                          </w:p>
                        </w:txbxContent>
                      </wps:txbx>
                      <wps:bodyPr rot="0" vert="horz" wrap="square" lIns="91440" tIns="45720" rIns="91440" bIns="45720" anchor="t" anchorCtr="0">
                        <a:noAutofit/>
                      </wps:bodyPr>
                    </wps:wsp>
                  </a:graphicData>
                </a:graphic>
              </wp:inline>
            </w:drawing>
          </mc:Choice>
          <mc:Fallback>
            <w:pict>
              <v:shape w14:anchorId="4276A381" id="_x0000_s1091"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" fillcolor="#f2f2f2 [3052]" strokeweight=".25pt">
                <v:textbox>
                  <w:txbxContent>
                    <w:p w14:paraId="5BAAF57A" w14:textId="77777777" w:rsidR="00D32F8F" w:rsidRDefault="00D32F8F" w:rsidP="00250B09">
                      <w:pPr>
                        <w:pStyle w:val="HTMLPreformatted"/>
                        <w:rPr>
                          <w:noProof/>
                          <w:color w:val="808000"/>
                        </w:rPr>
                      </w:pPr>
                    </w:p>
                    <w:p w14:paraId="2DA1C51D" w14:textId="77777777" w:rsidR="00EC35F1" w:rsidRPr="00676B3B" w:rsidRDefault="00EC35F1" w:rsidP="00EC35F1">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89826E8" w14:textId="041D5083" w:rsidR="00D32F8F" w:rsidRPr="00B46D21" w:rsidRDefault="0026059A" w:rsidP="0026059A">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B46D21">
                        <w:rPr>
                          <w:color w:val="000000"/>
                        </w:rPr>
                        <w:br/>
                      </w:r>
                      <w:r w:rsidR="00D32F8F" w:rsidRPr="00B46D21">
                        <w:rPr>
                          <w:color w:val="000000"/>
                        </w:rPr>
                        <w:br/>
                        <w:t>ecsServices.fetchPaymentsDetails(</w:t>
                      </w:r>
                      <w:r w:rsidR="00D32F8F" w:rsidRPr="00B46D21">
                        <w:rPr>
                          <w:b/>
                          <w:bCs/>
                          <w:color w:val="000080"/>
                        </w:rPr>
                        <w:t xml:space="preserve">new </w:t>
                      </w:r>
                      <w:r w:rsidR="00D32F8F" w:rsidRPr="00B46D21">
                        <w:rPr>
                          <w:color w:val="000000"/>
                        </w:rPr>
                        <w:t>ECSCallback&lt;List&lt;ECSPayment&gt;, Exception&gt;() {</w:t>
                      </w:r>
                      <w:r w:rsidR="00D32F8F" w:rsidRPr="00B46D21">
                        <w:rPr>
                          <w:color w:val="000000"/>
                        </w:rPr>
                        <w:br/>
                        <w:t xml:space="preserve">    </w:t>
                      </w:r>
                      <w:r w:rsidR="00D32F8F" w:rsidRPr="00B46D21">
                        <w:rPr>
                          <w:color w:val="808000"/>
                        </w:rPr>
                        <w:t>@Override</w:t>
                      </w:r>
                      <w:r w:rsidR="00D32F8F" w:rsidRPr="00B46D21">
                        <w:rPr>
                          <w:color w:val="808000"/>
                        </w:rPr>
                        <w:br/>
                        <w:t xml:space="preserve">    </w:t>
                      </w:r>
                      <w:r w:rsidR="00D32F8F" w:rsidRPr="00B46D21">
                        <w:rPr>
                          <w:b/>
                          <w:bCs/>
                          <w:color w:val="000080"/>
                        </w:rPr>
                        <w:t xml:space="preserve">public void </w:t>
                      </w:r>
                      <w:r w:rsidR="00D32F8F" w:rsidRPr="00B46D21">
                        <w:rPr>
                          <w:color w:val="000000"/>
                        </w:rPr>
                        <w:t>onResponse(List&lt;ECSPayment&gt; result) {</w:t>
                      </w:r>
                    </w:p>
                    <w:p w14:paraId="1019671A" w14:textId="77777777" w:rsidR="00D32F8F" w:rsidRPr="0019448C" w:rsidRDefault="00D32F8F" w:rsidP="00250B09">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9951B99" w14:textId="77777777" w:rsidR="00D32F8F" w:rsidRDefault="00D32F8F" w:rsidP="00250B09">
                      <w:pPr>
                        <w:pStyle w:val="HTMLPreformatted"/>
                      </w:pPr>
                    </w:p>
                  </w:txbxContent>
                </v:textbox>
                <w10:anchorlock/>
              </v:shape>
            </w:pict>
          </mc:Fallback>
        </mc:AlternateContent>
      </w:r>
    </w:p>
    <w:p w14:paraId="5DA6F927" w14:textId="77777777" w:rsidR="00B82131" w:rsidRDefault="00B82131" w:rsidP="00B82131">
      <w:pPr>
        <w:pStyle w:val="Heading2"/>
        <w:rPr>
          <w:rFonts w:ascii="Times" w:hAnsi="Times" w:cs="Arial"/>
          <w:color w:val="1F497D" w:themeColor="text2"/>
          <w:sz w:val="28"/>
          <w:szCs w:val="28"/>
        </w:rPr>
      </w:pPr>
      <w:bookmarkStart w:id="208" w:name="_Toc20154839"/>
      <w:r>
        <w:rPr>
          <w:rFonts w:ascii="Times" w:hAnsi="Times" w:cs="Arial"/>
          <w:color w:val="1F497D" w:themeColor="text2"/>
          <w:sz w:val="28"/>
          <w:szCs w:val="28"/>
        </w:rPr>
        <w:t>Errors</w:t>
      </w:r>
      <w:bookmarkEnd w:id="208"/>
    </w:p>
    <w:p w14:paraId="69B1291A" w14:textId="77777777" w:rsidR="00B82131" w:rsidRPr="00A36716" w:rsidRDefault="00B82131" w:rsidP="00B82131">
      <w:pPr>
        <w:pStyle w:val="BodyTextIndent"/>
        <w:ind w:firstLine="360"/>
      </w:pPr>
      <w:r>
        <w:rPr>
          <w:rFonts w:ascii="Times" w:hAnsi="Times"/>
          <w:sz w:val="28"/>
          <w:szCs w:val="28"/>
        </w:rPr>
        <w:t>Client Errors</w:t>
      </w:r>
    </w:p>
    <w:p w14:paraId="4C82C5C7" w14:textId="77777777" w:rsidR="00B82131" w:rsidRDefault="00B82131" w:rsidP="00B8213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4FEA3C62" w14:textId="77777777" w:rsidR="00B82131" w:rsidRDefault="00B82131" w:rsidP="00B8213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lastRenderedPageBreak/>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681B5451" w14:textId="77777777" w:rsidR="00B82131" w:rsidRPr="00B82131" w:rsidRDefault="00B82131" w:rsidP="00B82131">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3F8DDB3D" w14:textId="77777777" w:rsidR="00B82131" w:rsidRPr="008C50E7" w:rsidRDefault="00B82131" w:rsidP="00B82131">
      <w:pPr>
        <w:pStyle w:val="HTMLPreformatted"/>
        <w:shd w:val="clear" w:color="auto" w:fill="FFFFFF"/>
        <w:ind w:left="720"/>
        <w:rPr>
          <w:color w:val="595959" w:themeColor="text1" w:themeTint="A6"/>
          <w:sz w:val="22"/>
          <w:szCs w:val="22"/>
        </w:rPr>
      </w:pPr>
    </w:p>
    <w:p w14:paraId="765960AF" w14:textId="75BF05C8" w:rsidR="00006C29" w:rsidRPr="009639AF" w:rsidRDefault="00006C29" w:rsidP="00006C29">
      <w:pPr>
        <w:pStyle w:val="Heading1"/>
        <w:rPr>
          <w:rFonts w:ascii="Times" w:hAnsi="Times" w:cs="Arial"/>
          <w:b/>
          <w:bCs/>
        </w:rPr>
      </w:pPr>
      <w:bookmarkStart w:id="209" w:name="_Toc20154840"/>
      <w:r>
        <w:rPr>
          <w:rFonts w:ascii="Times" w:hAnsi="Times" w:cs="Arial"/>
          <w:b/>
          <w:bCs/>
        </w:rPr>
        <w:t>Submit Order</w:t>
      </w:r>
      <w:bookmarkEnd w:id="209"/>
      <w:r>
        <w:rPr>
          <w:rFonts w:ascii="Times" w:hAnsi="Times" w:cs="Arial"/>
          <w:b/>
          <w:bCs/>
        </w:rPr>
        <w:t xml:space="preserve"> </w:t>
      </w:r>
    </w:p>
    <w:p w14:paraId="5DDF22C4" w14:textId="43DC92B4" w:rsidR="00006C29" w:rsidRDefault="00006C29" w:rsidP="00006C29">
      <w:pPr>
        <w:rPr>
          <w:rFonts w:ascii="Times" w:hAnsi="Times" w:cs="Arial"/>
          <w:sz w:val="24"/>
          <w:szCs w:val="24"/>
        </w:rPr>
      </w:pPr>
      <w:r w:rsidRPr="008376B6">
        <w:rPr>
          <w:rFonts w:ascii="Times" w:hAnsi="Times" w:cs="Arial"/>
          <w:sz w:val="24"/>
          <w:szCs w:val="24"/>
        </w:rPr>
        <w:t xml:space="preserve">This method is used to </w:t>
      </w:r>
      <w:r>
        <w:rPr>
          <w:rFonts w:ascii="Times" w:hAnsi="Times" w:cs="Arial"/>
          <w:sz w:val="24"/>
          <w:szCs w:val="24"/>
        </w:rPr>
        <w:t xml:space="preserve">place the order by entering cvv, after </w:t>
      </w:r>
      <w:r w:rsidR="00ED5B8E">
        <w:rPr>
          <w:rFonts w:ascii="Times" w:hAnsi="Times" w:cs="Arial"/>
          <w:sz w:val="24"/>
          <w:szCs w:val="24"/>
        </w:rPr>
        <w:t>selecting</w:t>
      </w:r>
      <w:r>
        <w:rPr>
          <w:rFonts w:ascii="Times" w:hAnsi="Times" w:cs="Arial"/>
          <w:sz w:val="24"/>
          <w:szCs w:val="24"/>
        </w:rPr>
        <w:t xml:space="preserve"> the payment </w:t>
      </w:r>
      <w:r w:rsidR="00ED5B8E">
        <w:rPr>
          <w:rFonts w:ascii="Times" w:hAnsi="Times" w:cs="Arial"/>
          <w:sz w:val="24"/>
          <w:szCs w:val="24"/>
        </w:rPr>
        <w:t>method</w:t>
      </w:r>
      <w:r>
        <w:rPr>
          <w:rFonts w:ascii="Times" w:hAnsi="Times" w:cs="Arial"/>
          <w:sz w:val="24"/>
          <w:szCs w:val="24"/>
        </w:rPr>
        <w:t>.</w:t>
      </w:r>
    </w:p>
    <w:p w14:paraId="5445A985" w14:textId="77777777" w:rsidR="00006C29" w:rsidRPr="00861B4F" w:rsidRDefault="00006C29" w:rsidP="00006C29">
      <w:pPr>
        <w:pStyle w:val="Heading2"/>
        <w:rPr>
          <w:rFonts w:ascii="Times" w:hAnsi="Times" w:cs="Arial"/>
          <w:color w:val="1F497D" w:themeColor="text2"/>
          <w:sz w:val="28"/>
          <w:szCs w:val="28"/>
        </w:rPr>
      </w:pPr>
      <w:bookmarkStart w:id="210" w:name="_Toc20154841"/>
      <w:r w:rsidRPr="00861B4F">
        <w:rPr>
          <w:rFonts w:ascii="Times" w:hAnsi="Times" w:cs="Arial"/>
          <w:color w:val="1F497D" w:themeColor="text2"/>
          <w:sz w:val="28"/>
          <w:szCs w:val="28"/>
        </w:rPr>
        <w:t>ECSServiceProvider</w:t>
      </w:r>
      <w:bookmarkEnd w:id="210"/>
    </w:p>
    <w:p w14:paraId="0F8537E0" w14:textId="77777777" w:rsidR="00006C29" w:rsidRPr="00C81F9D" w:rsidRDefault="00006C29" w:rsidP="00006C29">
      <w:pPr>
        <w:pStyle w:val="BodyTextIndent"/>
        <w:rPr>
          <w:rFonts w:ascii="Times" w:hAnsi="Times"/>
        </w:rPr>
      </w:pPr>
      <w:r w:rsidRPr="00C81F9D">
        <w:rPr>
          <w:rFonts w:ascii="Times" w:hAnsi="Times"/>
          <w:noProof/>
        </w:rPr>
        <mc:AlternateContent>
          <mc:Choice Requires="wps">
            <w:drawing>
              <wp:inline distT="0" distB="0" distL="0" distR="0" wp14:anchorId="5FD4EA03" wp14:editId="45338B27">
                <wp:extent cx="6565900" cy="484094"/>
                <wp:effectExtent l="0" t="0" r="12700" b="11430"/>
                <wp:docPr id="9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84094"/>
                        </a:xfrm>
                        <a:prstGeom prst="rect">
                          <a:avLst/>
                        </a:prstGeom>
                        <a:solidFill>
                          <a:schemeClr val="bg1">
                            <a:lumMod val="95000"/>
                          </a:schemeClr>
                        </a:solidFill>
                        <a:ln w="3175">
                          <a:solidFill>
                            <a:srgbClr val="000000"/>
                          </a:solidFill>
                          <a:miter lim="800000"/>
                          <a:headEnd/>
                          <a:tailEnd/>
                        </a:ln>
                      </wps:spPr>
                      <wps:txbx>
                        <w:txbxContent>
                          <w:p w14:paraId="2C1B828F" w14:textId="77777777" w:rsidR="00D32F8F" w:rsidRDefault="00D32F8F" w:rsidP="00006C29">
                            <w:pPr>
                              <w:pStyle w:val="HTMLPreformatted"/>
                              <w:rPr>
                                <w:b/>
                                <w:bCs/>
                                <w:noProof/>
                                <w:color w:val="000080"/>
                                <w:szCs w:val="24"/>
                              </w:rPr>
                            </w:pPr>
                          </w:p>
                          <w:p w14:paraId="4EFB7924" w14:textId="77777777" w:rsidR="00D32F8F" w:rsidRPr="00006C29" w:rsidRDefault="00D32F8F" w:rsidP="00006C29">
                            <w:pPr>
                              <w:pStyle w:val="HTMLPreformatted"/>
                              <w:rPr>
                                <w:color w:val="000000"/>
                              </w:rPr>
                            </w:pPr>
                            <w:r w:rsidRPr="00006C29">
                              <w:rPr>
                                <w:b/>
                                <w:bCs/>
                                <w:color w:val="000080"/>
                              </w:rPr>
                              <w:t xml:space="preserve">void </w:t>
                            </w:r>
                            <w:r w:rsidRPr="00006C29">
                              <w:rPr>
                                <w:color w:val="000000"/>
                              </w:rPr>
                              <w:t>submitOrder(String cvv, ECSCallback&lt;ECSOrderDetail, Exception&gt; ecsCallback);</w:t>
                            </w:r>
                          </w:p>
                          <w:p w14:paraId="7BA21537" w14:textId="77777777" w:rsidR="00D32F8F" w:rsidRPr="00006C29" w:rsidRDefault="00D32F8F" w:rsidP="00006C29">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5FD4EA03" id="_x0000_s1092" type="#_x0000_t202" style="width:517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" fillcolor="#f2f2f2 [3052]" strokeweight=".25pt">
                <v:textbox>
                  <w:txbxContent>
                    <w:p w14:paraId="2C1B828F" w14:textId="77777777" w:rsidR="00D32F8F" w:rsidRDefault="00D32F8F" w:rsidP="00006C29">
                      <w:pPr>
                        <w:pStyle w:val="HTMLPreformatted"/>
                        <w:rPr>
                          <w:b/>
                          <w:bCs/>
                          <w:noProof/>
                          <w:color w:val="000080"/>
                          <w:szCs w:val="24"/>
                        </w:rPr>
                      </w:pPr>
                    </w:p>
                    <w:p w14:paraId="4EFB7924" w14:textId="77777777" w:rsidR="00D32F8F" w:rsidRPr="00006C29" w:rsidRDefault="00D32F8F" w:rsidP="00006C29">
                      <w:pPr>
                        <w:pStyle w:val="HTMLPreformatted"/>
                        <w:rPr>
                          <w:color w:val="000000"/>
                        </w:rPr>
                      </w:pPr>
                      <w:r w:rsidRPr="00006C29">
                        <w:rPr>
                          <w:b/>
                          <w:bCs/>
                          <w:color w:val="000080"/>
                        </w:rPr>
                        <w:t xml:space="preserve">void </w:t>
                      </w:r>
                      <w:r w:rsidRPr="00006C29">
                        <w:rPr>
                          <w:color w:val="000000"/>
                        </w:rPr>
                        <w:t>submitOrder(String cvv, ECSCallback&lt;ECSOrderDetail, Exception&gt; ecsCallback);</w:t>
                      </w:r>
                    </w:p>
                    <w:p w14:paraId="7BA21537" w14:textId="77777777" w:rsidR="00D32F8F" w:rsidRPr="00006C29" w:rsidRDefault="00D32F8F" w:rsidP="00006C29">
                      <w:pPr>
                        <w:pStyle w:val="HTMLPreformatted"/>
                        <w:rPr>
                          <w:noProof/>
                          <w:color w:val="000000"/>
                        </w:rPr>
                      </w:pPr>
                    </w:p>
                  </w:txbxContent>
                </v:textbox>
                <w10:anchorlock/>
              </v:shape>
            </w:pict>
          </mc:Fallback>
        </mc:AlternateContent>
      </w:r>
    </w:p>
    <w:p w14:paraId="04BD36B7" w14:textId="77777777" w:rsidR="00006C29" w:rsidRDefault="00006C29" w:rsidP="00006C29">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211" w:name="_Toc20154842"/>
      <w:r>
        <w:rPr>
          <w:rFonts w:ascii="Times" w:hAnsi="Times" w:cs="Arial"/>
          <w:sz w:val="28"/>
          <w:szCs w:val="28"/>
        </w:rPr>
        <w:t>Parameters</w:t>
      </w:r>
      <w:bookmarkEnd w:id="211"/>
    </w:p>
    <w:p w14:paraId="3EEFCA6C" w14:textId="5C4F2E9F" w:rsidR="00006C29" w:rsidRDefault="00006C29" w:rsidP="00006C29">
      <w:pPr>
        <w:pStyle w:val="NoSpacing"/>
        <w:numPr>
          <w:ilvl w:val="0"/>
          <w:numId w:val="38"/>
        </w:numPr>
        <w:rPr>
          <w:rFonts w:ascii="Times" w:hAnsi="Times" w:cs="Arial"/>
          <w:sz w:val="24"/>
          <w:szCs w:val="24"/>
          <w:lang w:val="en-AU"/>
        </w:rPr>
      </w:pPr>
      <w:r>
        <w:rPr>
          <w:rFonts w:ascii="Times" w:hAnsi="Times" w:cs="Arial"/>
          <w:sz w:val="24"/>
          <w:szCs w:val="24"/>
          <w:lang w:val="en-AU"/>
        </w:rPr>
        <w:t>cvv – string value to be entered for placing the order</w:t>
      </w:r>
    </w:p>
    <w:p w14:paraId="69E8AFA5" w14:textId="20E8A04E" w:rsidR="00006C29" w:rsidRPr="00C81F9D" w:rsidRDefault="00006C29" w:rsidP="00006C29">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D3173C">
        <w:rPr>
          <w:rFonts w:ascii="Times" w:hAnsi="Times" w:cs="Arial"/>
          <w:sz w:val="24"/>
          <w:szCs w:val="24"/>
          <w:lang w:val="en-AU"/>
        </w:rPr>
        <w:t>instance of ECSC</w:t>
      </w:r>
      <w:r w:rsidRPr="00C81F9D">
        <w:rPr>
          <w:rFonts w:ascii="Times" w:hAnsi="Times" w:cs="Arial"/>
          <w:sz w:val="24"/>
          <w:szCs w:val="24"/>
          <w:lang w:val="en-AU"/>
        </w:rPr>
        <w:t xml:space="preserve">allback </w:t>
      </w:r>
      <w:r w:rsidR="00D3173C">
        <w:rPr>
          <w:rFonts w:ascii="Times" w:hAnsi="Times" w:cs="Arial"/>
          <w:sz w:val="24"/>
          <w:szCs w:val="24"/>
          <w:lang w:val="en-AU"/>
        </w:rPr>
        <w:t>of type</w:t>
      </w:r>
      <w:r w:rsidRPr="00C81F9D">
        <w:rPr>
          <w:rFonts w:ascii="Times" w:hAnsi="Times" w:cs="Arial"/>
          <w:sz w:val="24"/>
          <w:szCs w:val="24"/>
          <w:lang w:val="en-AU"/>
        </w:rPr>
        <w:t xml:space="preserve"> </w:t>
      </w:r>
      <w:r>
        <w:rPr>
          <w:rFonts w:ascii="Times" w:hAnsi="Times" w:cs="Arial"/>
          <w:sz w:val="24"/>
          <w:szCs w:val="24"/>
          <w:lang w:val="en-AU"/>
        </w:rPr>
        <w:t>ECS</w:t>
      </w:r>
      <w:r w:rsidR="00720F01">
        <w:rPr>
          <w:rFonts w:ascii="Times" w:hAnsi="Times" w:cs="Arial"/>
          <w:sz w:val="24"/>
          <w:szCs w:val="24"/>
          <w:lang w:val="en-AU"/>
        </w:rPr>
        <w:t>OrderDetail</w:t>
      </w:r>
      <w:r>
        <w:rPr>
          <w:rFonts w:ascii="Times" w:hAnsi="Times" w:cs="Arial"/>
          <w:sz w:val="24"/>
          <w:szCs w:val="24"/>
          <w:lang w:val="en-AU"/>
        </w:rPr>
        <w:t xml:space="preserve"> </w:t>
      </w:r>
      <w:r w:rsidR="00E10FE1">
        <w:rPr>
          <w:rFonts w:ascii="Times" w:hAnsi="Times" w:cs="Arial"/>
          <w:sz w:val="24"/>
          <w:szCs w:val="24"/>
          <w:lang w:val="en-AU"/>
        </w:rPr>
        <w:t xml:space="preserve">and Exception </w:t>
      </w:r>
    </w:p>
    <w:p w14:paraId="1EA72A61" w14:textId="77777777" w:rsidR="00006C29" w:rsidRPr="00C81F9D" w:rsidRDefault="00006C29" w:rsidP="00006C29">
      <w:pPr>
        <w:pStyle w:val="NoSpacing"/>
        <w:ind w:left="720"/>
        <w:rPr>
          <w:rFonts w:ascii="Times" w:hAnsi="Times" w:cs="Arial"/>
          <w:sz w:val="24"/>
          <w:szCs w:val="24"/>
          <w:lang w:val="en-AU"/>
        </w:rPr>
      </w:pPr>
    </w:p>
    <w:p w14:paraId="0E119220" w14:textId="77777777" w:rsidR="00006C29" w:rsidRPr="00C81F9D" w:rsidRDefault="00006C29" w:rsidP="00006C29">
      <w:pPr>
        <w:pStyle w:val="Heading2"/>
        <w:numPr>
          <w:ilvl w:val="0"/>
          <w:numId w:val="0"/>
        </w:numPr>
        <w:ind w:left="576"/>
        <w:rPr>
          <w:rFonts w:ascii="Times" w:hAnsi="Times" w:cs="Arial"/>
          <w:sz w:val="28"/>
          <w:szCs w:val="28"/>
        </w:rPr>
      </w:pPr>
      <w:bookmarkStart w:id="212" w:name="_Toc20154843"/>
      <w:r>
        <w:rPr>
          <w:rFonts w:ascii="Times" w:hAnsi="Times" w:cs="Arial"/>
          <w:sz w:val="28"/>
          <w:szCs w:val="28"/>
        </w:rPr>
        <w:t>Output</w:t>
      </w:r>
      <w:bookmarkEnd w:id="212"/>
    </w:p>
    <w:p w14:paraId="531F82A8" w14:textId="19965B91" w:rsidR="00006C29" w:rsidRPr="00C81F9D" w:rsidRDefault="00006C29" w:rsidP="00006C29">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EA43FF">
        <w:rPr>
          <w:rFonts w:ascii="Times" w:hAnsi="Times" w:cs="Arial"/>
          <w:sz w:val="24"/>
          <w:szCs w:val="24"/>
          <w:lang w:val="en-AU"/>
        </w:rPr>
        <w:t xml:space="preserve">ECSOrderDetail </w:t>
      </w:r>
      <w:r>
        <w:rPr>
          <w:rFonts w:ascii="Times" w:hAnsi="Times" w:cs="Arial"/>
          <w:sz w:val="24"/>
          <w:szCs w:val="24"/>
          <w:lang w:val="en-AU"/>
        </w:rPr>
        <w:t>object</w:t>
      </w:r>
      <w:r w:rsidR="00E10FE1">
        <w:rPr>
          <w:rFonts w:ascii="Times" w:hAnsi="Times" w:cs="Arial"/>
          <w:sz w:val="24"/>
          <w:szCs w:val="24"/>
          <w:lang w:val="en-AU"/>
        </w:rPr>
        <w:t xml:space="preserve"> which contains details of order placed</w:t>
      </w:r>
    </w:p>
    <w:p w14:paraId="7AE4473C" w14:textId="77777777" w:rsidR="00006C29" w:rsidRDefault="00006C29" w:rsidP="00006C29">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228DD1B1" w14:textId="77777777" w:rsidR="00006C29" w:rsidRPr="00C81F9D" w:rsidRDefault="00006C29" w:rsidP="00006C29">
      <w:pPr>
        <w:pStyle w:val="NoSpacing"/>
        <w:rPr>
          <w:rFonts w:ascii="Times" w:hAnsi="Times" w:cs="Arial"/>
          <w:lang w:val="en-AU"/>
        </w:rPr>
      </w:pPr>
    </w:p>
    <w:p w14:paraId="35B247BF" w14:textId="77777777" w:rsidR="00006C29" w:rsidRPr="00861B4F" w:rsidRDefault="00006C29" w:rsidP="00006C29">
      <w:pPr>
        <w:pStyle w:val="Heading2"/>
        <w:rPr>
          <w:rFonts w:ascii="Times" w:hAnsi="Times" w:cs="Arial"/>
          <w:color w:val="1F497D" w:themeColor="text2"/>
          <w:sz w:val="28"/>
          <w:szCs w:val="28"/>
        </w:rPr>
      </w:pPr>
      <w:bookmarkStart w:id="213" w:name="_Toc20154844"/>
      <w:r w:rsidRPr="00861B4F">
        <w:rPr>
          <w:rFonts w:ascii="Times" w:hAnsi="Times" w:cs="Arial"/>
          <w:color w:val="1F497D" w:themeColor="text2"/>
          <w:sz w:val="28"/>
          <w:szCs w:val="28"/>
        </w:rPr>
        <w:t>Sample</w:t>
      </w:r>
      <w:bookmarkEnd w:id="213"/>
    </w:p>
    <w:p w14:paraId="13773911" w14:textId="77777777" w:rsidR="00006C29" w:rsidRPr="00C81F9D" w:rsidRDefault="00006C29" w:rsidP="00006C29">
      <w:pPr>
        <w:pStyle w:val="BodyTextIndent"/>
        <w:rPr>
          <w:rFonts w:ascii="Times" w:hAnsi="Times"/>
        </w:rPr>
      </w:pPr>
      <w:r w:rsidRPr="00C81F9D">
        <w:rPr>
          <w:rFonts w:ascii="Times" w:hAnsi="Times"/>
          <w:noProof/>
        </w:rPr>
        <mc:AlternateContent>
          <mc:Choice Requires="wps">
            <w:drawing>
              <wp:inline distT="0" distB="0" distL="0" distR="0" wp14:anchorId="6D323285" wp14:editId="39C8FE12">
                <wp:extent cx="6565900" cy="2563905"/>
                <wp:effectExtent l="0" t="0" r="12700" b="14605"/>
                <wp:docPr id="9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7F80C2B8" w14:textId="77777777" w:rsidR="00D32F8F" w:rsidRDefault="00D32F8F" w:rsidP="00006C29">
                            <w:pPr>
                              <w:pStyle w:val="HTMLPreformatted"/>
                              <w:rPr>
                                <w:noProof/>
                                <w:color w:val="808000"/>
                              </w:rPr>
                            </w:pPr>
                          </w:p>
                          <w:p w14:paraId="39BA78CB" w14:textId="77777777" w:rsidR="003111A2" w:rsidRPr="00676B3B" w:rsidRDefault="003111A2" w:rsidP="003111A2">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09BAF84B" w14:textId="2975B7C1" w:rsidR="00D32F8F" w:rsidRPr="00255629" w:rsidRDefault="003147F3" w:rsidP="003147F3">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255629">
                              <w:rPr>
                                <w:color w:val="000000"/>
                              </w:rPr>
                              <w:br/>
                            </w:r>
                            <w:r w:rsidR="00D32F8F" w:rsidRPr="00255629">
                              <w:rPr>
                                <w:color w:val="000000"/>
                              </w:rPr>
                              <w:br/>
                              <w:t xml:space="preserve">ecsServices.submitOrder(pSecurityCode, </w:t>
                            </w:r>
                            <w:r w:rsidR="00D32F8F" w:rsidRPr="00255629">
                              <w:rPr>
                                <w:b/>
                                <w:bCs/>
                                <w:color w:val="000080"/>
                              </w:rPr>
                              <w:t xml:space="preserve">new </w:t>
                            </w:r>
                            <w:r w:rsidR="00D32F8F" w:rsidRPr="00255629">
                              <w:rPr>
                                <w:color w:val="000000"/>
                              </w:rPr>
                              <w:t>ECSCallback&lt;ECSOrderDetail, Exception&gt;() {</w:t>
                            </w:r>
                            <w:r w:rsidR="00D32F8F" w:rsidRPr="00255629">
                              <w:rPr>
                                <w:color w:val="000000"/>
                              </w:rPr>
                              <w:br/>
                              <w:t xml:space="preserve">    </w:t>
                            </w:r>
                            <w:r w:rsidR="00D32F8F" w:rsidRPr="00255629">
                              <w:rPr>
                                <w:color w:val="808000"/>
                              </w:rPr>
                              <w:t>@Override</w:t>
                            </w:r>
                            <w:r w:rsidR="00D32F8F" w:rsidRPr="00255629">
                              <w:rPr>
                                <w:color w:val="808000"/>
                              </w:rPr>
                              <w:br/>
                              <w:t xml:space="preserve">    </w:t>
                            </w:r>
                            <w:r w:rsidR="00D32F8F" w:rsidRPr="00255629">
                              <w:rPr>
                                <w:b/>
                                <w:bCs/>
                                <w:color w:val="000080"/>
                              </w:rPr>
                              <w:t xml:space="preserve">public void </w:t>
                            </w:r>
                            <w:r w:rsidR="00D32F8F" w:rsidRPr="00255629">
                              <w:rPr>
                                <w:color w:val="000000"/>
                              </w:rPr>
                              <w:t>onResponse(ECSOrderDetail result) {</w:t>
                            </w:r>
                          </w:p>
                          <w:p w14:paraId="64D41B01" w14:textId="77777777" w:rsidR="00D32F8F" w:rsidRPr="0019448C" w:rsidRDefault="00D32F8F" w:rsidP="00006C29">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81CD353" w14:textId="77777777" w:rsidR="00D32F8F" w:rsidRDefault="00D32F8F" w:rsidP="00006C29">
                            <w:pPr>
                              <w:pStyle w:val="HTMLPreformatted"/>
                            </w:pPr>
                          </w:p>
                        </w:txbxContent>
                      </wps:txbx>
                      <wps:bodyPr rot="0" vert="horz" wrap="square" lIns="91440" tIns="45720" rIns="91440" bIns="45720" anchor="t" anchorCtr="0">
                        <a:noAutofit/>
                      </wps:bodyPr>
                    </wps:wsp>
                  </a:graphicData>
                </a:graphic>
              </wp:inline>
            </w:drawing>
          </mc:Choice>
          <mc:Fallback>
            <w:pict>
              <v:shape w14:anchorId="6D323285" id="_x0000_s1093"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" fillcolor="#f2f2f2 [3052]" strokeweight=".25pt">
                <v:textbox>
                  <w:txbxContent>
                    <w:p w14:paraId="7F80C2B8" w14:textId="77777777" w:rsidR="00D32F8F" w:rsidRDefault="00D32F8F" w:rsidP="00006C29">
                      <w:pPr>
                        <w:pStyle w:val="HTMLPreformatted"/>
                        <w:rPr>
                          <w:noProof/>
                          <w:color w:val="808000"/>
                        </w:rPr>
                      </w:pPr>
                    </w:p>
                    <w:p w14:paraId="39BA78CB" w14:textId="77777777" w:rsidR="003111A2" w:rsidRPr="00676B3B" w:rsidRDefault="003111A2" w:rsidP="003111A2">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09BAF84B" w14:textId="2975B7C1" w:rsidR="00D32F8F" w:rsidRPr="00255629" w:rsidRDefault="003147F3" w:rsidP="003147F3">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255629">
                        <w:rPr>
                          <w:color w:val="000000"/>
                        </w:rPr>
                        <w:br/>
                      </w:r>
                      <w:r w:rsidR="00D32F8F" w:rsidRPr="00255629">
                        <w:rPr>
                          <w:color w:val="000000"/>
                        </w:rPr>
                        <w:br/>
                        <w:t xml:space="preserve">ecsServices.submitOrder(pSecurityCode, </w:t>
                      </w:r>
                      <w:r w:rsidR="00D32F8F" w:rsidRPr="00255629">
                        <w:rPr>
                          <w:b/>
                          <w:bCs/>
                          <w:color w:val="000080"/>
                        </w:rPr>
                        <w:t xml:space="preserve">new </w:t>
                      </w:r>
                      <w:r w:rsidR="00D32F8F" w:rsidRPr="00255629">
                        <w:rPr>
                          <w:color w:val="000000"/>
                        </w:rPr>
                        <w:t>ECSCallback&lt;ECSOrderDetail, Exception&gt;() {</w:t>
                      </w:r>
                      <w:r w:rsidR="00D32F8F" w:rsidRPr="00255629">
                        <w:rPr>
                          <w:color w:val="000000"/>
                        </w:rPr>
                        <w:br/>
                        <w:t xml:space="preserve">    </w:t>
                      </w:r>
                      <w:r w:rsidR="00D32F8F" w:rsidRPr="00255629">
                        <w:rPr>
                          <w:color w:val="808000"/>
                        </w:rPr>
                        <w:t>@Override</w:t>
                      </w:r>
                      <w:r w:rsidR="00D32F8F" w:rsidRPr="00255629">
                        <w:rPr>
                          <w:color w:val="808000"/>
                        </w:rPr>
                        <w:br/>
                        <w:t xml:space="preserve">    </w:t>
                      </w:r>
                      <w:r w:rsidR="00D32F8F" w:rsidRPr="00255629">
                        <w:rPr>
                          <w:b/>
                          <w:bCs/>
                          <w:color w:val="000080"/>
                        </w:rPr>
                        <w:t xml:space="preserve">public void </w:t>
                      </w:r>
                      <w:r w:rsidR="00D32F8F" w:rsidRPr="00255629">
                        <w:rPr>
                          <w:color w:val="000000"/>
                        </w:rPr>
                        <w:t>onResponse(ECSOrderDetail result) {</w:t>
                      </w:r>
                    </w:p>
                    <w:p w14:paraId="64D41B01" w14:textId="77777777" w:rsidR="00D32F8F" w:rsidRPr="0019448C" w:rsidRDefault="00D32F8F" w:rsidP="00006C29">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381CD353" w14:textId="77777777" w:rsidR="00D32F8F" w:rsidRDefault="00D32F8F" w:rsidP="00006C29">
                      <w:pPr>
                        <w:pStyle w:val="HTMLPreformatted"/>
                      </w:pPr>
                    </w:p>
                  </w:txbxContent>
                </v:textbox>
                <w10:anchorlock/>
              </v:shape>
            </w:pict>
          </mc:Fallback>
        </mc:AlternateContent>
      </w:r>
    </w:p>
    <w:p w14:paraId="0BC1A765" w14:textId="77777777" w:rsidR="00B82131" w:rsidRDefault="00B82131" w:rsidP="00B82131">
      <w:pPr>
        <w:pStyle w:val="Heading2"/>
        <w:rPr>
          <w:rFonts w:ascii="Times" w:hAnsi="Times" w:cs="Arial"/>
          <w:color w:val="1F497D" w:themeColor="text2"/>
          <w:sz w:val="28"/>
          <w:szCs w:val="28"/>
        </w:rPr>
      </w:pPr>
      <w:bookmarkStart w:id="214" w:name="_Toc20154845"/>
      <w:r>
        <w:rPr>
          <w:rFonts w:ascii="Times" w:hAnsi="Times" w:cs="Arial"/>
          <w:color w:val="1F497D" w:themeColor="text2"/>
          <w:sz w:val="28"/>
          <w:szCs w:val="28"/>
        </w:rPr>
        <w:t>Errors</w:t>
      </w:r>
      <w:bookmarkEnd w:id="214"/>
    </w:p>
    <w:p w14:paraId="1F3F7B2D" w14:textId="77777777" w:rsidR="00B82131" w:rsidRPr="00A36716" w:rsidRDefault="00B82131" w:rsidP="00B82131">
      <w:pPr>
        <w:pStyle w:val="BodyTextIndent"/>
        <w:ind w:firstLine="360"/>
      </w:pPr>
      <w:r>
        <w:rPr>
          <w:rFonts w:ascii="Times" w:hAnsi="Times"/>
          <w:sz w:val="28"/>
          <w:szCs w:val="28"/>
        </w:rPr>
        <w:t>Client Errors</w:t>
      </w:r>
    </w:p>
    <w:p w14:paraId="61652AA3" w14:textId="77777777" w:rsidR="00B82131" w:rsidRDefault="00B82131" w:rsidP="00B8213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01219F63" w14:textId="77777777" w:rsidR="00B82131" w:rsidRDefault="00B82131" w:rsidP="00B82131">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lastRenderedPageBreak/>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01EC4939" w14:textId="77777777" w:rsidR="00B82131" w:rsidRPr="00B82131" w:rsidRDefault="00B82131" w:rsidP="00B82131">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044740CD" w14:textId="77777777" w:rsidR="00B82131" w:rsidRPr="008C50E7" w:rsidRDefault="00B82131" w:rsidP="00B82131">
      <w:pPr>
        <w:pStyle w:val="HTMLPreformatted"/>
        <w:shd w:val="clear" w:color="auto" w:fill="FFFFFF"/>
        <w:ind w:left="720"/>
        <w:rPr>
          <w:color w:val="595959" w:themeColor="text1" w:themeTint="A6"/>
          <w:sz w:val="22"/>
          <w:szCs w:val="22"/>
        </w:rPr>
      </w:pPr>
    </w:p>
    <w:p w14:paraId="3C8DAE46" w14:textId="77777777" w:rsidR="00B82131" w:rsidRDefault="00B82131" w:rsidP="00B82131">
      <w:pPr>
        <w:pStyle w:val="BodyTextIndent"/>
        <w:ind w:firstLine="360"/>
        <w:rPr>
          <w:rFonts w:ascii="Times" w:hAnsi="Times"/>
          <w:sz w:val="28"/>
          <w:szCs w:val="28"/>
        </w:rPr>
      </w:pPr>
      <w:r>
        <w:rPr>
          <w:rFonts w:ascii="Times" w:hAnsi="Times"/>
          <w:sz w:val="28"/>
          <w:szCs w:val="28"/>
        </w:rPr>
        <w:t>Server Errors</w:t>
      </w:r>
    </w:p>
    <w:p w14:paraId="0B041539" w14:textId="521D4F71" w:rsidR="003030C5" w:rsidRPr="00B82131" w:rsidRDefault="00B82131" w:rsidP="007B3C98">
      <w:pPr>
        <w:pStyle w:val="HTMLPreformatted"/>
        <w:numPr>
          <w:ilvl w:val="0"/>
          <w:numId w:val="44"/>
        </w:numPr>
        <w:shd w:val="clear" w:color="auto" w:fill="FFFFFF"/>
        <w:rPr>
          <w:rFonts w:ascii="Times" w:hAnsi="Times"/>
          <w:color w:val="595959" w:themeColor="text1" w:themeTint="A6"/>
          <w:sz w:val="24"/>
          <w:szCs w:val="24"/>
        </w:rPr>
      </w:pPr>
      <w:r w:rsidRPr="00B82131">
        <w:rPr>
          <w:rFonts w:ascii="Times" w:hAnsi="Times"/>
          <w:color w:val="595959" w:themeColor="text1" w:themeTint="A6"/>
          <w:sz w:val="24"/>
          <w:szCs w:val="24"/>
        </w:rPr>
        <w:t>ECSSessionCart (</w:t>
      </w:r>
      <w:r w:rsidRPr="00B82131">
        <w:rPr>
          <w:rFonts w:ascii="Times" w:hAnsi="Times" w:cs="Menlo"/>
          <w:color w:val="595959" w:themeColor="text1" w:themeTint="A6"/>
          <w:sz w:val="24"/>
          <w:szCs w:val="24"/>
        </w:rPr>
        <w:t>Please select your delivery address, delivery mode and payment method before submitting an order)</w:t>
      </w:r>
    </w:p>
    <w:p w14:paraId="29B25511" w14:textId="77777777" w:rsidR="00B82131" w:rsidRPr="00B82131" w:rsidRDefault="00B82131" w:rsidP="00B82131">
      <w:pPr>
        <w:pStyle w:val="HTMLPreformatted"/>
        <w:shd w:val="clear" w:color="auto" w:fill="FFFFFF"/>
        <w:ind w:left="720"/>
        <w:rPr>
          <w:rStyle w:val="Heading3Char"/>
          <w:color w:val="595959" w:themeColor="text1" w:themeTint="A6"/>
          <w:sz w:val="22"/>
          <w:szCs w:val="22"/>
        </w:rPr>
      </w:pPr>
    </w:p>
    <w:p w14:paraId="08D2409E" w14:textId="69A8AA89" w:rsidR="003030C5" w:rsidRPr="009639AF" w:rsidRDefault="003030C5" w:rsidP="003030C5">
      <w:pPr>
        <w:pStyle w:val="Heading1"/>
        <w:rPr>
          <w:rFonts w:ascii="Times" w:hAnsi="Times" w:cs="Arial"/>
          <w:b/>
          <w:bCs/>
        </w:rPr>
      </w:pPr>
      <w:bookmarkStart w:id="215" w:name="_Toc20154846"/>
      <w:r>
        <w:rPr>
          <w:rFonts w:ascii="Times" w:hAnsi="Times" w:cs="Arial"/>
          <w:b/>
          <w:bCs/>
        </w:rPr>
        <w:t>Make Payment</w:t>
      </w:r>
      <w:bookmarkEnd w:id="215"/>
      <w:r>
        <w:rPr>
          <w:rFonts w:ascii="Times" w:hAnsi="Times" w:cs="Arial"/>
          <w:b/>
          <w:bCs/>
        </w:rPr>
        <w:t xml:space="preserve"> </w:t>
      </w:r>
    </w:p>
    <w:p w14:paraId="0505B4A9" w14:textId="375AB958" w:rsidR="003030C5" w:rsidRDefault="003030C5" w:rsidP="003030C5">
      <w:pPr>
        <w:rPr>
          <w:rFonts w:ascii="Times" w:hAnsi="Times" w:cs="Arial"/>
          <w:sz w:val="24"/>
          <w:szCs w:val="24"/>
        </w:rPr>
      </w:pPr>
      <w:r w:rsidRPr="008376B6">
        <w:rPr>
          <w:rFonts w:ascii="Times" w:hAnsi="Times" w:cs="Arial"/>
          <w:sz w:val="24"/>
          <w:szCs w:val="24"/>
        </w:rPr>
        <w:t xml:space="preserve">This method is used to </w:t>
      </w:r>
      <w:r w:rsidR="00FC3E8F">
        <w:rPr>
          <w:rFonts w:ascii="Times" w:hAnsi="Times" w:cs="Arial"/>
          <w:sz w:val="24"/>
          <w:szCs w:val="24"/>
        </w:rPr>
        <w:t>make the payment</w:t>
      </w:r>
      <w:r w:rsidR="00ED5B8E">
        <w:rPr>
          <w:rFonts w:ascii="Times" w:hAnsi="Times" w:cs="Arial"/>
          <w:sz w:val="24"/>
          <w:szCs w:val="24"/>
        </w:rPr>
        <w:t xml:space="preserve"> after entering all the payment details</w:t>
      </w:r>
      <w:r>
        <w:rPr>
          <w:rFonts w:ascii="Times" w:hAnsi="Times" w:cs="Arial"/>
          <w:sz w:val="24"/>
          <w:szCs w:val="24"/>
        </w:rPr>
        <w:t>.</w:t>
      </w:r>
    </w:p>
    <w:p w14:paraId="46F060E8" w14:textId="77777777" w:rsidR="003030C5" w:rsidRPr="00861B4F" w:rsidRDefault="003030C5" w:rsidP="003030C5">
      <w:pPr>
        <w:pStyle w:val="Heading2"/>
        <w:rPr>
          <w:rFonts w:ascii="Times" w:hAnsi="Times" w:cs="Arial"/>
          <w:color w:val="1F497D" w:themeColor="text2"/>
          <w:sz w:val="28"/>
          <w:szCs w:val="28"/>
        </w:rPr>
      </w:pPr>
      <w:bookmarkStart w:id="216" w:name="_Toc20154847"/>
      <w:r w:rsidRPr="00861B4F">
        <w:rPr>
          <w:rFonts w:ascii="Times" w:hAnsi="Times" w:cs="Arial"/>
          <w:color w:val="1F497D" w:themeColor="text2"/>
          <w:sz w:val="28"/>
          <w:szCs w:val="28"/>
        </w:rPr>
        <w:t>ECSServiceProvider</w:t>
      </w:r>
      <w:bookmarkEnd w:id="216"/>
    </w:p>
    <w:p w14:paraId="0EC26FE3" w14:textId="77777777" w:rsidR="003030C5" w:rsidRPr="00C81F9D" w:rsidRDefault="003030C5" w:rsidP="003030C5">
      <w:pPr>
        <w:pStyle w:val="BodyTextIndent"/>
        <w:rPr>
          <w:rFonts w:ascii="Times" w:hAnsi="Times"/>
        </w:rPr>
      </w:pPr>
      <w:r w:rsidRPr="00C81F9D">
        <w:rPr>
          <w:rFonts w:ascii="Times" w:hAnsi="Times"/>
          <w:noProof/>
        </w:rPr>
        <mc:AlternateContent>
          <mc:Choice Requires="wps">
            <w:drawing>
              <wp:inline distT="0" distB="0" distL="0" distR="0" wp14:anchorId="082D908E" wp14:editId="14F3DA8B">
                <wp:extent cx="6565900" cy="636494"/>
                <wp:effectExtent l="0" t="0" r="12700" b="11430"/>
                <wp:docPr id="9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36494"/>
                        </a:xfrm>
                        <a:prstGeom prst="rect">
                          <a:avLst/>
                        </a:prstGeom>
                        <a:solidFill>
                          <a:schemeClr val="bg1">
                            <a:lumMod val="95000"/>
                          </a:schemeClr>
                        </a:solidFill>
                        <a:ln w="3175">
                          <a:solidFill>
                            <a:srgbClr val="000000"/>
                          </a:solidFill>
                          <a:miter lim="800000"/>
                          <a:headEnd/>
                          <a:tailEnd/>
                        </a:ln>
                      </wps:spPr>
                      <wps:txbx>
                        <w:txbxContent>
                          <w:p w14:paraId="46E07718" w14:textId="77777777" w:rsidR="00D32F8F" w:rsidRDefault="00D32F8F" w:rsidP="003030C5">
                            <w:pPr>
                              <w:pStyle w:val="HTMLPreformatted"/>
                              <w:rPr>
                                <w:b/>
                                <w:bCs/>
                                <w:noProof/>
                                <w:color w:val="000080"/>
                                <w:szCs w:val="24"/>
                              </w:rPr>
                            </w:pPr>
                          </w:p>
                          <w:p w14:paraId="7D683692" w14:textId="77777777" w:rsidR="00D32F8F" w:rsidRPr="002772BB" w:rsidRDefault="00D32F8F" w:rsidP="002772BB">
                            <w:pPr>
                              <w:pStyle w:val="HTMLPreformatted"/>
                              <w:rPr>
                                <w:color w:val="000000"/>
                              </w:rPr>
                            </w:pPr>
                            <w:r w:rsidRPr="002772BB">
                              <w:rPr>
                                <w:b/>
                                <w:bCs/>
                                <w:color w:val="000080"/>
                              </w:rPr>
                              <w:t xml:space="preserve">void </w:t>
                            </w:r>
                            <w:r w:rsidRPr="002772BB">
                              <w:rPr>
                                <w:color w:val="000000"/>
                              </w:rPr>
                              <w:t>makePayment(ECSOrderDetail orderDetail, ECSAddress billingAddress, ECSCallback&lt;ECSPaymentProvider, Exception&gt; ecsCallback);</w:t>
                            </w:r>
                          </w:p>
                          <w:p w14:paraId="0728E3BF" w14:textId="77777777" w:rsidR="00D32F8F" w:rsidRPr="00006C29" w:rsidRDefault="00D32F8F" w:rsidP="003030C5">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082D908E" id="_x0000_s1094" type="#_x0000_t202" style="width:517pt;height: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" fillcolor="#f2f2f2 [3052]" strokeweight=".25pt">
                <v:textbox>
                  <w:txbxContent>
                    <w:p w14:paraId="46E07718" w14:textId="77777777" w:rsidR="00D32F8F" w:rsidRDefault="00D32F8F" w:rsidP="003030C5">
                      <w:pPr>
                        <w:pStyle w:val="HTMLPreformatted"/>
                        <w:rPr>
                          <w:b/>
                          <w:bCs/>
                          <w:noProof/>
                          <w:color w:val="000080"/>
                          <w:szCs w:val="24"/>
                        </w:rPr>
                      </w:pPr>
                    </w:p>
                    <w:p w14:paraId="7D683692" w14:textId="77777777" w:rsidR="00D32F8F" w:rsidRPr="002772BB" w:rsidRDefault="00D32F8F" w:rsidP="002772BB">
                      <w:pPr>
                        <w:pStyle w:val="HTMLPreformatted"/>
                        <w:rPr>
                          <w:color w:val="000000"/>
                        </w:rPr>
                      </w:pPr>
                      <w:r w:rsidRPr="002772BB">
                        <w:rPr>
                          <w:b/>
                          <w:bCs/>
                          <w:color w:val="000080"/>
                        </w:rPr>
                        <w:t xml:space="preserve">void </w:t>
                      </w:r>
                      <w:r w:rsidRPr="002772BB">
                        <w:rPr>
                          <w:color w:val="000000"/>
                        </w:rPr>
                        <w:t>makePayment(ECSOrderDetail orderDetail, ECSAddress billingAddress, ECSCallback&lt;ECSPaymentProvider, Exception&gt; ecsCallback);</w:t>
                      </w:r>
                    </w:p>
                    <w:p w14:paraId="0728E3BF" w14:textId="77777777" w:rsidR="00D32F8F" w:rsidRPr="00006C29" w:rsidRDefault="00D32F8F" w:rsidP="003030C5">
                      <w:pPr>
                        <w:pStyle w:val="HTMLPreformatted"/>
                        <w:rPr>
                          <w:noProof/>
                          <w:color w:val="000000"/>
                        </w:rPr>
                      </w:pPr>
                    </w:p>
                  </w:txbxContent>
                </v:textbox>
                <w10:anchorlock/>
              </v:shape>
            </w:pict>
          </mc:Fallback>
        </mc:AlternateContent>
      </w:r>
    </w:p>
    <w:p w14:paraId="544B1581" w14:textId="77777777" w:rsidR="003030C5" w:rsidRDefault="003030C5" w:rsidP="003030C5">
      <w:pPr>
        <w:pStyle w:val="Heading2"/>
        <w:numPr>
          <w:ilvl w:val="0"/>
          <w:numId w:val="0"/>
        </w:numPr>
        <w:ind w:left="576" w:hanging="576"/>
        <w:rPr>
          <w:rFonts w:ascii="Times" w:hAnsi="Times" w:cs="Arial"/>
          <w:szCs w:val="24"/>
        </w:rPr>
      </w:pPr>
      <w:r>
        <w:rPr>
          <w:rFonts w:ascii="Times" w:hAnsi="Times"/>
          <w:szCs w:val="24"/>
        </w:rPr>
        <w:t xml:space="preserve">        </w:t>
      </w:r>
      <w:r w:rsidRPr="00C81F9D">
        <w:rPr>
          <w:rFonts w:ascii="Times" w:hAnsi="Times" w:cs="Arial"/>
          <w:sz w:val="28"/>
          <w:szCs w:val="28"/>
        </w:rPr>
        <w:t xml:space="preserve"> </w:t>
      </w:r>
      <w:bookmarkStart w:id="217" w:name="_Toc20154848"/>
      <w:r>
        <w:rPr>
          <w:rFonts w:ascii="Times" w:hAnsi="Times" w:cs="Arial"/>
          <w:sz w:val="28"/>
          <w:szCs w:val="28"/>
        </w:rPr>
        <w:t>Parameters</w:t>
      </w:r>
      <w:bookmarkEnd w:id="217"/>
    </w:p>
    <w:p w14:paraId="0EA1BBC0" w14:textId="77777777" w:rsidR="007D606F" w:rsidRDefault="007D606F" w:rsidP="003030C5">
      <w:pPr>
        <w:pStyle w:val="NoSpacing"/>
        <w:numPr>
          <w:ilvl w:val="0"/>
          <w:numId w:val="38"/>
        </w:numPr>
        <w:rPr>
          <w:rFonts w:ascii="Times" w:hAnsi="Times" w:cs="Arial"/>
          <w:sz w:val="24"/>
          <w:szCs w:val="24"/>
          <w:lang w:val="en-AU"/>
        </w:rPr>
      </w:pPr>
      <w:r>
        <w:rPr>
          <w:rFonts w:ascii="Times" w:hAnsi="Times" w:cs="Arial"/>
          <w:sz w:val="24"/>
          <w:szCs w:val="24"/>
          <w:lang w:val="en-AU"/>
        </w:rPr>
        <w:t>orderDetail</w:t>
      </w:r>
      <w:r w:rsidR="003030C5">
        <w:rPr>
          <w:rFonts w:ascii="Times" w:hAnsi="Times" w:cs="Arial"/>
          <w:sz w:val="24"/>
          <w:szCs w:val="24"/>
          <w:lang w:val="en-AU"/>
        </w:rPr>
        <w:t xml:space="preserve"> – </w:t>
      </w:r>
      <w:r>
        <w:rPr>
          <w:rFonts w:ascii="Times" w:hAnsi="Times" w:cs="Arial"/>
          <w:sz w:val="24"/>
          <w:szCs w:val="24"/>
          <w:lang w:val="en-AU"/>
        </w:rPr>
        <w:t>object of class ECSOrderDetail which contains placed order details</w:t>
      </w:r>
    </w:p>
    <w:p w14:paraId="5F84DEFC" w14:textId="70CA47DF" w:rsidR="003030C5" w:rsidRDefault="007D606F" w:rsidP="003030C5">
      <w:pPr>
        <w:pStyle w:val="NoSpacing"/>
        <w:numPr>
          <w:ilvl w:val="0"/>
          <w:numId w:val="38"/>
        </w:numPr>
        <w:rPr>
          <w:rFonts w:ascii="Times" w:hAnsi="Times" w:cs="Arial"/>
          <w:sz w:val="24"/>
          <w:szCs w:val="24"/>
          <w:lang w:val="en-AU"/>
        </w:rPr>
      </w:pPr>
      <w:r>
        <w:rPr>
          <w:rFonts w:ascii="Times" w:hAnsi="Times" w:cs="Arial"/>
          <w:sz w:val="24"/>
          <w:szCs w:val="24"/>
          <w:lang w:val="en-AU"/>
        </w:rPr>
        <w:t xml:space="preserve">billingAddress – object of class ECSAddress which contains billing address </w:t>
      </w:r>
    </w:p>
    <w:p w14:paraId="076B63AF" w14:textId="33D4943C" w:rsidR="003030C5" w:rsidRPr="00C81F9D" w:rsidRDefault="003030C5" w:rsidP="003030C5">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D3173C">
        <w:rPr>
          <w:rFonts w:ascii="Times" w:hAnsi="Times" w:cs="Arial"/>
          <w:sz w:val="24"/>
          <w:szCs w:val="24"/>
          <w:lang w:val="en-AU"/>
        </w:rPr>
        <w:t>instance of ECSC</w:t>
      </w:r>
      <w:r w:rsidRPr="00C81F9D">
        <w:rPr>
          <w:rFonts w:ascii="Times" w:hAnsi="Times" w:cs="Arial"/>
          <w:sz w:val="24"/>
          <w:szCs w:val="24"/>
          <w:lang w:val="en-AU"/>
        </w:rPr>
        <w:t xml:space="preserve">allback </w:t>
      </w:r>
      <w:r w:rsidR="00D3173C">
        <w:rPr>
          <w:rFonts w:ascii="Times" w:hAnsi="Times" w:cs="Arial"/>
          <w:sz w:val="24"/>
          <w:szCs w:val="24"/>
          <w:lang w:val="en-AU"/>
        </w:rPr>
        <w:t>of type</w:t>
      </w:r>
      <w:r w:rsidRPr="00C81F9D">
        <w:rPr>
          <w:rFonts w:ascii="Times" w:hAnsi="Times" w:cs="Arial"/>
          <w:sz w:val="24"/>
          <w:szCs w:val="24"/>
          <w:lang w:val="en-AU"/>
        </w:rPr>
        <w:t xml:space="preserve"> </w:t>
      </w:r>
      <w:r w:rsidR="007D606F">
        <w:rPr>
          <w:rFonts w:ascii="Times" w:hAnsi="Times" w:cs="Arial"/>
          <w:sz w:val="24"/>
          <w:szCs w:val="24"/>
          <w:lang w:val="en-AU"/>
        </w:rPr>
        <w:t>ECSPaymentProvider</w:t>
      </w:r>
      <w:r>
        <w:rPr>
          <w:rFonts w:ascii="Times" w:hAnsi="Times" w:cs="Arial"/>
          <w:sz w:val="24"/>
          <w:szCs w:val="24"/>
          <w:lang w:val="en-AU"/>
        </w:rPr>
        <w:t xml:space="preserve"> </w:t>
      </w:r>
      <w:r w:rsidR="00E76B43">
        <w:rPr>
          <w:rFonts w:ascii="Times" w:hAnsi="Times" w:cs="Arial"/>
          <w:sz w:val="24"/>
          <w:szCs w:val="24"/>
          <w:lang w:val="en-AU"/>
        </w:rPr>
        <w:t>and Exception</w:t>
      </w:r>
    </w:p>
    <w:p w14:paraId="3DDBE6E6" w14:textId="77777777" w:rsidR="003030C5" w:rsidRPr="00C81F9D" w:rsidRDefault="003030C5" w:rsidP="003030C5">
      <w:pPr>
        <w:pStyle w:val="NoSpacing"/>
        <w:ind w:left="720"/>
        <w:rPr>
          <w:rFonts w:ascii="Times" w:hAnsi="Times" w:cs="Arial"/>
          <w:sz w:val="24"/>
          <w:szCs w:val="24"/>
          <w:lang w:val="en-AU"/>
        </w:rPr>
      </w:pPr>
    </w:p>
    <w:p w14:paraId="3835D37B" w14:textId="77777777" w:rsidR="003030C5" w:rsidRPr="00C81F9D" w:rsidRDefault="003030C5" w:rsidP="003030C5">
      <w:pPr>
        <w:pStyle w:val="Heading2"/>
        <w:numPr>
          <w:ilvl w:val="0"/>
          <w:numId w:val="0"/>
        </w:numPr>
        <w:ind w:left="576"/>
        <w:rPr>
          <w:rFonts w:ascii="Times" w:hAnsi="Times" w:cs="Arial"/>
          <w:sz w:val="28"/>
          <w:szCs w:val="28"/>
        </w:rPr>
      </w:pPr>
      <w:bookmarkStart w:id="218" w:name="_Toc20154849"/>
      <w:r>
        <w:rPr>
          <w:rFonts w:ascii="Times" w:hAnsi="Times" w:cs="Arial"/>
          <w:sz w:val="28"/>
          <w:szCs w:val="28"/>
        </w:rPr>
        <w:t>Output</w:t>
      </w:r>
      <w:bookmarkEnd w:id="218"/>
    </w:p>
    <w:p w14:paraId="03FEEBEE" w14:textId="37B01753" w:rsidR="003030C5" w:rsidRPr="00C81F9D" w:rsidRDefault="003030C5" w:rsidP="003030C5">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7D606F">
        <w:rPr>
          <w:rFonts w:ascii="Times" w:hAnsi="Times" w:cs="Arial"/>
          <w:sz w:val="24"/>
          <w:szCs w:val="24"/>
          <w:lang w:val="en-AU"/>
        </w:rPr>
        <w:t>ECSPaymentProvider object which contains world pay url</w:t>
      </w:r>
    </w:p>
    <w:p w14:paraId="65ADBF8F" w14:textId="77777777" w:rsidR="003030C5" w:rsidRDefault="003030C5" w:rsidP="003030C5">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559AB055" w14:textId="77777777" w:rsidR="003030C5" w:rsidRPr="00C81F9D" w:rsidRDefault="003030C5" w:rsidP="003030C5">
      <w:pPr>
        <w:pStyle w:val="NoSpacing"/>
        <w:rPr>
          <w:rFonts w:ascii="Times" w:hAnsi="Times" w:cs="Arial"/>
          <w:lang w:val="en-AU"/>
        </w:rPr>
      </w:pPr>
    </w:p>
    <w:p w14:paraId="2A6B8F7C" w14:textId="77777777" w:rsidR="003030C5" w:rsidRPr="00861B4F" w:rsidRDefault="003030C5" w:rsidP="003030C5">
      <w:pPr>
        <w:pStyle w:val="Heading2"/>
        <w:rPr>
          <w:rFonts w:ascii="Times" w:hAnsi="Times" w:cs="Arial"/>
          <w:color w:val="1F497D" w:themeColor="text2"/>
          <w:sz w:val="28"/>
          <w:szCs w:val="28"/>
        </w:rPr>
      </w:pPr>
      <w:bookmarkStart w:id="219" w:name="_Toc20154850"/>
      <w:r w:rsidRPr="00861B4F">
        <w:rPr>
          <w:rFonts w:ascii="Times" w:hAnsi="Times" w:cs="Arial"/>
          <w:color w:val="1F497D" w:themeColor="text2"/>
          <w:sz w:val="28"/>
          <w:szCs w:val="28"/>
        </w:rPr>
        <w:lastRenderedPageBreak/>
        <w:t>Sample</w:t>
      </w:r>
      <w:bookmarkEnd w:id="219"/>
    </w:p>
    <w:p w14:paraId="7B6C6362" w14:textId="34F8A2B2" w:rsidR="003030C5" w:rsidRDefault="003030C5" w:rsidP="003030C5">
      <w:pPr>
        <w:pStyle w:val="BodyTextIndent"/>
        <w:rPr>
          <w:rFonts w:ascii="Times" w:hAnsi="Times"/>
        </w:rPr>
      </w:pPr>
      <w:r w:rsidRPr="00C81F9D">
        <w:rPr>
          <w:rFonts w:ascii="Times" w:hAnsi="Times"/>
          <w:noProof/>
        </w:rPr>
        <mc:AlternateContent>
          <mc:Choice Requires="wps">
            <w:drawing>
              <wp:inline distT="0" distB="0" distL="0" distR="0" wp14:anchorId="7FD980D4" wp14:editId="5630352F">
                <wp:extent cx="6565900" cy="2563905"/>
                <wp:effectExtent l="0" t="0" r="12700" b="14605"/>
                <wp:docPr id="9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485B65F4" w14:textId="77777777" w:rsidR="00D32F8F" w:rsidRDefault="00D32F8F" w:rsidP="003030C5">
                            <w:pPr>
                              <w:pStyle w:val="HTMLPreformatted"/>
                              <w:rPr>
                                <w:noProof/>
                                <w:color w:val="808000"/>
                              </w:rPr>
                            </w:pPr>
                          </w:p>
                          <w:p w14:paraId="2121355F" w14:textId="77777777" w:rsidR="00A006FC" w:rsidRPr="00676B3B" w:rsidRDefault="00A006FC" w:rsidP="00A006FC">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5632FB5" w14:textId="32627474" w:rsidR="00D32F8F" w:rsidRPr="00216AD8" w:rsidRDefault="00CA579D" w:rsidP="00CA579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216AD8">
                              <w:rPr>
                                <w:color w:val="000000"/>
                              </w:rPr>
                              <w:br/>
                            </w:r>
                            <w:r w:rsidR="00D32F8F" w:rsidRPr="00216AD8">
                              <w:rPr>
                                <w:color w:val="000000"/>
                              </w:rPr>
                              <w:br/>
                              <w:t xml:space="preserve">ecsServices.makePayment(orderDetail, billingAddress, </w:t>
                            </w:r>
                            <w:r w:rsidR="00D32F8F" w:rsidRPr="00216AD8">
                              <w:rPr>
                                <w:b/>
                                <w:bCs/>
                                <w:color w:val="000080"/>
                              </w:rPr>
                              <w:t xml:space="preserve">new </w:t>
                            </w:r>
                            <w:r w:rsidR="00D32F8F" w:rsidRPr="00216AD8">
                              <w:rPr>
                                <w:color w:val="000000"/>
                              </w:rPr>
                              <w:t>ECSCallback&lt;ECSPaymentProvider, Exception&gt;() {</w:t>
                            </w:r>
                            <w:r w:rsidR="00D32F8F" w:rsidRPr="00216AD8">
                              <w:rPr>
                                <w:color w:val="000000"/>
                              </w:rPr>
                              <w:br/>
                              <w:t xml:space="preserve">    </w:t>
                            </w:r>
                            <w:r w:rsidR="00D32F8F" w:rsidRPr="00216AD8">
                              <w:rPr>
                                <w:color w:val="808000"/>
                              </w:rPr>
                              <w:t>@Override</w:t>
                            </w:r>
                            <w:r w:rsidR="00D32F8F" w:rsidRPr="00216AD8">
                              <w:rPr>
                                <w:color w:val="808000"/>
                              </w:rPr>
                              <w:br/>
                              <w:t xml:space="preserve">    </w:t>
                            </w:r>
                            <w:r w:rsidR="00D32F8F" w:rsidRPr="00216AD8">
                              <w:rPr>
                                <w:b/>
                                <w:bCs/>
                                <w:color w:val="000080"/>
                              </w:rPr>
                              <w:t xml:space="preserve">public void </w:t>
                            </w:r>
                            <w:r w:rsidR="00D32F8F" w:rsidRPr="00216AD8">
                              <w:rPr>
                                <w:color w:val="000000"/>
                              </w:rPr>
                              <w:t>onResponse(ECSPaymentProvider result) {</w:t>
                            </w:r>
                          </w:p>
                          <w:p w14:paraId="792A2C6F" w14:textId="77777777" w:rsidR="00D32F8F" w:rsidRPr="0019448C" w:rsidRDefault="00D32F8F" w:rsidP="003030C5">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1F79DED" w14:textId="77777777" w:rsidR="00D32F8F" w:rsidRDefault="00D32F8F" w:rsidP="003030C5">
                            <w:pPr>
                              <w:pStyle w:val="HTMLPreformatted"/>
                            </w:pPr>
                          </w:p>
                        </w:txbxContent>
                      </wps:txbx>
                      <wps:bodyPr rot="0" vert="horz" wrap="square" lIns="91440" tIns="45720" rIns="91440" bIns="45720" anchor="t" anchorCtr="0">
                        <a:noAutofit/>
                      </wps:bodyPr>
                    </wps:wsp>
                  </a:graphicData>
                </a:graphic>
              </wp:inline>
            </w:drawing>
          </mc:Choice>
          <mc:Fallback>
            <w:pict>
              <v:shape w14:anchorId="7FD980D4" id="_x0000_s1095"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" fillcolor="#f2f2f2 [3052]" strokeweight=".25pt">
                <v:textbox>
                  <w:txbxContent>
                    <w:p w14:paraId="485B65F4" w14:textId="77777777" w:rsidR="00D32F8F" w:rsidRDefault="00D32F8F" w:rsidP="003030C5">
                      <w:pPr>
                        <w:pStyle w:val="HTMLPreformatted"/>
                        <w:rPr>
                          <w:noProof/>
                          <w:color w:val="808000"/>
                        </w:rPr>
                      </w:pPr>
                    </w:p>
                    <w:p w14:paraId="2121355F" w14:textId="77777777" w:rsidR="00A006FC" w:rsidRPr="00676B3B" w:rsidRDefault="00A006FC" w:rsidP="00A006FC">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5632FB5" w14:textId="32627474" w:rsidR="00D32F8F" w:rsidRPr="00216AD8" w:rsidRDefault="00CA579D" w:rsidP="00CA579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216AD8">
                        <w:rPr>
                          <w:color w:val="000000"/>
                        </w:rPr>
                        <w:br/>
                      </w:r>
                      <w:r w:rsidR="00D32F8F" w:rsidRPr="00216AD8">
                        <w:rPr>
                          <w:color w:val="000000"/>
                        </w:rPr>
                        <w:br/>
                        <w:t xml:space="preserve">ecsServices.makePayment(orderDetail, billingAddress, </w:t>
                      </w:r>
                      <w:r w:rsidR="00D32F8F" w:rsidRPr="00216AD8">
                        <w:rPr>
                          <w:b/>
                          <w:bCs/>
                          <w:color w:val="000080"/>
                        </w:rPr>
                        <w:t xml:space="preserve">new </w:t>
                      </w:r>
                      <w:r w:rsidR="00D32F8F" w:rsidRPr="00216AD8">
                        <w:rPr>
                          <w:color w:val="000000"/>
                        </w:rPr>
                        <w:t>ECSCallback&lt;ECSPaymentProvider, Exception&gt;() {</w:t>
                      </w:r>
                      <w:r w:rsidR="00D32F8F" w:rsidRPr="00216AD8">
                        <w:rPr>
                          <w:color w:val="000000"/>
                        </w:rPr>
                        <w:br/>
                        <w:t xml:space="preserve">    </w:t>
                      </w:r>
                      <w:r w:rsidR="00D32F8F" w:rsidRPr="00216AD8">
                        <w:rPr>
                          <w:color w:val="808000"/>
                        </w:rPr>
                        <w:t>@Override</w:t>
                      </w:r>
                      <w:r w:rsidR="00D32F8F" w:rsidRPr="00216AD8">
                        <w:rPr>
                          <w:color w:val="808000"/>
                        </w:rPr>
                        <w:br/>
                        <w:t xml:space="preserve">    </w:t>
                      </w:r>
                      <w:r w:rsidR="00D32F8F" w:rsidRPr="00216AD8">
                        <w:rPr>
                          <w:b/>
                          <w:bCs/>
                          <w:color w:val="000080"/>
                        </w:rPr>
                        <w:t xml:space="preserve">public void </w:t>
                      </w:r>
                      <w:r w:rsidR="00D32F8F" w:rsidRPr="00216AD8">
                        <w:rPr>
                          <w:color w:val="000000"/>
                        </w:rPr>
                        <w:t>onResponse(ECSPaymentProvider result) {</w:t>
                      </w:r>
                    </w:p>
                    <w:p w14:paraId="792A2C6F" w14:textId="77777777" w:rsidR="00D32F8F" w:rsidRPr="0019448C" w:rsidRDefault="00D32F8F" w:rsidP="003030C5">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61F79DED" w14:textId="77777777" w:rsidR="00D32F8F" w:rsidRDefault="00D32F8F" w:rsidP="003030C5">
                      <w:pPr>
                        <w:pStyle w:val="HTMLPreformatted"/>
                      </w:pPr>
                    </w:p>
                  </w:txbxContent>
                </v:textbox>
                <w10:anchorlock/>
              </v:shape>
            </w:pict>
          </mc:Fallback>
        </mc:AlternateContent>
      </w:r>
    </w:p>
    <w:p w14:paraId="4186563D" w14:textId="77777777" w:rsidR="008A1565" w:rsidRPr="00C81F9D" w:rsidRDefault="008A1565" w:rsidP="003030C5">
      <w:pPr>
        <w:pStyle w:val="BodyTextIndent"/>
        <w:rPr>
          <w:rFonts w:ascii="Times" w:hAnsi="Times"/>
        </w:rPr>
      </w:pPr>
    </w:p>
    <w:p w14:paraId="57DFC20B" w14:textId="77777777" w:rsidR="00AA1CF0" w:rsidRDefault="00AA1CF0" w:rsidP="00AA1CF0">
      <w:pPr>
        <w:pStyle w:val="Heading2"/>
        <w:rPr>
          <w:rFonts w:ascii="Times" w:hAnsi="Times" w:cs="Arial"/>
          <w:color w:val="1F497D" w:themeColor="text2"/>
          <w:sz w:val="28"/>
          <w:szCs w:val="28"/>
        </w:rPr>
      </w:pPr>
      <w:bookmarkStart w:id="220" w:name="_Toc20154851"/>
      <w:r>
        <w:rPr>
          <w:rFonts w:ascii="Times" w:hAnsi="Times" w:cs="Arial"/>
          <w:color w:val="1F497D" w:themeColor="text2"/>
          <w:sz w:val="28"/>
          <w:szCs w:val="28"/>
        </w:rPr>
        <w:t>Errors</w:t>
      </w:r>
      <w:bookmarkEnd w:id="220"/>
    </w:p>
    <w:p w14:paraId="3E23F50A" w14:textId="77777777" w:rsidR="00AA1CF0" w:rsidRPr="00A36716" w:rsidRDefault="00AA1CF0" w:rsidP="00AA1CF0">
      <w:pPr>
        <w:pStyle w:val="BodyTextIndent"/>
        <w:ind w:firstLine="360"/>
      </w:pPr>
      <w:r>
        <w:rPr>
          <w:rFonts w:ascii="Times" w:hAnsi="Times"/>
          <w:sz w:val="28"/>
          <w:szCs w:val="28"/>
        </w:rPr>
        <w:t>Client Errors</w:t>
      </w:r>
    </w:p>
    <w:p w14:paraId="047C60B2" w14:textId="77777777" w:rsidR="00AA1CF0" w:rsidRDefault="00AA1CF0" w:rsidP="00AA1CF0">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32963AE5" w14:textId="77777777" w:rsidR="00AA1CF0" w:rsidRDefault="00AA1CF0" w:rsidP="00AA1CF0">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485E3FCD" w14:textId="77777777" w:rsidR="00AA1CF0" w:rsidRPr="00B82131" w:rsidRDefault="00AA1CF0" w:rsidP="00AA1CF0">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62C288CB" w14:textId="57E358A1" w:rsidR="00AA1CF0" w:rsidRPr="00AA1CF0" w:rsidRDefault="00AA1CF0" w:rsidP="00AA1CF0">
      <w:pPr>
        <w:pStyle w:val="HTMLPreformatted"/>
        <w:numPr>
          <w:ilvl w:val="0"/>
          <w:numId w:val="44"/>
        </w:numPr>
        <w:shd w:val="clear" w:color="auto" w:fill="FFFFFF"/>
        <w:rPr>
          <w:rFonts w:ascii="Times" w:hAnsi="Times"/>
          <w:color w:val="595959" w:themeColor="text1" w:themeTint="A6"/>
          <w:sz w:val="24"/>
          <w:szCs w:val="24"/>
        </w:rPr>
      </w:pPr>
      <w:r w:rsidRPr="00AA1CF0">
        <w:rPr>
          <w:rFonts w:ascii="Times" w:hAnsi="Times" w:cs="Menlo"/>
          <w:color w:val="595959" w:themeColor="text1" w:themeTint="A6"/>
          <w:sz w:val="24"/>
          <w:szCs w:val="24"/>
        </w:rPr>
        <w:t>ECSorderIdNil</w:t>
      </w:r>
      <w:r w:rsidRPr="00AA1CF0">
        <w:rPr>
          <w:rFonts w:ascii="Times" w:hAnsi="Times" w:cs="Menlo"/>
          <w:b/>
          <w:bCs/>
          <w:color w:val="595959" w:themeColor="text1" w:themeTint="A6"/>
          <w:sz w:val="24"/>
          <w:szCs w:val="24"/>
        </w:rPr>
        <w:t xml:space="preserve"> (</w:t>
      </w:r>
      <w:r w:rsidRPr="00AA1CF0">
        <w:rPr>
          <w:rFonts w:ascii="Times" w:hAnsi="Times" w:cs="Menlo"/>
          <w:color w:val="595959" w:themeColor="text1" w:themeTint="A6"/>
          <w:sz w:val="24"/>
          <w:szCs w:val="24"/>
        </w:rPr>
        <w:t>Please provide valid order)</w:t>
      </w:r>
      <w:r>
        <w:rPr>
          <w:rFonts w:ascii="Times" w:hAnsi="Times" w:cs="Menlo"/>
          <w:color w:val="595959" w:themeColor="text1" w:themeTint="A6"/>
          <w:sz w:val="24"/>
          <w:szCs w:val="24"/>
        </w:rPr>
        <w:t xml:space="preserve"> – occurs for invalid order id</w:t>
      </w:r>
    </w:p>
    <w:p w14:paraId="5C06AE1C" w14:textId="77777777" w:rsidR="00AA1CF0" w:rsidRPr="008C50E7" w:rsidRDefault="00AA1CF0" w:rsidP="00AA1CF0">
      <w:pPr>
        <w:pStyle w:val="HTMLPreformatted"/>
        <w:shd w:val="clear" w:color="auto" w:fill="FFFFFF"/>
        <w:ind w:left="720"/>
        <w:rPr>
          <w:color w:val="595959" w:themeColor="text1" w:themeTint="A6"/>
          <w:sz w:val="22"/>
          <w:szCs w:val="22"/>
        </w:rPr>
      </w:pPr>
    </w:p>
    <w:p w14:paraId="07524443" w14:textId="77777777" w:rsidR="00AA1CF0" w:rsidRDefault="00AA1CF0" w:rsidP="00AA1CF0">
      <w:pPr>
        <w:pStyle w:val="BodyTextIndent"/>
        <w:ind w:firstLine="360"/>
        <w:rPr>
          <w:rFonts w:ascii="Times" w:hAnsi="Times"/>
          <w:sz w:val="28"/>
          <w:szCs w:val="28"/>
        </w:rPr>
      </w:pPr>
      <w:r>
        <w:rPr>
          <w:rFonts w:ascii="Times" w:hAnsi="Times"/>
          <w:sz w:val="28"/>
          <w:szCs w:val="28"/>
        </w:rPr>
        <w:t>Server Errors</w:t>
      </w:r>
    </w:p>
    <w:p w14:paraId="0C69BD8A" w14:textId="71D30A3F" w:rsidR="008A1565" w:rsidRPr="008A1565"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AA1CF0">
        <w:rPr>
          <w:rFonts w:ascii="Times" w:hAnsi="Times" w:cs="Menlo"/>
          <w:color w:val="595959" w:themeColor="text1" w:themeTint="A6"/>
          <w:sz w:val="24"/>
          <w:szCs w:val="24"/>
        </w:rPr>
        <w:t>ECSorderIdNil</w:t>
      </w:r>
      <w:r w:rsidRPr="00AA1CF0">
        <w:rPr>
          <w:rFonts w:ascii="Times" w:hAnsi="Times" w:cs="Menlo"/>
          <w:b/>
          <w:bCs/>
          <w:color w:val="595959" w:themeColor="text1" w:themeTint="A6"/>
          <w:sz w:val="24"/>
          <w:szCs w:val="24"/>
        </w:rPr>
        <w:t xml:space="preserve"> (</w:t>
      </w:r>
      <w:r w:rsidRPr="00AA1CF0">
        <w:rPr>
          <w:rFonts w:ascii="Times" w:hAnsi="Times" w:cs="Menlo"/>
          <w:color w:val="595959" w:themeColor="text1" w:themeTint="A6"/>
          <w:sz w:val="24"/>
          <w:szCs w:val="24"/>
        </w:rPr>
        <w:t>Please provide valid order)</w:t>
      </w:r>
      <w:r>
        <w:rPr>
          <w:rFonts w:ascii="Times" w:hAnsi="Times" w:cs="Menlo"/>
          <w:color w:val="595959" w:themeColor="text1" w:themeTint="A6"/>
          <w:sz w:val="24"/>
          <w:szCs w:val="24"/>
        </w:rPr>
        <w:t xml:space="preserve"> – occurs for invalid order id</w:t>
      </w:r>
    </w:p>
    <w:p w14:paraId="483D01A1" w14:textId="7993D3BB" w:rsidR="008A1565" w:rsidRPr="008A1565" w:rsidRDefault="008A1565" w:rsidP="008A1565">
      <w:pPr>
        <w:pStyle w:val="HTMLPreformatted"/>
        <w:numPr>
          <w:ilvl w:val="0"/>
          <w:numId w:val="44"/>
        </w:numPr>
        <w:shd w:val="clear" w:color="auto" w:fill="FFFFFF"/>
        <w:rPr>
          <w:rFonts w:ascii="Times" w:hAnsi="Times"/>
          <w:color w:val="595959" w:themeColor="text1" w:themeTint="A6"/>
          <w:sz w:val="24"/>
          <w:szCs w:val="24"/>
        </w:rPr>
      </w:pPr>
      <w:r w:rsidRPr="008A1565">
        <w:rPr>
          <w:rFonts w:ascii="Times" w:hAnsi="Times" w:cs="Menlo"/>
          <w:color w:val="595959" w:themeColor="text1" w:themeTint="A6"/>
          <w:sz w:val="24"/>
          <w:szCs w:val="24"/>
        </w:rPr>
        <w:t>ECSPaymentAuthorizationError (Payment authorization was not successful)</w:t>
      </w:r>
    </w:p>
    <w:p w14:paraId="3F8EB972" w14:textId="77777777" w:rsidR="008A1565" w:rsidRPr="00AA1CF0" w:rsidRDefault="008A1565" w:rsidP="008A1565">
      <w:pPr>
        <w:pStyle w:val="HTMLPreformatted"/>
        <w:shd w:val="clear" w:color="auto" w:fill="FFFFFF"/>
        <w:ind w:left="720"/>
        <w:rPr>
          <w:rFonts w:ascii="Times" w:hAnsi="Times"/>
          <w:color w:val="595959" w:themeColor="text1" w:themeTint="A6"/>
          <w:sz w:val="24"/>
          <w:szCs w:val="24"/>
        </w:rPr>
      </w:pPr>
    </w:p>
    <w:p w14:paraId="0B50263A" w14:textId="226821A4" w:rsidR="00D1584E" w:rsidRPr="009639AF" w:rsidRDefault="00D1584E" w:rsidP="00D1584E">
      <w:pPr>
        <w:pStyle w:val="Heading1"/>
        <w:rPr>
          <w:rFonts w:ascii="Times" w:hAnsi="Times" w:cs="Arial"/>
          <w:b/>
          <w:bCs/>
        </w:rPr>
      </w:pPr>
      <w:bookmarkStart w:id="221" w:name="_Toc20154852"/>
      <w:r>
        <w:rPr>
          <w:rFonts w:ascii="Times" w:hAnsi="Times" w:cs="Arial"/>
          <w:b/>
          <w:bCs/>
        </w:rPr>
        <w:t>Fetch Order History</w:t>
      </w:r>
      <w:bookmarkEnd w:id="221"/>
      <w:r>
        <w:rPr>
          <w:rFonts w:ascii="Times" w:hAnsi="Times" w:cs="Arial"/>
          <w:b/>
          <w:bCs/>
        </w:rPr>
        <w:t xml:space="preserve"> </w:t>
      </w:r>
    </w:p>
    <w:p w14:paraId="1CD7480E" w14:textId="7D425912" w:rsidR="00D1584E" w:rsidRDefault="00D1584E" w:rsidP="00D1584E">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fetch the order history of the submitted orders.</w:t>
      </w:r>
    </w:p>
    <w:p w14:paraId="09F3F16B" w14:textId="77777777" w:rsidR="00D1584E" w:rsidRPr="00861B4F" w:rsidRDefault="00D1584E" w:rsidP="00D1584E">
      <w:pPr>
        <w:pStyle w:val="Heading2"/>
        <w:rPr>
          <w:rFonts w:ascii="Times" w:hAnsi="Times" w:cs="Arial"/>
          <w:color w:val="1F497D" w:themeColor="text2"/>
          <w:sz w:val="28"/>
          <w:szCs w:val="28"/>
        </w:rPr>
      </w:pPr>
      <w:bookmarkStart w:id="222" w:name="_Toc20154853"/>
      <w:r w:rsidRPr="00861B4F">
        <w:rPr>
          <w:rFonts w:ascii="Times" w:hAnsi="Times" w:cs="Arial"/>
          <w:color w:val="1F497D" w:themeColor="text2"/>
          <w:sz w:val="28"/>
          <w:szCs w:val="28"/>
        </w:rPr>
        <w:t>ECSServiceProvider</w:t>
      </w:r>
      <w:bookmarkEnd w:id="222"/>
    </w:p>
    <w:p w14:paraId="6E814F6A" w14:textId="77777777" w:rsidR="00D1584E" w:rsidRPr="00C81F9D" w:rsidRDefault="00D1584E" w:rsidP="00D1584E">
      <w:pPr>
        <w:pStyle w:val="BodyTextIndent"/>
        <w:rPr>
          <w:rFonts w:ascii="Times" w:hAnsi="Times"/>
        </w:rPr>
      </w:pPr>
      <w:r w:rsidRPr="00C81F9D">
        <w:rPr>
          <w:rFonts w:ascii="Times" w:hAnsi="Times"/>
          <w:noProof/>
        </w:rPr>
        <mc:AlternateContent>
          <mc:Choice Requires="wps">
            <w:drawing>
              <wp:inline distT="0" distB="0" distL="0" distR="0" wp14:anchorId="6E6B7A8D" wp14:editId="2C496471">
                <wp:extent cx="6565900" cy="636494"/>
                <wp:effectExtent l="0" t="0" r="12700" b="11430"/>
                <wp:docPr id="9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36494"/>
                        </a:xfrm>
                        <a:prstGeom prst="rect">
                          <a:avLst/>
                        </a:prstGeom>
                        <a:solidFill>
                          <a:schemeClr val="bg1">
                            <a:lumMod val="95000"/>
                          </a:schemeClr>
                        </a:solidFill>
                        <a:ln w="3175">
                          <a:solidFill>
                            <a:srgbClr val="000000"/>
                          </a:solidFill>
                          <a:miter lim="800000"/>
                          <a:headEnd/>
                          <a:tailEnd/>
                        </a:ln>
                      </wps:spPr>
                      <wps:txbx>
                        <w:txbxContent>
                          <w:p w14:paraId="3131A5FD" w14:textId="77777777" w:rsidR="00D32F8F" w:rsidRDefault="00D32F8F" w:rsidP="00D1584E">
                            <w:pPr>
                              <w:pStyle w:val="HTMLPreformatted"/>
                              <w:rPr>
                                <w:b/>
                                <w:bCs/>
                                <w:noProof/>
                                <w:color w:val="000080"/>
                                <w:szCs w:val="24"/>
                              </w:rPr>
                            </w:pPr>
                          </w:p>
                          <w:p w14:paraId="0EA55B20" w14:textId="77777777" w:rsidR="00D32F8F" w:rsidRPr="00D1584E" w:rsidRDefault="00D32F8F" w:rsidP="00D1584E">
                            <w:pPr>
                              <w:pStyle w:val="HTMLPreformatted"/>
                              <w:rPr>
                                <w:color w:val="000000"/>
                              </w:rPr>
                            </w:pPr>
                            <w:r w:rsidRPr="00D1584E">
                              <w:rPr>
                                <w:b/>
                                <w:bCs/>
                                <w:color w:val="000080"/>
                              </w:rPr>
                              <w:t xml:space="preserve">void </w:t>
                            </w:r>
                            <w:r w:rsidRPr="00D1584E">
                              <w:rPr>
                                <w:color w:val="000000"/>
                              </w:rPr>
                              <w:t>fetchOrderHistory(</w:t>
                            </w:r>
                            <w:r w:rsidRPr="00D1584E">
                              <w:rPr>
                                <w:b/>
                                <w:bCs/>
                                <w:color w:val="000080"/>
                              </w:rPr>
                              <w:t xml:space="preserve">int </w:t>
                            </w:r>
                            <w:r w:rsidRPr="00D1584E">
                              <w:rPr>
                                <w:color w:val="000000"/>
                              </w:rPr>
                              <w:t xml:space="preserve">pageNumber, </w:t>
                            </w:r>
                            <w:r w:rsidRPr="00D1584E">
                              <w:rPr>
                                <w:b/>
                                <w:bCs/>
                                <w:color w:val="000080"/>
                              </w:rPr>
                              <w:t xml:space="preserve">int </w:t>
                            </w:r>
                            <w:r w:rsidRPr="00D1584E">
                              <w:rPr>
                                <w:color w:val="000000"/>
                              </w:rPr>
                              <w:t>pageSize, ECSCallback&lt;ECSOrderHistory, Exception&gt; ecsCallback);</w:t>
                            </w:r>
                          </w:p>
                          <w:p w14:paraId="6566B1CB" w14:textId="77777777" w:rsidR="00D32F8F" w:rsidRPr="00006C29" w:rsidRDefault="00D32F8F" w:rsidP="00D1584E">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6E6B7A8D" id="_x0000_s1096" type="#_x0000_t202" style="width:517pt;height: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" fillcolor="#f2f2f2 [3052]" strokeweight=".25pt">
                <v:textbox>
                  <w:txbxContent>
                    <w:p w14:paraId="3131A5FD" w14:textId="77777777" w:rsidR="00D32F8F" w:rsidRDefault="00D32F8F" w:rsidP="00D1584E">
                      <w:pPr>
                        <w:pStyle w:val="HTMLPreformatted"/>
                        <w:rPr>
                          <w:b/>
                          <w:bCs/>
                          <w:noProof/>
                          <w:color w:val="000080"/>
                          <w:szCs w:val="24"/>
                        </w:rPr>
                      </w:pPr>
                    </w:p>
                    <w:p w14:paraId="0EA55B20" w14:textId="77777777" w:rsidR="00D32F8F" w:rsidRPr="00D1584E" w:rsidRDefault="00D32F8F" w:rsidP="00D1584E">
                      <w:pPr>
                        <w:pStyle w:val="HTMLPreformatted"/>
                        <w:rPr>
                          <w:color w:val="000000"/>
                        </w:rPr>
                      </w:pPr>
                      <w:r w:rsidRPr="00D1584E">
                        <w:rPr>
                          <w:b/>
                          <w:bCs/>
                          <w:color w:val="000080"/>
                        </w:rPr>
                        <w:t xml:space="preserve">void </w:t>
                      </w:r>
                      <w:r w:rsidRPr="00D1584E">
                        <w:rPr>
                          <w:color w:val="000000"/>
                        </w:rPr>
                        <w:t>fetchOrderHistory(</w:t>
                      </w:r>
                      <w:r w:rsidRPr="00D1584E">
                        <w:rPr>
                          <w:b/>
                          <w:bCs/>
                          <w:color w:val="000080"/>
                        </w:rPr>
                        <w:t xml:space="preserve">int </w:t>
                      </w:r>
                      <w:r w:rsidRPr="00D1584E">
                        <w:rPr>
                          <w:color w:val="000000"/>
                        </w:rPr>
                        <w:t xml:space="preserve">pageNumber, </w:t>
                      </w:r>
                      <w:r w:rsidRPr="00D1584E">
                        <w:rPr>
                          <w:b/>
                          <w:bCs/>
                          <w:color w:val="000080"/>
                        </w:rPr>
                        <w:t xml:space="preserve">int </w:t>
                      </w:r>
                      <w:r w:rsidRPr="00D1584E">
                        <w:rPr>
                          <w:color w:val="000000"/>
                        </w:rPr>
                        <w:t>pageSize, ECSCallback&lt;ECSOrderHistory, Exception&gt; ecsCallback);</w:t>
                      </w:r>
                    </w:p>
                    <w:p w14:paraId="6566B1CB" w14:textId="77777777" w:rsidR="00D32F8F" w:rsidRPr="00006C29" w:rsidRDefault="00D32F8F" w:rsidP="00D1584E">
                      <w:pPr>
                        <w:pStyle w:val="HTMLPreformatted"/>
                        <w:rPr>
                          <w:noProof/>
                          <w:color w:val="000000"/>
                        </w:rPr>
                      </w:pPr>
                    </w:p>
                  </w:txbxContent>
                </v:textbox>
                <w10:anchorlock/>
              </v:shape>
            </w:pict>
          </mc:Fallback>
        </mc:AlternateContent>
      </w:r>
    </w:p>
    <w:p w14:paraId="71D08287" w14:textId="59B2CCBF" w:rsidR="00D1584E" w:rsidRDefault="00D1584E" w:rsidP="00D1584E">
      <w:pPr>
        <w:pStyle w:val="Heading2"/>
        <w:numPr>
          <w:ilvl w:val="0"/>
          <w:numId w:val="0"/>
        </w:numPr>
        <w:ind w:left="576" w:hanging="576"/>
        <w:rPr>
          <w:rFonts w:ascii="Times" w:hAnsi="Times" w:cs="Arial"/>
          <w:sz w:val="28"/>
          <w:szCs w:val="28"/>
        </w:rPr>
      </w:pPr>
      <w:r>
        <w:rPr>
          <w:rFonts w:ascii="Times" w:hAnsi="Times"/>
          <w:szCs w:val="24"/>
        </w:rPr>
        <w:lastRenderedPageBreak/>
        <w:t xml:space="preserve">        </w:t>
      </w:r>
      <w:r w:rsidRPr="00C81F9D">
        <w:rPr>
          <w:rFonts w:ascii="Times" w:hAnsi="Times" w:cs="Arial"/>
          <w:sz w:val="28"/>
          <w:szCs w:val="28"/>
        </w:rPr>
        <w:t xml:space="preserve"> </w:t>
      </w:r>
      <w:bookmarkStart w:id="223" w:name="_Toc20154854"/>
      <w:r>
        <w:rPr>
          <w:rFonts w:ascii="Times" w:hAnsi="Times" w:cs="Arial"/>
          <w:sz w:val="28"/>
          <w:szCs w:val="28"/>
        </w:rPr>
        <w:t>Parameters</w:t>
      </w:r>
      <w:bookmarkEnd w:id="223"/>
    </w:p>
    <w:p w14:paraId="43FAD9A8" w14:textId="030EB035" w:rsidR="00D1584E" w:rsidRPr="00C81F9D" w:rsidRDefault="00D1584E" w:rsidP="00D1584E">
      <w:pPr>
        <w:pStyle w:val="NoSpacing"/>
        <w:numPr>
          <w:ilvl w:val="0"/>
          <w:numId w:val="38"/>
        </w:numPr>
        <w:rPr>
          <w:rFonts w:ascii="Times" w:hAnsi="Times" w:cs="Arial"/>
          <w:sz w:val="24"/>
          <w:szCs w:val="24"/>
          <w:lang w:val="en-AU"/>
        </w:rPr>
      </w:pPr>
      <w:r>
        <w:rPr>
          <w:rFonts w:ascii="Times" w:hAnsi="Times" w:cs="Arial"/>
          <w:sz w:val="24"/>
          <w:szCs w:val="24"/>
          <w:lang w:val="en-AU"/>
        </w:rPr>
        <w:t>pageNumber</w:t>
      </w:r>
      <w:r w:rsidRPr="00C81F9D">
        <w:rPr>
          <w:rFonts w:ascii="Times" w:hAnsi="Times" w:cs="Arial"/>
          <w:sz w:val="24"/>
          <w:szCs w:val="24"/>
          <w:lang w:val="en-AU"/>
        </w:rPr>
        <w:t xml:space="preserve"> – refer to the page number containing data</w:t>
      </w:r>
    </w:p>
    <w:p w14:paraId="097CCCE3" w14:textId="77777777" w:rsidR="00D1584E" w:rsidRPr="00C81F9D" w:rsidRDefault="00D1584E" w:rsidP="00D1584E">
      <w:pPr>
        <w:pStyle w:val="NoSpacing"/>
        <w:numPr>
          <w:ilvl w:val="0"/>
          <w:numId w:val="38"/>
        </w:numPr>
        <w:rPr>
          <w:rFonts w:ascii="Times" w:hAnsi="Times" w:cs="Arial"/>
          <w:sz w:val="24"/>
          <w:szCs w:val="24"/>
          <w:lang w:val="en-AU"/>
        </w:rPr>
      </w:pPr>
      <w:r w:rsidRPr="00C81F9D">
        <w:rPr>
          <w:rFonts w:ascii="Times" w:hAnsi="Times" w:cs="Arial"/>
          <w:sz w:val="24"/>
          <w:szCs w:val="24"/>
          <w:lang w:val="en-AU"/>
        </w:rPr>
        <w:t>pageSize – refer to the total number of pages</w:t>
      </w:r>
    </w:p>
    <w:p w14:paraId="13316E03" w14:textId="34F6CEE2" w:rsidR="00D1584E" w:rsidRPr="00C81F9D" w:rsidRDefault="00D1584E" w:rsidP="00D1584E">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3D50E5">
        <w:rPr>
          <w:rFonts w:ascii="Times" w:hAnsi="Times" w:cs="Arial"/>
          <w:sz w:val="24"/>
          <w:szCs w:val="24"/>
          <w:lang w:val="en-AU"/>
        </w:rPr>
        <w:t>instance of ECSC</w:t>
      </w:r>
      <w:r w:rsidRPr="00C81F9D">
        <w:rPr>
          <w:rFonts w:ascii="Times" w:hAnsi="Times" w:cs="Arial"/>
          <w:sz w:val="24"/>
          <w:szCs w:val="24"/>
          <w:lang w:val="en-AU"/>
        </w:rPr>
        <w:t xml:space="preserve">allback </w:t>
      </w:r>
      <w:r w:rsidR="003D50E5">
        <w:rPr>
          <w:rFonts w:ascii="Times" w:hAnsi="Times" w:cs="Arial"/>
          <w:sz w:val="24"/>
          <w:szCs w:val="24"/>
          <w:lang w:val="en-AU"/>
        </w:rPr>
        <w:t>of type</w:t>
      </w:r>
      <w:r w:rsidRPr="00C81F9D">
        <w:rPr>
          <w:rFonts w:ascii="Times" w:hAnsi="Times" w:cs="Arial"/>
          <w:sz w:val="24"/>
          <w:szCs w:val="24"/>
          <w:lang w:val="en-AU"/>
        </w:rPr>
        <w:t xml:space="preserve"> </w:t>
      </w:r>
      <w:r>
        <w:rPr>
          <w:rFonts w:ascii="Times" w:hAnsi="Times" w:cs="Arial"/>
          <w:sz w:val="24"/>
          <w:szCs w:val="24"/>
          <w:lang w:val="en-AU"/>
        </w:rPr>
        <w:t xml:space="preserve">ECSOrderHistory </w:t>
      </w:r>
      <w:r w:rsidR="00F76B09">
        <w:rPr>
          <w:rFonts w:ascii="Times" w:hAnsi="Times" w:cs="Arial"/>
          <w:sz w:val="24"/>
          <w:szCs w:val="24"/>
          <w:lang w:val="en-AU"/>
        </w:rPr>
        <w:t>and Exception</w:t>
      </w:r>
    </w:p>
    <w:p w14:paraId="6A561DE9" w14:textId="77777777" w:rsidR="00D1584E" w:rsidRPr="00C81F9D" w:rsidRDefault="00D1584E" w:rsidP="00D1584E">
      <w:pPr>
        <w:pStyle w:val="NoSpacing"/>
        <w:ind w:left="720"/>
        <w:rPr>
          <w:rFonts w:ascii="Times" w:hAnsi="Times" w:cs="Arial"/>
          <w:sz w:val="24"/>
          <w:szCs w:val="24"/>
          <w:lang w:val="en-AU"/>
        </w:rPr>
      </w:pPr>
    </w:p>
    <w:p w14:paraId="04C67606" w14:textId="77777777" w:rsidR="00D1584E" w:rsidRPr="00C81F9D" w:rsidRDefault="00D1584E" w:rsidP="00D1584E">
      <w:pPr>
        <w:pStyle w:val="Heading2"/>
        <w:numPr>
          <w:ilvl w:val="0"/>
          <w:numId w:val="0"/>
        </w:numPr>
        <w:ind w:left="576"/>
        <w:rPr>
          <w:rFonts w:ascii="Times" w:hAnsi="Times" w:cs="Arial"/>
          <w:sz w:val="28"/>
          <w:szCs w:val="28"/>
        </w:rPr>
      </w:pPr>
      <w:bookmarkStart w:id="224" w:name="_Toc20154855"/>
      <w:r>
        <w:rPr>
          <w:rFonts w:ascii="Times" w:hAnsi="Times" w:cs="Arial"/>
          <w:sz w:val="28"/>
          <w:szCs w:val="28"/>
        </w:rPr>
        <w:t>Output</w:t>
      </w:r>
      <w:bookmarkEnd w:id="224"/>
    </w:p>
    <w:p w14:paraId="4CAA79C1" w14:textId="3ACC9439" w:rsidR="00D1584E" w:rsidRPr="00C81F9D" w:rsidRDefault="00D1584E" w:rsidP="00D1584E">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ECSOrderHistory object which contains details of placed order</w:t>
      </w:r>
    </w:p>
    <w:p w14:paraId="430DB615" w14:textId="77777777" w:rsidR="00D1584E" w:rsidRDefault="00D1584E" w:rsidP="00D1584E">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000F1CB9" w14:textId="77777777" w:rsidR="00D1584E" w:rsidRPr="00C81F9D" w:rsidRDefault="00D1584E" w:rsidP="00D1584E">
      <w:pPr>
        <w:pStyle w:val="NoSpacing"/>
        <w:rPr>
          <w:rFonts w:ascii="Times" w:hAnsi="Times" w:cs="Arial"/>
          <w:lang w:val="en-AU"/>
        </w:rPr>
      </w:pPr>
    </w:p>
    <w:p w14:paraId="5ECD978F" w14:textId="77777777" w:rsidR="00D1584E" w:rsidRPr="00861B4F" w:rsidRDefault="00D1584E" w:rsidP="00D1584E">
      <w:pPr>
        <w:pStyle w:val="Heading2"/>
        <w:rPr>
          <w:rFonts w:ascii="Times" w:hAnsi="Times" w:cs="Arial"/>
          <w:color w:val="1F497D" w:themeColor="text2"/>
          <w:sz w:val="28"/>
          <w:szCs w:val="28"/>
        </w:rPr>
      </w:pPr>
      <w:bookmarkStart w:id="225" w:name="_Toc20154856"/>
      <w:r w:rsidRPr="00861B4F">
        <w:rPr>
          <w:rFonts w:ascii="Times" w:hAnsi="Times" w:cs="Arial"/>
          <w:color w:val="1F497D" w:themeColor="text2"/>
          <w:sz w:val="28"/>
          <w:szCs w:val="28"/>
        </w:rPr>
        <w:t>Sample</w:t>
      </w:r>
      <w:bookmarkEnd w:id="225"/>
    </w:p>
    <w:p w14:paraId="103C2531" w14:textId="77777777" w:rsidR="00D1584E" w:rsidRPr="00C81F9D" w:rsidRDefault="00D1584E" w:rsidP="00D1584E">
      <w:pPr>
        <w:pStyle w:val="BodyTextIndent"/>
        <w:rPr>
          <w:rFonts w:ascii="Times" w:hAnsi="Times"/>
        </w:rPr>
      </w:pPr>
      <w:r w:rsidRPr="00C81F9D">
        <w:rPr>
          <w:rFonts w:ascii="Times" w:hAnsi="Times"/>
          <w:noProof/>
        </w:rPr>
        <mc:AlternateContent>
          <mc:Choice Requires="wps">
            <w:drawing>
              <wp:inline distT="0" distB="0" distL="0" distR="0" wp14:anchorId="169F0836" wp14:editId="6E0ACC31">
                <wp:extent cx="6565900" cy="2563905"/>
                <wp:effectExtent l="0" t="0" r="12700" b="14605"/>
                <wp:docPr id="9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66B19045" w14:textId="77777777" w:rsidR="00D32F8F" w:rsidRDefault="00D32F8F" w:rsidP="00D1584E">
                            <w:pPr>
                              <w:pStyle w:val="HTMLPreformatted"/>
                              <w:rPr>
                                <w:noProof/>
                                <w:color w:val="808000"/>
                              </w:rPr>
                            </w:pPr>
                          </w:p>
                          <w:p w14:paraId="548914CD" w14:textId="77777777" w:rsidR="00EC7193" w:rsidRPr="00676B3B" w:rsidRDefault="00EC7193" w:rsidP="00EC7193">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4F8949D" w14:textId="6137F19A" w:rsidR="00D32F8F" w:rsidRPr="00AD48E0" w:rsidRDefault="0035195D" w:rsidP="0035195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AD48E0">
                              <w:rPr>
                                <w:color w:val="000000"/>
                              </w:rPr>
                              <w:br/>
                            </w:r>
                            <w:r w:rsidR="00D32F8F" w:rsidRPr="00AD48E0">
                              <w:rPr>
                                <w:color w:val="000000"/>
                              </w:rPr>
                              <w:br/>
                              <w:t xml:space="preserve">ecsServices.fetchOrderHistory(pageNo, </w:t>
                            </w:r>
                            <w:r w:rsidR="00D32F8F" w:rsidRPr="00AD48E0">
                              <w:rPr>
                                <w:color w:val="0000FF"/>
                              </w:rPr>
                              <w:t>0</w:t>
                            </w:r>
                            <w:r w:rsidR="00D32F8F" w:rsidRPr="00AD48E0">
                              <w:rPr>
                                <w:color w:val="000000"/>
                              </w:rPr>
                              <w:t xml:space="preserve">, </w:t>
                            </w:r>
                            <w:r w:rsidR="00D32F8F" w:rsidRPr="00AD48E0">
                              <w:rPr>
                                <w:b/>
                                <w:bCs/>
                                <w:color w:val="000080"/>
                              </w:rPr>
                              <w:t xml:space="preserve">new </w:t>
                            </w:r>
                            <w:r w:rsidR="00D32F8F" w:rsidRPr="00AD48E0">
                              <w:rPr>
                                <w:color w:val="000000"/>
                              </w:rPr>
                              <w:t>ECSCallback&lt;ECSOrderHistory, Exception&gt;() {</w:t>
                            </w:r>
                            <w:r w:rsidR="00D32F8F" w:rsidRPr="00AD48E0">
                              <w:rPr>
                                <w:color w:val="000000"/>
                              </w:rPr>
                              <w:br/>
                              <w:t xml:space="preserve">    </w:t>
                            </w:r>
                            <w:r w:rsidR="00D32F8F" w:rsidRPr="00AD48E0">
                              <w:rPr>
                                <w:color w:val="808000"/>
                              </w:rPr>
                              <w:t>@Override</w:t>
                            </w:r>
                            <w:r w:rsidR="00D32F8F" w:rsidRPr="00AD48E0">
                              <w:rPr>
                                <w:color w:val="808000"/>
                              </w:rPr>
                              <w:br/>
                              <w:t xml:space="preserve">    </w:t>
                            </w:r>
                            <w:r w:rsidR="00D32F8F" w:rsidRPr="00AD48E0">
                              <w:rPr>
                                <w:b/>
                                <w:bCs/>
                                <w:color w:val="000080"/>
                              </w:rPr>
                              <w:t xml:space="preserve">public void </w:t>
                            </w:r>
                            <w:r w:rsidR="00D32F8F" w:rsidRPr="00AD48E0">
                              <w:rPr>
                                <w:color w:val="000000"/>
                              </w:rPr>
                              <w:t>onResponse(ECSOrderHistory result) {</w:t>
                            </w:r>
                          </w:p>
                          <w:p w14:paraId="0F6A13F2" w14:textId="77777777" w:rsidR="00D32F8F" w:rsidRPr="0019448C" w:rsidRDefault="00D32F8F" w:rsidP="00D1584E">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38BD446" w14:textId="77777777" w:rsidR="00D32F8F" w:rsidRDefault="00D32F8F" w:rsidP="00D1584E">
                            <w:pPr>
                              <w:pStyle w:val="HTMLPreformatted"/>
                            </w:pPr>
                          </w:p>
                        </w:txbxContent>
                      </wps:txbx>
                      <wps:bodyPr rot="0" vert="horz" wrap="square" lIns="91440" tIns="45720" rIns="91440" bIns="45720" anchor="t" anchorCtr="0">
                        <a:noAutofit/>
                      </wps:bodyPr>
                    </wps:wsp>
                  </a:graphicData>
                </a:graphic>
              </wp:inline>
            </w:drawing>
          </mc:Choice>
          <mc:Fallback>
            <w:pict>
              <v:shape w14:anchorId="169F0836" id="_x0000_s1097"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" fillcolor="#f2f2f2 [3052]" strokeweight=".25pt">
                <v:textbox>
                  <w:txbxContent>
                    <w:p w14:paraId="66B19045" w14:textId="77777777" w:rsidR="00D32F8F" w:rsidRDefault="00D32F8F" w:rsidP="00D1584E">
                      <w:pPr>
                        <w:pStyle w:val="HTMLPreformatted"/>
                        <w:rPr>
                          <w:noProof/>
                          <w:color w:val="808000"/>
                        </w:rPr>
                      </w:pPr>
                    </w:p>
                    <w:p w14:paraId="548914CD" w14:textId="77777777" w:rsidR="00EC7193" w:rsidRPr="00676B3B" w:rsidRDefault="00EC7193" w:rsidP="00EC7193">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44F8949D" w14:textId="6137F19A" w:rsidR="00D32F8F" w:rsidRPr="00AD48E0" w:rsidRDefault="0035195D" w:rsidP="0035195D">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AD48E0">
                        <w:rPr>
                          <w:color w:val="000000"/>
                        </w:rPr>
                        <w:br/>
                      </w:r>
                      <w:r w:rsidR="00D32F8F" w:rsidRPr="00AD48E0">
                        <w:rPr>
                          <w:color w:val="000000"/>
                        </w:rPr>
                        <w:br/>
                        <w:t xml:space="preserve">ecsServices.fetchOrderHistory(pageNo, </w:t>
                      </w:r>
                      <w:r w:rsidR="00D32F8F" w:rsidRPr="00AD48E0">
                        <w:rPr>
                          <w:color w:val="0000FF"/>
                        </w:rPr>
                        <w:t>0</w:t>
                      </w:r>
                      <w:r w:rsidR="00D32F8F" w:rsidRPr="00AD48E0">
                        <w:rPr>
                          <w:color w:val="000000"/>
                        </w:rPr>
                        <w:t xml:space="preserve">, </w:t>
                      </w:r>
                      <w:r w:rsidR="00D32F8F" w:rsidRPr="00AD48E0">
                        <w:rPr>
                          <w:b/>
                          <w:bCs/>
                          <w:color w:val="000080"/>
                        </w:rPr>
                        <w:t xml:space="preserve">new </w:t>
                      </w:r>
                      <w:r w:rsidR="00D32F8F" w:rsidRPr="00AD48E0">
                        <w:rPr>
                          <w:color w:val="000000"/>
                        </w:rPr>
                        <w:t>ECSCallback&lt;ECSOrderHistory, Exception&gt;() {</w:t>
                      </w:r>
                      <w:r w:rsidR="00D32F8F" w:rsidRPr="00AD48E0">
                        <w:rPr>
                          <w:color w:val="000000"/>
                        </w:rPr>
                        <w:br/>
                        <w:t xml:space="preserve">    </w:t>
                      </w:r>
                      <w:r w:rsidR="00D32F8F" w:rsidRPr="00AD48E0">
                        <w:rPr>
                          <w:color w:val="808000"/>
                        </w:rPr>
                        <w:t>@Override</w:t>
                      </w:r>
                      <w:r w:rsidR="00D32F8F" w:rsidRPr="00AD48E0">
                        <w:rPr>
                          <w:color w:val="808000"/>
                        </w:rPr>
                        <w:br/>
                        <w:t xml:space="preserve">    </w:t>
                      </w:r>
                      <w:r w:rsidR="00D32F8F" w:rsidRPr="00AD48E0">
                        <w:rPr>
                          <w:b/>
                          <w:bCs/>
                          <w:color w:val="000080"/>
                        </w:rPr>
                        <w:t xml:space="preserve">public void </w:t>
                      </w:r>
                      <w:r w:rsidR="00D32F8F" w:rsidRPr="00AD48E0">
                        <w:rPr>
                          <w:color w:val="000000"/>
                        </w:rPr>
                        <w:t>onResponse(ECSOrderHistory result) {</w:t>
                      </w:r>
                    </w:p>
                    <w:p w14:paraId="0F6A13F2" w14:textId="77777777" w:rsidR="00D32F8F" w:rsidRPr="0019448C" w:rsidRDefault="00D32F8F" w:rsidP="00D1584E">
                      <w:pPr>
                        <w:pStyle w:val="HTMLPreformatted"/>
                        <w:rPr>
                          <w:color w:val="000000"/>
                        </w:rPr>
                      </w:pPr>
                      <w:r w:rsidRPr="00B31343">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738BD446" w14:textId="77777777" w:rsidR="00D32F8F" w:rsidRDefault="00D32F8F" w:rsidP="00D1584E">
                      <w:pPr>
                        <w:pStyle w:val="HTMLPreformatted"/>
                      </w:pPr>
                    </w:p>
                  </w:txbxContent>
                </v:textbox>
                <w10:anchorlock/>
              </v:shape>
            </w:pict>
          </mc:Fallback>
        </mc:AlternateContent>
      </w:r>
    </w:p>
    <w:p w14:paraId="0F5236E3" w14:textId="77777777" w:rsidR="0045080B" w:rsidRDefault="0045080B" w:rsidP="0045080B">
      <w:pPr>
        <w:pStyle w:val="Heading2"/>
        <w:rPr>
          <w:rFonts w:ascii="Times" w:hAnsi="Times" w:cs="Arial"/>
          <w:color w:val="1F497D" w:themeColor="text2"/>
          <w:sz w:val="28"/>
          <w:szCs w:val="28"/>
        </w:rPr>
      </w:pPr>
      <w:bookmarkStart w:id="226" w:name="_Toc20154857"/>
      <w:r>
        <w:rPr>
          <w:rFonts w:ascii="Times" w:hAnsi="Times" w:cs="Arial"/>
          <w:color w:val="1F497D" w:themeColor="text2"/>
          <w:sz w:val="28"/>
          <w:szCs w:val="28"/>
        </w:rPr>
        <w:t>Errors</w:t>
      </w:r>
      <w:bookmarkEnd w:id="226"/>
    </w:p>
    <w:p w14:paraId="60104AB3" w14:textId="77777777" w:rsidR="0045080B" w:rsidRPr="00A36716" w:rsidRDefault="0045080B" w:rsidP="0045080B">
      <w:pPr>
        <w:pStyle w:val="BodyTextIndent"/>
        <w:ind w:firstLine="360"/>
      </w:pPr>
      <w:r>
        <w:rPr>
          <w:rFonts w:ascii="Times" w:hAnsi="Times"/>
          <w:sz w:val="28"/>
          <w:szCs w:val="28"/>
        </w:rPr>
        <w:t>Client Errors</w:t>
      </w:r>
    </w:p>
    <w:p w14:paraId="6C0EA39E" w14:textId="77777777" w:rsidR="0045080B" w:rsidRDefault="0045080B" w:rsidP="0045080B">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08A7E880" w14:textId="77777777" w:rsidR="0045080B" w:rsidRDefault="0045080B" w:rsidP="0045080B">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2C8F32F8" w14:textId="403D8BE0" w:rsidR="0045080B" w:rsidRPr="0017267A" w:rsidRDefault="0045080B" w:rsidP="0045080B">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142BE81E" w14:textId="4D000112" w:rsidR="0017267A" w:rsidRDefault="0017267A" w:rsidP="0017267A">
      <w:pPr>
        <w:pStyle w:val="HTMLPreformatted"/>
        <w:shd w:val="clear" w:color="auto" w:fill="FFFFFF"/>
        <w:rPr>
          <w:rFonts w:ascii="Times" w:hAnsi="Times"/>
          <w:color w:val="595959" w:themeColor="text1" w:themeTint="A6"/>
          <w:sz w:val="24"/>
          <w:szCs w:val="24"/>
        </w:rPr>
      </w:pPr>
    </w:p>
    <w:p w14:paraId="1435F824" w14:textId="757D466E" w:rsidR="0017267A" w:rsidRDefault="0017267A" w:rsidP="0017267A">
      <w:pPr>
        <w:pStyle w:val="HTMLPreformatted"/>
        <w:shd w:val="clear" w:color="auto" w:fill="FFFFFF"/>
        <w:rPr>
          <w:rFonts w:ascii="Times" w:hAnsi="Times"/>
          <w:color w:val="595959" w:themeColor="text1" w:themeTint="A6"/>
          <w:sz w:val="24"/>
          <w:szCs w:val="24"/>
        </w:rPr>
      </w:pPr>
    </w:p>
    <w:p w14:paraId="6203E37E" w14:textId="4A3B4A97" w:rsidR="0017267A" w:rsidRDefault="0017267A" w:rsidP="0017267A">
      <w:pPr>
        <w:pStyle w:val="HTMLPreformatted"/>
        <w:shd w:val="clear" w:color="auto" w:fill="FFFFFF"/>
        <w:rPr>
          <w:rFonts w:ascii="Times" w:hAnsi="Times"/>
          <w:color w:val="595959" w:themeColor="text1" w:themeTint="A6"/>
          <w:sz w:val="24"/>
          <w:szCs w:val="24"/>
        </w:rPr>
      </w:pPr>
    </w:p>
    <w:p w14:paraId="5FA95952" w14:textId="7ED49027" w:rsidR="0017267A" w:rsidRDefault="0017267A" w:rsidP="0017267A">
      <w:pPr>
        <w:pStyle w:val="HTMLPreformatted"/>
        <w:shd w:val="clear" w:color="auto" w:fill="FFFFFF"/>
        <w:rPr>
          <w:rFonts w:ascii="Times" w:hAnsi="Times"/>
          <w:color w:val="595959" w:themeColor="text1" w:themeTint="A6"/>
          <w:sz w:val="24"/>
          <w:szCs w:val="24"/>
        </w:rPr>
      </w:pPr>
    </w:p>
    <w:p w14:paraId="3BAB218D" w14:textId="2F3301F4" w:rsidR="0017267A" w:rsidRDefault="0017267A" w:rsidP="0017267A">
      <w:pPr>
        <w:pStyle w:val="HTMLPreformatted"/>
        <w:shd w:val="clear" w:color="auto" w:fill="FFFFFF"/>
        <w:rPr>
          <w:rFonts w:ascii="Times" w:hAnsi="Times"/>
          <w:color w:val="595959" w:themeColor="text1" w:themeTint="A6"/>
          <w:sz w:val="24"/>
          <w:szCs w:val="24"/>
        </w:rPr>
      </w:pPr>
    </w:p>
    <w:p w14:paraId="52DEBE6A" w14:textId="77777777" w:rsidR="0017267A" w:rsidRPr="00B82131" w:rsidRDefault="0017267A" w:rsidP="0017267A">
      <w:pPr>
        <w:pStyle w:val="HTMLPreformatted"/>
        <w:shd w:val="clear" w:color="auto" w:fill="FFFFFF"/>
        <w:rPr>
          <w:color w:val="595959" w:themeColor="text1" w:themeTint="A6"/>
          <w:sz w:val="22"/>
          <w:szCs w:val="22"/>
        </w:rPr>
      </w:pPr>
    </w:p>
    <w:p w14:paraId="68C1B70A" w14:textId="77777777" w:rsidR="0045080B" w:rsidRPr="008C50E7" w:rsidRDefault="0045080B" w:rsidP="0045080B">
      <w:pPr>
        <w:pStyle w:val="HTMLPreformatted"/>
        <w:shd w:val="clear" w:color="auto" w:fill="FFFFFF"/>
        <w:ind w:left="720"/>
        <w:rPr>
          <w:color w:val="595959" w:themeColor="text1" w:themeTint="A6"/>
          <w:sz w:val="22"/>
          <w:szCs w:val="22"/>
        </w:rPr>
      </w:pPr>
    </w:p>
    <w:p w14:paraId="7AAEE88C" w14:textId="1408DA14" w:rsidR="006C2EED" w:rsidRPr="009639AF" w:rsidRDefault="006C2EED" w:rsidP="006C2EED">
      <w:pPr>
        <w:pStyle w:val="Heading1"/>
        <w:rPr>
          <w:rFonts w:ascii="Times" w:hAnsi="Times" w:cs="Arial"/>
          <w:b/>
          <w:bCs/>
        </w:rPr>
      </w:pPr>
      <w:bookmarkStart w:id="227" w:name="_Toc20154858"/>
      <w:r>
        <w:rPr>
          <w:rFonts w:ascii="Times" w:hAnsi="Times" w:cs="Arial"/>
          <w:b/>
          <w:bCs/>
        </w:rPr>
        <w:lastRenderedPageBreak/>
        <w:t>Fetch Order Detail</w:t>
      </w:r>
      <w:bookmarkEnd w:id="227"/>
      <w:r>
        <w:rPr>
          <w:rFonts w:ascii="Times" w:hAnsi="Times" w:cs="Arial"/>
          <w:b/>
          <w:bCs/>
        </w:rPr>
        <w:t xml:space="preserve"> </w:t>
      </w:r>
    </w:p>
    <w:p w14:paraId="231C43E3" w14:textId="142D2EB5" w:rsidR="006C2EED" w:rsidRDefault="006C2EED" w:rsidP="006C2EED">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fetch the </w:t>
      </w:r>
      <w:r w:rsidR="00FF2ACC">
        <w:rPr>
          <w:rFonts w:ascii="Times" w:hAnsi="Times" w:cs="Arial"/>
          <w:sz w:val="24"/>
          <w:szCs w:val="24"/>
        </w:rPr>
        <w:t xml:space="preserve">details of given </w:t>
      </w:r>
      <w:r>
        <w:rPr>
          <w:rFonts w:ascii="Times" w:hAnsi="Times" w:cs="Arial"/>
          <w:sz w:val="24"/>
          <w:szCs w:val="24"/>
        </w:rPr>
        <w:t>orders.</w:t>
      </w:r>
    </w:p>
    <w:p w14:paraId="0E652D37" w14:textId="77777777" w:rsidR="006C2EED" w:rsidRPr="00861B4F" w:rsidRDefault="006C2EED" w:rsidP="006C2EED">
      <w:pPr>
        <w:pStyle w:val="Heading2"/>
        <w:rPr>
          <w:rFonts w:ascii="Times" w:hAnsi="Times" w:cs="Arial"/>
          <w:color w:val="1F497D" w:themeColor="text2"/>
          <w:sz w:val="28"/>
          <w:szCs w:val="28"/>
        </w:rPr>
      </w:pPr>
      <w:bookmarkStart w:id="228" w:name="_Toc20154859"/>
      <w:r w:rsidRPr="00861B4F">
        <w:rPr>
          <w:rFonts w:ascii="Times" w:hAnsi="Times" w:cs="Arial"/>
          <w:color w:val="1F497D" w:themeColor="text2"/>
          <w:sz w:val="28"/>
          <w:szCs w:val="28"/>
        </w:rPr>
        <w:t>ECSServiceProvider</w:t>
      </w:r>
      <w:bookmarkEnd w:id="228"/>
    </w:p>
    <w:p w14:paraId="5A8450F9" w14:textId="77777777" w:rsidR="006C2EED" w:rsidRPr="00C81F9D" w:rsidRDefault="006C2EED" w:rsidP="006C2EED">
      <w:pPr>
        <w:pStyle w:val="BodyTextIndent"/>
        <w:rPr>
          <w:rFonts w:ascii="Times" w:hAnsi="Times"/>
        </w:rPr>
      </w:pPr>
      <w:r w:rsidRPr="00C81F9D">
        <w:rPr>
          <w:rFonts w:ascii="Times" w:hAnsi="Times"/>
          <w:noProof/>
        </w:rPr>
        <mc:AlternateContent>
          <mc:Choice Requires="wps">
            <w:drawing>
              <wp:inline distT="0" distB="0" distL="0" distR="0" wp14:anchorId="7D88861C" wp14:editId="36D1CEA5">
                <wp:extent cx="6565900" cy="600635"/>
                <wp:effectExtent l="0" t="0" r="12700" b="9525"/>
                <wp:docPr id="9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6C1D9367" w14:textId="77777777" w:rsidR="00D32F8F" w:rsidRDefault="00D32F8F" w:rsidP="006C2EED">
                            <w:pPr>
                              <w:pStyle w:val="HTMLPreformatted"/>
                              <w:rPr>
                                <w:b/>
                                <w:bCs/>
                                <w:noProof/>
                                <w:color w:val="000080"/>
                                <w:szCs w:val="24"/>
                              </w:rPr>
                            </w:pPr>
                          </w:p>
                          <w:p w14:paraId="7EA5D981" w14:textId="77777777" w:rsidR="00D32F8F" w:rsidRPr="00FF2ACC" w:rsidRDefault="00D32F8F" w:rsidP="00FF2ACC">
                            <w:pPr>
                              <w:pStyle w:val="HTMLPreformatted"/>
                              <w:rPr>
                                <w:color w:val="000000"/>
                              </w:rPr>
                            </w:pPr>
                            <w:r w:rsidRPr="00FF2ACC">
                              <w:rPr>
                                <w:b/>
                                <w:bCs/>
                                <w:color w:val="000080"/>
                              </w:rPr>
                              <w:t xml:space="preserve">void </w:t>
                            </w:r>
                            <w:r w:rsidRPr="00FF2ACC">
                              <w:rPr>
                                <w:color w:val="000000"/>
                              </w:rPr>
                              <w:t>fetchOrderDetail(String orderId, ECSCallback&lt;ECSOrderDetail,Exception&gt; ecsCallback);</w:t>
                            </w:r>
                          </w:p>
                          <w:p w14:paraId="0FA486B0" w14:textId="77777777" w:rsidR="00D32F8F" w:rsidRPr="00006C29" w:rsidRDefault="00D32F8F" w:rsidP="006C2EED">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7D88861C" id="_x0000_s1098"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" fillcolor="#f2f2f2 [3052]" strokeweight=".25pt">
                <v:textbox>
                  <w:txbxContent>
                    <w:p w14:paraId="6C1D9367" w14:textId="77777777" w:rsidR="00D32F8F" w:rsidRDefault="00D32F8F" w:rsidP="006C2EED">
                      <w:pPr>
                        <w:pStyle w:val="HTMLPreformatted"/>
                        <w:rPr>
                          <w:b/>
                          <w:bCs/>
                          <w:noProof/>
                          <w:color w:val="000080"/>
                          <w:szCs w:val="24"/>
                        </w:rPr>
                      </w:pPr>
                    </w:p>
                    <w:p w14:paraId="7EA5D981" w14:textId="77777777" w:rsidR="00D32F8F" w:rsidRPr="00FF2ACC" w:rsidRDefault="00D32F8F" w:rsidP="00FF2ACC">
                      <w:pPr>
                        <w:pStyle w:val="HTMLPreformatted"/>
                        <w:rPr>
                          <w:color w:val="000000"/>
                        </w:rPr>
                      </w:pPr>
                      <w:r w:rsidRPr="00FF2ACC">
                        <w:rPr>
                          <w:b/>
                          <w:bCs/>
                          <w:color w:val="000080"/>
                        </w:rPr>
                        <w:t xml:space="preserve">void </w:t>
                      </w:r>
                      <w:r w:rsidRPr="00FF2ACC">
                        <w:rPr>
                          <w:color w:val="000000"/>
                        </w:rPr>
                        <w:t>fetchOrderDetail(String orderId, ECSCallback&lt;ECSOrderDetail,Exception&gt; ecsCallback);</w:t>
                      </w:r>
                    </w:p>
                    <w:p w14:paraId="0FA486B0" w14:textId="77777777" w:rsidR="00D32F8F" w:rsidRPr="00006C29" w:rsidRDefault="00D32F8F" w:rsidP="006C2EED">
                      <w:pPr>
                        <w:pStyle w:val="HTMLPreformatted"/>
                        <w:rPr>
                          <w:noProof/>
                          <w:color w:val="000000"/>
                        </w:rPr>
                      </w:pPr>
                    </w:p>
                  </w:txbxContent>
                </v:textbox>
                <w10:anchorlock/>
              </v:shape>
            </w:pict>
          </mc:Fallback>
        </mc:AlternateContent>
      </w:r>
    </w:p>
    <w:p w14:paraId="212350ED" w14:textId="77777777" w:rsidR="006C2EED" w:rsidRDefault="006C2EED" w:rsidP="006C2EED">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229" w:name="_Toc20154860"/>
      <w:r>
        <w:rPr>
          <w:rFonts w:ascii="Times" w:hAnsi="Times" w:cs="Arial"/>
          <w:sz w:val="28"/>
          <w:szCs w:val="28"/>
        </w:rPr>
        <w:t>Parameters</w:t>
      </w:r>
      <w:bookmarkEnd w:id="229"/>
    </w:p>
    <w:p w14:paraId="62E46039" w14:textId="2927F799" w:rsidR="006C2EED" w:rsidRPr="00C81F9D" w:rsidRDefault="006F26D9" w:rsidP="006C2EED">
      <w:pPr>
        <w:pStyle w:val="NoSpacing"/>
        <w:numPr>
          <w:ilvl w:val="0"/>
          <w:numId w:val="38"/>
        </w:numPr>
        <w:rPr>
          <w:rFonts w:ascii="Times" w:hAnsi="Times" w:cs="Arial"/>
          <w:sz w:val="24"/>
          <w:szCs w:val="24"/>
          <w:lang w:val="en-AU"/>
        </w:rPr>
      </w:pPr>
      <w:r>
        <w:rPr>
          <w:rFonts w:ascii="Times" w:hAnsi="Times" w:cs="Arial"/>
          <w:sz w:val="24"/>
          <w:szCs w:val="24"/>
          <w:lang w:val="en-AU"/>
        </w:rPr>
        <w:t>orderId</w:t>
      </w:r>
      <w:r w:rsidR="006C2EED" w:rsidRPr="00C81F9D">
        <w:rPr>
          <w:rFonts w:ascii="Times" w:hAnsi="Times" w:cs="Arial"/>
          <w:sz w:val="24"/>
          <w:szCs w:val="24"/>
          <w:lang w:val="en-AU"/>
        </w:rPr>
        <w:t xml:space="preserve"> – </w:t>
      </w:r>
      <w:r>
        <w:rPr>
          <w:rFonts w:ascii="Times" w:hAnsi="Times" w:cs="Arial"/>
          <w:sz w:val="24"/>
          <w:szCs w:val="24"/>
          <w:lang w:val="en-AU"/>
        </w:rPr>
        <w:t>string value which represents unique id for each order</w:t>
      </w:r>
    </w:p>
    <w:p w14:paraId="02135C53" w14:textId="6E1C732B" w:rsidR="006C2EED" w:rsidRPr="00C81F9D" w:rsidRDefault="006C2EED" w:rsidP="006C2EED">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EF7E50">
        <w:rPr>
          <w:rFonts w:ascii="Times" w:hAnsi="Times" w:cs="Arial"/>
          <w:sz w:val="24"/>
          <w:szCs w:val="24"/>
          <w:lang w:val="en-AU"/>
        </w:rPr>
        <w:t>instance of ECSC</w:t>
      </w:r>
      <w:r w:rsidRPr="00C81F9D">
        <w:rPr>
          <w:rFonts w:ascii="Times" w:hAnsi="Times" w:cs="Arial"/>
          <w:sz w:val="24"/>
          <w:szCs w:val="24"/>
          <w:lang w:val="en-AU"/>
        </w:rPr>
        <w:t xml:space="preserve">allback </w:t>
      </w:r>
      <w:r w:rsidR="00EF7E50">
        <w:rPr>
          <w:rFonts w:ascii="Times" w:hAnsi="Times" w:cs="Arial"/>
          <w:sz w:val="24"/>
          <w:szCs w:val="24"/>
          <w:lang w:val="en-AU"/>
        </w:rPr>
        <w:t>of type</w:t>
      </w:r>
      <w:r w:rsidRPr="00C81F9D">
        <w:rPr>
          <w:rFonts w:ascii="Times" w:hAnsi="Times" w:cs="Arial"/>
          <w:sz w:val="24"/>
          <w:szCs w:val="24"/>
          <w:lang w:val="en-AU"/>
        </w:rPr>
        <w:t xml:space="preserve"> </w:t>
      </w:r>
      <w:r>
        <w:rPr>
          <w:rFonts w:ascii="Times" w:hAnsi="Times" w:cs="Arial"/>
          <w:sz w:val="24"/>
          <w:szCs w:val="24"/>
          <w:lang w:val="en-AU"/>
        </w:rPr>
        <w:t>ECSOrder</w:t>
      </w:r>
      <w:r w:rsidR="006F26D9">
        <w:rPr>
          <w:rFonts w:ascii="Times" w:hAnsi="Times" w:cs="Arial"/>
          <w:sz w:val="24"/>
          <w:szCs w:val="24"/>
          <w:lang w:val="en-AU"/>
        </w:rPr>
        <w:t>Detail</w:t>
      </w:r>
      <w:r>
        <w:rPr>
          <w:rFonts w:ascii="Times" w:hAnsi="Times" w:cs="Arial"/>
          <w:sz w:val="24"/>
          <w:szCs w:val="24"/>
          <w:lang w:val="en-AU"/>
        </w:rPr>
        <w:t xml:space="preserve"> </w:t>
      </w:r>
      <w:r w:rsidR="006166ED">
        <w:rPr>
          <w:rFonts w:ascii="Times" w:hAnsi="Times" w:cs="Arial"/>
          <w:sz w:val="24"/>
          <w:szCs w:val="24"/>
          <w:lang w:val="en-AU"/>
        </w:rPr>
        <w:t>and Exception</w:t>
      </w:r>
    </w:p>
    <w:p w14:paraId="3BC98C55" w14:textId="77777777" w:rsidR="006C2EED" w:rsidRPr="00C81F9D" w:rsidRDefault="006C2EED" w:rsidP="006C2EED">
      <w:pPr>
        <w:pStyle w:val="NoSpacing"/>
        <w:ind w:left="720"/>
        <w:rPr>
          <w:rFonts w:ascii="Times" w:hAnsi="Times" w:cs="Arial"/>
          <w:sz w:val="24"/>
          <w:szCs w:val="24"/>
          <w:lang w:val="en-AU"/>
        </w:rPr>
      </w:pPr>
    </w:p>
    <w:p w14:paraId="3E196ADA" w14:textId="77777777" w:rsidR="006C2EED" w:rsidRPr="00C81F9D" w:rsidRDefault="006C2EED" w:rsidP="006C2EED">
      <w:pPr>
        <w:pStyle w:val="Heading2"/>
        <w:numPr>
          <w:ilvl w:val="0"/>
          <w:numId w:val="0"/>
        </w:numPr>
        <w:ind w:left="576"/>
        <w:rPr>
          <w:rFonts w:ascii="Times" w:hAnsi="Times" w:cs="Arial"/>
          <w:sz w:val="28"/>
          <w:szCs w:val="28"/>
        </w:rPr>
      </w:pPr>
      <w:bookmarkStart w:id="230" w:name="_Toc20154861"/>
      <w:r>
        <w:rPr>
          <w:rFonts w:ascii="Times" w:hAnsi="Times" w:cs="Arial"/>
          <w:sz w:val="28"/>
          <w:szCs w:val="28"/>
        </w:rPr>
        <w:t>Output</w:t>
      </w:r>
      <w:bookmarkEnd w:id="230"/>
    </w:p>
    <w:p w14:paraId="70251318" w14:textId="406E6637" w:rsidR="006C2EED" w:rsidRPr="00C81F9D" w:rsidRDefault="006C2EED" w:rsidP="006C2EED">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6F26D9">
        <w:rPr>
          <w:rFonts w:ascii="Times" w:hAnsi="Times" w:cs="Arial"/>
          <w:sz w:val="24"/>
          <w:szCs w:val="24"/>
          <w:lang w:val="en-AU"/>
        </w:rPr>
        <w:t>ECSOrderDetail object which contains details of given order</w:t>
      </w:r>
    </w:p>
    <w:p w14:paraId="0018506B" w14:textId="3333F873" w:rsidR="006C2EED" w:rsidRPr="00041427" w:rsidRDefault="006C2EED" w:rsidP="006C2EED">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3FD1B74B" w14:textId="77777777" w:rsidR="006C2EED" w:rsidRPr="00861B4F" w:rsidRDefault="006C2EED" w:rsidP="006C2EED">
      <w:pPr>
        <w:pStyle w:val="Heading2"/>
        <w:rPr>
          <w:rFonts w:ascii="Times" w:hAnsi="Times" w:cs="Arial"/>
          <w:color w:val="1F497D" w:themeColor="text2"/>
          <w:sz w:val="28"/>
          <w:szCs w:val="28"/>
        </w:rPr>
      </w:pPr>
      <w:bookmarkStart w:id="231" w:name="_Toc20154862"/>
      <w:r w:rsidRPr="00861B4F">
        <w:rPr>
          <w:rFonts w:ascii="Times" w:hAnsi="Times" w:cs="Arial"/>
          <w:color w:val="1F497D" w:themeColor="text2"/>
          <w:sz w:val="28"/>
          <w:szCs w:val="28"/>
        </w:rPr>
        <w:t>Sample</w:t>
      </w:r>
      <w:bookmarkEnd w:id="231"/>
    </w:p>
    <w:p w14:paraId="6B718858" w14:textId="77777777" w:rsidR="006C2EED" w:rsidRPr="00C81F9D" w:rsidRDefault="006C2EED" w:rsidP="006C2EED">
      <w:pPr>
        <w:pStyle w:val="BodyTextIndent"/>
        <w:rPr>
          <w:rFonts w:ascii="Times" w:hAnsi="Times"/>
        </w:rPr>
      </w:pPr>
      <w:r w:rsidRPr="00C81F9D">
        <w:rPr>
          <w:rFonts w:ascii="Times" w:hAnsi="Times"/>
          <w:noProof/>
        </w:rPr>
        <mc:AlternateContent>
          <mc:Choice Requires="wps">
            <w:drawing>
              <wp:inline distT="0" distB="0" distL="0" distR="0" wp14:anchorId="52FC9396" wp14:editId="3EB6C752">
                <wp:extent cx="6565900" cy="2563905"/>
                <wp:effectExtent l="0" t="0" r="12700" b="14605"/>
                <wp:docPr id="9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0077D773" w14:textId="77777777" w:rsidR="00D32F8F" w:rsidRDefault="00D32F8F" w:rsidP="006C2EED">
                            <w:pPr>
                              <w:pStyle w:val="HTMLPreformatted"/>
                              <w:rPr>
                                <w:noProof/>
                                <w:color w:val="808000"/>
                              </w:rPr>
                            </w:pPr>
                          </w:p>
                          <w:p w14:paraId="1F3A09FB" w14:textId="77777777" w:rsidR="00D05607" w:rsidRPr="00676B3B" w:rsidRDefault="00D05607" w:rsidP="00D05607">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1090FB58" w14:textId="0D1B34F4" w:rsidR="00D32F8F" w:rsidRPr="003D37EA" w:rsidRDefault="00BC22D2" w:rsidP="00BC22D2">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 xml:space="preserve">ecsServices.fetchOrderDetail(orderNumber, </w:t>
                            </w:r>
                            <w:r w:rsidR="00D32F8F" w:rsidRPr="003D37EA">
                              <w:rPr>
                                <w:b/>
                                <w:bCs/>
                                <w:color w:val="000080"/>
                              </w:rPr>
                              <w:t xml:space="preserve">new </w:t>
                            </w:r>
                            <w:r w:rsidR="00D32F8F" w:rsidRPr="003D37EA">
                              <w:rPr>
                                <w:color w:val="000000"/>
                              </w:rPr>
                              <w:t>ECSCallback&lt;ECSOrderDetail,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onResponse(ECSOrderDetail result) {</w:t>
                            </w:r>
                          </w:p>
                          <w:p w14:paraId="25072B06" w14:textId="77777777" w:rsidR="00D32F8F" w:rsidRPr="0019448C" w:rsidRDefault="00D32F8F" w:rsidP="003D37EA">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F0A522C" w14:textId="77777777" w:rsidR="00D32F8F" w:rsidRDefault="00D32F8F" w:rsidP="006C2EED">
                            <w:pPr>
                              <w:pStyle w:val="HTMLPreformatted"/>
                            </w:pPr>
                          </w:p>
                        </w:txbxContent>
                      </wps:txbx>
                      <wps:bodyPr rot="0" vert="horz" wrap="square" lIns="91440" tIns="45720" rIns="91440" bIns="45720" anchor="t" anchorCtr="0">
                        <a:noAutofit/>
                      </wps:bodyPr>
                    </wps:wsp>
                  </a:graphicData>
                </a:graphic>
              </wp:inline>
            </w:drawing>
          </mc:Choice>
          <mc:Fallback>
            <w:pict>
              <v:shape w14:anchorId="52FC9396" id="_x0000_s1099"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" fillcolor="#f2f2f2 [3052]" strokeweight=".25pt">
                <v:textbox>
                  <w:txbxContent>
                    <w:p w14:paraId="0077D773" w14:textId="77777777" w:rsidR="00D32F8F" w:rsidRDefault="00D32F8F" w:rsidP="006C2EED">
                      <w:pPr>
                        <w:pStyle w:val="HTMLPreformatted"/>
                        <w:rPr>
                          <w:noProof/>
                          <w:color w:val="808000"/>
                        </w:rPr>
                      </w:pPr>
                    </w:p>
                    <w:p w14:paraId="1F3A09FB" w14:textId="77777777" w:rsidR="00D05607" w:rsidRPr="00676B3B" w:rsidRDefault="00D05607" w:rsidP="00D05607">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1090FB58" w14:textId="0D1B34F4" w:rsidR="00D32F8F" w:rsidRPr="003D37EA" w:rsidRDefault="00BC22D2" w:rsidP="00BC22D2">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 xml:space="preserve">ecsServices.fetchOrderDetail(orderNumber, </w:t>
                      </w:r>
                      <w:r w:rsidR="00D32F8F" w:rsidRPr="003D37EA">
                        <w:rPr>
                          <w:b/>
                          <w:bCs/>
                          <w:color w:val="000080"/>
                        </w:rPr>
                        <w:t xml:space="preserve">new </w:t>
                      </w:r>
                      <w:r w:rsidR="00D32F8F" w:rsidRPr="003D37EA">
                        <w:rPr>
                          <w:color w:val="000000"/>
                        </w:rPr>
                        <w:t>ECSCallback&lt;ECSOrderDetail,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onResponse(ECSOrderDetail result) {</w:t>
                      </w:r>
                    </w:p>
                    <w:p w14:paraId="25072B06" w14:textId="77777777" w:rsidR="00D32F8F" w:rsidRPr="0019448C" w:rsidRDefault="00D32F8F" w:rsidP="003D37EA">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F0A522C" w14:textId="77777777" w:rsidR="00D32F8F" w:rsidRDefault="00D32F8F" w:rsidP="006C2EED">
                      <w:pPr>
                        <w:pStyle w:val="HTMLPreformatted"/>
                      </w:pPr>
                    </w:p>
                  </w:txbxContent>
                </v:textbox>
                <w10:anchorlock/>
              </v:shape>
            </w:pict>
          </mc:Fallback>
        </mc:AlternateContent>
      </w:r>
    </w:p>
    <w:p w14:paraId="6B5A488E" w14:textId="77777777" w:rsidR="00471414" w:rsidRDefault="00471414" w:rsidP="00471414">
      <w:pPr>
        <w:pStyle w:val="Heading2"/>
        <w:rPr>
          <w:rFonts w:ascii="Times" w:hAnsi="Times" w:cs="Arial"/>
          <w:color w:val="1F497D" w:themeColor="text2"/>
          <w:sz w:val="28"/>
          <w:szCs w:val="28"/>
        </w:rPr>
      </w:pPr>
      <w:bookmarkStart w:id="232" w:name="_Toc20154863"/>
      <w:r>
        <w:rPr>
          <w:rFonts w:ascii="Times" w:hAnsi="Times" w:cs="Arial"/>
          <w:color w:val="1F497D" w:themeColor="text2"/>
          <w:sz w:val="28"/>
          <w:szCs w:val="28"/>
        </w:rPr>
        <w:t>Errors</w:t>
      </w:r>
      <w:bookmarkEnd w:id="232"/>
    </w:p>
    <w:p w14:paraId="019E5A37" w14:textId="77777777" w:rsidR="00471414" w:rsidRPr="00A36716" w:rsidRDefault="00471414" w:rsidP="00471414">
      <w:pPr>
        <w:pStyle w:val="BodyTextIndent"/>
        <w:ind w:firstLine="360"/>
      </w:pPr>
      <w:r>
        <w:rPr>
          <w:rFonts w:ascii="Times" w:hAnsi="Times"/>
          <w:sz w:val="28"/>
          <w:szCs w:val="28"/>
        </w:rPr>
        <w:t>Client Errors</w:t>
      </w:r>
    </w:p>
    <w:p w14:paraId="32F78F60" w14:textId="77777777" w:rsidR="00471414"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5E4433D6" w14:textId="77777777" w:rsidR="00471414"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7985758A" w14:textId="77777777" w:rsidR="00471414" w:rsidRPr="00B82131" w:rsidRDefault="00471414" w:rsidP="00471414">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0FFB1ABC" w14:textId="77777777" w:rsidR="00471414" w:rsidRPr="00AA1CF0"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AA1CF0">
        <w:rPr>
          <w:rFonts w:ascii="Times" w:hAnsi="Times" w:cs="Menlo"/>
          <w:color w:val="595959" w:themeColor="text1" w:themeTint="A6"/>
          <w:sz w:val="24"/>
          <w:szCs w:val="24"/>
        </w:rPr>
        <w:t>ECSorderIdNil</w:t>
      </w:r>
      <w:r w:rsidRPr="00AA1CF0">
        <w:rPr>
          <w:rFonts w:ascii="Times" w:hAnsi="Times" w:cs="Menlo"/>
          <w:b/>
          <w:bCs/>
          <w:color w:val="595959" w:themeColor="text1" w:themeTint="A6"/>
          <w:sz w:val="24"/>
          <w:szCs w:val="24"/>
        </w:rPr>
        <w:t xml:space="preserve"> (</w:t>
      </w:r>
      <w:r w:rsidRPr="00AA1CF0">
        <w:rPr>
          <w:rFonts w:ascii="Times" w:hAnsi="Times" w:cs="Menlo"/>
          <w:color w:val="595959" w:themeColor="text1" w:themeTint="A6"/>
          <w:sz w:val="24"/>
          <w:szCs w:val="24"/>
        </w:rPr>
        <w:t>Please provide valid order)</w:t>
      </w:r>
      <w:r>
        <w:rPr>
          <w:rFonts w:ascii="Times" w:hAnsi="Times" w:cs="Menlo"/>
          <w:color w:val="595959" w:themeColor="text1" w:themeTint="A6"/>
          <w:sz w:val="24"/>
          <w:szCs w:val="24"/>
        </w:rPr>
        <w:t xml:space="preserve"> – occurs for invalid order id</w:t>
      </w:r>
    </w:p>
    <w:p w14:paraId="2F3D4B7B" w14:textId="77777777" w:rsidR="00471414" w:rsidRPr="008C50E7" w:rsidRDefault="00471414" w:rsidP="00471414">
      <w:pPr>
        <w:pStyle w:val="HTMLPreformatted"/>
        <w:shd w:val="clear" w:color="auto" w:fill="FFFFFF"/>
        <w:ind w:left="720"/>
        <w:rPr>
          <w:color w:val="595959" w:themeColor="text1" w:themeTint="A6"/>
          <w:sz w:val="22"/>
          <w:szCs w:val="22"/>
        </w:rPr>
      </w:pPr>
    </w:p>
    <w:p w14:paraId="5D857577" w14:textId="77777777" w:rsidR="00471414" w:rsidRDefault="00471414" w:rsidP="00471414">
      <w:pPr>
        <w:pStyle w:val="BodyTextIndent"/>
        <w:ind w:firstLine="360"/>
        <w:rPr>
          <w:rFonts w:ascii="Times" w:hAnsi="Times"/>
          <w:sz w:val="28"/>
          <w:szCs w:val="28"/>
        </w:rPr>
      </w:pPr>
      <w:r>
        <w:rPr>
          <w:rFonts w:ascii="Times" w:hAnsi="Times"/>
          <w:sz w:val="28"/>
          <w:szCs w:val="28"/>
        </w:rPr>
        <w:lastRenderedPageBreak/>
        <w:t>Server Errors</w:t>
      </w:r>
    </w:p>
    <w:p w14:paraId="548C127F" w14:textId="0A2BAE18" w:rsidR="009A2A06" w:rsidRPr="008F4265" w:rsidRDefault="008F4265" w:rsidP="007B3C98">
      <w:pPr>
        <w:pStyle w:val="HTMLPreformatted"/>
        <w:numPr>
          <w:ilvl w:val="0"/>
          <w:numId w:val="44"/>
        </w:numPr>
        <w:shd w:val="clear" w:color="auto" w:fill="FFFFFF"/>
        <w:rPr>
          <w:rStyle w:val="Heading3Char"/>
          <w:rFonts w:ascii="Times" w:hAnsi="Times"/>
          <w:color w:val="595959" w:themeColor="text1" w:themeTint="A6"/>
          <w:sz w:val="24"/>
          <w:szCs w:val="24"/>
        </w:rPr>
      </w:pPr>
      <w:r w:rsidRPr="00AA1CF0">
        <w:rPr>
          <w:rFonts w:ascii="Times" w:hAnsi="Times" w:cs="Menlo"/>
          <w:color w:val="595959" w:themeColor="text1" w:themeTint="A6"/>
          <w:sz w:val="24"/>
          <w:szCs w:val="24"/>
        </w:rPr>
        <w:t>ECSorderIdNil</w:t>
      </w:r>
      <w:r w:rsidRPr="00AA1CF0">
        <w:rPr>
          <w:rFonts w:ascii="Times" w:hAnsi="Times" w:cs="Menlo"/>
          <w:b/>
          <w:bCs/>
          <w:color w:val="595959" w:themeColor="text1" w:themeTint="A6"/>
          <w:sz w:val="24"/>
          <w:szCs w:val="24"/>
        </w:rPr>
        <w:t xml:space="preserve"> (</w:t>
      </w:r>
      <w:r w:rsidRPr="00AA1CF0">
        <w:rPr>
          <w:rFonts w:ascii="Times" w:hAnsi="Times" w:cs="Menlo"/>
          <w:color w:val="595959" w:themeColor="text1" w:themeTint="A6"/>
          <w:sz w:val="24"/>
          <w:szCs w:val="24"/>
        </w:rPr>
        <w:t>Please provide valid order)</w:t>
      </w:r>
      <w:r>
        <w:rPr>
          <w:rFonts w:ascii="Times" w:hAnsi="Times" w:cs="Menlo"/>
          <w:color w:val="595959" w:themeColor="text1" w:themeTint="A6"/>
          <w:sz w:val="24"/>
          <w:szCs w:val="24"/>
        </w:rPr>
        <w:t xml:space="preserve"> – occurs for invalid order id</w:t>
      </w:r>
    </w:p>
    <w:p w14:paraId="32B81800" w14:textId="77777777" w:rsidR="009A2A06" w:rsidRPr="009639AF" w:rsidRDefault="009A2A06" w:rsidP="009A2A06">
      <w:pPr>
        <w:pStyle w:val="Heading1"/>
        <w:rPr>
          <w:rFonts w:ascii="Times" w:hAnsi="Times" w:cs="Arial"/>
          <w:b/>
          <w:bCs/>
        </w:rPr>
      </w:pPr>
      <w:bookmarkStart w:id="233" w:name="_Toc20154864"/>
      <w:r>
        <w:rPr>
          <w:rFonts w:ascii="Times" w:hAnsi="Times" w:cs="Arial"/>
          <w:b/>
          <w:bCs/>
        </w:rPr>
        <w:t>Fetch Order Detail</w:t>
      </w:r>
      <w:bookmarkEnd w:id="233"/>
      <w:r>
        <w:rPr>
          <w:rFonts w:ascii="Times" w:hAnsi="Times" w:cs="Arial"/>
          <w:b/>
          <w:bCs/>
        </w:rPr>
        <w:t xml:space="preserve"> </w:t>
      </w:r>
    </w:p>
    <w:p w14:paraId="5B7D91B0" w14:textId="77777777" w:rsidR="009A2A06" w:rsidRDefault="009A2A06" w:rsidP="009A2A06">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fetch the details of given orders.</w:t>
      </w:r>
    </w:p>
    <w:p w14:paraId="7B4AF708" w14:textId="77777777" w:rsidR="009A2A06" w:rsidRPr="00861B4F" w:rsidRDefault="009A2A06" w:rsidP="009A2A06">
      <w:pPr>
        <w:pStyle w:val="Heading2"/>
        <w:rPr>
          <w:rFonts w:ascii="Times" w:hAnsi="Times" w:cs="Arial"/>
          <w:color w:val="1F497D" w:themeColor="text2"/>
          <w:sz w:val="28"/>
          <w:szCs w:val="28"/>
        </w:rPr>
      </w:pPr>
      <w:bookmarkStart w:id="234" w:name="_Toc20154865"/>
      <w:r w:rsidRPr="00861B4F">
        <w:rPr>
          <w:rFonts w:ascii="Times" w:hAnsi="Times" w:cs="Arial"/>
          <w:color w:val="1F497D" w:themeColor="text2"/>
          <w:sz w:val="28"/>
          <w:szCs w:val="28"/>
        </w:rPr>
        <w:t>ECSServiceProvider</w:t>
      </w:r>
      <w:bookmarkEnd w:id="234"/>
    </w:p>
    <w:p w14:paraId="05F3F5E8" w14:textId="77777777" w:rsidR="009A2A06" w:rsidRPr="00C81F9D" w:rsidRDefault="009A2A06" w:rsidP="009A2A06">
      <w:pPr>
        <w:pStyle w:val="BodyTextIndent"/>
        <w:rPr>
          <w:rFonts w:ascii="Times" w:hAnsi="Times"/>
        </w:rPr>
      </w:pPr>
      <w:r w:rsidRPr="00C81F9D">
        <w:rPr>
          <w:rFonts w:ascii="Times" w:hAnsi="Times"/>
          <w:noProof/>
        </w:rPr>
        <mc:AlternateContent>
          <mc:Choice Requires="wps">
            <w:drawing>
              <wp:inline distT="0" distB="0" distL="0" distR="0" wp14:anchorId="00EEBF00" wp14:editId="62220E4F">
                <wp:extent cx="6565900" cy="600635"/>
                <wp:effectExtent l="0" t="0" r="12700" b="9525"/>
                <wp:docPr id="9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3EBC4C7D" w14:textId="77777777" w:rsidR="00D32F8F" w:rsidRDefault="00D32F8F" w:rsidP="009A2A06">
                            <w:pPr>
                              <w:pStyle w:val="HTMLPreformatted"/>
                              <w:rPr>
                                <w:b/>
                                <w:bCs/>
                                <w:noProof/>
                                <w:color w:val="000080"/>
                                <w:szCs w:val="24"/>
                              </w:rPr>
                            </w:pPr>
                          </w:p>
                          <w:p w14:paraId="58CF2602" w14:textId="19523031" w:rsidR="00D32F8F" w:rsidRPr="009A2A06" w:rsidRDefault="00D32F8F" w:rsidP="009A2A06">
                            <w:pPr>
                              <w:pStyle w:val="HTMLPreformatted"/>
                              <w:rPr>
                                <w:color w:val="000000"/>
                              </w:rPr>
                            </w:pPr>
                            <w:r w:rsidRPr="009A2A06">
                              <w:rPr>
                                <w:b/>
                                <w:bCs/>
                                <w:color w:val="000080"/>
                              </w:rPr>
                              <w:t xml:space="preserve">void </w:t>
                            </w:r>
                            <w:r w:rsidRPr="009A2A06">
                              <w:rPr>
                                <w:color w:val="000000"/>
                              </w:rPr>
                              <w:t>fetchOrderDetail(ECSOrderDetail orderDetail,ECSCallback&lt;ECSOrderDetail,Exception&gt; ecsCallback);</w:t>
                            </w:r>
                          </w:p>
                          <w:p w14:paraId="1DF20953" w14:textId="77777777" w:rsidR="00D32F8F" w:rsidRPr="00006C29" w:rsidRDefault="00D32F8F" w:rsidP="009A2A06">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00EEBF00" id="_x0000_s1100"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" fillcolor="#f2f2f2 [3052]" strokeweight=".25pt">
                <v:textbox>
                  <w:txbxContent>
                    <w:p w14:paraId="3EBC4C7D" w14:textId="77777777" w:rsidR="00D32F8F" w:rsidRDefault="00D32F8F" w:rsidP="009A2A06">
                      <w:pPr>
                        <w:pStyle w:val="HTMLPreformatted"/>
                        <w:rPr>
                          <w:b/>
                          <w:bCs/>
                          <w:noProof/>
                          <w:color w:val="000080"/>
                          <w:szCs w:val="24"/>
                        </w:rPr>
                      </w:pPr>
                    </w:p>
                    <w:p w14:paraId="58CF2602" w14:textId="19523031" w:rsidR="00D32F8F" w:rsidRPr="009A2A06" w:rsidRDefault="00D32F8F" w:rsidP="009A2A06">
                      <w:pPr>
                        <w:pStyle w:val="HTMLPreformatted"/>
                        <w:rPr>
                          <w:color w:val="000000"/>
                        </w:rPr>
                      </w:pPr>
                      <w:r w:rsidRPr="009A2A06">
                        <w:rPr>
                          <w:b/>
                          <w:bCs/>
                          <w:color w:val="000080"/>
                        </w:rPr>
                        <w:t xml:space="preserve">void </w:t>
                      </w:r>
                      <w:r w:rsidRPr="009A2A06">
                        <w:rPr>
                          <w:color w:val="000000"/>
                        </w:rPr>
                        <w:t>fetchOrderDetail(ECSOrderDetail orderDetail,ECSCallback&lt;ECSOrderDetail,Exception&gt; ecsCallback);</w:t>
                      </w:r>
                    </w:p>
                    <w:p w14:paraId="1DF20953" w14:textId="77777777" w:rsidR="00D32F8F" w:rsidRPr="00006C29" w:rsidRDefault="00D32F8F" w:rsidP="009A2A06">
                      <w:pPr>
                        <w:pStyle w:val="HTMLPreformatted"/>
                        <w:rPr>
                          <w:noProof/>
                          <w:color w:val="000000"/>
                        </w:rPr>
                      </w:pPr>
                    </w:p>
                  </w:txbxContent>
                </v:textbox>
                <w10:anchorlock/>
              </v:shape>
            </w:pict>
          </mc:Fallback>
        </mc:AlternateContent>
      </w:r>
    </w:p>
    <w:p w14:paraId="7B2D6C77" w14:textId="77777777" w:rsidR="009A2A06" w:rsidRDefault="009A2A06" w:rsidP="009A2A06">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235" w:name="_Toc20154866"/>
      <w:r>
        <w:rPr>
          <w:rFonts w:ascii="Times" w:hAnsi="Times" w:cs="Arial"/>
          <w:sz w:val="28"/>
          <w:szCs w:val="28"/>
        </w:rPr>
        <w:t>Parameters</w:t>
      </w:r>
      <w:bookmarkEnd w:id="235"/>
    </w:p>
    <w:p w14:paraId="18A7115C" w14:textId="66B81D01" w:rsidR="009A2A06" w:rsidRPr="00C81F9D" w:rsidRDefault="009A2A06" w:rsidP="009A2A06">
      <w:pPr>
        <w:pStyle w:val="NoSpacing"/>
        <w:numPr>
          <w:ilvl w:val="0"/>
          <w:numId w:val="38"/>
        </w:numPr>
        <w:rPr>
          <w:rFonts w:ascii="Times" w:hAnsi="Times" w:cs="Arial"/>
          <w:sz w:val="24"/>
          <w:szCs w:val="24"/>
          <w:lang w:val="en-AU"/>
        </w:rPr>
      </w:pPr>
      <w:r>
        <w:rPr>
          <w:rFonts w:ascii="Times" w:hAnsi="Times" w:cs="Arial"/>
          <w:sz w:val="24"/>
          <w:szCs w:val="24"/>
          <w:lang w:val="en-AU"/>
        </w:rPr>
        <w:t>orderDetail</w:t>
      </w:r>
      <w:r w:rsidRPr="00C81F9D">
        <w:rPr>
          <w:rFonts w:ascii="Times" w:hAnsi="Times" w:cs="Arial"/>
          <w:sz w:val="24"/>
          <w:szCs w:val="24"/>
          <w:lang w:val="en-AU"/>
        </w:rPr>
        <w:t xml:space="preserve"> –</w:t>
      </w:r>
      <w:r>
        <w:rPr>
          <w:rFonts w:ascii="Times" w:hAnsi="Times" w:cs="Arial"/>
          <w:sz w:val="24"/>
          <w:szCs w:val="24"/>
          <w:lang w:val="en-AU"/>
        </w:rPr>
        <w:t xml:space="preserve"> object of class ECSOrderDetail </w:t>
      </w:r>
    </w:p>
    <w:p w14:paraId="5C51C146" w14:textId="5DCA211E" w:rsidR="009A2A06" w:rsidRPr="00C81F9D" w:rsidRDefault="009A2A06" w:rsidP="009A2A06">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5B4380">
        <w:rPr>
          <w:rFonts w:ascii="Times" w:hAnsi="Times" w:cs="Arial"/>
          <w:sz w:val="24"/>
          <w:szCs w:val="24"/>
          <w:lang w:val="en-AU"/>
        </w:rPr>
        <w:t>instance of ECSC</w:t>
      </w:r>
      <w:r w:rsidRPr="00C81F9D">
        <w:rPr>
          <w:rFonts w:ascii="Times" w:hAnsi="Times" w:cs="Arial"/>
          <w:sz w:val="24"/>
          <w:szCs w:val="24"/>
          <w:lang w:val="en-AU"/>
        </w:rPr>
        <w:t xml:space="preserve">allback </w:t>
      </w:r>
      <w:r w:rsidR="005B4380">
        <w:rPr>
          <w:rFonts w:ascii="Times" w:hAnsi="Times" w:cs="Arial"/>
          <w:sz w:val="24"/>
          <w:szCs w:val="24"/>
          <w:lang w:val="en-AU"/>
        </w:rPr>
        <w:t>of type</w:t>
      </w:r>
      <w:r w:rsidRPr="00C81F9D">
        <w:rPr>
          <w:rFonts w:ascii="Times" w:hAnsi="Times" w:cs="Arial"/>
          <w:sz w:val="24"/>
          <w:szCs w:val="24"/>
          <w:lang w:val="en-AU"/>
        </w:rPr>
        <w:t xml:space="preserve"> </w:t>
      </w:r>
      <w:r>
        <w:rPr>
          <w:rFonts w:ascii="Times" w:hAnsi="Times" w:cs="Arial"/>
          <w:sz w:val="24"/>
          <w:szCs w:val="24"/>
          <w:lang w:val="en-AU"/>
        </w:rPr>
        <w:t xml:space="preserve">ECSOrderDetail </w:t>
      </w:r>
      <w:r w:rsidR="006453CA">
        <w:rPr>
          <w:rFonts w:ascii="Times" w:hAnsi="Times" w:cs="Arial"/>
          <w:sz w:val="24"/>
          <w:szCs w:val="24"/>
          <w:lang w:val="en-AU"/>
        </w:rPr>
        <w:t>and Exception</w:t>
      </w:r>
    </w:p>
    <w:p w14:paraId="477085E0" w14:textId="77777777" w:rsidR="009A2A06" w:rsidRPr="00C81F9D" w:rsidRDefault="009A2A06" w:rsidP="009A2A06">
      <w:pPr>
        <w:pStyle w:val="NoSpacing"/>
        <w:ind w:left="720"/>
        <w:rPr>
          <w:rFonts w:ascii="Times" w:hAnsi="Times" w:cs="Arial"/>
          <w:sz w:val="24"/>
          <w:szCs w:val="24"/>
          <w:lang w:val="en-AU"/>
        </w:rPr>
      </w:pPr>
    </w:p>
    <w:p w14:paraId="42CCCE59" w14:textId="77777777" w:rsidR="009A2A06" w:rsidRPr="00C81F9D" w:rsidRDefault="009A2A06" w:rsidP="009A2A06">
      <w:pPr>
        <w:pStyle w:val="Heading2"/>
        <w:numPr>
          <w:ilvl w:val="0"/>
          <w:numId w:val="0"/>
        </w:numPr>
        <w:ind w:left="576"/>
        <w:rPr>
          <w:rFonts w:ascii="Times" w:hAnsi="Times" w:cs="Arial"/>
          <w:sz w:val="28"/>
          <w:szCs w:val="28"/>
        </w:rPr>
      </w:pPr>
      <w:bookmarkStart w:id="236" w:name="_Toc20154867"/>
      <w:r>
        <w:rPr>
          <w:rFonts w:ascii="Times" w:hAnsi="Times" w:cs="Arial"/>
          <w:sz w:val="28"/>
          <w:szCs w:val="28"/>
        </w:rPr>
        <w:t>Output</w:t>
      </w:r>
      <w:bookmarkEnd w:id="236"/>
    </w:p>
    <w:p w14:paraId="4614FC5B" w14:textId="77777777" w:rsidR="009A2A06" w:rsidRPr="00C81F9D" w:rsidRDefault="009A2A06" w:rsidP="009A2A06">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ECSOrderDetail object which contains details of given order</w:t>
      </w:r>
    </w:p>
    <w:p w14:paraId="2E220899" w14:textId="77777777" w:rsidR="009A2A06" w:rsidRDefault="009A2A06" w:rsidP="009A2A06">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6AB0B1BE" w14:textId="77777777" w:rsidR="009A2A06" w:rsidRPr="00C81F9D" w:rsidRDefault="009A2A06" w:rsidP="009A2A06">
      <w:pPr>
        <w:pStyle w:val="NoSpacing"/>
        <w:rPr>
          <w:rFonts w:ascii="Times" w:hAnsi="Times" w:cs="Arial"/>
          <w:lang w:val="en-AU"/>
        </w:rPr>
      </w:pPr>
    </w:p>
    <w:p w14:paraId="179FAFE6" w14:textId="77777777" w:rsidR="009A2A06" w:rsidRPr="00861B4F" w:rsidRDefault="009A2A06" w:rsidP="009A2A06">
      <w:pPr>
        <w:pStyle w:val="Heading2"/>
        <w:rPr>
          <w:rFonts w:ascii="Times" w:hAnsi="Times" w:cs="Arial"/>
          <w:color w:val="1F497D" w:themeColor="text2"/>
          <w:sz w:val="28"/>
          <w:szCs w:val="28"/>
        </w:rPr>
      </w:pPr>
      <w:bookmarkStart w:id="237" w:name="_Toc20154868"/>
      <w:r w:rsidRPr="00861B4F">
        <w:rPr>
          <w:rFonts w:ascii="Times" w:hAnsi="Times" w:cs="Arial"/>
          <w:color w:val="1F497D" w:themeColor="text2"/>
          <w:sz w:val="28"/>
          <w:szCs w:val="28"/>
        </w:rPr>
        <w:t>Sample</w:t>
      </w:r>
      <w:bookmarkEnd w:id="237"/>
    </w:p>
    <w:p w14:paraId="642BD748" w14:textId="77777777" w:rsidR="009A2A06" w:rsidRPr="00C81F9D" w:rsidRDefault="009A2A06" w:rsidP="009A2A06">
      <w:pPr>
        <w:pStyle w:val="BodyTextIndent"/>
        <w:rPr>
          <w:rFonts w:ascii="Times" w:hAnsi="Times"/>
        </w:rPr>
      </w:pPr>
      <w:r w:rsidRPr="00C81F9D">
        <w:rPr>
          <w:rFonts w:ascii="Times" w:hAnsi="Times"/>
          <w:noProof/>
        </w:rPr>
        <mc:AlternateContent>
          <mc:Choice Requires="wps">
            <w:drawing>
              <wp:inline distT="0" distB="0" distL="0" distR="0" wp14:anchorId="4F8BC617" wp14:editId="403B3A0C">
                <wp:extent cx="6565900" cy="2563905"/>
                <wp:effectExtent l="0" t="0" r="12700" b="14605"/>
                <wp:docPr id="9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19BC3370" w14:textId="77777777" w:rsidR="00D32F8F" w:rsidRDefault="00D32F8F" w:rsidP="009A2A06">
                            <w:pPr>
                              <w:pStyle w:val="HTMLPreformatted"/>
                              <w:rPr>
                                <w:noProof/>
                                <w:color w:val="808000"/>
                              </w:rPr>
                            </w:pPr>
                          </w:p>
                          <w:p w14:paraId="6BCF20A7" w14:textId="77777777" w:rsidR="00041427" w:rsidRPr="00676B3B" w:rsidRDefault="00041427" w:rsidP="00041427">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640E1299" w14:textId="61946AE8" w:rsidR="00D32F8F" w:rsidRPr="003D37EA" w:rsidRDefault="00FF50B1" w:rsidP="00FF50B1">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ecsServices.fetchOrderDetail(orde</w:t>
                            </w:r>
                            <w:r w:rsidR="00D32F8F">
                              <w:rPr>
                                <w:color w:val="000000"/>
                              </w:rPr>
                              <w:t>rDetail</w:t>
                            </w:r>
                            <w:r w:rsidR="00D32F8F" w:rsidRPr="003D37EA">
                              <w:rPr>
                                <w:color w:val="000000"/>
                              </w:rPr>
                              <w:t xml:space="preserve">, </w:t>
                            </w:r>
                            <w:r w:rsidR="00D32F8F" w:rsidRPr="003D37EA">
                              <w:rPr>
                                <w:b/>
                                <w:bCs/>
                                <w:color w:val="000080"/>
                              </w:rPr>
                              <w:t xml:space="preserve">new </w:t>
                            </w:r>
                            <w:r w:rsidR="00D32F8F" w:rsidRPr="003D37EA">
                              <w:rPr>
                                <w:color w:val="000000"/>
                              </w:rPr>
                              <w:t>ECSCallback&lt;ECSOrderDetail,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onResponse(ECSOrderDetail result) {</w:t>
                            </w:r>
                          </w:p>
                          <w:p w14:paraId="0AEC594B" w14:textId="77777777" w:rsidR="00D32F8F" w:rsidRPr="0019448C" w:rsidRDefault="00D32F8F" w:rsidP="009A2A06">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282A4054" w14:textId="77777777" w:rsidR="00D32F8F" w:rsidRDefault="00D32F8F" w:rsidP="009A2A06">
                            <w:pPr>
                              <w:pStyle w:val="HTMLPreformatted"/>
                            </w:pPr>
                          </w:p>
                        </w:txbxContent>
                      </wps:txbx>
                      <wps:bodyPr rot="0" vert="horz" wrap="square" lIns="91440" tIns="45720" rIns="91440" bIns="45720" anchor="t" anchorCtr="0">
                        <a:noAutofit/>
                      </wps:bodyPr>
                    </wps:wsp>
                  </a:graphicData>
                </a:graphic>
              </wp:inline>
            </w:drawing>
          </mc:Choice>
          <mc:Fallback>
            <w:pict>
              <v:shape w14:anchorId="4F8BC617" id="_x0000_s1101"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" fillcolor="#f2f2f2 [3052]" strokeweight=".25pt">
                <v:textbox>
                  <w:txbxContent>
                    <w:p w14:paraId="19BC3370" w14:textId="77777777" w:rsidR="00D32F8F" w:rsidRDefault="00D32F8F" w:rsidP="009A2A06">
                      <w:pPr>
                        <w:pStyle w:val="HTMLPreformatted"/>
                        <w:rPr>
                          <w:noProof/>
                          <w:color w:val="808000"/>
                        </w:rPr>
                      </w:pPr>
                    </w:p>
                    <w:p w14:paraId="6BCF20A7" w14:textId="77777777" w:rsidR="00041427" w:rsidRPr="00676B3B" w:rsidRDefault="00041427" w:rsidP="00041427">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640E1299" w14:textId="61946AE8" w:rsidR="00D32F8F" w:rsidRPr="003D37EA" w:rsidRDefault="00FF50B1" w:rsidP="00FF50B1">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ecsServices.fetchOrderDetail(orde</w:t>
                      </w:r>
                      <w:r w:rsidR="00D32F8F">
                        <w:rPr>
                          <w:color w:val="000000"/>
                        </w:rPr>
                        <w:t>rDetail</w:t>
                      </w:r>
                      <w:r w:rsidR="00D32F8F" w:rsidRPr="003D37EA">
                        <w:rPr>
                          <w:color w:val="000000"/>
                        </w:rPr>
                        <w:t xml:space="preserve">, </w:t>
                      </w:r>
                      <w:r w:rsidR="00D32F8F" w:rsidRPr="003D37EA">
                        <w:rPr>
                          <w:b/>
                          <w:bCs/>
                          <w:color w:val="000080"/>
                        </w:rPr>
                        <w:t xml:space="preserve">new </w:t>
                      </w:r>
                      <w:r w:rsidR="00D32F8F" w:rsidRPr="003D37EA">
                        <w:rPr>
                          <w:color w:val="000000"/>
                        </w:rPr>
                        <w:t>ECSCallback&lt;ECSOrderDetail,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onResponse(ECSOrderDetail result) {</w:t>
                      </w:r>
                    </w:p>
                    <w:p w14:paraId="0AEC594B" w14:textId="77777777" w:rsidR="00D32F8F" w:rsidRPr="0019448C" w:rsidRDefault="00D32F8F" w:rsidP="009A2A06">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282A4054" w14:textId="77777777" w:rsidR="00D32F8F" w:rsidRDefault="00D32F8F" w:rsidP="009A2A06">
                      <w:pPr>
                        <w:pStyle w:val="HTMLPreformatted"/>
                      </w:pPr>
                    </w:p>
                  </w:txbxContent>
                </v:textbox>
                <w10:anchorlock/>
              </v:shape>
            </w:pict>
          </mc:Fallback>
        </mc:AlternateContent>
      </w:r>
    </w:p>
    <w:p w14:paraId="46F42E42" w14:textId="77777777" w:rsidR="00471414" w:rsidRDefault="00471414" w:rsidP="00471414">
      <w:pPr>
        <w:pStyle w:val="Heading2"/>
        <w:rPr>
          <w:rFonts w:ascii="Times" w:hAnsi="Times" w:cs="Arial"/>
          <w:color w:val="1F497D" w:themeColor="text2"/>
          <w:sz w:val="28"/>
          <w:szCs w:val="28"/>
        </w:rPr>
      </w:pPr>
      <w:bookmarkStart w:id="238" w:name="_Toc20154869"/>
      <w:r>
        <w:rPr>
          <w:rFonts w:ascii="Times" w:hAnsi="Times" w:cs="Arial"/>
          <w:color w:val="1F497D" w:themeColor="text2"/>
          <w:sz w:val="28"/>
          <w:szCs w:val="28"/>
        </w:rPr>
        <w:t>Errors</w:t>
      </w:r>
      <w:bookmarkEnd w:id="238"/>
    </w:p>
    <w:p w14:paraId="209F63DC" w14:textId="77777777" w:rsidR="00471414" w:rsidRPr="00A36716" w:rsidRDefault="00471414" w:rsidP="00471414">
      <w:pPr>
        <w:pStyle w:val="BodyTextIndent"/>
        <w:ind w:firstLine="360"/>
      </w:pPr>
      <w:r>
        <w:rPr>
          <w:rFonts w:ascii="Times" w:hAnsi="Times"/>
          <w:sz w:val="28"/>
          <w:szCs w:val="28"/>
        </w:rPr>
        <w:t>Client Errors</w:t>
      </w:r>
    </w:p>
    <w:p w14:paraId="1DC6A625" w14:textId="77777777" w:rsidR="00471414"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68E0AE42" w14:textId="77777777" w:rsidR="00471414"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lastRenderedPageBreak/>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0E8A0B7F" w14:textId="77777777" w:rsidR="00471414" w:rsidRPr="00B82131" w:rsidRDefault="00471414" w:rsidP="00471414">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60E7C1BB" w14:textId="77777777" w:rsidR="00471414" w:rsidRPr="00AA1CF0"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AA1CF0">
        <w:rPr>
          <w:rFonts w:ascii="Times" w:hAnsi="Times" w:cs="Menlo"/>
          <w:color w:val="595959" w:themeColor="text1" w:themeTint="A6"/>
          <w:sz w:val="24"/>
          <w:szCs w:val="24"/>
        </w:rPr>
        <w:t>ECSorderIdNil</w:t>
      </w:r>
      <w:r w:rsidRPr="00AA1CF0">
        <w:rPr>
          <w:rFonts w:ascii="Times" w:hAnsi="Times" w:cs="Menlo"/>
          <w:b/>
          <w:bCs/>
          <w:color w:val="595959" w:themeColor="text1" w:themeTint="A6"/>
          <w:sz w:val="24"/>
          <w:szCs w:val="24"/>
        </w:rPr>
        <w:t xml:space="preserve"> (</w:t>
      </w:r>
      <w:r w:rsidRPr="00AA1CF0">
        <w:rPr>
          <w:rFonts w:ascii="Times" w:hAnsi="Times" w:cs="Menlo"/>
          <w:color w:val="595959" w:themeColor="text1" w:themeTint="A6"/>
          <w:sz w:val="24"/>
          <w:szCs w:val="24"/>
        </w:rPr>
        <w:t>Please provide valid order)</w:t>
      </w:r>
      <w:r>
        <w:rPr>
          <w:rFonts w:ascii="Times" w:hAnsi="Times" w:cs="Menlo"/>
          <w:color w:val="595959" w:themeColor="text1" w:themeTint="A6"/>
          <w:sz w:val="24"/>
          <w:szCs w:val="24"/>
        </w:rPr>
        <w:t xml:space="preserve"> – occurs for invalid order id</w:t>
      </w:r>
    </w:p>
    <w:p w14:paraId="35FFFE6C" w14:textId="77777777" w:rsidR="00471414" w:rsidRPr="008C50E7" w:rsidRDefault="00471414" w:rsidP="00471414">
      <w:pPr>
        <w:pStyle w:val="HTMLPreformatted"/>
        <w:shd w:val="clear" w:color="auto" w:fill="FFFFFF"/>
        <w:ind w:left="720"/>
        <w:rPr>
          <w:color w:val="595959" w:themeColor="text1" w:themeTint="A6"/>
          <w:sz w:val="22"/>
          <w:szCs w:val="22"/>
        </w:rPr>
      </w:pPr>
    </w:p>
    <w:p w14:paraId="38D046C2" w14:textId="77777777" w:rsidR="00471414" w:rsidRDefault="00471414" w:rsidP="00471414">
      <w:pPr>
        <w:pStyle w:val="BodyTextIndent"/>
        <w:ind w:firstLine="360"/>
        <w:rPr>
          <w:rFonts w:ascii="Times" w:hAnsi="Times"/>
          <w:sz w:val="28"/>
          <w:szCs w:val="28"/>
        </w:rPr>
      </w:pPr>
      <w:r>
        <w:rPr>
          <w:rFonts w:ascii="Times" w:hAnsi="Times"/>
          <w:sz w:val="28"/>
          <w:szCs w:val="28"/>
        </w:rPr>
        <w:t>Server Errors</w:t>
      </w:r>
    </w:p>
    <w:p w14:paraId="48C28E42" w14:textId="77777777" w:rsidR="008F4265" w:rsidRPr="00AA1CF0" w:rsidRDefault="008F4265" w:rsidP="008F4265">
      <w:pPr>
        <w:pStyle w:val="HTMLPreformatted"/>
        <w:numPr>
          <w:ilvl w:val="0"/>
          <w:numId w:val="44"/>
        </w:numPr>
        <w:shd w:val="clear" w:color="auto" w:fill="FFFFFF"/>
        <w:rPr>
          <w:rFonts w:ascii="Times" w:hAnsi="Times"/>
          <w:color w:val="595959" w:themeColor="text1" w:themeTint="A6"/>
          <w:sz w:val="24"/>
          <w:szCs w:val="24"/>
        </w:rPr>
      </w:pPr>
      <w:r w:rsidRPr="00AA1CF0">
        <w:rPr>
          <w:rFonts w:ascii="Times" w:hAnsi="Times" w:cs="Menlo"/>
          <w:color w:val="595959" w:themeColor="text1" w:themeTint="A6"/>
          <w:sz w:val="24"/>
          <w:szCs w:val="24"/>
        </w:rPr>
        <w:t>ECSorderIdNil</w:t>
      </w:r>
      <w:r w:rsidRPr="00AA1CF0">
        <w:rPr>
          <w:rFonts w:ascii="Times" w:hAnsi="Times" w:cs="Menlo"/>
          <w:b/>
          <w:bCs/>
          <w:color w:val="595959" w:themeColor="text1" w:themeTint="A6"/>
          <w:sz w:val="24"/>
          <w:szCs w:val="24"/>
        </w:rPr>
        <w:t xml:space="preserve"> (</w:t>
      </w:r>
      <w:r w:rsidRPr="00AA1CF0">
        <w:rPr>
          <w:rFonts w:ascii="Times" w:hAnsi="Times" w:cs="Menlo"/>
          <w:color w:val="595959" w:themeColor="text1" w:themeTint="A6"/>
          <w:sz w:val="24"/>
          <w:szCs w:val="24"/>
        </w:rPr>
        <w:t>Please provide valid order)</w:t>
      </w:r>
      <w:r>
        <w:rPr>
          <w:rFonts w:ascii="Times" w:hAnsi="Times" w:cs="Menlo"/>
          <w:color w:val="595959" w:themeColor="text1" w:themeTint="A6"/>
          <w:sz w:val="24"/>
          <w:szCs w:val="24"/>
        </w:rPr>
        <w:t xml:space="preserve"> – occurs for invalid order id</w:t>
      </w:r>
    </w:p>
    <w:p w14:paraId="4127342E" w14:textId="77777777" w:rsidR="009224CC" w:rsidRPr="009639AF" w:rsidRDefault="009224CC" w:rsidP="009224CC">
      <w:pPr>
        <w:pStyle w:val="Heading1"/>
        <w:rPr>
          <w:rFonts w:ascii="Times" w:hAnsi="Times" w:cs="Arial"/>
          <w:b/>
          <w:bCs/>
        </w:rPr>
      </w:pPr>
      <w:bookmarkStart w:id="239" w:name="_Toc20154870"/>
      <w:r>
        <w:rPr>
          <w:rFonts w:ascii="Times" w:hAnsi="Times" w:cs="Arial"/>
          <w:b/>
          <w:bCs/>
        </w:rPr>
        <w:t>Fetch Order Detail</w:t>
      </w:r>
      <w:bookmarkEnd w:id="239"/>
      <w:r>
        <w:rPr>
          <w:rFonts w:ascii="Times" w:hAnsi="Times" w:cs="Arial"/>
          <w:b/>
          <w:bCs/>
        </w:rPr>
        <w:t xml:space="preserve"> </w:t>
      </w:r>
    </w:p>
    <w:p w14:paraId="1809AC98" w14:textId="77777777" w:rsidR="009224CC" w:rsidRDefault="009224CC" w:rsidP="009224CC">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fetch the details of given orders.</w:t>
      </w:r>
    </w:p>
    <w:p w14:paraId="462EFB91" w14:textId="77777777" w:rsidR="009224CC" w:rsidRPr="00861B4F" w:rsidRDefault="009224CC" w:rsidP="009224CC">
      <w:pPr>
        <w:pStyle w:val="Heading2"/>
        <w:rPr>
          <w:rFonts w:ascii="Times" w:hAnsi="Times" w:cs="Arial"/>
          <w:color w:val="1F497D" w:themeColor="text2"/>
          <w:sz w:val="28"/>
          <w:szCs w:val="28"/>
        </w:rPr>
      </w:pPr>
      <w:bookmarkStart w:id="240" w:name="_Toc20154871"/>
      <w:r w:rsidRPr="00861B4F">
        <w:rPr>
          <w:rFonts w:ascii="Times" w:hAnsi="Times" w:cs="Arial"/>
          <w:color w:val="1F497D" w:themeColor="text2"/>
          <w:sz w:val="28"/>
          <w:szCs w:val="28"/>
        </w:rPr>
        <w:t>ECSServiceProvider</w:t>
      </w:r>
      <w:bookmarkEnd w:id="240"/>
    </w:p>
    <w:p w14:paraId="1375B3EF" w14:textId="77777777" w:rsidR="009224CC" w:rsidRPr="00C81F9D" w:rsidRDefault="009224CC" w:rsidP="009224CC">
      <w:pPr>
        <w:pStyle w:val="BodyTextIndent"/>
        <w:rPr>
          <w:rFonts w:ascii="Times" w:hAnsi="Times"/>
        </w:rPr>
      </w:pPr>
      <w:r w:rsidRPr="00C81F9D">
        <w:rPr>
          <w:rFonts w:ascii="Times" w:hAnsi="Times"/>
          <w:noProof/>
        </w:rPr>
        <mc:AlternateContent>
          <mc:Choice Requires="wps">
            <w:drawing>
              <wp:inline distT="0" distB="0" distL="0" distR="0" wp14:anchorId="4D2D66CE" wp14:editId="077F430A">
                <wp:extent cx="6565900" cy="609600"/>
                <wp:effectExtent l="0" t="0" r="12700" b="12700"/>
                <wp:docPr id="9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9600"/>
                        </a:xfrm>
                        <a:prstGeom prst="rect">
                          <a:avLst/>
                        </a:prstGeom>
                        <a:solidFill>
                          <a:schemeClr val="bg1">
                            <a:lumMod val="95000"/>
                          </a:schemeClr>
                        </a:solidFill>
                        <a:ln w="3175">
                          <a:solidFill>
                            <a:srgbClr val="000000"/>
                          </a:solidFill>
                          <a:miter lim="800000"/>
                          <a:headEnd/>
                          <a:tailEnd/>
                        </a:ln>
                      </wps:spPr>
                      <wps:txbx>
                        <w:txbxContent>
                          <w:p w14:paraId="4DECF543" w14:textId="77777777" w:rsidR="00D32F8F" w:rsidRDefault="00D32F8F" w:rsidP="009224CC">
                            <w:pPr>
                              <w:pStyle w:val="HTMLPreformatted"/>
                              <w:rPr>
                                <w:b/>
                                <w:bCs/>
                                <w:noProof/>
                                <w:color w:val="000080"/>
                                <w:szCs w:val="24"/>
                              </w:rPr>
                            </w:pPr>
                          </w:p>
                          <w:p w14:paraId="31303A6E" w14:textId="77777777" w:rsidR="00D32F8F" w:rsidRPr="009224CC" w:rsidRDefault="00D32F8F" w:rsidP="009224CC">
                            <w:pPr>
                              <w:pStyle w:val="HTMLPreformatted"/>
                              <w:rPr>
                                <w:color w:val="000000"/>
                              </w:rPr>
                            </w:pPr>
                            <w:r w:rsidRPr="009224CC">
                              <w:rPr>
                                <w:b/>
                                <w:bCs/>
                                <w:color w:val="000080"/>
                              </w:rPr>
                              <w:t xml:space="preserve">void </w:t>
                            </w:r>
                            <w:r w:rsidRPr="009224CC">
                              <w:rPr>
                                <w:color w:val="000000"/>
                              </w:rPr>
                              <w:t>fetchOrderDetail(ECSOrders orders, ECSCallback&lt;ECSOrders, Exception&gt; ecsCallback);</w:t>
                            </w:r>
                          </w:p>
                          <w:p w14:paraId="45D328BC" w14:textId="77777777" w:rsidR="00D32F8F" w:rsidRPr="00006C29" w:rsidRDefault="00D32F8F" w:rsidP="009224CC">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4D2D66CE" id="_x0000_s1102" type="#_x0000_t202" style="width:517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" fillcolor="#f2f2f2 [3052]" strokeweight=".25pt">
                <v:textbox>
                  <w:txbxContent>
                    <w:p w14:paraId="4DECF543" w14:textId="77777777" w:rsidR="00D32F8F" w:rsidRDefault="00D32F8F" w:rsidP="009224CC">
                      <w:pPr>
                        <w:pStyle w:val="HTMLPreformatted"/>
                        <w:rPr>
                          <w:b/>
                          <w:bCs/>
                          <w:noProof/>
                          <w:color w:val="000080"/>
                          <w:szCs w:val="24"/>
                        </w:rPr>
                      </w:pPr>
                    </w:p>
                    <w:p w14:paraId="31303A6E" w14:textId="77777777" w:rsidR="00D32F8F" w:rsidRPr="009224CC" w:rsidRDefault="00D32F8F" w:rsidP="009224CC">
                      <w:pPr>
                        <w:pStyle w:val="HTMLPreformatted"/>
                        <w:rPr>
                          <w:color w:val="000000"/>
                        </w:rPr>
                      </w:pPr>
                      <w:r w:rsidRPr="009224CC">
                        <w:rPr>
                          <w:b/>
                          <w:bCs/>
                          <w:color w:val="000080"/>
                        </w:rPr>
                        <w:t xml:space="preserve">void </w:t>
                      </w:r>
                      <w:r w:rsidRPr="009224CC">
                        <w:rPr>
                          <w:color w:val="000000"/>
                        </w:rPr>
                        <w:t>fetchOrderDetail(ECSOrders orders, ECSCallback&lt;ECSOrders, Exception&gt; ecsCallback);</w:t>
                      </w:r>
                    </w:p>
                    <w:p w14:paraId="45D328BC" w14:textId="77777777" w:rsidR="00D32F8F" w:rsidRPr="00006C29" w:rsidRDefault="00D32F8F" w:rsidP="009224CC">
                      <w:pPr>
                        <w:pStyle w:val="HTMLPreformatted"/>
                        <w:rPr>
                          <w:noProof/>
                          <w:color w:val="000000"/>
                        </w:rPr>
                      </w:pPr>
                    </w:p>
                  </w:txbxContent>
                </v:textbox>
                <w10:anchorlock/>
              </v:shape>
            </w:pict>
          </mc:Fallback>
        </mc:AlternateContent>
      </w:r>
    </w:p>
    <w:p w14:paraId="25848B87" w14:textId="77777777" w:rsidR="009224CC" w:rsidRDefault="009224CC" w:rsidP="009224CC">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241" w:name="_Toc20154872"/>
      <w:r>
        <w:rPr>
          <w:rFonts w:ascii="Times" w:hAnsi="Times" w:cs="Arial"/>
          <w:sz w:val="28"/>
          <w:szCs w:val="28"/>
        </w:rPr>
        <w:t>Parameters</w:t>
      </w:r>
      <w:bookmarkEnd w:id="241"/>
    </w:p>
    <w:p w14:paraId="68E97A41" w14:textId="4A05710A" w:rsidR="009224CC" w:rsidRPr="00C81F9D" w:rsidRDefault="009224CC" w:rsidP="009224CC">
      <w:pPr>
        <w:pStyle w:val="NoSpacing"/>
        <w:numPr>
          <w:ilvl w:val="0"/>
          <w:numId w:val="38"/>
        </w:numPr>
        <w:rPr>
          <w:rFonts w:ascii="Times" w:hAnsi="Times" w:cs="Arial"/>
          <w:sz w:val="24"/>
          <w:szCs w:val="24"/>
          <w:lang w:val="en-AU"/>
        </w:rPr>
      </w:pPr>
      <w:r>
        <w:rPr>
          <w:rFonts w:ascii="Times" w:hAnsi="Times" w:cs="Arial"/>
          <w:sz w:val="24"/>
          <w:szCs w:val="24"/>
          <w:lang w:val="en-AU"/>
        </w:rPr>
        <w:t>orders</w:t>
      </w:r>
      <w:r w:rsidRPr="00C81F9D">
        <w:rPr>
          <w:rFonts w:ascii="Times" w:hAnsi="Times" w:cs="Arial"/>
          <w:sz w:val="24"/>
          <w:szCs w:val="24"/>
          <w:lang w:val="en-AU"/>
        </w:rPr>
        <w:t xml:space="preserve"> –</w:t>
      </w:r>
      <w:r>
        <w:rPr>
          <w:rFonts w:ascii="Times" w:hAnsi="Times" w:cs="Arial"/>
          <w:sz w:val="24"/>
          <w:szCs w:val="24"/>
          <w:lang w:val="en-AU"/>
        </w:rPr>
        <w:t xml:space="preserve"> object of class ECSOrders </w:t>
      </w:r>
    </w:p>
    <w:p w14:paraId="60040300" w14:textId="3C6CA9B9" w:rsidR="009224CC" w:rsidRPr="00C81F9D" w:rsidRDefault="009224CC" w:rsidP="009224CC">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F12E9D">
        <w:rPr>
          <w:rFonts w:ascii="Times" w:hAnsi="Times" w:cs="Arial"/>
          <w:sz w:val="24"/>
          <w:szCs w:val="24"/>
          <w:lang w:val="en-AU"/>
        </w:rPr>
        <w:t>instance of ECSC</w:t>
      </w:r>
      <w:r w:rsidRPr="00C81F9D">
        <w:rPr>
          <w:rFonts w:ascii="Times" w:hAnsi="Times" w:cs="Arial"/>
          <w:sz w:val="24"/>
          <w:szCs w:val="24"/>
          <w:lang w:val="en-AU"/>
        </w:rPr>
        <w:t xml:space="preserve">allback </w:t>
      </w:r>
      <w:r w:rsidR="00F12E9D">
        <w:rPr>
          <w:rFonts w:ascii="Times" w:hAnsi="Times" w:cs="Arial"/>
          <w:sz w:val="24"/>
          <w:szCs w:val="24"/>
          <w:lang w:val="en-AU"/>
        </w:rPr>
        <w:t>of type</w:t>
      </w:r>
      <w:r w:rsidRPr="00C81F9D">
        <w:rPr>
          <w:rFonts w:ascii="Times" w:hAnsi="Times" w:cs="Arial"/>
          <w:sz w:val="24"/>
          <w:szCs w:val="24"/>
          <w:lang w:val="en-AU"/>
        </w:rPr>
        <w:t xml:space="preserve"> </w:t>
      </w:r>
      <w:r>
        <w:rPr>
          <w:rFonts w:ascii="Times" w:hAnsi="Times" w:cs="Arial"/>
          <w:sz w:val="24"/>
          <w:szCs w:val="24"/>
          <w:lang w:val="en-AU"/>
        </w:rPr>
        <w:t xml:space="preserve">ECSOrders </w:t>
      </w:r>
      <w:r w:rsidR="00FB5B2A">
        <w:rPr>
          <w:rFonts w:ascii="Times" w:hAnsi="Times" w:cs="Arial"/>
          <w:sz w:val="24"/>
          <w:szCs w:val="24"/>
          <w:lang w:val="en-AU"/>
        </w:rPr>
        <w:t>and Exception</w:t>
      </w:r>
    </w:p>
    <w:p w14:paraId="14F40CB7" w14:textId="77777777" w:rsidR="009224CC" w:rsidRPr="00C81F9D" w:rsidRDefault="009224CC" w:rsidP="009224CC">
      <w:pPr>
        <w:pStyle w:val="NoSpacing"/>
        <w:ind w:left="720"/>
        <w:rPr>
          <w:rFonts w:ascii="Times" w:hAnsi="Times" w:cs="Arial"/>
          <w:sz w:val="24"/>
          <w:szCs w:val="24"/>
          <w:lang w:val="en-AU"/>
        </w:rPr>
      </w:pPr>
    </w:p>
    <w:p w14:paraId="719889AA" w14:textId="77777777" w:rsidR="009224CC" w:rsidRPr="00C81F9D" w:rsidRDefault="009224CC" w:rsidP="009224CC">
      <w:pPr>
        <w:pStyle w:val="Heading2"/>
        <w:numPr>
          <w:ilvl w:val="0"/>
          <w:numId w:val="0"/>
        </w:numPr>
        <w:ind w:left="576"/>
        <w:rPr>
          <w:rFonts w:ascii="Times" w:hAnsi="Times" w:cs="Arial"/>
          <w:sz w:val="28"/>
          <w:szCs w:val="28"/>
        </w:rPr>
      </w:pPr>
      <w:bookmarkStart w:id="242" w:name="_Toc20154873"/>
      <w:r>
        <w:rPr>
          <w:rFonts w:ascii="Times" w:hAnsi="Times" w:cs="Arial"/>
          <w:sz w:val="28"/>
          <w:szCs w:val="28"/>
        </w:rPr>
        <w:t>Output</w:t>
      </w:r>
      <w:bookmarkEnd w:id="242"/>
    </w:p>
    <w:p w14:paraId="03E64003" w14:textId="138746B4" w:rsidR="009224CC" w:rsidRPr="00C81F9D" w:rsidRDefault="009224CC" w:rsidP="009224CC">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ECSOrders object which contains details of given order</w:t>
      </w:r>
    </w:p>
    <w:p w14:paraId="3332734E" w14:textId="77777777" w:rsidR="009224CC" w:rsidRDefault="009224CC" w:rsidP="009224CC">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317E445D" w14:textId="77777777" w:rsidR="009224CC" w:rsidRPr="00C81F9D" w:rsidRDefault="009224CC" w:rsidP="009224CC">
      <w:pPr>
        <w:pStyle w:val="NoSpacing"/>
        <w:rPr>
          <w:rFonts w:ascii="Times" w:hAnsi="Times" w:cs="Arial"/>
          <w:lang w:val="en-AU"/>
        </w:rPr>
      </w:pPr>
    </w:p>
    <w:p w14:paraId="54117322" w14:textId="77777777" w:rsidR="009224CC" w:rsidRPr="00861B4F" w:rsidRDefault="009224CC" w:rsidP="009224CC">
      <w:pPr>
        <w:pStyle w:val="Heading2"/>
        <w:rPr>
          <w:rFonts w:ascii="Times" w:hAnsi="Times" w:cs="Arial"/>
          <w:color w:val="1F497D" w:themeColor="text2"/>
          <w:sz w:val="28"/>
          <w:szCs w:val="28"/>
        </w:rPr>
      </w:pPr>
      <w:bookmarkStart w:id="243" w:name="_Toc20154874"/>
      <w:r w:rsidRPr="00861B4F">
        <w:rPr>
          <w:rFonts w:ascii="Times" w:hAnsi="Times" w:cs="Arial"/>
          <w:color w:val="1F497D" w:themeColor="text2"/>
          <w:sz w:val="28"/>
          <w:szCs w:val="28"/>
        </w:rPr>
        <w:t>Sample</w:t>
      </w:r>
      <w:bookmarkEnd w:id="243"/>
    </w:p>
    <w:p w14:paraId="3C7AC6E7" w14:textId="77777777" w:rsidR="009224CC" w:rsidRPr="00C81F9D" w:rsidRDefault="009224CC" w:rsidP="009224CC">
      <w:pPr>
        <w:pStyle w:val="BodyTextIndent"/>
        <w:rPr>
          <w:rFonts w:ascii="Times" w:hAnsi="Times"/>
        </w:rPr>
      </w:pPr>
      <w:r w:rsidRPr="00C81F9D">
        <w:rPr>
          <w:rFonts w:ascii="Times" w:hAnsi="Times"/>
          <w:noProof/>
        </w:rPr>
        <mc:AlternateContent>
          <mc:Choice Requires="wps">
            <w:drawing>
              <wp:inline distT="0" distB="0" distL="0" distR="0" wp14:anchorId="303176AA" wp14:editId="74A22B3A">
                <wp:extent cx="6565900" cy="2563905"/>
                <wp:effectExtent l="0" t="0" r="12700" b="14605"/>
                <wp:docPr id="9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1C7AE58F" w14:textId="77777777" w:rsidR="00D32F8F" w:rsidRDefault="00D32F8F" w:rsidP="009224CC">
                            <w:pPr>
                              <w:pStyle w:val="HTMLPreformatted"/>
                              <w:rPr>
                                <w:noProof/>
                                <w:color w:val="808000"/>
                              </w:rPr>
                            </w:pPr>
                          </w:p>
                          <w:p w14:paraId="49A28280" w14:textId="77777777" w:rsidR="005D5EE9" w:rsidRPr="00676B3B" w:rsidRDefault="005D5EE9" w:rsidP="005D5EE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31C54DB5" w14:textId="609BEAB9" w:rsidR="00D32F8F" w:rsidRPr="003D37EA" w:rsidRDefault="00FD3F03" w:rsidP="00FD3F03">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ecsServices.fetchOrderDetail(orde</w:t>
                            </w:r>
                            <w:r w:rsidR="00D32F8F">
                              <w:rPr>
                                <w:color w:val="000000"/>
                              </w:rPr>
                              <w:t>rs</w:t>
                            </w:r>
                            <w:r w:rsidR="00D32F8F" w:rsidRPr="003D37EA">
                              <w:rPr>
                                <w:color w:val="000000"/>
                              </w:rPr>
                              <w:t xml:space="preserve">, </w:t>
                            </w:r>
                            <w:r w:rsidR="00D32F8F" w:rsidRPr="003D37EA">
                              <w:rPr>
                                <w:b/>
                                <w:bCs/>
                                <w:color w:val="000080"/>
                              </w:rPr>
                              <w:t xml:space="preserve">new </w:t>
                            </w:r>
                            <w:r w:rsidR="00D32F8F" w:rsidRPr="003D37EA">
                              <w:rPr>
                                <w:color w:val="000000"/>
                              </w:rPr>
                              <w:t>ECSCallback&lt;ECSOrder</w:t>
                            </w:r>
                            <w:r w:rsidR="00D32F8F">
                              <w:rPr>
                                <w:color w:val="000000"/>
                              </w:rPr>
                              <w:t>s</w:t>
                            </w:r>
                            <w:r w:rsidR="00D32F8F" w:rsidRPr="003D37EA">
                              <w:rPr>
                                <w:color w:val="000000"/>
                              </w:rPr>
                              <w:t>,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onResponse(ECSOrder</w:t>
                            </w:r>
                            <w:r w:rsidR="00D32F8F">
                              <w:rPr>
                                <w:color w:val="000000"/>
                              </w:rPr>
                              <w:t>s</w:t>
                            </w:r>
                            <w:r w:rsidR="00D32F8F" w:rsidRPr="003D37EA">
                              <w:rPr>
                                <w:color w:val="000000"/>
                              </w:rPr>
                              <w:t xml:space="preserve"> result) {</w:t>
                            </w:r>
                          </w:p>
                          <w:p w14:paraId="7942D96A" w14:textId="77777777" w:rsidR="00D32F8F" w:rsidRPr="0019448C" w:rsidRDefault="00D32F8F" w:rsidP="009224CC">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49BAE59" w14:textId="77777777" w:rsidR="00D32F8F" w:rsidRDefault="00D32F8F" w:rsidP="009224CC">
                            <w:pPr>
                              <w:pStyle w:val="HTMLPreformatted"/>
                            </w:pPr>
                          </w:p>
                        </w:txbxContent>
                      </wps:txbx>
                      <wps:bodyPr rot="0" vert="horz" wrap="square" lIns="91440" tIns="45720" rIns="91440" bIns="45720" anchor="t" anchorCtr="0">
                        <a:noAutofit/>
                      </wps:bodyPr>
                    </wps:wsp>
                  </a:graphicData>
                </a:graphic>
              </wp:inline>
            </w:drawing>
          </mc:Choice>
          <mc:Fallback>
            <w:pict>
              <v:shape w14:anchorId="303176AA" id="_x0000_s1103"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" fillcolor="#f2f2f2 [3052]" strokeweight=".25pt">
                <v:textbox>
                  <w:txbxContent>
                    <w:p w14:paraId="1C7AE58F" w14:textId="77777777" w:rsidR="00D32F8F" w:rsidRDefault="00D32F8F" w:rsidP="009224CC">
                      <w:pPr>
                        <w:pStyle w:val="HTMLPreformatted"/>
                        <w:rPr>
                          <w:noProof/>
                          <w:color w:val="808000"/>
                        </w:rPr>
                      </w:pPr>
                    </w:p>
                    <w:p w14:paraId="49A28280" w14:textId="77777777" w:rsidR="005D5EE9" w:rsidRPr="00676B3B" w:rsidRDefault="005D5EE9" w:rsidP="005D5EE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31C54DB5" w14:textId="609BEAB9" w:rsidR="00D32F8F" w:rsidRPr="003D37EA" w:rsidRDefault="00FD3F03" w:rsidP="00FD3F03">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ecsServices.fetchOrderDetail(orde</w:t>
                      </w:r>
                      <w:r w:rsidR="00D32F8F">
                        <w:rPr>
                          <w:color w:val="000000"/>
                        </w:rPr>
                        <w:t>rs</w:t>
                      </w:r>
                      <w:r w:rsidR="00D32F8F" w:rsidRPr="003D37EA">
                        <w:rPr>
                          <w:color w:val="000000"/>
                        </w:rPr>
                        <w:t xml:space="preserve">, </w:t>
                      </w:r>
                      <w:r w:rsidR="00D32F8F" w:rsidRPr="003D37EA">
                        <w:rPr>
                          <w:b/>
                          <w:bCs/>
                          <w:color w:val="000080"/>
                        </w:rPr>
                        <w:t xml:space="preserve">new </w:t>
                      </w:r>
                      <w:r w:rsidR="00D32F8F" w:rsidRPr="003D37EA">
                        <w:rPr>
                          <w:color w:val="000000"/>
                        </w:rPr>
                        <w:t>ECSCallback&lt;ECSOrder</w:t>
                      </w:r>
                      <w:r w:rsidR="00D32F8F">
                        <w:rPr>
                          <w:color w:val="000000"/>
                        </w:rPr>
                        <w:t>s</w:t>
                      </w:r>
                      <w:r w:rsidR="00D32F8F" w:rsidRPr="003D37EA">
                        <w:rPr>
                          <w:color w:val="000000"/>
                        </w:rPr>
                        <w:t>,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onResponse(ECSOrder</w:t>
                      </w:r>
                      <w:r w:rsidR="00D32F8F">
                        <w:rPr>
                          <w:color w:val="000000"/>
                        </w:rPr>
                        <w:t>s</w:t>
                      </w:r>
                      <w:r w:rsidR="00D32F8F" w:rsidRPr="003D37EA">
                        <w:rPr>
                          <w:color w:val="000000"/>
                        </w:rPr>
                        <w:t xml:space="preserve"> result) {</w:t>
                      </w:r>
                    </w:p>
                    <w:p w14:paraId="7942D96A" w14:textId="77777777" w:rsidR="00D32F8F" w:rsidRPr="0019448C" w:rsidRDefault="00D32F8F" w:rsidP="009224CC">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149BAE59" w14:textId="77777777" w:rsidR="00D32F8F" w:rsidRDefault="00D32F8F" w:rsidP="009224CC">
                      <w:pPr>
                        <w:pStyle w:val="HTMLPreformatted"/>
                      </w:pPr>
                    </w:p>
                  </w:txbxContent>
                </v:textbox>
                <w10:anchorlock/>
              </v:shape>
            </w:pict>
          </mc:Fallback>
        </mc:AlternateContent>
      </w:r>
    </w:p>
    <w:p w14:paraId="2617E3D1" w14:textId="77777777" w:rsidR="00471414" w:rsidRDefault="00471414" w:rsidP="00471414">
      <w:pPr>
        <w:pStyle w:val="Heading2"/>
        <w:rPr>
          <w:rFonts w:ascii="Times" w:hAnsi="Times" w:cs="Arial"/>
          <w:color w:val="1F497D" w:themeColor="text2"/>
          <w:sz w:val="28"/>
          <w:szCs w:val="28"/>
        </w:rPr>
      </w:pPr>
      <w:bookmarkStart w:id="244" w:name="_Toc20154875"/>
      <w:r>
        <w:rPr>
          <w:rFonts w:ascii="Times" w:hAnsi="Times" w:cs="Arial"/>
          <w:color w:val="1F497D" w:themeColor="text2"/>
          <w:sz w:val="28"/>
          <w:szCs w:val="28"/>
        </w:rPr>
        <w:lastRenderedPageBreak/>
        <w:t>Errors</w:t>
      </w:r>
      <w:bookmarkEnd w:id="244"/>
    </w:p>
    <w:p w14:paraId="7D8B902E" w14:textId="77777777" w:rsidR="00471414" w:rsidRPr="00A36716" w:rsidRDefault="00471414" w:rsidP="00471414">
      <w:pPr>
        <w:pStyle w:val="BodyTextIndent"/>
        <w:ind w:firstLine="360"/>
      </w:pPr>
      <w:r>
        <w:rPr>
          <w:rFonts w:ascii="Times" w:hAnsi="Times"/>
          <w:sz w:val="28"/>
          <w:szCs w:val="28"/>
        </w:rPr>
        <w:t>Client Errors</w:t>
      </w:r>
    </w:p>
    <w:p w14:paraId="6E272AF2" w14:textId="77777777" w:rsidR="00471414"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6FA77807" w14:textId="77777777" w:rsidR="00471414"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06B496F6" w14:textId="77777777" w:rsidR="00471414" w:rsidRPr="00B82131" w:rsidRDefault="00471414" w:rsidP="00471414">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59101CEE" w14:textId="77777777" w:rsidR="00471414" w:rsidRPr="00AA1CF0"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AA1CF0">
        <w:rPr>
          <w:rFonts w:ascii="Times" w:hAnsi="Times" w:cs="Menlo"/>
          <w:color w:val="595959" w:themeColor="text1" w:themeTint="A6"/>
          <w:sz w:val="24"/>
          <w:szCs w:val="24"/>
        </w:rPr>
        <w:t>ECSorderIdNil</w:t>
      </w:r>
      <w:r w:rsidRPr="00AA1CF0">
        <w:rPr>
          <w:rFonts w:ascii="Times" w:hAnsi="Times" w:cs="Menlo"/>
          <w:b/>
          <w:bCs/>
          <w:color w:val="595959" w:themeColor="text1" w:themeTint="A6"/>
          <w:sz w:val="24"/>
          <w:szCs w:val="24"/>
        </w:rPr>
        <w:t xml:space="preserve"> (</w:t>
      </w:r>
      <w:r w:rsidRPr="00AA1CF0">
        <w:rPr>
          <w:rFonts w:ascii="Times" w:hAnsi="Times" w:cs="Menlo"/>
          <w:color w:val="595959" w:themeColor="text1" w:themeTint="A6"/>
          <w:sz w:val="24"/>
          <w:szCs w:val="24"/>
        </w:rPr>
        <w:t>Please provide valid order)</w:t>
      </w:r>
      <w:r>
        <w:rPr>
          <w:rFonts w:ascii="Times" w:hAnsi="Times" w:cs="Menlo"/>
          <w:color w:val="595959" w:themeColor="text1" w:themeTint="A6"/>
          <w:sz w:val="24"/>
          <w:szCs w:val="24"/>
        </w:rPr>
        <w:t xml:space="preserve"> – occurs for invalid order id</w:t>
      </w:r>
    </w:p>
    <w:p w14:paraId="5A32ADD3" w14:textId="77777777" w:rsidR="00471414" w:rsidRPr="008C50E7" w:rsidRDefault="00471414" w:rsidP="00471414">
      <w:pPr>
        <w:pStyle w:val="HTMLPreformatted"/>
        <w:shd w:val="clear" w:color="auto" w:fill="FFFFFF"/>
        <w:ind w:left="720"/>
        <w:rPr>
          <w:color w:val="595959" w:themeColor="text1" w:themeTint="A6"/>
          <w:sz w:val="22"/>
          <w:szCs w:val="22"/>
        </w:rPr>
      </w:pPr>
    </w:p>
    <w:p w14:paraId="65436FE9" w14:textId="77777777" w:rsidR="00471414" w:rsidRDefault="00471414" w:rsidP="00471414">
      <w:pPr>
        <w:pStyle w:val="BodyTextIndent"/>
        <w:ind w:firstLine="360"/>
        <w:rPr>
          <w:rFonts w:ascii="Times" w:hAnsi="Times"/>
          <w:sz w:val="28"/>
          <w:szCs w:val="28"/>
        </w:rPr>
      </w:pPr>
      <w:r>
        <w:rPr>
          <w:rFonts w:ascii="Times" w:hAnsi="Times"/>
          <w:sz w:val="28"/>
          <w:szCs w:val="28"/>
        </w:rPr>
        <w:t>Server Errors</w:t>
      </w:r>
    </w:p>
    <w:p w14:paraId="117BC7DF" w14:textId="6822048A" w:rsidR="000D363D" w:rsidRPr="005B5FDD" w:rsidRDefault="000D363D" w:rsidP="000D363D">
      <w:pPr>
        <w:pStyle w:val="HTMLPreformatted"/>
        <w:numPr>
          <w:ilvl w:val="0"/>
          <w:numId w:val="44"/>
        </w:numPr>
        <w:shd w:val="clear" w:color="auto" w:fill="FFFFFF"/>
        <w:rPr>
          <w:rFonts w:ascii="Times" w:hAnsi="Times"/>
          <w:color w:val="595959" w:themeColor="text1" w:themeTint="A6"/>
          <w:sz w:val="24"/>
          <w:szCs w:val="24"/>
        </w:rPr>
      </w:pPr>
      <w:r w:rsidRPr="00AA1CF0">
        <w:rPr>
          <w:rFonts w:ascii="Times" w:hAnsi="Times" w:cs="Menlo"/>
          <w:color w:val="595959" w:themeColor="text1" w:themeTint="A6"/>
          <w:sz w:val="24"/>
          <w:szCs w:val="24"/>
        </w:rPr>
        <w:t>ECSorderIdNil</w:t>
      </w:r>
      <w:r w:rsidRPr="00AA1CF0">
        <w:rPr>
          <w:rFonts w:ascii="Times" w:hAnsi="Times" w:cs="Menlo"/>
          <w:b/>
          <w:bCs/>
          <w:color w:val="595959" w:themeColor="text1" w:themeTint="A6"/>
          <w:sz w:val="24"/>
          <w:szCs w:val="24"/>
        </w:rPr>
        <w:t xml:space="preserve"> (</w:t>
      </w:r>
      <w:r w:rsidRPr="00AA1CF0">
        <w:rPr>
          <w:rFonts w:ascii="Times" w:hAnsi="Times" w:cs="Menlo"/>
          <w:color w:val="595959" w:themeColor="text1" w:themeTint="A6"/>
          <w:sz w:val="24"/>
          <w:szCs w:val="24"/>
        </w:rPr>
        <w:t>Please provide valid order)</w:t>
      </w:r>
      <w:r>
        <w:rPr>
          <w:rFonts w:ascii="Times" w:hAnsi="Times" w:cs="Menlo"/>
          <w:color w:val="595959" w:themeColor="text1" w:themeTint="A6"/>
          <w:sz w:val="24"/>
          <w:szCs w:val="24"/>
        </w:rPr>
        <w:t xml:space="preserve"> – occurs for invalid order id</w:t>
      </w:r>
    </w:p>
    <w:p w14:paraId="6E980C0A" w14:textId="77777777" w:rsidR="005B5FDD" w:rsidRPr="00AA1CF0" w:rsidRDefault="005B5FDD" w:rsidP="005B5FDD">
      <w:pPr>
        <w:pStyle w:val="HTMLPreformatted"/>
        <w:shd w:val="clear" w:color="auto" w:fill="FFFFFF"/>
        <w:rPr>
          <w:rFonts w:ascii="Times" w:hAnsi="Times"/>
          <w:color w:val="595959" w:themeColor="text1" w:themeTint="A6"/>
          <w:sz w:val="24"/>
          <w:szCs w:val="24"/>
        </w:rPr>
      </w:pPr>
    </w:p>
    <w:p w14:paraId="51B3C46B" w14:textId="12ED86C6" w:rsidR="00C15C80" w:rsidRPr="009639AF" w:rsidRDefault="00C15C80" w:rsidP="00C15C80">
      <w:pPr>
        <w:pStyle w:val="Heading1"/>
        <w:rPr>
          <w:rFonts w:ascii="Times" w:hAnsi="Times" w:cs="Arial"/>
          <w:b/>
          <w:bCs/>
        </w:rPr>
      </w:pPr>
      <w:bookmarkStart w:id="245" w:name="_Toc20154876"/>
      <w:r>
        <w:rPr>
          <w:rFonts w:ascii="Times" w:hAnsi="Times" w:cs="Arial"/>
          <w:b/>
          <w:bCs/>
        </w:rPr>
        <w:t>Fetch User Profile</w:t>
      </w:r>
      <w:bookmarkEnd w:id="245"/>
      <w:r>
        <w:rPr>
          <w:rFonts w:ascii="Times" w:hAnsi="Times" w:cs="Arial"/>
          <w:b/>
          <w:bCs/>
        </w:rPr>
        <w:t xml:space="preserve"> </w:t>
      </w:r>
    </w:p>
    <w:p w14:paraId="78830B05" w14:textId="13FEEF68" w:rsidR="00C15C80" w:rsidRDefault="00C15C80" w:rsidP="00C15C80">
      <w:pPr>
        <w:rPr>
          <w:rFonts w:ascii="Times" w:hAnsi="Times" w:cs="Arial"/>
          <w:sz w:val="24"/>
          <w:szCs w:val="24"/>
        </w:rPr>
      </w:pPr>
      <w:r w:rsidRPr="008376B6">
        <w:rPr>
          <w:rFonts w:ascii="Times" w:hAnsi="Times" w:cs="Arial"/>
          <w:sz w:val="24"/>
          <w:szCs w:val="24"/>
        </w:rPr>
        <w:t>This method is used to</w:t>
      </w:r>
      <w:r>
        <w:rPr>
          <w:rFonts w:ascii="Times" w:hAnsi="Times" w:cs="Arial"/>
          <w:sz w:val="24"/>
          <w:szCs w:val="24"/>
        </w:rPr>
        <w:t xml:space="preserve"> fetch the </w:t>
      </w:r>
      <w:r w:rsidR="00850DDA">
        <w:rPr>
          <w:rFonts w:ascii="Times" w:hAnsi="Times" w:cs="Arial"/>
          <w:sz w:val="24"/>
          <w:szCs w:val="24"/>
        </w:rPr>
        <w:t>user details.</w:t>
      </w:r>
    </w:p>
    <w:p w14:paraId="564AA9F6" w14:textId="77777777" w:rsidR="00C15C80" w:rsidRPr="00861B4F" w:rsidRDefault="00C15C80" w:rsidP="00C15C80">
      <w:pPr>
        <w:pStyle w:val="Heading2"/>
        <w:rPr>
          <w:rFonts w:ascii="Times" w:hAnsi="Times" w:cs="Arial"/>
          <w:color w:val="1F497D" w:themeColor="text2"/>
          <w:sz w:val="28"/>
          <w:szCs w:val="28"/>
        </w:rPr>
      </w:pPr>
      <w:bookmarkStart w:id="246" w:name="_Toc20154877"/>
      <w:r w:rsidRPr="00861B4F">
        <w:rPr>
          <w:rFonts w:ascii="Times" w:hAnsi="Times" w:cs="Arial"/>
          <w:color w:val="1F497D" w:themeColor="text2"/>
          <w:sz w:val="28"/>
          <w:szCs w:val="28"/>
        </w:rPr>
        <w:t>ECSServiceProvider</w:t>
      </w:r>
      <w:bookmarkEnd w:id="246"/>
    </w:p>
    <w:p w14:paraId="096738FB" w14:textId="77777777" w:rsidR="00C15C80" w:rsidRPr="00C81F9D" w:rsidRDefault="00C15C80" w:rsidP="00C15C80">
      <w:pPr>
        <w:pStyle w:val="BodyTextIndent"/>
        <w:rPr>
          <w:rFonts w:ascii="Times" w:hAnsi="Times"/>
        </w:rPr>
      </w:pPr>
      <w:r w:rsidRPr="00C81F9D">
        <w:rPr>
          <w:rFonts w:ascii="Times" w:hAnsi="Times"/>
          <w:noProof/>
        </w:rPr>
        <mc:AlternateContent>
          <mc:Choice Requires="wps">
            <w:drawing>
              <wp:inline distT="0" distB="0" distL="0" distR="0" wp14:anchorId="17EA7FEB" wp14:editId="4F12A4F0">
                <wp:extent cx="6565900" cy="493058"/>
                <wp:effectExtent l="0" t="0" r="12700" b="15240"/>
                <wp:docPr id="9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93058"/>
                        </a:xfrm>
                        <a:prstGeom prst="rect">
                          <a:avLst/>
                        </a:prstGeom>
                        <a:solidFill>
                          <a:schemeClr val="bg1">
                            <a:lumMod val="95000"/>
                          </a:schemeClr>
                        </a:solidFill>
                        <a:ln w="3175">
                          <a:solidFill>
                            <a:srgbClr val="000000"/>
                          </a:solidFill>
                          <a:miter lim="800000"/>
                          <a:headEnd/>
                          <a:tailEnd/>
                        </a:ln>
                      </wps:spPr>
                      <wps:txbx>
                        <w:txbxContent>
                          <w:p w14:paraId="3EBAB2DE" w14:textId="77777777" w:rsidR="00D32F8F" w:rsidRDefault="00D32F8F" w:rsidP="00C15C80">
                            <w:pPr>
                              <w:pStyle w:val="HTMLPreformatted"/>
                              <w:rPr>
                                <w:b/>
                                <w:bCs/>
                                <w:noProof/>
                                <w:color w:val="000080"/>
                                <w:szCs w:val="24"/>
                              </w:rPr>
                            </w:pPr>
                          </w:p>
                          <w:p w14:paraId="1621619C" w14:textId="77777777" w:rsidR="00D32F8F" w:rsidRPr="00C15C80" w:rsidRDefault="00D32F8F" w:rsidP="00C15C80">
                            <w:pPr>
                              <w:pStyle w:val="HTMLPreformatted"/>
                              <w:rPr>
                                <w:color w:val="000000"/>
                              </w:rPr>
                            </w:pPr>
                            <w:r w:rsidRPr="00C15C80">
                              <w:rPr>
                                <w:b/>
                                <w:bCs/>
                                <w:color w:val="000080"/>
                              </w:rPr>
                              <w:t xml:space="preserve">void </w:t>
                            </w:r>
                            <w:r w:rsidRPr="00C15C80">
                              <w:rPr>
                                <w:color w:val="000000"/>
                              </w:rPr>
                              <w:t>fetchUserProfile(ECSCallback&lt;ECSUserProfile,Exception&gt; ecsCallback);</w:t>
                            </w:r>
                          </w:p>
                          <w:p w14:paraId="34CD722E" w14:textId="77777777" w:rsidR="00D32F8F" w:rsidRPr="00006C29" w:rsidRDefault="00D32F8F" w:rsidP="00C15C80">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17EA7FEB" id="_x0000_s1104" type="#_x0000_t202" style="width:517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" fillcolor="#f2f2f2 [3052]" strokeweight=".25pt">
                <v:textbox>
                  <w:txbxContent>
                    <w:p w14:paraId="3EBAB2DE" w14:textId="77777777" w:rsidR="00D32F8F" w:rsidRDefault="00D32F8F" w:rsidP="00C15C80">
                      <w:pPr>
                        <w:pStyle w:val="HTMLPreformatted"/>
                        <w:rPr>
                          <w:b/>
                          <w:bCs/>
                          <w:noProof/>
                          <w:color w:val="000080"/>
                          <w:szCs w:val="24"/>
                        </w:rPr>
                      </w:pPr>
                    </w:p>
                    <w:p w14:paraId="1621619C" w14:textId="77777777" w:rsidR="00D32F8F" w:rsidRPr="00C15C80" w:rsidRDefault="00D32F8F" w:rsidP="00C15C80">
                      <w:pPr>
                        <w:pStyle w:val="HTMLPreformatted"/>
                        <w:rPr>
                          <w:color w:val="000000"/>
                        </w:rPr>
                      </w:pPr>
                      <w:r w:rsidRPr="00C15C80">
                        <w:rPr>
                          <w:b/>
                          <w:bCs/>
                          <w:color w:val="000080"/>
                        </w:rPr>
                        <w:t xml:space="preserve">void </w:t>
                      </w:r>
                      <w:r w:rsidRPr="00C15C80">
                        <w:rPr>
                          <w:color w:val="000000"/>
                        </w:rPr>
                        <w:t>fetchUserProfile(ECSCallback&lt;ECSUserProfile,Exception&gt; ecsCallback);</w:t>
                      </w:r>
                    </w:p>
                    <w:p w14:paraId="34CD722E" w14:textId="77777777" w:rsidR="00D32F8F" w:rsidRPr="00006C29" w:rsidRDefault="00D32F8F" w:rsidP="00C15C80">
                      <w:pPr>
                        <w:pStyle w:val="HTMLPreformatted"/>
                        <w:rPr>
                          <w:noProof/>
                          <w:color w:val="000000"/>
                        </w:rPr>
                      </w:pPr>
                    </w:p>
                  </w:txbxContent>
                </v:textbox>
                <w10:anchorlock/>
              </v:shape>
            </w:pict>
          </mc:Fallback>
        </mc:AlternateContent>
      </w:r>
    </w:p>
    <w:p w14:paraId="55C6A980" w14:textId="63960D37" w:rsidR="00C15C80" w:rsidRPr="00850DDA" w:rsidRDefault="00C15C80" w:rsidP="00850DDA">
      <w:pPr>
        <w:pStyle w:val="Heading2"/>
        <w:numPr>
          <w:ilvl w:val="0"/>
          <w:numId w:val="0"/>
        </w:numPr>
        <w:ind w:left="576" w:hanging="576"/>
        <w:rPr>
          <w:rFonts w:ascii="Times" w:hAnsi="Times" w:cs="Arial"/>
          <w:sz w:val="28"/>
          <w:szCs w:val="28"/>
        </w:rPr>
      </w:pPr>
      <w:r>
        <w:rPr>
          <w:rFonts w:ascii="Times" w:hAnsi="Times"/>
          <w:szCs w:val="24"/>
        </w:rPr>
        <w:t xml:space="preserve">        </w:t>
      </w:r>
      <w:r w:rsidRPr="00C81F9D">
        <w:rPr>
          <w:rFonts w:ascii="Times" w:hAnsi="Times" w:cs="Arial"/>
          <w:sz w:val="28"/>
          <w:szCs w:val="28"/>
        </w:rPr>
        <w:t xml:space="preserve"> </w:t>
      </w:r>
      <w:bookmarkStart w:id="247" w:name="_Toc20154878"/>
      <w:r>
        <w:rPr>
          <w:rFonts w:ascii="Times" w:hAnsi="Times" w:cs="Arial"/>
          <w:sz w:val="28"/>
          <w:szCs w:val="28"/>
        </w:rPr>
        <w:t>Parameters</w:t>
      </w:r>
      <w:bookmarkEnd w:id="247"/>
    </w:p>
    <w:p w14:paraId="41617E7F" w14:textId="7C6D5DD2" w:rsidR="00C15C80" w:rsidRPr="00C81F9D" w:rsidRDefault="00C15C80" w:rsidP="00C15C80">
      <w:pPr>
        <w:pStyle w:val="NoSpacing"/>
        <w:numPr>
          <w:ilvl w:val="0"/>
          <w:numId w:val="38"/>
        </w:numPr>
        <w:rPr>
          <w:rFonts w:ascii="Times" w:hAnsi="Times" w:cs="Arial"/>
          <w:sz w:val="24"/>
          <w:szCs w:val="24"/>
          <w:lang w:val="en-AU"/>
        </w:rPr>
      </w:pPr>
      <w:r w:rsidRPr="00C81F9D">
        <w:rPr>
          <w:rFonts w:ascii="Times" w:hAnsi="Times" w:cs="Arial"/>
          <w:sz w:val="24"/>
          <w:szCs w:val="24"/>
          <w:lang w:val="en-AU"/>
        </w:rPr>
        <w:t>e</w:t>
      </w:r>
      <w:r>
        <w:rPr>
          <w:rFonts w:ascii="Times" w:hAnsi="Times" w:cs="Arial"/>
          <w:sz w:val="24"/>
          <w:szCs w:val="24"/>
          <w:lang w:val="en-AU"/>
        </w:rPr>
        <w:t>cs</w:t>
      </w:r>
      <w:r w:rsidRPr="00C81F9D">
        <w:rPr>
          <w:rFonts w:ascii="Times" w:hAnsi="Times" w:cs="Arial"/>
          <w:sz w:val="24"/>
          <w:szCs w:val="24"/>
          <w:lang w:val="en-AU"/>
        </w:rPr>
        <w:t xml:space="preserve">Callback – </w:t>
      </w:r>
      <w:r w:rsidR="00F44385">
        <w:rPr>
          <w:rFonts w:ascii="Times" w:hAnsi="Times" w:cs="Arial"/>
          <w:sz w:val="24"/>
          <w:szCs w:val="24"/>
          <w:lang w:val="en-AU"/>
        </w:rPr>
        <w:t>instance of ECSC</w:t>
      </w:r>
      <w:r w:rsidRPr="00C81F9D">
        <w:rPr>
          <w:rFonts w:ascii="Times" w:hAnsi="Times" w:cs="Arial"/>
          <w:sz w:val="24"/>
          <w:szCs w:val="24"/>
          <w:lang w:val="en-AU"/>
        </w:rPr>
        <w:t xml:space="preserve">allback </w:t>
      </w:r>
      <w:r w:rsidR="00F44385">
        <w:rPr>
          <w:rFonts w:ascii="Times" w:hAnsi="Times" w:cs="Arial"/>
          <w:sz w:val="24"/>
          <w:szCs w:val="24"/>
          <w:lang w:val="en-AU"/>
        </w:rPr>
        <w:t>of type</w:t>
      </w:r>
      <w:r w:rsidRPr="00C81F9D">
        <w:rPr>
          <w:rFonts w:ascii="Times" w:hAnsi="Times" w:cs="Arial"/>
          <w:sz w:val="24"/>
          <w:szCs w:val="24"/>
          <w:lang w:val="en-AU"/>
        </w:rPr>
        <w:t xml:space="preserve"> </w:t>
      </w:r>
      <w:r w:rsidR="00850DDA">
        <w:rPr>
          <w:rFonts w:ascii="Times" w:hAnsi="Times" w:cs="Arial"/>
          <w:sz w:val="24"/>
          <w:szCs w:val="24"/>
          <w:lang w:val="en-AU"/>
        </w:rPr>
        <w:t>ECSUserProfile</w:t>
      </w:r>
      <w:r>
        <w:rPr>
          <w:rFonts w:ascii="Times" w:hAnsi="Times" w:cs="Arial"/>
          <w:sz w:val="24"/>
          <w:szCs w:val="24"/>
          <w:lang w:val="en-AU"/>
        </w:rPr>
        <w:t xml:space="preserve"> </w:t>
      </w:r>
      <w:r w:rsidR="00AF41E5">
        <w:rPr>
          <w:rFonts w:ascii="Times" w:hAnsi="Times" w:cs="Arial"/>
          <w:sz w:val="24"/>
          <w:szCs w:val="24"/>
          <w:lang w:val="en-AU"/>
        </w:rPr>
        <w:t>and Exception</w:t>
      </w:r>
    </w:p>
    <w:p w14:paraId="543EB6A9" w14:textId="77777777" w:rsidR="00C15C80" w:rsidRPr="00C81F9D" w:rsidRDefault="00C15C80" w:rsidP="00C15C80">
      <w:pPr>
        <w:pStyle w:val="NoSpacing"/>
        <w:ind w:left="720"/>
        <w:rPr>
          <w:rFonts w:ascii="Times" w:hAnsi="Times" w:cs="Arial"/>
          <w:sz w:val="24"/>
          <w:szCs w:val="24"/>
          <w:lang w:val="en-AU"/>
        </w:rPr>
      </w:pPr>
    </w:p>
    <w:p w14:paraId="04F25A26" w14:textId="77777777" w:rsidR="00C15C80" w:rsidRPr="00C81F9D" w:rsidRDefault="00C15C80" w:rsidP="00C15C80">
      <w:pPr>
        <w:pStyle w:val="Heading2"/>
        <w:numPr>
          <w:ilvl w:val="0"/>
          <w:numId w:val="0"/>
        </w:numPr>
        <w:ind w:left="576"/>
        <w:rPr>
          <w:rFonts w:ascii="Times" w:hAnsi="Times" w:cs="Arial"/>
          <w:sz w:val="28"/>
          <w:szCs w:val="28"/>
        </w:rPr>
      </w:pPr>
      <w:bookmarkStart w:id="248" w:name="_Toc20154879"/>
      <w:r>
        <w:rPr>
          <w:rFonts w:ascii="Times" w:hAnsi="Times" w:cs="Arial"/>
          <w:sz w:val="28"/>
          <w:szCs w:val="28"/>
        </w:rPr>
        <w:t>Output</w:t>
      </w:r>
      <w:bookmarkEnd w:id="248"/>
    </w:p>
    <w:p w14:paraId="607914BB" w14:textId="20BE452A" w:rsidR="00C15C80" w:rsidRPr="00C81F9D" w:rsidRDefault="00C15C80" w:rsidP="00C15C80">
      <w:pPr>
        <w:pStyle w:val="NoSpacing"/>
        <w:numPr>
          <w:ilvl w:val="0"/>
          <w:numId w:val="38"/>
        </w:numPr>
        <w:rPr>
          <w:rFonts w:ascii="Times" w:hAnsi="Times" w:cs="Arial"/>
          <w:sz w:val="24"/>
          <w:szCs w:val="24"/>
          <w:lang w:val="en-AU"/>
        </w:rPr>
      </w:pPr>
      <w:r w:rsidRPr="00C81F9D">
        <w:rPr>
          <w:rFonts w:ascii="Times" w:hAnsi="Times" w:cs="Arial"/>
          <w:sz w:val="24"/>
          <w:szCs w:val="24"/>
          <w:lang w:val="en-AU"/>
        </w:rPr>
        <w:t>Success response –</w:t>
      </w:r>
      <w:r>
        <w:rPr>
          <w:rFonts w:ascii="Times" w:hAnsi="Times" w:cs="Arial"/>
          <w:sz w:val="24"/>
          <w:szCs w:val="24"/>
          <w:lang w:val="en-AU"/>
        </w:rPr>
        <w:t xml:space="preserve"> </w:t>
      </w:r>
      <w:r w:rsidR="00850DDA">
        <w:rPr>
          <w:rFonts w:ascii="Times" w:hAnsi="Times" w:cs="Arial"/>
          <w:sz w:val="24"/>
          <w:szCs w:val="24"/>
          <w:lang w:val="en-AU"/>
        </w:rPr>
        <w:t>ECSUserProfile object which contains details of user</w:t>
      </w:r>
    </w:p>
    <w:p w14:paraId="201D3B3A" w14:textId="77777777" w:rsidR="00C15C80" w:rsidRDefault="00C15C80" w:rsidP="00C15C80">
      <w:pPr>
        <w:pStyle w:val="NoSpacing"/>
        <w:numPr>
          <w:ilvl w:val="0"/>
          <w:numId w:val="38"/>
        </w:numPr>
        <w:rPr>
          <w:rFonts w:ascii="Times" w:hAnsi="Times" w:cs="Arial"/>
          <w:sz w:val="24"/>
          <w:szCs w:val="24"/>
          <w:lang w:val="en-AU"/>
        </w:rPr>
      </w:pPr>
      <w:r w:rsidRPr="00C81F9D">
        <w:rPr>
          <w:rFonts w:ascii="Times" w:hAnsi="Times" w:cs="Arial"/>
          <w:sz w:val="24"/>
          <w:szCs w:val="24"/>
          <w:lang w:val="en-AU"/>
        </w:rPr>
        <w:t>Failure response – Exception (contains localized error message) and ECSError which contains error code and error type.</w:t>
      </w:r>
    </w:p>
    <w:p w14:paraId="1C75EC20" w14:textId="77777777" w:rsidR="00C15C80" w:rsidRPr="00C81F9D" w:rsidRDefault="00C15C80" w:rsidP="00C15C80">
      <w:pPr>
        <w:pStyle w:val="NoSpacing"/>
        <w:rPr>
          <w:rFonts w:ascii="Times" w:hAnsi="Times" w:cs="Arial"/>
          <w:lang w:val="en-AU"/>
        </w:rPr>
      </w:pPr>
    </w:p>
    <w:p w14:paraId="72F0491C" w14:textId="77777777" w:rsidR="00C15C80" w:rsidRPr="00861B4F" w:rsidRDefault="00C15C80" w:rsidP="00C15C80">
      <w:pPr>
        <w:pStyle w:val="Heading2"/>
        <w:rPr>
          <w:rFonts w:ascii="Times" w:hAnsi="Times" w:cs="Arial"/>
          <w:color w:val="1F497D" w:themeColor="text2"/>
          <w:sz w:val="28"/>
          <w:szCs w:val="28"/>
        </w:rPr>
      </w:pPr>
      <w:bookmarkStart w:id="249" w:name="_Toc20154880"/>
      <w:r w:rsidRPr="00861B4F">
        <w:rPr>
          <w:rFonts w:ascii="Times" w:hAnsi="Times" w:cs="Arial"/>
          <w:color w:val="1F497D" w:themeColor="text2"/>
          <w:sz w:val="28"/>
          <w:szCs w:val="28"/>
        </w:rPr>
        <w:lastRenderedPageBreak/>
        <w:t>Sample</w:t>
      </w:r>
      <w:bookmarkEnd w:id="249"/>
    </w:p>
    <w:p w14:paraId="4EE19269" w14:textId="0357C5BD" w:rsidR="00C15C80" w:rsidRPr="00B97E13" w:rsidRDefault="00C15C80" w:rsidP="00B97E13">
      <w:pPr>
        <w:pStyle w:val="BodyTextIndent"/>
        <w:rPr>
          <w:rStyle w:val="Heading3Char"/>
          <w:rFonts w:ascii="Times" w:hAnsi="Times"/>
        </w:rPr>
      </w:pPr>
      <w:r w:rsidRPr="00C81F9D">
        <w:rPr>
          <w:rFonts w:ascii="Times" w:hAnsi="Times"/>
          <w:noProof/>
        </w:rPr>
        <mc:AlternateContent>
          <mc:Choice Requires="wps">
            <w:drawing>
              <wp:inline distT="0" distB="0" distL="0" distR="0" wp14:anchorId="443FC0D1" wp14:editId="5CD4F3C8">
                <wp:extent cx="6565900" cy="2563905"/>
                <wp:effectExtent l="0" t="0" r="12700" b="14605"/>
                <wp:docPr id="9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2563905"/>
                        </a:xfrm>
                        <a:prstGeom prst="rect">
                          <a:avLst/>
                        </a:prstGeom>
                        <a:solidFill>
                          <a:schemeClr val="bg1">
                            <a:lumMod val="95000"/>
                          </a:schemeClr>
                        </a:solidFill>
                        <a:ln w="3175">
                          <a:solidFill>
                            <a:srgbClr val="000000"/>
                          </a:solidFill>
                          <a:miter lim="800000"/>
                          <a:headEnd/>
                          <a:tailEnd/>
                        </a:ln>
                      </wps:spPr>
                      <wps:txbx>
                        <w:txbxContent>
                          <w:p w14:paraId="10E3506C" w14:textId="77777777" w:rsidR="00D32F8F" w:rsidRDefault="00D32F8F" w:rsidP="00C15C80">
                            <w:pPr>
                              <w:pStyle w:val="HTMLPreformatted"/>
                              <w:rPr>
                                <w:noProof/>
                                <w:color w:val="808000"/>
                              </w:rPr>
                            </w:pPr>
                          </w:p>
                          <w:p w14:paraId="078A804A" w14:textId="77777777" w:rsidR="00A958F9" w:rsidRPr="00676B3B" w:rsidRDefault="00A958F9" w:rsidP="00A958F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B90FDB9" w14:textId="6B7E47BD" w:rsidR="00D32F8F" w:rsidRPr="003D37EA" w:rsidRDefault="00207CB8" w:rsidP="00207CB8">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ecsServices.fetch</w:t>
                            </w:r>
                            <w:r w:rsidR="00D32F8F">
                              <w:rPr>
                                <w:color w:val="000000"/>
                              </w:rPr>
                              <w:t>UserProfile</w:t>
                            </w:r>
                            <w:r w:rsidR="00D32F8F" w:rsidRPr="003D37EA">
                              <w:rPr>
                                <w:color w:val="000000"/>
                              </w:rPr>
                              <w:t>(</w:t>
                            </w:r>
                            <w:r w:rsidR="00D32F8F" w:rsidRPr="003D37EA">
                              <w:rPr>
                                <w:b/>
                                <w:bCs/>
                                <w:color w:val="000080"/>
                              </w:rPr>
                              <w:t xml:space="preserve">new </w:t>
                            </w:r>
                            <w:r w:rsidR="00D32F8F" w:rsidRPr="003D37EA">
                              <w:rPr>
                                <w:color w:val="000000"/>
                              </w:rPr>
                              <w:t>ECSCallback&lt;ECS</w:t>
                            </w:r>
                            <w:r w:rsidR="00D32F8F">
                              <w:rPr>
                                <w:color w:val="000000"/>
                              </w:rPr>
                              <w:t>UserProfile</w:t>
                            </w:r>
                            <w:r w:rsidR="00D32F8F" w:rsidRPr="003D37EA">
                              <w:rPr>
                                <w:color w:val="000000"/>
                              </w:rPr>
                              <w:t>,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onResponse(ECS</w:t>
                            </w:r>
                            <w:r w:rsidR="00D32F8F">
                              <w:rPr>
                                <w:color w:val="000000"/>
                              </w:rPr>
                              <w:t>UserProfile</w:t>
                            </w:r>
                            <w:r w:rsidR="00D32F8F" w:rsidRPr="003D37EA">
                              <w:rPr>
                                <w:color w:val="000000"/>
                              </w:rPr>
                              <w:t xml:space="preserve"> result) {</w:t>
                            </w:r>
                          </w:p>
                          <w:p w14:paraId="04628EC8" w14:textId="77777777" w:rsidR="00D32F8F" w:rsidRPr="0019448C" w:rsidRDefault="00D32F8F" w:rsidP="00C15C80">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540C49C6" w14:textId="77777777" w:rsidR="00D32F8F" w:rsidRDefault="00D32F8F" w:rsidP="00C15C80">
                            <w:pPr>
                              <w:pStyle w:val="HTMLPreformatted"/>
                            </w:pPr>
                          </w:p>
                        </w:txbxContent>
                      </wps:txbx>
                      <wps:bodyPr rot="0" vert="horz" wrap="square" lIns="91440" tIns="45720" rIns="91440" bIns="45720" anchor="t" anchorCtr="0">
                        <a:noAutofit/>
                      </wps:bodyPr>
                    </wps:wsp>
                  </a:graphicData>
                </a:graphic>
              </wp:inline>
            </w:drawing>
          </mc:Choice>
          <mc:Fallback>
            <w:pict>
              <v:shape w14:anchorId="443FC0D1" id="_x0000_s1105" type="#_x0000_t202" style="width:517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" fillcolor="#f2f2f2 [3052]" strokeweight=".25pt">
                <v:textbox>
                  <w:txbxContent>
                    <w:p w14:paraId="10E3506C" w14:textId="77777777" w:rsidR="00D32F8F" w:rsidRDefault="00D32F8F" w:rsidP="00C15C80">
                      <w:pPr>
                        <w:pStyle w:val="HTMLPreformatted"/>
                        <w:rPr>
                          <w:noProof/>
                          <w:color w:val="808000"/>
                        </w:rPr>
                      </w:pPr>
                    </w:p>
                    <w:p w14:paraId="078A804A" w14:textId="77777777" w:rsidR="00A958F9" w:rsidRPr="00676B3B" w:rsidRDefault="00A958F9" w:rsidP="00A958F9">
                      <w:pPr>
                        <w:pStyle w:val="HTMLPreformatted"/>
                        <w:rPr>
                          <w:color w:val="000000"/>
                        </w:rPr>
                      </w:pPr>
                      <w:r w:rsidRPr="00676B3B">
                        <w:rPr>
                          <w:b/>
                          <w:bCs/>
                          <w:color w:val="660E7A"/>
                        </w:rPr>
                        <w:t xml:space="preserve">appInfra </w:t>
                      </w:r>
                      <w:r w:rsidRPr="00676B3B">
                        <w:rPr>
                          <w:color w:val="000000"/>
                        </w:rPr>
                        <w:t xml:space="preserve">= </w:t>
                      </w:r>
                      <w:r w:rsidRPr="00676B3B">
                        <w:rPr>
                          <w:b/>
                          <w:bCs/>
                          <w:color w:val="000080"/>
                        </w:rPr>
                        <w:t xml:space="preserve">new </w:t>
                      </w:r>
                      <w:r w:rsidRPr="00676B3B">
                        <w:rPr>
                          <w:color w:val="000000"/>
                        </w:rPr>
                        <w:t>AppInfra.Builder().build(getApplicationContext()</w:t>
                      </w:r>
                      <w:r>
                        <w:rPr>
                          <w:color w:val="000000"/>
                        </w:rPr>
                        <w:t>)</w:t>
                      </w:r>
                      <w:r w:rsidRPr="00676B3B">
                        <w:rPr>
                          <w:color w:val="000000"/>
                        </w:rPr>
                        <w:t>;</w:t>
                      </w:r>
                    </w:p>
                    <w:p w14:paraId="7B90FDB9" w14:textId="6B7E47BD" w:rsidR="00D32F8F" w:rsidRPr="003D37EA" w:rsidRDefault="00207CB8" w:rsidP="00207CB8">
                      <w:pPr>
                        <w:pStyle w:val="HTMLPreformatted"/>
                        <w:rPr>
                          <w:color w:val="000000"/>
                        </w:rPr>
                      </w:pPr>
                      <w:r w:rsidRPr="0019448C">
                        <w:rPr>
                          <w:color w:val="000000"/>
                        </w:rPr>
                        <w:t xml:space="preserve">ECSServices ecsServices = </w:t>
                      </w:r>
                      <w:r w:rsidRPr="0019448C">
                        <w:rPr>
                          <w:b/>
                          <w:bCs/>
                          <w:color w:val="000080"/>
                        </w:rPr>
                        <w:t xml:space="preserve">new </w:t>
                      </w:r>
                      <w:r w:rsidRPr="0019448C">
                        <w:rPr>
                          <w:color w:val="000000"/>
                        </w:rPr>
                        <w:t xml:space="preserve">ECSServices( </w:t>
                      </w:r>
                      <w:r w:rsidRPr="0019448C">
                        <w:rPr>
                          <w:b/>
                          <w:bCs/>
                          <w:color w:val="008000"/>
                        </w:rPr>
                        <w:t>"your propositionID"</w:t>
                      </w:r>
                      <w:r w:rsidRPr="0019448C">
                        <w:rPr>
                          <w:color w:val="000000"/>
                        </w:rPr>
                        <w:t>, appInfra);</w:t>
                      </w:r>
                      <w:r w:rsidR="00D32F8F" w:rsidRPr="003D37EA">
                        <w:rPr>
                          <w:color w:val="000000"/>
                        </w:rPr>
                        <w:br/>
                      </w:r>
                      <w:r w:rsidR="00D32F8F" w:rsidRPr="003D37EA">
                        <w:rPr>
                          <w:color w:val="000000"/>
                        </w:rPr>
                        <w:br/>
                        <w:t>ecsServices.fetch</w:t>
                      </w:r>
                      <w:r w:rsidR="00D32F8F">
                        <w:rPr>
                          <w:color w:val="000000"/>
                        </w:rPr>
                        <w:t>UserProfile</w:t>
                      </w:r>
                      <w:r w:rsidR="00D32F8F" w:rsidRPr="003D37EA">
                        <w:rPr>
                          <w:color w:val="000000"/>
                        </w:rPr>
                        <w:t>(</w:t>
                      </w:r>
                      <w:r w:rsidR="00D32F8F" w:rsidRPr="003D37EA">
                        <w:rPr>
                          <w:b/>
                          <w:bCs/>
                          <w:color w:val="000080"/>
                        </w:rPr>
                        <w:t xml:space="preserve">new </w:t>
                      </w:r>
                      <w:r w:rsidR="00D32F8F" w:rsidRPr="003D37EA">
                        <w:rPr>
                          <w:color w:val="000000"/>
                        </w:rPr>
                        <w:t>ECSCallback&lt;ECS</w:t>
                      </w:r>
                      <w:r w:rsidR="00D32F8F">
                        <w:rPr>
                          <w:color w:val="000000"/>
                        </w:rPr>
                        <w:t>UserProfile</w:t>
                      </w:r>
                      <w:r w:rsidR="00D32F8F" w:rsidRPr="003D37EA">
                        <w:rPr>
                          <w:color w:val="000000"/>
                        </w:rPr>
                        <w:t>, Exception&gt;() {</w:t>
                      </w:r>
                      <w:r w:rsidR="00D32F8F" w:rsidRPr="003D37EA">
                        <w:rPr>
                          <w:color w:val="000000"/>
                        </w:rPr>
                        <w:br/>
                        <w:t xml:space="preserve">    </w:t>
                      </w:r>
                      <w:r w:rsidR="00D32F8F" w:rsidRPr="003D37EA">
                        <w:rPr>
                          <w:color w:val="808000"/>
                        </w:rPr>
                        <w:t>@Override</w:t>
                      </w:r>
                      <w:r w:rsidR="00D32F8F" w:rsidRPr="003D37EA">
                        <w:rPr>
                          <w:color w:val="808000"/>
                        </w:rPr>
                        <w:br/>
                        <w:t xml:space="preserve">    </w:t>
                      </w:r>
                      <w:r w:rsidR="00D32F8F" w:rsidRPr="003D37EA">
                        <w:rPr>
                          <w:b/>
                          <w:bCs/>
                          <w:color w:val="000080"/>
                        </w:rPr>
                        <w:t xml:space="preserve">public void </w:t>
                      </w:r>
                      <w:r w:rsidR="00D32F8F" w:rsidRPr="003D37EA">
                        <w:rPr>
                          <w:color w:val="000000"/>
                        </w:rPr>
                        <w:t>onResponse(ECS</w:t>
                      </w:r>
                      <w:r w:rsidR="00D32F8F">
                        <w:rPr>
                          <w:color w:val="000000"/>
                        </w:rPr>
                        <w:t>UserProfile</w:t>
                      </w:r>
                      <w:r w:rsidR="00D32F8F" w:rsidRPr="003D37EA">
                        <w:rPr>
                          <w:color w:val="000000"/>
                        </w:rPr>
                        <w:t xml:space="preserve"> result) {</w:t>
                      </w:r>
                    </w:p>
                    <w:p w14:paraId="04628EC8" w14:textId="77777777" w:rsidR="00D32F8F" w:rsidRPr="0019448C" w:rsidRDefault="00D32F8F" w:rsidP="00C15C80">
                      <w:pPr>
                        <w:pStyle w:val="HTMLPreformatted"/>
                        <w:rPr>
                          <w:color w:val="000000"/>
                        </w:rPr>
                      </w:pPr>
                      <w:r w:rsidRPr="003D37EA">
                        <w:rPr>
                          <w:color w:val="000000"/>
                        </w:rPr>
                        <w:br/>
                      </w:r>
                      <w:r w:rsidRPr="0019448C">
                        <w:rPr>
                          <w:color w:val="000000"/>
                        </w:rPr>
                        <w:t xml:space="preserve">    }</w:t>
                      </w:r>
                      <w:r w:rsidRPr="0019448C">
                        <w:rPr>
                          <w:color w:val="000000"/>
                        </w:rPr>
                        <w:br/>
                      </w:r>
                      <w:r w:rsidRPr="0019448C">
                        <w:rPr>
                          <w:color w:val="000000"/>
                        </w:rPr>
                        <w:br/>
                        <w:t xml:space="preserve">    </w:t>
                      </w:r>
                      <w:r w:rsidRPr="0019448C">
                        <w:rPr>
                          <w:color w:val="808000"/>
                        </w:rPr>
                        <w:t>@Override</w:t>
                      </w:r>
                      <w:r w:rsidRPr="0019448C">
                        <w:rPr>
                          <w:color w:val="808000"/>
                        </w:rPr>
                        <w:br/>
                        <w:t xml:space="preserve">    </w:t>
                      </w:r>
                      <w:r w:rsidRPr="0019448C">
                        <w:rPr>
                          <w:b/>
                          <w:bCs/>
                          <w:color w:val="000080"/>
                        </w:rPr>
                        <w:t xml:space="preserve">public void </w:t>
                      </w:r>
                      <w:r w:rsidRPr="0019448C">
                        <w:rPr>
                          <w:color w:val="000000"/>
                        </w:rPr>
                        <w:t>onFailure(Exception error, ECSError ecsError) {</w:t>
                      </w:r>
                      <w:r w:rsidRPr="0019448C">
                        <w:rPr>
                          <w:color w:val="000000"/>
                        </w:rPr>
                        <w:br/>
                      </w:r>
                      <w:r w:rsidRPr="0019448C">
                        <w:rPr>
                          <w:color w:val="000000"/>
                        </w:rPr>
                        <w:br/>
                        <w:t xml:space="preserve">    }</w:t>
                      </w:r>
                      <w:r w:rsidRPr="0019448C">
                        <w:rPr>
                          <w:color w:val="000000"/>
                        </w:rPr>
                        <w:br/>
                        <w:t>});</w:t>
                      </w:r>
                    </w:p>
                    <w:p w14:paraId="540C49C6" w14:textId="77777777" w:rsidR="00D32F8F" w:rsidRDefault="00D32F8F" w:rsidP="00C15C80">
                      <w:pPr>
                        <w:pStyle w:val="HTMLPreformatted"/>
                      </w:pPr>
                    </w:p>
                  </w:txbxContent>
                </v:textbox>
                <w10:anchorlock/>
              </v:shape>
            </w:pict>
          </mc:Fallback>
        </mc:AlternateContent>
      </w:r>
    </w:p>
    <w:p w14:paraId="2831A40A" w14:textId="77777777" w:rsidR="00471414" w:rsidRDefault="00471414" w:rsidP="00471414">
      <w:pPr>
        <w:pStyle w:val="Heading2"/>
        <w:rPr>
          <w:rFonts w:ascii="Times" w:hAnsi="Times" w:cs="Arial"/>
          <w:color w:val="1F497D" w:themeColor="text2"/>
          <w:sz w:val="28"/>
          <w:szCs w:val="28"/>
        </w:rPr>
      </w:pPr>
      <w:bookmarkStart w:id="250" w:name="_Toc20154881"/>
      <w:r>
        <w:rPr>
          <w:rFonts w:ascii="Times" w:hAnsi="Times" w:cs="Arial"/>
          <w:color w:val="1F497D" w:themeColor="text2"/>
          <w:sz w:val="28"/>
          <w:szCs w:val="28"/>
        </w:rPr>
        <w:t>Errors</w:t>
      </w:r>
      <w:bookmarkEnd w:id="250"/>
    </w:p>
    <w:p w14:paraId="136ED606" w14:textId="77777777" w:rsidR="00471414" w:rsidRPr="00A36716" w:rsidRDefault="00471414" w:rsidP="00471414">
      <w:pPr>
        <w:pStyle w:val="BodyTextIndent"/>
        <w:ind w:firstLine="360"/>
      </w:pPr>
      <w:r>
        <w:rPr>
          <w:rFonts w:ascii="Times" w:hAnsi="Times"/>
          <w:sz w:val="28"/>
          <w:szCs w:val="28"/>
        </w:rPr>
        <w:t>Client Errors</w:t>
      </w:r>
    </w:p>
    <w:p w14:paraId="1E15551C" w14:textId="77777777" w:rsidR="00471414"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ECSLocaleNotFound (Please set the locale)</w:t>
      </w:r>
      <w:r>
        <w:rPr>
          <w:rFonts w:ascii="Times" w:hAnsi="Times"/>
          <w:color w:val="595959" w:themeColor="text1" w:themeTint="A6"/>
          <w:sz w:val="24"/>
          <w:szCs w:val="24"/>
        </w:rPr>
        <w:t xml:space="preserve"> – call </w:t>
      </w:r>
      <w:r w:rsidRPr="007A00AB">
        <w:rPr>
          <w:rFonts w:ascii="Times" w:hAnsi="Times"/>
          <w:color w:val="595959" w:themeColor="text1" w:themeTint="A6"/>
          <w:sz w:val="24"/>
          <w:szCs w:val="24"/>
        </w:rPr>
        <w:t>configureECS</w:t>
      </w:r>
      <w:r>
        <w:rPr>
          <w:rFonts w:ascii="Times" w:hAnsi="Times"/>
          <w:color w:val="595959" w:themeColor="text1" w:themeTint="A6"/>
          <w:sz w:val="24"/>
          <w:szCs w:val="24"/>
        </w:rPr>
        <w:t xml:space="preserve"> or configureECSToGetConfiguration to set locale</w:t>
      </w:r>
    </w:p>
    <w:p w14:paraId="336EDE1A" w14:textId="77777777" w:rsidR="00471414" w:rsidRDefault="00471414" w:rsidP="00471414">
      <w:pPr>
        <w:pStyle w:val="HTMLPreformatted"/>
        <w:numPr>
          <w:ilvl w:val="0"/>
          <w:numId w:val="44"/>
        </w:numPr>
        <w:shd w:val="clear" w:color="auto" w:fill="FFFFFF"/>
        <w:rPr>
          <w:rFonts w:ascii="Times" w:hAnsi="Times"/>
          <w:color w:val="595959" w:themeColor="text1" w:themeTint="A6"/>
          <w:sz w:val="24"/>
          <w:szCs w:val="24"/>
        </w:rPr>
      </w:pPr>
      <w:r w:rsidRPr="00DC6215">
        <w:rPr>
          <w:rFonts w:ascii="Times" w:hAnsi="Times"/>
          <w:color w:val="595959" w:themeColor="text1" w:themeTint="A6"/>
          <w:sz w:val="24"/>
          <w:szCs w:val="24"/>
        </w:rPr>
        <w:t>ECSSiteIdNotFound (Philips shop is not available for the selected country, only retailer mode is available)</w:t>
      </w:r>
      <w:r>
        <w:rPr>
          <w:rFonts w:ascii="Times" w:hAnsi="Times"/>
          <w:color w:val="595959" w:themeColor="text1" w:themeTint="A6"/>
          <w:sz w:val="24"/>
          <w:szCs w:val="24"/>
        </w:rPr>
        <w:t xml:space="preserve"> – occurs when failed to get config or Hybris not present</w:t>
      </w:r>
    </w:p>
    <w:p w14:paraId="11EF81BA" w14:textId="1D4FB4A3" w:rsidR="00D73DA9" w:rsidRPr="009D4483" w:rsidRDefault="00471414" w:rsidP="007B3C98">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ECSBaseURLNotFound (Base URL not found)</w:t>
      </w:r>
      <w:r>
        <w:rPr>
          <w:rFonts w:ascii="Times" w:hAnsi="Times"/>
          <w:color w:val="595959" w:themeColor="text1" w:themeTint="A6"/>
          <w:sz w:val="24"/>
          <w:szCs w:val="24"/>
        </w:rPr>
        <w:t xml:space="preserve"> - occurs when Hybris is not present for the given locale</w:t>
      </w:r>
    </w:p>
    <w:p w14:paraId="15D1837F" w14:textId="680D17D0" w:rsidR="009D4483" w:rsidRDefault="009D4483" w:rsidP="009D4483">
      <w:pPr>
        <w:pStyle w:val="HTMLPreformatted"/>
        <w:shd w:val="clear" w:color="auto" w:fill="FFFFFF"/>
        <w:rPr>
          <w:rFonts w:ascii="Times" w:hAnsi="Times"/>
          <w:color w:val="595959" w:themeColor="text1" w:themeTint="A6"/>
          <w:sz w:val="24"/>
          <w:szCs w:val="24"/>
        </w:rPr>
      </w:pPr>
    </w:p>
    <w:p w14:paraId="5957644C" w14:textId="77777777" w:rsidR="009D4483" w:rsidRPr="0084097B" w:rsidRDefault="009D4483" w:rsidP="009D4483">
      <w:pPr>
        <w:pStyle w:val="HTMLPreformatted"/>
        <w:shd w:val="clear" w:color="auto" w:fill="FFFFFF"/>
        <w:rPr>
          <w:rStyle w:val="Heading3Char"/>
          <w:color w:val="595959" w:themeColor="text1" w:themeTint="A6"/>
          <w:sz w:val="22"/>
          <w:szCs w:val="22"/>
        </w:rPr>
      </w:pPr>
    </w:p>
    <w:p w14:paraId="31F617F7" w14:textId="3F217A14" w:rsidR="00D73DA9" w:rsidRDefault="00D73DA9" w:rsidP="00D73DA9">
      <w:pPr>
        <w:pStyle w:val="BodyTextIndent"/>
        <w:ind w:firstLine="360"/>
        <w:rPr>
          <w:rFonts w:ascii="Times" w:hAnsi="Times"/>
          <w:sz w:val="28"/>
          <w:szCs w:val="28"/>
        </w:rPr>
      </w:pPr>
      <w:r>
        <w:rPr>
          <w:rFonts w:ascii="Times" w:hAnsi="Times"/>
          <w:sz w:val="28"/>
          <w:szCs w:val="28"/>
        </w:rPr>
        <w:t>Common Errors</w:t>
      </w:r>
    </w:p>
    <w:p w14:paraId="27D36B99" w14:textId="77777777" w:rsidR="00D73DA9" w:rsidRPr="00173846" w:rsidRDefault="00D73DA9" w:rsidP="00D73DA9">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invalid_grant</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 xml:space="preserve">We have </w:t>
      </w:r>
      <w:r w:rsidRPr="00841852">
        <w:rPr>
          <w:rFonts w:ascii="Times" w:hAnsi="Times" w:cs="Menlo"/>
          <w:color w:val="595959" w:themeColor="text1" w:themeTint="A6"/>
          <w:sz w:val="24"/>
          <w:szCs w:val="24"/>
        </w:rPr>
        <w:t>encountered</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technical</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glitch</w:t>
      </w:r>
      <w:r w:rsidRPr="007F5091">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(Invalid Janrain Token).</w:t>
      </w:r>
      <w:r>
        <w:rPr>
          <w:rFonts w:ascii="Times" w:hAnsi="Times" w:cs="Menlo"/>
          <w:color w:val="595959" w:themeColor="text1" w:themeTint="A6"/>
          <w:sz w:val="24"/>
          <w:szCs w:val="24"/>
        </w:rPr>
        <w:t xml:space="preserve"> Please re-login) – This error</w:t>
      </w:r>
      <w:r>
        <w:rPr>
          <w:rFonts w:ascii="Times" w:hAnsi="Times"/>
          <w:color w:val="595959" w:themeColor="text1" w:themeTint="A6"/>
          <w:sz w:val="24"/>
          <w:szCs w:val="24"/>
        </w:rPr>
        <w:t xml:space="preserve"> occurs when the Janrain token is invalid</w:t>
      </w:r>
    </w:p>
    <w:p w14:paraId="74D38779" w14:textId="30DB1EE7" w:rsidR="00D73DA9" w:rsidRPr="00D73DA9" w:rsidRDefault="00D73DA9" w:rsidP="00D73DA9">
      <w:pPr>
        <w:pStyle w:val="HTMLPreformatted"/>
        <w:numPr>
          <w:ilvl w:val="0"/>
          <w:numId w:val="44"/>
        </w:numPr>
        <w:shd w:val="clear" w:color="auto" w:fill="FFFFFF"/>
        <w:rPr>
          <w:color w:val="595959" w:themeColor="text1" w:themeTint="A6"/>
          <w:sz w:val="22"/>
          <w:szCs w:val="22"/>
        </w:rPr>
      </w:pPr>
      <w:r w:rsidRPr="00DC6215">
        <w:rPr>
          <w:rFonts w:ascii="Times" w:hAnsi="Times"/>
          <w:color w:val="595959" w:themeColor="text1" w:themeTint="A6"/>
          <w:sz w:val="24"/>
          <w:szCs w:val="24"/>
        </w:rPr>
        <w:t>ECS</w:t>
      </w:r>
      <w:r>
        <w:rPr>
          <w:rFonts w:ascii="Times" w:hAnsi="Times"/>
          <w:color w:val="595959" w:themeColor="text1" w:themeTint="A6"/>
          <w:sz w:val="24"/>
          <w:szCs w:val="24"/>
        </w:rPr>
        <w:t>invalid_client</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 xml:space="preserve">We have </w:t>
      </w:r>
      <w:r w:rsidRPr="00841852">
        <w:rPr>
          <w:rFonts w:ascii="Times" w:hAnsi="Times" w:cs="Menlo"/>
          <w:color w:val="595959" w:themeColor="text1" w:themeTint="A6"/>
          <w:sz w:val="24"/>
          <w:szCs w:val="24"/>
        </w:rPr>
        <w:t>encountered</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technical</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glitch</w:t>
      </w:r>
      <w:r w:rsidRPr="007F5091">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Bad client credentials</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 xml:space="preserve"> Please re-login) </w:t>
      </w:r>
    </w:p>
    <w:p w14:paraId="0962773D" w14:textId="62E3E37A" w:rsidR="00D73DA9" w:rsidRPr="000270DE" w:rsidRDefault="00D73DA9" w:rsidP="00D73DA9">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ECSUnsupported_grant_type</w:t>
      </w:r>
      <w:r w:rsidRPr="00DC6215">
        <w:rPr>
          <w:rFonts w:ascii="Times" w:hAnsi="Times"/>
          <w:color w:val="595959" w:themeColor="text1" w:themeTint="A6"/>
          <w:sz w:val="24"/>
          <w:szCs w:val="24"/>
        </w:rPr>
        <w:t xml:space="preserve"> (</w:t>
      </w:r>
      <w:r>
        <w:rPr>
          <w:rFonts w:ascii="Times" w:hAnsi="Times"/>
          <w:color w:val="595959" w:themeColor="text1" w:themeTint="A6"/>
          <w:sz w:val="24"/>
          <w:szCs w:val="24"/>
        </w:rPr>
        <w:t xml:space="preserve">We have </w:t>
      </w:r>
      <w:r w:rsidRPr="00841852">
        <w:rPr>
          <w:rFonts w:ascii="Times" w:hAnsi="Times" w:cs="Menlo"/>
          <w:color w:val="595959" w:themeColor="text1" w:themeTint="A6"/>
          <w:sz w:val="24"/>
          <w:szCs w:val="24"/>
        </w:rPr>
        <w:t>encountered</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technical</w:t>
      </w:r>
      <w:r>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glitch</w:t>
      </w:r>
      <w:r w:rsidRPr="007F5091">
        <w:rPr>
          <w:rFonts w:ascii="Times" w:hAnsi="Times" w:cs="Menlo"/>
          <w:color w:val="595959" w:themeColor="text1" w:themeTint="A6"/>
          <w:sz w:val="24"/>
          <w:szCs w:val="24"/>
        </w:rPr>
        <w:t xml:space="preserve"> </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Unsupported grant type</w:t>
      </w:r>
      <w:r w:rsidRPr="00841852">
        <w:rPr>
          <w:rFonts w:ascii="Times" w:hAnsi="Times" w:cs="Menlo"/>
          <w:color w:val="595959" w:themeColor="text1" w:themeTint="A6"/>
          <w:sz w:val="24"/>
          <w:szCs w:val="24"/>
        </w:rPr>
        <w:t>).</w:t>
      </w:r>
      <w:r>
        <w:rPr>
          <w:rFonts w:ascii="Times" w:hAnsi="Times" w:cs="Menlo"/>
          <w:color w:val="595959" w:themeColor="text1" w:themeTint="A6"/>
          <w:sz w:val="24"/>
          <w:szCs w:val="24"/>
        </w:rPr>
        <w:t xml:space="preserve"> Please re-login) </w:t>
      </w:r>
    </w:p>
    <w:p w14:paraId="5B9AA7D8" w14:textId="3F33BBB7" w:rsidR="000270DE" w:rsidRPr="000270DE" w:rsidRDefault="000270DE" w:rsidP="00D73DA9">
      <w:pPr>
        <w:pStyle w:val="HTMLPreformatted"/>
        <w:numPr>
          <w:ilvl w:val="0"/>
          <w:numId w:val="44"/>
        </w:numPr>
        <w:shd w:val="clear" w:color="auto" w:fill="FFFFFF"/>
        <w:rPr>
          <w:color w:val="595959" w:themeColor="text1" w:themeTint="A6"/>
          <w:sz w:val="22"/>
          <w:szCs w:val="22"/>
        </w:rPr>
      </w:pPr>
      <w:r>
        <w:rPr>
          <w:rFonts w:ascii="Times" w:hAnsi="Times"/>
          <w:color w:val="595959" w:themeColor="text1" w:themeTint="A6"/>
          <w:sz w:val="24"/>
          <w:szCs w:val="24"/>
        </w:rPr>
        <w:t>ECSOAuthNotCalled (User authorization is required for this action)</w:t>
      </w:r>
    </w:p>
    <w:p w14:paraId="3EB526A2" w14:textId="4697F5CF" w:rsidR="000270DE" w:rsidRDefault="000270DE" w:rsidP="000270DE">
      <w:pPr>
        <w:pStyle w:val="HTMLPreformatted"/>
        <w:shd w:val="clear" w:color="auto" w:fill="FFFFFF"/>
        <w:rPr>
          <w:rFonts w:ascii="Times" w:hAnsi="Times"/>
          <w:color w:val="595959" w:themeColor="text1" w:themeTint="A6"/>
          <w:sz w:val="24"/>
          <w:szCs w:val="24"/>
        </w:rPr>
      </w:pPr>
    </w:p>
    <w:p w14:paraId="4EBDE1B0" w14:textId="50DF1155" w:rsidR="000270DE" w:rsidRPr="000270DE" w:rsidRDefault="000270DE" w:rsidP="000270DE">
      <w:pPr>
        <w:pStyle w:val="HTMLPreformatted"/>
        <w:numPr>
          <w:ilvl w:val="0"/>
          <w:numId w:val="46"/>
        </w:numPr>
        <w:shd w:val="clear" w:color="auto" w:fill="FFFFFF"/>
        <w:rPr>
          <w:color w:val="595959" w:themeColor="text1" w:themeTint="A6"/>
          <w:sz w:val="22"/>
          <w:szCs w:val="22"/>
        </w:rPr>
      </w:pPr>
      <w:r>
        <w:rPr>
          <w:rFonts w:ascii="Times" w:hAnsi="Times"/>
          <w:color w:val="595959" w:themeColor="text1" w:themeTint="A6"/>
          <w:sz w:val="24"/>
          <w:szCs w:val="24"/>
        </w:rPr>
        <w:t xml:space="preserve">Whenever these error are encountered call </w:t>
      </w:r>
      <w:r w:rsidRPr="000270DE">
        <w:rPr>
          <w:rFonts w:ascii="Times" w:hAnsi="Times"/>
          <w:color w:val="595959" w:themeColor="text1" w:themeTint="A6"/>
          <w:sz w:val="24"/>
          <w:szCs w:val="24"/>
        </w:rPr>
        <w:t>hybrisRefreshOAuth</w:t>
      </w:r>
      <w:r>
        <w:rPr>
          <w:rFonts w:ascii="Times" w:hAnsi="Times"/>
          <w:color w:val="595959" w:themeColor="text1" w:themeTint="A6"/>
          <w:sz w:val="24"/>
          <w:szCs w:val="24"/>
        </w:rPr>
        <w:t xml:space="preserve"> or re-login.</w:t>
      </w:r>
    </w:p>
    <w:p w14:paraId="659E5CCB" w14:textId="77777777" w:rsidR="000270DE" w:rsidRPr="007F5091" w:rsidRDefault="000270DE" w:rsidP="000270DE">
      <w:pPr>
        <w:pStyle w:val="HTMLPreformatted"/>
        <w:shd w:val="clear" w:color="auto" w:fill="FFFFFF"/>
        <w:ind w:left="720"/>
        <w:rPr>
          <w:color w:val="595959" w:themeColor="text1" w:themeTint="A6"/>
          <w:sz w:val="22"/>
          <w:szCs w:val="22"/>
        </w:rPr>
      </w:pPr>
    </w:p>
    <w:p w14:paraId="613D57E9" w14:textId="77777777" w:rsidR="00D73DA9" w:rsidRPr="007F5091" w:rsidRDefault="00D73DA9" w:rsidP="00D73DA9">
      <w:pPr>
        <w:pStyle w:val="HTMLPreformatted"/>
        <w:shd w:val="clear" w:color="auto" w:fill="FFFFFF"/>
        <w:ind w:left="720"/>
        <w:rPr>
          <w:color w:val="595959" w:themeColor="text1" w:themeTint="A6"/>
          <w:sz w:val="22"/>
          <w:szCs w:val="22"/>
        </w:rPr>
      </w:pPr>
    </w:p>
    <w:p w14:paraId="02552F14" w14:textId="77777777" w:rsidR="00D73DA9" w:rsidRPr="00A36716" w:rsidRDefault="00D73DA9" w:rsidP="00D73DA9">
      <w:pPr>
        <w:pStyle w:val="BodyTextIndent"/>
        <w:ind w:firstLine="360"/>
      </w:pPr>
    </w:p>
    <w:p w14:paraId="23CD9AB5" w14:textId="77777777" w:rsidR="00D73DA9" w:rsidRPr="00C81F9D" w:rsidRDefault="00D73DA9" w:rsidP="007B3C98">
      <w:pPr>
        <w:overflowPunct/>
        <w:autoSpaceDE/>
        <w:autoSpaceDN/>
        <w:adjustRightInd/>
        <w:textAlignment w:val="auto"/>
        <w:rPr>
          <w:rStyle w:val="Heading3Char"/>
          <w:rFonts w:ascii="Times" w:hAnsi="Times" w:cs="Arial"/>
          <w:sz w:val="28"/>
        </w:rPr>
      </w:pPr>
    </w:p>
    <w:sectPr w:rsidR="00D73DA9" w:rsidRPr="00C81F9D" w:rsidSect="00D36162">
      <w:headerReference w:type="even" r:id="rId30"/>
      <w:footerReference w:type="first" r:id="rId31"/>
      <w:pgSz w:w="11909" w:h="16834" w:code="9"/>
      <w:pgMar w:top="1701" w:right="936" w:bottom="1276" w:left="851" w:header="567" w:footer="4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7C781" w14:textId="77777777" w:rsidR="009D52A8" w:rsidRDefault="009D52A8">
      <w:r>
        <w:separator/>
      </w:r>
    </w:p>
  </w:endnote>
  <w:endnote w:type="continuationSeparator" w:id="0">
    <w:p w14:paraId="61798D71" w14:textId="77777777" w:rsidR="009D52A8" w:rsidRDefault="009D52A8">
      <w:r>
        <w:continuationSeparator/>
      </w:r>
    </w:p>
  </w:endnote>
  <w:endnote w:type="continuationNotice" w:id="1">
    <w:p w14:paraId="5992757D" w14:textId="77777777" w:rsidR="009D52A8" w:rsidRDefault="009D52A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Semilight">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ms Rmn">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Light">
    <w:panose1 w:val="020B0604020202020204"/>
    <w:charset w:val="00"/>
    <w:family w:val="swiss"/>
    <w:pitch w:val="variable"/>
    <w:sig w:usb0="E4002EFF" w:usb1="C000E47F" w:usb2="00000009" w:usb3="00000000" w:csb0="000001FF" w:csb1="00000000"/>
  </w:font>
  <w:font w:name="JCIEAN+Arial,Bold">
    <w:altName w:val="Arial"/>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1A6AA" w14:textId="77777777" w:rsidR="00D32F8F" w:rsidRDefault="00D32F8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73BCA6" w14:textId="77777777" w:rsidR="00D32F8F" w:rsidRDefault="00D32F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246605"/>
      <w:docPartObj>
        <w:docPartGallery w:val="Page Numbers (Top of Page)"/>
        <w:docPartUnique/>
      </w:docPartObj>
    </w:sdtPr>
    <w:sdtEndPr/>
    <w:sdtContent>
      <w:p w14:paraId="406704CA" w14:textId="1292663C" w:rsidR="00D32F8F" w:rsidRPr="00790FCD" w:rsidRDefault="00D32F8F" w:rsidP="00790FCD">
        <w:pPr>
          <w:pStyle w:val="Footer"/>
          <w:tabs>
            <w:tab w:val="clear" w:pos="8640"/>
            <w:tab w:val="right" w:pos="10065"/>
            <w:tab w:val="right" w:pos="10490"/>
          </w:tabs>
          <w:rPr>
            <w:sz w:val="18"/>
          </w:rPr>
        </w:pPr>
        <w:r>
          <w:rPr>
            <w:sz w:val="18"/>
          </w:rPr>
          <w:tab/>
        </w:r>
        <w:r>
          <w:rPr>
            <w:sz w:val="18"/>
          </w:rPr>
          <w:tab/>
        </w:r>
        <w:r w:rsidRPr="005E7C5B">
          <w:rPr>
            <w:sz w:val="18"/>
          </w:rPr>
          <w:t xml:space="preserve">Page </w:t>
        </w:r>
        <w:r w:rsidRPr="005E7C5B">
          <w:rPr>
            <w:bCs/>
            <w:sz w:val="22"/>
            <w:szCs w:val="24"/>
          </w:rPr>
          <w:fldChar w:fldCharType="begin"/>
        </w:r>
        <w:r w:rsidRPr="005E7C5B">
          <w:rPr>
            <w:bCs/>
            <w:sz w:val="18"/>
          </w:rPr>
          <w:instrText xml:space="preserve"> PAGE </w:instrText>
        </w:r>
        <w:r w:rsidRPr="005E7C5B">
          <w:rPr>
            <w:bCs/>
            <w:sz w:val="22"/>
            <w:szCs w:val="24"/>
          </w:rPr>
          <w:fldChar w:fldCharType="separate"/>
        </w:r>
        <w:r>
          <w:rPr>
            <w:bCs/>
            <w:noProof/>
            <w:sz w:val="18"/>
          </w:rPr>
          <w:t>3</w:t>
        </w:r>
        <w:r w:rsidRPr="005E7C5B">
          <w:rPr>
            <w:bCs/>
            <w:sz w:val="22"/>
            <w:szCs w:val="24"/>
          </w:rPr>
          <w:fldChar w:fldCharType="end"/>
        </w:r>
        <w:r w:rsidRPr="005E7C5B">
          <w:rPr>
            <w:sz w:val="18"/>
          </w:rPr>
          <w:t xml:space="preserve"> of </w:t>
        </w:r>
        <w:r w:rsidRPr="005E7C5B">
          <w:rPr>
            <w:bCs/>
            <w:sz w:val="22"/>
            <w:szCs w:val="24"/>
          </w:rPr>
          <w:fldChar w:fldCharType="begin"/>
        </w:r>
        <w:r w:rsidRPr="005E7C5B">
          <w:rPr>
            <w:bCs/>
            <w:sz w:val="18"/>
          </w:rPr>
          <w:instrText xml:space="preserve"> NUMPAGES  </w:instrText>
        </w:r>
        <w:r w:rsidRPr="005E7C5B">
          <w:rPr>
            <w:bCs/>
            <w:sz w:val="22"/>
            <w:szCs w:val="24"/>
          </w:rPr>
          <w:fldChar w:fldCharType="separate"/>
        </w:r>
        <w:r>
          <w:rPr>
            <w:bCs/>
            <w:noProof/>
            <w:sz w:val="18"/>
          </w:rPr>
          <w:t>14</w:t>
        </w:r>
        <w:r w:rsidRPr="005E7C5B">
          <w:rPr>
            <w:bCs/>
            <w:sz w:val="22"/>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799907"/>
      <w:docPartObj>
        <w:docPartGallery w:val="Page Numbers (Top of Page)"/>
        <w:docPartUnique/>
      </w:docPartObj>
    </w:sdtPr>
    <w:sdtEndPr/>
    <w:sdtContent>
      <w:p w14:paraId="244CF176" w14:textId="5E92A8EE" w:rsidR="00D32F8F" w:rsidRDefault="00D32F8F" w:rsidP="00CE58B4">
        <w:pPr>
          <w:pStyle w:val="Footer"/>
          <w:tabs>
            <w:tab w:val="clear" w:pos="8640"/>
            <w:tab w:val="right" w:pos="10065"/>
            <w:tab w:val="right" w:pos="10490"/>
          </w:tabs>
        </w:pPr>
        <w:r>
          <w:rPr>
            <w:noProof/>
          </w:rPr>
          <mc:AlternateContent>
            <mc:Choice Requires="wps">
              <w:drawing>
                <wp:anchor distT="0" distB="0" distL="114300" distR="114300" simplePos="0" relativeHeight="251636736" behindDoc="0" locked="0" layoutInCell="1" allowOverlap="1" wp14:anchorId="615494D1" wp14:editId="32F35E37">
                  <wp:simplePos x="0" y="0"/>
                  <wp:positionH relativeFrom="column">
                    <wp:posOffset>1334376</wp:posOffset>
                  </wp:positionH>
                  <wp:positionV relativeFrom="paragraph">
                    <wp:posOffset>-3925278</wp:posOffset>
                  </wp:positionV>
                  <wp:extent cx="2847975" cy="8743154"/>
                  <wp:effectExtent l="119698" t="413702" r="0" b="0"/>
                  <wp:wrapNone/>
                  <wp:docPr id="24" name="Isosceles Triangle 24"/>
                  <wp:cNvGraphicFramePr/>
                  <a:graphic xmlns:a="http://schemas.openxmlformats.org/drawingml/2006/main">
                    <a:graphicData uri="http://schemas.microsoft.com/office/word/2010/wordprocessingShape">
                      <wps:wsp>
                        <wps:cNvSpPr/>
                        <wps:spPr>
                          <a:xfrm rot="16527898" flipV="1">
                            <a:off x="0" y="0"/>
                            <a:ext cx="2847975" cy="8743154"/>
                          </a:xfrm>
                          <a:prstGeom prst="triangle">
                            <a:avLst>
                              <a:gd name="adj" fmla="val 42219"/>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7F3B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026" type="#_x0000_t5" style="position:absolute;margin-left:105.05pt;margin-top:-309.1pt;width:224.25pt;height:688.45pt;rotation:5540088fd;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" adj="9119" fillcolor="#700" stroked="f" strokeweight="1.5pt">
                  <v:fill color2="#ce0000" o:opacity2="0" rotate="t" angle="225" colors="0 #700;.5 #ad0000;1 #ce0000" focus="100%" type="gradient"/>
                </v:shape>
              </w:pict>
            </mc:Fallback>
          </mc:AlternateContent>
        </w:r>
      </w:p>
      <w:p w14:paraId="36D7FCE8" w14:textId="7535814B" w:rsidR="00D32F8F" w:rsidRDefault="009D52A8" w:rsidP="00BB0098">
        <w:pPr>
          <w:pStyle w:val="Footer"/>
          <w:tabs>
            <w:tab w:val="clear" w:pos="8640"/>
            <w:tab w:val="center" w:pos="4513"/>
            <w:tab w:val="right" w:pos="10065"/>
            <w:tab w:val="right" w:pos="10490"/>
          </w:tabs>
          <w:jc w:val="both"/>
        </w:pPr>
      </w:p>
    </w:sdtContent>
  </w:sdt>
  <w:p w14:paraId="144DF137" w14:textId="7F5EA851" w:rsidR="00D32F8F" w:rsidRPr="00E2241A" w:rsidRDefault="00D32F8F" w:rsidP="00E2241A">
    <w:pPr>
      <w:pStyle w:val="Footer"/>
      <w:rPr>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906562"/>
      <w:docPartObj>
        <w:docPartGallery w:val="Page Numbers (Top of Page)"/>
        <w:docPartUnique/>
      </w:docPartObj>
    </w:sdtPr>
    <w:sdtEndPr/>
    <w:sdtContent>
      <w:sdt>
        <w:sdtPr>
          <w:id w:val="-1231924447"/>
          <w:docPartObj>
            <w:docPartGallery w:val="Page Numbers (Top of Page)"/>
            <w:docPartUnique/>
          </w:docPartObj>
        </w:sdtPr>
        <w:sdtEndPr/>
        <w:sdtContent>
          <w:sdt>
            <w:sdtPr>
              <w:id w:val="1864176698"/>
              <w:docPartObj>
                <w:docPartGallery w:val="Page Numbers (Top of Page)"/>
                <w:docPartUnique/>
              </w:docPartObj>
            </w:sdtPr>
            <w:sdtEndPr/>
            <w:sdtContent>
              <w:sdt>
                <w:sdtPr>
                  <w:id w:val="1039703279"/>
                  <w:docPartObj>
                    <w:docPartGallery w:val="Page Numbers (Top of Page)"/>
                    <w:docPartUnique/>
                  </w:docPartObj>
                </w:sdtPr>
                <w:sdtEndPr/>
                <w:sdtContent>
                  <w:sdt>
                    <w:sdtPr>
                      <w:id w:val="-264618485"/>
                      <w:docPartObj>
                        <w:docPartGallery w:val="Page Numbers (Top of Page)"/>
                        <w:docPartUnique/>
                      </w:docPartObj>
                    </w:sdtPr>
                    <w:sdtEndPr/>
                    <w:sdtContent>
                      <w:sdt>
                        <w:sdtPr>
                          <w:id w:val="2084947461"/>
                          <w:docPartObj>
                            <w:docPartGallery w:val="Page Numbers (Top of Page)"/>
                            <w:docPartUnique/>
                          </w:docPartObj>
                        </w:sdtPr>
                        <w:sdtEndPr/>
                        <w:sdtContent>
                          <w:sdt>
                            <w:sdtPr>
                              <w:id w:val="519431175"/>
                              <w:docPartObj>
                                <w:docPartGallery w:val="Page Numbers (Top of Page)"/>
                                <w:docPartUnique/>
                              </w:docPartObj>
                            </w:sdtPr>
                            <w:sdtEndPr/>
                            <w:sdtContent>
                              <w:p w14:paraId="2806C35C" w14:textId="42FB408D" w:rsidR="00D32F8F" w:rsidRPr="003C4CD6" w:rsidRDefault="00D32F8F" w:rsidP="00B67F9C">
                                <w:pPr>
                                  <w:pStyle w:val="Footer"/>
                                  <w:tabs>
                                    <w:tab w:val="clear" w:pos="8640"/>
                                    <w:tab w:val="right" w:pos="10065"/>
                                    <w:tab w:val="right" w:pos="10490"/>
                                  </w:tabs>
                                  <w:spacing w:before="0" w:after="0"/>
                                  <w:rPr>
                                    <w:sz w:val="18"/>
                                  </w:rPr>
                                </w:pPr>
                                <w:r>
                                  <w:rPr>
                                    <w:sz w:val="18"/>
                                  </w:rPr>
                                  <w:tab/>
                                </w:r>
                                <w:r>
                                  <w:rPr>
                                    <w:sz w:val="18"/>
                                  </w:rPr>
                                  <w:tab/>
                                </w:r>
                                <w:r w:rsidRPr="005E7C5B">
                                  <w:rPr>
                                    <w:sz w:val="18"/>
                                  </w:rPr>
                                  <w:t xml:space="preserve">Page </w:t>
                                </w:r>
                                <w:r w:rsidRPr="00B67F9C">
                                  <w:rPr>
                                    <w:sz w:val="18"/>
                                  </w:rPr>
                                  <w:fldChar w:fldCharType="begin"/>
                                </w:r>
                                <w:r w:rsidRPr="00B67F9C">
                                  <w:rPr>
                                    <w:sz w:val="18"/>
                                  </w:rPr>
                                  <w:instrText xml:space="preserve"> PAGE </w:instrText>
                                </w:r>
                                <w:r w:rsidRPr="00B67F9C">
                                  <w:rPr>
                                    <w:sz w:val="18"/>
                                  </w:rPr>
                                  <w:fldChar w:fldCharType="separate"/>
                                </w:r>
                                <w:r w:rsidRPr="00B67F9C">
                                  <w:rPr>
                                    <w:sz w:val="18"/>
                                  </w:rPr>
                                  <w:t>5</w:t>
                                </w:r>
                                <w:r w:rsidRPr="00B67F9C">
                                  <w:rPr>
                                    <w:sz w:val="18"/>
                                  </w:rPr>
                                  <w:fldChar w:fldCharType="end"/>
                                </w:r>
                                <w:r w:rsidRPr="005E7C5B">
                                  <w:rPr>
                                    <w:sz w:val="18"/>
                                  </w:rPr>
                                  <w:t xml:space="preserve"> of </w:t>
                                </w:r>
                                <w:r w:rsidRPr="00B67F9C">
                                  <w:rPr>
                                    <w:sz w:val="18"/>
                                  </w:rPr>
                                  <w:fldChar w:fldCharType="begin"/>
                                </w:r>
                                <w:r w:rsidRPr="00B67F9C">
                                  <w:rPr>
                                    <w:sz w:val="18"/>
                                  </w:rPr>
                                  <w:instrText xml:space="preserve"> NUMPAGES  </w:instrText>
                                </w:r>
                                <w:r w:rsidRPr="00B67F9C">
                                  <w:rPr>
                                    <w:sz w:val="18"/>
                                  </w:rPr>
                                  <w:fldChar w:fldCharType="separate"/>
                                </w:r>
                                <w:r w:rsidRPr="00B67F9C">
                                  <w:rPr>
                                    <w:sz w:val="18"/>
                                  </w:rPr>
                                  <w:t>21</w:t>
                                </w:r>
                                <w:r w:rsidRPr="00B67F9C">
                                  <w:rPr>
                                    <w:sz w:val="18"/>
                                  </w:rPr>
                                  <w:fldChar w:fldCharType="end"/>
                                </w:r>
                              </w:p>
                            </w:sdtContent>
                          </w:sdt>
                        </w:sdtContent>
                      </w:sdt>
                    </w:sdtContent>
                  </w:sdt>
                </w:sdtContent>
              </w:sdt>
            </w:sdtContent>
          </w:sdt>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309183"/>
      <w:docPartObj>
        <w:docPartGallery w:val="Page Numbers (Top of Page)"/>
        <w:docPartUnique/>
      </w:docPartObj>
    </w:sdtPr>
    <w:sdtEndPr/>
    <w:sdtContent>
      <w:sdt>
        <w:sdtPr>
          <w:id w:val="-1034960169"/>
          <w:docPartObj>
            <w:docPartGallery w:val="Page Numbers (Top of Page)"/>
            <w:docPartUnique/>
          </w:docPartObj>
        </w:sdtPr>
        <w:sdtEndPr/>
        <w:sdtContent>
          <w:sdt>
            <w:sdtPr>
              <w:id w:val="346766795"/>
              <w:docPartObj>
                <w:docPartGallery w:val="Page Numbers (Top of Page)"/>
                <w:docPartUnique/>
              </w:docPartObj>
            </w:sdtPr>
            <w:sdtEndPr/>
            <w:sdtContent>
              <w:sdt>
                <w:sdtPr>
                  <w:id w:val="-346940335"/>
                  <w:docPartObj>
                    <w:docPartGallery w:val="Page Numbers (Top of Page)"/>
                    <w:docPartUnique/>
                  </w:docPartObj>
                </w:sdtPr>
                <w:sdtEndPr/>
                <w:sdtContent>
                  <w:p w14:paraId="47CF5F8F" w14:textId="060167B7" w:rsidR="00D32F8F" w:rsidRPr="005E7C5B" w:rsidRDefault="00D32F8F" w:rsidP="0004568C">
                    <w:pPr>
                      <w:pStyle w:val="Footer"/>
                      <w:tabs>
                        <w:tab w:val="clear" w:pos="8640"/>
                        <w:tab w:val="right" w:pos="10065"/>
                        <w:tab w:val="right" w:pos="10490"/>
                      </w:tabs>
                      <w:rPr>
                        <w:sz w:val="18"/>
                      </w:rPr>
                    </w:pPr>
                  </w:p>
                  <w:p w14:paraId="7991D87F" w14:textId="6B2B8163" w:rsidR="00D32F8F" w:rsidRPr="00B41558" w:rsidRDefault="009D52A8" w:rsidP="00B41558">
                    <w:pPr>
                      <w:pStyle w:val="Footer"/>
                      <w:tabs>
                        <w:tab w:val="clear" w:pos="8640"/>
                        <w:tab w:val="center" w:pos="4513"/>
                        <w:tab w:val="right" w:pos="10065"/>
                        <w:tab w:val="right" w:pos="10490"/>
                      </w:tabs>
                      <w:jc w:val="both"/>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62651" w14:textId="77777777" w:rsidR="009D52A8" w:rsidRDefault="009D52A8">
      <w:r>
        <w:separator/>
      </w:r>
    </w:p>
  </w:footnote>
  <w:footnote w:type="continuationSeparator" w:id="0">
    <w:p w14:paraId="4B018A6D" w14:textId="77777777" w:rsidR="009D52A8" w:rsidRDefault="009D52A8">
      <w:r>
        <w:continuationSeparator/>
      </w:r>
    </w:p>
  </w:footnote>
  <w:footnote w:type="continuationNotice" w:id="1">
    <w:p w14:paraId="49B465BC" w14:textId="77777777" w:rsidR="009D52A8" w:rsidRDefault="009D52A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8AFFC" w14:textId="0F97FEAB" w:rsidR="00D32F8F" w:rsidRPr="009B3D9C" w:rsidRDefault="00D32F8F" w:rsidP="00CE2793">
    <w:pPr>
      <w:pStyle w:val="HeaderLarge"/>
      <w:tabs>
        <w:tab w:val="clear" w:pos="4536"/>
        <w:tab w:val="clear" w:pos="9072"/>
      </w:tabs>
      <w:ind w:left="3402"/>
    </w:pPr>
    <w:r>
      <w:rPr>
        <w:noProof/>
      </w:rPr>
      <mc:AlternateContent>
        <mc:Choice Requires="wps">
          <w:drawing>
            <wp:anchor distT="0" distB="0" distL="114300" distR="114300" simplePos="0" relativeHeight="251640832" behindDoc="0" locked="0" layoutInCell="1" allowOverlap="1" wp14:anchorId="7DB0EB8B" wp14:editId="0E6326DE">
              <wp:simplePos x="0" y="0"/>
              <wp:positionH relativeFrom="column">
                <wp:posOffset>2959930</wp:posOffset>
              </wp:positionH>
              <wp:positionV relativeFrom="paragraph">
                <wp:posOffset>-4293319</wp:posOffset>
              </wp:positionV>
              <wp:extent cx="941070" cy="8181340"/>
              <wp:effectExtent l="37465" t="0" r="10795" b="239395"/>
              <wp:wrapNone/>
              <wp:docPr id="47" name="Isosceles Triangle 47"/>
              <wp:cNvGraphicFramePr/>
              <a:graphic xmlns:a="http://schemas.openxmlformats.org/drawingml/2006/main">
                <a:graphicData uri="http://schemas.microsoft.com/office/word/2010/wordprocessingShape">
                  <wps:wsp>
                    <wps:cNvSpPr/>
                    <wps:spPr>
                      <a:xfrm rot="5202010">
                        <a:off x="0" y="0"/>
                        <a:ext cx="941070" cy="8181340"/>
                      </a:xfrm>
                      <a:prstGeom prst="triangle">
                        <a:avLst/>
                      </a:prstGeom>
                      <a:gradFill>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81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93160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7" o:spid="_x0000_s1026" type="#_x0000_t5" style="position:absolute;margin-left:233.05pt;margin-top:-338.05pt;width:74.1pt;height:644.2pt;rotation:5681982fd;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" fillcolor="#5a5a5a [2109]" stroked="f" strokeweight="1.5pt">
              <v:fill color2="#5a5a5a [2109]" angle="315" colors="0 #ababab;.5 #cbcbcb;1 #e6e6e6" focus="100%" type="gradient"/>
            </v:shape>
          </w:pict>
        </mc:Fallback>
      </mc:AlternateContent>
    </w:r>
    <w:r>
      <w:rPr>
        <w:noProof/>
      </w:rPr>
      <mc:AlternateContent>
        <mc:Choice Requires="wps">
          <w:drawing>
            <wp:anchor distT="0" distB="0" distL="114300" distR="114300" simplePos="0" relativeHeight="251641856" behindDoc="0" locked="0" layoutInCell="1" allowOverlap="1" wp14:anchorId="7D68916E" wp14:editId="0CD6D198">
              <wp:simplePos x="0" y="0"/>
              <wp:positionH relativeFrom="column">
                <wp:posOffset>2778776</wp:posOffset>
              </wp:positionH>
              <wp:positionV relativeFrom="paragraph">
                <wp:posOffset>-4897169</wp:posOffset>
              </wp:positionV>
              <wp:extent cx="875665" cy="8867775"/>
              <wp:effectExtent l="0" t="167005" r="24130" b="595630"/>
              <wp:wrapNone/>
              <wp:docPr id="48" name="Isosceles Triangle 48"/>
              <wp:cNvGraphicFramePr/>
              <a:graphic xmlns:a="http://schemas.openxmlformats.org/drawingml/2006/main">
                <a:graphicData uri="http://schemas.microsoft.com/office/word/2010/wordprocessingShape">
                  <wps:wsp>
                    <wps:cNvSpPr/>
                    <wps:spPr>
                      <a:xfrm rot="16659895">
                        <a:off x="0" y="0"/>
                        <a:ext cx="875665" cy="8867775"/>
                      </a:xfrm>
                      <a:prstGeom prst="triangle">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01F1E6" id="Isosceles Triangle 48" o:spid="_x0000_s1026" type="#_x0000_t5" style="position:absolute;margin-left:218.8pt;margin-top:-385.6pt;width:68.95pt;height:698.25pt;rotation:-5395912fd;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" fillcolor="#700" stroked="f" strokeweight="1.5pt">
              <v:fill color2="#ce0000" o:opacity2="0" rotate="t" angle="225" colors="0 #700;.5 #ad0000;1 #ce0000" focus="100%" type="gradient"/>
            </v:shape>
          </w:pict>
        </mc:Fallback>
      </mc:AlternateContent>
    </w:r>
  </w:p>
  <w:p w14:paraId="49148ACC" w14:textId="287F6CC4" w:rsidR="00D32F8F" w:rsidRPr="00D44B3F" w:rsidRDefault="00D32F8F" w:rsidP="00D44B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C6B37" w14:textId="6BA60D08" w:rsidR="00D32F8F" w:rsidRPr="009B3D9C" w:rsidRDefault="00D32F8F" w:rsidP="00CE2793">
    <w:pPr>
      <w:pStyle w:val="HeaderLarge"/>
      <w:tabs>
        <w:tab w:val="clear" w:pos="4536"/>
        <w:tab w:val="clear" w:pos="9072"/>
      </w:tabs>
      <w:ind w:left="3402"/>
    </w:pPr>
    <w:r>
      <w:rPr>
        <w:noProof/>
      </w:rPr>
      <mc:AlternateContent>
        <mc:Choice Requires="wps">
          <w:drawing>
            <wp:anchor distT="0" distB="0" distL="114300" distR="114300" simplePos="0" relativeHeight="251637760" behindDoc="0" locked="0" layoutInCell="1" allowOverlap="1" wp14:anchorId="7BCD4591" wp14:editId="0C264360">
              <wp:simplePos x="0" y="0"/>
              <wp:positionH relativeFrom="column">
                <wp:posOffset>4446270</wp:posOffset>
              </wp:positionH>
              <wp:positionV relativeFrom="paragraph">
                <wp:posOffset>1181483</wp:posOffset>
              </wp:positionV>
              <wp:extent cx="3868330" cy="9589391"/>
              <wp:effectExtent l="819150" t="0" r="0" b="278765"/>
              <wp:wrapNone/>
              <wp:docPr id="10" name="Isosceles Triangle 10"/>
              <wp:cNvGraphicFramePr/>
              <a:graphic xmlns:a="http://schemas.openxmlformats.org/drawingml/2006/main">
                <a:graphicData uri="http://schemas.microsoft.com/office/word/2010/wordprocessingShape">
                  <wps:wsp>
                    <wps:cNvSpPr/>
                    <wps:spPr>
                      <a:xfrm rot="597701">
                        <a:off x="0" y="0"/>
                        <a:ext cx="3868330" cy="9589391"/>
                      </a:xfrm>
                      <a:prstGeom prst="triangle">
                        <a:avLst>
                          <a:gd name="adj" fmla="val 47737"/>
                        </a:avLst>
                      </a:prstGeom>
                      <a:gradFill flip="none" rotWithShape="1">
                        <a:gsLst>
                          <a:gs pos="0">
                            <a:schemeClr val="tx1">
                              <a:lumMod val="65000"/>
                              <a:lumOff val="35000"/>
                              <a:tint val="66000"/>
                              <a:satMod val="160000"/>
                              <a:alpha val="57000"/>
                            </a:schemeClr>
                          </a:gs>
                          <a:gs pos="78000">
                            <a:schemeClr val="tx1">
                              <a:lumMod val="65000"/>
                              <a:lumOff val="35000"/>
                              <a:tint val="44500"/>
                              <a:satMod val="160000"/>
                            </a:schemeClr>
                          </a:gs>
                          <a:gs pos="100000">
                            <a:schemeClr val="tx1">
                              <a:lumMod val="65000"/>
                              <a:lumOff val="3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49C9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 o:spid="_x0000_s1026" type="#_x0000_t5" style="position:absolute;margin-left:350.1pt;margin-top:93.05pt;width:304.6pt;height:755.05pt;rotation:652849fd;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" adj="10311" fillcolor="#5a5a5a [2109]" stroked="f" strokeweight="1.5pt">
              <v:fill color2="#5a5a5a [2109]" o:opacity2="37355f" rotate="t" angle="90" colors="0 #ababab;51118f #cbcbcb;1 #e6e6e6" focus="100%" type="gradien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F2D94" w14:textId="5DCAF7FA" w:rsidR="00D32F8F" w:rsidRDefault="00D32F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DDA51" w14:textId="3137FB7C" w:rsidR="00D32F8F" w:rsidRDefault="00D32F8F">
    <w:pPr>
      <w:pStyle w:val="Header"/>
    </w:pPr>
    <w:r>
      <w:rPr>
        <w:noProof/>
      </w:rPr>
      <mc:AlternateContent>
        <mc:Choice Requires="wps">
          <w:drawing>
            <wp:anchor distT="0" distB="0" distL="114300" distR="114300" simplePos="0" relativeHeight="251660288" behindDoc="0" locked="0" layoutInCell="1" allowOverlap="1" wp14:anchorId="5B20BB5B" wp14:editId="53839C7C">
              <wp:simplePos x="0" y="0"/>
              <wp:positionH relativeFrom="column">
                <wp:posOffset>3022675</wp:posOffset>
              </wp:positionH>
              <wp:positionV relativeFrom="paragraph">
                <wp:posOffset>-4249540</wp:posOffset>
              </wp:positionV>
              <wp:extent cx="941070" cy="8181340"/>
              <wp:effectExtent l="37465" t="0" r="10795" b="239395"/>
              <wp:wrapNone/>
              <wp:docPr id="60" name="Isosceles Triangle 60"/>
              <wp:cNvGraphicFramePr/>
              <a:graphic xmlns:a="http://schemas.openxmlformats.org/drawingml/2006/main">
                <a:graphicData uri="http://schemas.microsoft.com/office/word/2010/wordprocessingShape">
                  <wps:wsp>
                    <wps:cNvSpPr/>
                    <wps:spPr>
                      <a:xfrm rot="5202010">
                        <a:off x="0" y="0"/>
                        <a:ext cx="941070" cy="8181340"/>
                      </a:xfrm>
                      <a:prstGeom prst="triangle">
                        <a:avLst/>
                      </a:prstGeom>
                      <a:gradFill>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81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D1023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0" o:spid="_x0000_s1026" type="#_x0000_t5" style="position:absolute;margin-left:238pt;margin-top:-334.6pt;width:74.1pt;height:644.2pt;rotation:5681982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" fillcolor="#5a5a5a [2109]" stroked="f" strokeweight="1.5pt">
              <v:fill color2="#5a5a5a [2109]" angle="315" colors="0 #ababab;.5 #cbcbcb;1 #e6e6e6" focus="100%" type="gradient"/>
            </v:shape>
          </w:pict>
        </mc:Fallback>
      </mc:AlternateContent>
    </w:r>
    <w:r>
      <w:rPr>
        <w:noProof/>
      </w:rPr>
      <mc:AlternateContent>
        <mc:Choice Requires="wps">
          <w:drawing>
            <wp:anchor distT="0" distB="0" distL="114300" distR="114300" simplePos="0" relativeHeight="251661312" behindDoc="0" locked="0" layoutInCell="1" allowOverlap="1" wp14:anchorId="21D8BB99" wp14:editId="3B584114">
              <wp:simplePos x="0" y="0"/>
              <wp:positionH relativeFrom="column">
                <wp:posOffset>2841521</wp:posOffset>
              </wp:positionH>
              <wp:positionV relativeFrom="paragraph">
                <wp:posOffset>-4853390</wp:posOffset>
              </wp:positionV>
              <wp:extent cx="875665" cy="8867775"/>
              <wp:effectExtent l="0" t="167005" r="24130" b="595630"/>
              <wp:wrapNone/>
              <wp:docPr id="61" name="Isosceles Triangle 61"/>
              <wp:cNvGraphicFramePr/>
              <a:graphic xmlns:a="http://schemas.openxmlformats.org/drawingml/2006/main">
                <a:graphicData uri="http://schemas.microsoft.com/office/word/2010/wordprocessingShape">
                  <wps:wsp>
                    <wps:cNvSpPr/>
                    <wps:spPr>
                      <a:xfrm rot="16659895">
                        <a:off x="0" y="0"/>
                        <a:ext cx="875665" cy="8867775"/>
                      </a:xfrm>
                      <a:prstGeom prst="triangle">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3A87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1" o:spid="_x0000_s1026" type="#_x0000_t5" style="position:absolute;margin-left:223.75pt;margin-top:-382.15pt;width:68.95pt;height:698.25pt;rotation:-5395912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" fillcolor="#700" stroked="f" strokeweight="1.5pt">
              <v:fill color2="#ce0000" o:opacity2="0" rotate="t" angle="225" colors="0 #700;.5 #ad0000;1 #ce0000" focus="100%" type="gradient"/>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B4EBE" w14:textId="2A3C26AA" w:rsidR="00D32F8F" w:rsidRPr="00897F55" w:rsidRDefault="00D32F8F" w:rsidP="00897F55">
    <w:pPr>
      <w:pStyle w:val="Header"/>
      <w:ind w:left="2880" w:firstLine="3600"/>
      <w:rPr>
        <w:color w:val="000000" w:themeColor="text1"/>
      </w:rPr>
    </w:pPr>
    <w:r>
      <w:rPr>
        <w:noProof/>
      </w:rPr>
      <mc:AlternateContent>
        <mc:Choice Requires="wps">
          <w:drawing>
            <wp:anchor distT="0" distB="0" distL="114300" distR="114300" simplePos="0" relativeHeight="251635711" behindDoc="1" locked="0" layoutInCell="1" allowOverlap="1" wp14:anchorId="2B177828" wp14:editId="3134EEDA">
              <wp:simplePos x="0" y="0"/>
              <wp:positionH relativeFrom="column">
                <wp:posOffset>2940788</wp:posOffset>
              </wp:positionH>
              <wp:positionV relativeFrom="paragraph">
                <wp:posOffset>-4290484</wp:posOffset>
              </wp:positionV>
              <wp:extent cx="941070" cy="8181340"/>
              <wp:effectExtent l="37465" t="0" r="10795" b="239395"/>
              <wp:wrapNone/>
              <wp:docPr id="26" name="Isosceles Triangle 26"/>
              <wp:cNvGraphicFramePr/>
              <a:graphic xmlns:a="http://schemas.openxmlformats.org/drawingml/2006/main">
                <a:graphicData uri="http://schemas.microsoft.com/office/word/2010/wordprocessingShape">
                  <wps:wsp>
                    <wps:cNvSpPr/>
                    <wps:spPr>
                      <a:xfrm rot="5202010">
                        <a:off x="0" y="0"/>
                        <a:ext cx="941070" cy="8181340"/>
                      </a:xfrm>
                      <a:prstGeom prst="triangle">
                        <a:avLst/>
                      </a:prstGeom>
                      <a:gradFill>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81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D3E5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26" type="#_x0000_t5" style="position:absolute;margin-left:231.55pt;margin-top:-337.85pt;width:74.1pt;height:644.2pt;rotation:5681982fd;z-index:-2516807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" fillcolor="#5a5a5a [2109]" stroked="f" strokeweight="1.5pt">
              <v:fill color2="#5a5a5a [2109]" angle="315" colors="0 #ababab;.5 #cbcbcb;1 #e6e6e6" focus="100%" type="gradient"/>
            </v:shape>
          </w:pict>
        </mc:Fallback>
      </mc:AlternateContent>
    </w:r>
    <w:r>
      <w:rPr>
        <w:noProof/>
      </w:rPr>
      <mc:AlternateContent>
        <mc:Choice Requires="wps">
          <w:drawing>
            <wp:anchor distT="0" distB="0" distL="114300" distR="114300" simplePos="0" relativeHeight="251657216" behindDoc="1" locked="0" layoutInCell="1" allowOverlap="1" wp14:anchorId="482CD0D9" wp14:editId="11E390B1">
              <wp:simplePos x="0" y="0"/>
              <wp:positionH relativeFrom="column">
                <wp:posOffset>2759634</wp:posOffset>
              </wp:positionH>
              <wp:positionV relativeFrom="paragraph">
                <wp:posOffset>-4894334</wp:posOffset>
              </wp:positionV>
              <wp:extent cx="875665" cy="8867775"/>
              <wp:effectExtent l="0" t="167005" r="24130" b="595630"/>
              <wp:wrapNone/>
              <wp:docPr id="41" name="Isosceles Triangle 41"/>
              <wp:cNvGraphicFramePr/>
              <a:graphic xmlns:a="http://schemas.openxmlformats.org/drawingml/2006/main">
                <a:graphicData uri="http://schemas.microsoft.com/office/word/2010/wordprocessingShape">
                  <wps:wsp>
                    <wps:cNvSpPr/>
                    <wps:spPr>
                      <a:xfrm rot="16659895">
                        <a:off x="0" y="0"/>
                        <a:ext cx="875665" cy="8867775"/>
                      </a:xfrm>
                      <a:prstGeom prst="triangle">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0BE2D0" id="Isosceles Triangle 41" o:spid="_x0000_s1026" type="#_x0000_t5" style="position:absolute;margin-left:217.3pt;margin-top:-385.4pt;width:68.95pt;height:698.25pt;rotation:-5395912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" fillcolor="#700" stroked="f" strokeweight="1.5pt">
              <v:fill color2="#ce0000" o:opacity2="0" rotate="t" angle="225" colors="0 #700;.5 #ad0000;1 #ce0000" focus="100%" type="gradient"/>
            </v:shape>
          </w:pict>
        </mc:Fallback>
      </mc:AlternateContent>
    </w:r>
    <w:r>
      <w:t xml:space="preserve">Mobile </w:t>
    </w:r>
    <w:r>
      <w:rPr>
        <w:color w:val="000000" w:themeColor="text1"/>
      </w:rPr>
      <w:t>Consumer SDK Reference Guide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6C437D857E60ED4CB2CC1E05B26A598D"/>
      </w:placeholder>
      <w:dataBinding w:prefixMappings="xmlns:ns0='http://purl.org/dc/elements/1.1/' xmlns:ns1='http://schemas.openxmlformats.org/package/2006/metadata/core-properties' " w:xpath="/ns1:coreProperties[1]/ns0:title[1]" w:storeItemID="{6C3C8BC8-F283-45AE-878A-BAB7291924A1}"/>
      <w:text/>
    </w:sdtPr>
    <w:sdtEndPr/>
    <w:sdtContent>
      <w:p w14:paraId="299FAF41" w14:textId="0E1A578F" w:rsidR="001066BD" w:rsidRDefault="00271A00">
        <w:pPr>
          <w:pStyle w:val="Header"/>
          <w:jc w:val="right"/>
          <w:rPr>
            <w:color w:val="7F7F7F" w:themeColor="text1" w:themeTint="80"/>
          </w:rPr>
        </w:pPr>
        <w:r>
          <w:rPr>
            <w:color w:val="7F7F7F" w:themeColor="text1" w:themeTint="80"/>
          </w:rPr>
          <w:t>Mobile SDK Reference Guide</w:t>
        </w:r>
      </w:p>
    </w:sdtContent>
  </w:sdt>
  <w:p w14:paraId="095D3D9E" w14:textId="24D56566" w:rsidR="00D32F8F" w:rsidRDefault="00D32F8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384941595"/>
      <w:placeholder>
        <w:docPart w:val="E84334E4A0E74E43893263186EFDA179"/>
      </w:placeholder>
      <w:dataBinding w:prefixMappings="xmlns:ns0='http://purl.org/dc/elements/1.1/' xmlns:ns1='http://schemas.openxmlformats.org/package/2006/metadata/core-properties' " w:xpath="/ns1:coreProperties[1]/ns0:title[1]" w:storeItemID="{6C3C8BC8-F283-45AE-878A-BAB7291924A1}"/>
      <w:text/>
    </w:sdtPr>
    <w:sdtEndPr/>
    <w:sdtContent>
      <w:p w14:paraId="7465AFD1" w14:textId="77607B9A" w:rsidR="00D5524A" w:rsidRDefault="00271A00">
        <w:pPr>
          <w:pStyle w:val="Header"/>
          <w:jc w:val="right"/>
          <w:rPr>
            <w:color w:val="7F7F7F" w:themeColor="text1" w:themeTint="80"/>
          </w:rPr>
        </w:pPr>
        <w:r>
          <w:rPr>
            <w:color w:val="7F7F7F" w:themeColor="text1" w:themeTint="80"/>
          </w:rPr>
          <w:t>Mobile SDK Reference Guide</w:t>
        </w:r>
      </w:p>
    </w:sdtContent>
  </w:sdt>
  <w:p w14:paraId="4DBCAE45" w14:textId="2D740394" w:rsidR="00D32F8F" w:rsidRDefault="00D32F8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D6D19" w14:textId="7FFD2FD7" w:rsidR="00D32F8F" w:rsidRDefault="00D32F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5629B0"/>
    <w:lvl w:ilvl="0">
      <w:start w:val="1"/>
      <w:numFmt w:val="bullet"/>
      <w:pStyle w:val="ListBullet"/>
      <w:lvlText w:val=""/>
      <w:lvlJc w:val="left"/>
      <w:pPr>
        <w:ind w:left="360" w:hanging="360"/>
      </w:pPr>
      <w:rPr>
        <w:rFonts w:ascii="Symbol" w:hAnsi="Symbol" w:hint="default"/>
        <w:sz w:val="16"/>
      </w:rPr>
    </w:lvl>
  </w:abstractNum>
  <w:abstractNum w:abstractNumId="1" w15:restartNumberingAfterBreak="0">
    <w:nsid w:val="05664827"/>
    <w:multiLevelType w:val="multilevel"/>
    <w:tmpl w:val="3A24FBFA"/>
    <w:lvl w:ilvl="0">
      <w:start w:val="1"/>
      <w:numFmt w:val="decimal"/>
      <w:pStyle w:val="Heading1"/>
      <w:lvlText w:val="%1"/>
      <w:lvlJc w:val="left"/>
      <w:pPr>
        <w:tabs>
          <w:tab w:val="num" w:pos="432"/>
        </w:tabs>
        <w:ind w:left="432" w:hanging="432"/>
      </w:pPr>
      <w:rPr>
        <w:rFonts w:hint="default"/>
        <w:b w:val="0"/>
        <w:i w: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90B1131"/>
    <w:multiLevelType w:val="hybridMultilevel"/>
    <w:tmpl w:val="6E6CC870"/>
    <w:lvl w:ilvl="0" w:tplc="0C090001">
      <w:start w:val="1"/>
      <w:numFmt w:val="bullet"/>
      <w:lvlText w:val=""/>
      <w:lvlJc w:val="left"/>
      <w:pPr>
        <w:ind w:left="1117" w:hanging="360"/>
      </w:pPr>
      <w:rPr>
        <w:rFonts w:ascii="Symbol" w:hAnsi="Symbol" w:hint="default"/>
      </w:rPr>
    </w:lvl>
    <w:lvl w:ilvl="1" w:tplc="0C090003" w:tentative="1">
      <w:start w:val="1"/>
      <w:numFmt w:val="bullet"/>
      <w:lvlText w:val="o"/>
      <w:lvlJc w:val="left"/>
      <w:pPr>
        <w:ind w:left="1837" w:hanging="360"/>
      </w:pPr>
      <w:rPr>
        <w:rFonts w:ascii="Courier New" w:hAnsi="Courier New" w:cs="Courier New" w:hint="default"/>
      </w:rPr>
    </w:lvl>
    <w:lvl w:ilvl="2" w:tplc="0C090005" w:tentative="1">
      <w:start w:val="1"/>
      <w:numFmt w:val="bullet"/>
      <w:lvlText w:val=""/>
      <w:lvlJc w:val="left"/>
      <w:pPr>
        <w:ind w:left="2557" w:hanging="360"/>
      </w:pPr>
      <w:rPr>
        <w:rFonts w:ascii="Wingdings" w:hAnsi="Wingdings" w:hint="default"/>
      </w:rPr>
    </w:lvl>
    <w:lvl w:ilvl="3" w:tplc="0C090001" w:tentative="1">
      <w:start w:val="1"/>
      <w:numFmt w:val="bullet"/>
      <w:lvlText w:val=""/>
      <w:lvlJc w:val="left"/>
      <w:pPr>
        <w:ind w:left="3277" w:hanging="360"/>
      </w:pPr>
      <w:rPr>
        <w:rFonts w:ascii="Symbol" w:hAnsi="Symbol" w:hint="default"/>
      </w:rPr>
    </w:lvl>
    <w:lvl w:ilvl="4" w:tplc="0C090003" w:tentative="1">
      <w:start w:val="1"/>
      <w:numFmt w:val="bullet"/>
      <w:lvlText w:val="o"/>
      <w:lvlJc w:val="left"/>
      <w:pPr>
        <w:ind w:left="3997" w:hanging="360"/>
      </w:pPr>
      <w:rPr>
        <w:rFonts w:ascii="Courier New" w:hAnsi="Courier New" w:cs="Courier New" w:hint="default"/>
      </w:rPr>
    </w:lvl>
    <w:lvl w:ilvl="5" w:tplc="0C090005" w:tentative="1">
      <w:start w:val="1"/>
      <w:numFmt w:val="bullet"/>
      <w:lvlText w:val=""/>
      <w:lvlJc w:val="left"/>
      <w:pPr>
        <w:ind w:left="4717" w:hanging="360"/>
      </w:pPr>
      <w:rPr>
        <w:rFonts w:ascii="Wingdings" w:hAnsi="Wingdings" w:hint="default"/>
      </w:rPr>
    </w:lvl>
    <w:lvl w:ilvl="6" w:tplc="0C090001" w:tentative="1">
      <w:start w:val="1"/>
      <w:numFmt w:val="bullet"/>
      <w:lvlText w:val=""/>
      <w:lvlJc w:val="left"/>
      <w:pPr>
        <w:ind w:left="5437" w:hanging="360"/>
      </w:pPr>
      <w:rPr>
        <w:rFonts w:ascii="Symbol" w:hAnsi="Symbol" w:hint="default"/>
      </w:rPr>
    </w:lvl>
    <w:lvl w:ilvl="7" w:tplc="0C090003" w:tentative="1">
      <w:start w:val="1"/>
      <w:numFmt w:val="bullet"/>
      <w:lvlText w:val="o"/>
      <w:lvlJc w:val="left"/>
      <w:pPr>
        <w:ind w:left="6157" w:hanging="360"/>
      </w:pPr>
      <w:rPr>
        <w:rFonts w:ascii="Courier New" w:hAnsi="Courier New" w:cs="Courier New" w:hint="default"/>
      </w:rPr>
    </w:lvl>
    <w:lvl w:ilvl="8" w:tplc="0C090005" w:tentative="1">
      <w:start w:val="1"/>
      <w:numFmt w:val="bullet"/>
      <w:lvlText w:val=""/>
      <w:lvlJc w:val="left"/>
      <w:pPr>
        <w:ind w:left="6877" w:hanging="360"/>
      </w:pPr>
      <w:rPr>
        <w:rFonts w:ascii="Wingdings" w:hAnsi="Wingdings" w:hint="default"/>
      </w:rPr>
    </w:lvl>
  </w:abstractNum>
  <w:abstractNum w:abstractNumId="3" w15:restartNumberingAfterBreak="0">
    <w:nsid w:val="09A6625C"/>
    <w:multiLevelType w:val="hybridMultilevel"/>
    <w:tmpl w:val="780A9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097DE7"/>
    <w:multiLevelType w:val="singleLevel"/>
    <w:tmpl w:val="9B94E4FC"/>
    <w:lvl w:ilvl="0">
      <w:start w:val="1"/>
      <w:numFmt w:val="bullet"/>
      <w:pStyle w:val="Para0bullet"/>
      <w:lvlText w:val=""/>
      <w:lvlJc w:val="left"/>
      <w:pPr>
        <w:tabs>
          <w:tab w:val="num" w:pos="397"/>
        </w:tabs>
        <w:ind w:left="397" w:hanging="397"/>
      </w:pPr>
      <w:rPr>
        <w:rFonts w:ascii="Wingdings" w:hAnsi="Wingdings" w:hint="default"/>
        <w:sz w:val="12"/>
      </w:rPr>
    </w:lvl>
  </w:abstractNum>
  <w:abstractNum w:abstractNumId="5" w15:restartNumberingAfterBreak="0">
    <w:nsid w:val="18F51D9F"/>
    <w:multiLevelType w:val="hybridMultilevel"/>
    <w:tmpl w:val="8E6C5A1E"/>
    <w:lvl w:ilvl="0" w:tplc="8FC28236">
      <w:start w:val="1"/>
      <w:numFmt w:val="bullet"/>
      <w:pStyle w:val="Style1"/>
      <w:lvlText w:val=""/>
      <w:lvlJc w:val="left"/>
      <w:pPr>
        <w:ind w:left="1440" w:hanging="360"/>
      </w:pPr>
      <w:rPr>
        <w:rFonts w:ascii="Wingdings" w:hAnsi="Wingdings" w:hint="default"/>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D753568"/>
    <w:multiLevelType w:val="hybridMultilevel"/>
    <w:tmpl w:val="23C80786"/>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7" w15:restartNumberingAfterBreak="0">
    <w:nsid w:val="1E206A7C"/>
    <w:multiLevelType w:val="hybridMultilevel"/>
    <w:tmpl w:val="D830272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8" w15:restartNumberingAfterBreak="0">
    <w:nsid w:val="1FDC641D"/>
    <w:multiLevelType w:val="hybridMultilevel"/>
    <w:tmpl w:val="0EB0D3A4"/>
    <w:lvl w:ilvl="0" w:tplc="0C090001">
      <w:start w:val="1"/>
      <w:numFmt w:val="bullet"/>
      <w:lvlText w:val=""/>
      <w:lvlJc w:val="left"/>
      <w:pPr>
        <w:ind w:left="833" w:hanging="360"/>
      </w:pPr>
      <w:rPr>
        <w:rFonts w:ascii="Symbol" w:hAnsi="Symbol" w:hint="default"/>
      </w:rPr>
    </w:lvl>
    <w:lvl w:ilvl="1" w:tplc="0C090003" w:tentative="1">
      <w:start w:val="1"/>
      <w:numFmt w:val="bullet"/>
      <w:lvlText w:val="o"/>
      <w:lvlJc w:val="left"/>
      <w:pPr>
        <w:ind w:left="1553" w:hanging="360"/>
      </w:pPr>
      <w:rPr>
        <w:rFonts w:ascii="Courier New" w:hAnsi="Courier New" w:cs="Courier New" w:hint="default"/>
      </w:rPr>
    </w:lvl>
    <w:lvl w:ilvl="2" w:tplc="0C090005" w:tentative="1">
      <w:start w:val="1"/>
      <w:numFmt w:val="bullet"/>
      <w:lvlText w:val=""/>
      <w:lvlJc w:val="left"/>
      <w:pPr>
        <w:ind w:left="2273" w:hanging="360"/>
      </w:pPr>
      <w:rPr>
        <w:rFonts w:ascii="Wingdings" w:hAnsi="Wingdings" w:hint="default"/>
      </w:rPr>
    </w:lvl>
    <w:lvl w:ilvl="3" w:tplc="0C090001" w:tentative="1">
      <w:start w:val="1"/>
      <w:numFmt w:val="bullet"/>
      <w:lvlText w:val=""/>
      <w:lvlJc w:val="left"/>
      <w:pPr>
        <w:ind w:left="2993" w:hanging="360"/>
      </w:pPr>
      <w:rPr>
        <w:rFonts w:ascii="Symbol" w:hAnsi="Symbol" w:hint="default"/>
      </w:rPr>
    </w:lvl>
    <w:lvl w:ilvl="4" w:tplc="0C090003" w:tentative="1">
      <w:start w:val="1"/>
      <w:numFmt w:val="bullet"/>
      <w:lvlText w:val="o"/>
      <w:lvlJc w:val="left"/>
      <w:pPr>
        <w:ind w:left="3713" w:hanging="360"/>
      </w:pPr>
      <w:rPr>
        <w:rFonts w:ascii="Courier New" w:hAnsi="Courier New" w:cs="Courier New" w:hint="default"/>
      </w:rPr>
    </w:lvl>
    <w:lvl w:ilvl="5" w:tplc="0C090005" w:tentative="1">
      <w:start w:val="1"/>
      <w:numFmt w:val="bullet"/>
      <w:lvlText w:val=""/>
      <w:lvlJc w:val="left"/>
      <w:pPr>
        <w:ind w:left="4433" w:hanging="360"/>
      </w:pPr>
      <w:rPr>
        <w:rFonts w:ascii="Wingdings" w:hAnsi="Wingdings" w:hint="default"/>
      </w:rPr>
    </w:lvl>
    <w:lvl w:ilvl="6" w:tplc="0C090001" w:tentative="1">
      <w:start w:val="1"/>
      <w:numFmt w:val="bullet"/>
      <w:lvlText w:val=""/>
      <w:lvlJc w:val="left"/>
      <w:pPr>
        <w:ind w:left="5153" w:hanging="360"/>
      </w:pPr>
      <w:rPr>
        <w:rFonts w:ascii="Symbol" w:hAnsi="Symbol" w:hint="default"/>
      </w:rPr>
    </w:lvl>
    <w:lvl w:ilvl="7" w:tplc="0C090003" w:tentative="1">
      <w:start w:val="1"/>
      <w:numFmt w:val="bullet"/>
      <w:lvlText w:val="o"/>
      <w:lvlJc w:val="left"/>
      <w:pPr>
        <w:ind w:left="5873" w:hanging="360"/>
      </w:pPr>
      <w:rPr>
        <w:rFonts w:ascii="Courier New" w:hAnsi="Courier New" w:cs="Courier New" w:hint="default"/>
      </w:rPr>
    </w:lvl>
    <w:lvl w:ilvl="8" w:tplc="0C090005" w:tentative="1">
      <w:start w:val="1"/>
      <w:numFmt w:val="bullet"/>
      <w:lvlText w:val=""/>
      <w:lvlJc w:val="left"/>
      <w:pPr>
        <w:ind w:left="6593" w:hanging="360"/>
      </w:pPr>
      <w:rPr>
        <w:rFonts w:ascii="Wingdings" w:hAnsi="Wingdings" w:hint="default"/>
      </w:rPr>
    </w:lvl>
  </w:abstractNum>
  <w:abstractNum w:abstractNumId="9" w15:restartNumberingAfterBreak="0">
    <w:nsid w:val="21003830"/>
    <w:multiLevelType w:val="hybridMultilevel"/>
    <w:tmpl w:val="7FC29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1445DED"/>
    <w:multiLevelType w:val="hybridMultilevel"/>
    <w:tmpl w:val="7D220DA8"/>
    <w:lvl w:ilvl="0" w:tplc="3572C8D0">
      <w:start w:val="1"/>
      <w:numFmt w:val="bullet"/>
      <w:lvlText w:val=""/>
      <w:lvlJc w:val="left"/>
      <w:pPr>
        <w:ind w:left="720" w:hanging="360"/>
      </w:pPr>
      <w:rPr>
        <w:rFonts w:ascii="Wingdings" w:hAnsi="Wingdings" w:hint="default"/>
        <w:color w:val="595959" w:themeColor="text1" w:themeTint="A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A3B35"/>
    <w:multiLevelType w:val="hybridMultilevel"/>
    <w:tmpl w:val="FD1259DA"/>
    <w:lvl w:ilvl="0" w:tplc="B0A41D58">
      <w:numFmt w:val="bullet"/>
      <w:lvlText w:val="-"/>
      <w:lvlJc w:val="left"/>
      <w:pPr>
        <w:ind w:left="720" w:hanging="360"/>
      </w:pPr>
      <w:rPr>
        <w:rFonts w:ascii="Segoe UI Semilight" w:eastAsiaTheme="minorHAnsi" w:hAnsi="Segoe UI Semilight" w:cs="Segoe UI Semi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A646969"/>
    <w:multiLevelType w:val="hybridMultilevel"/>
    <w:tmpl w:val="4DD43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0FE3975"/>
    <w:multiLevelType w:val="singleLevel"/>
    <w:tmpl w:val="E8D02C40"/>
    <w:lvl w:ilvl="0">
      <w:start w:val="1"/>
      <w:numFmt w:val="bullet"/>
      <w:pStyle w:val="FlysheetVersion"/>
      <w:lvlText w:val=""/>
      <w:lvlJc w:val="left"/>
      <w:pPr>
        <w:tabs>
          <w:tab w:val="num" w:pos="360"/>
        </w:tabs>
        <w:ind w:left="284" w:hanging="284"/>
      </w:pPr>
      <w:rPr>
        <w:rFonts w:ascii="Wingdings" w:hAnsi="Wingdings" w:hint="default"/>
        <w:sz w:val="16"/>
      </w:rPr>
    </w:lvl>
  </w:abstractNum>
  <w:abstractNum w:abstractNumId="14" w15:restartNumberingAfterBreak="0">
    <w:nsid w:val="33700030"/>
    <w:multiLevelType w:val="hybridMultilevel"/>
    <w:tmpl w:val="295C3D3A"/>
    <w:lvl w:ilvl="0" w:tplc="FF70F42A">
      <w:start w:val="1"/>
      <w:numFmt w:val="decimal"/>
      <w:pStyle w:val="TableNumber"/>
      <w:lvlText w:val="%1."/>
      <w:lvlJc w:val="left"/>
      <w:pPr>
        <w:tabs>
          <w:tab w:val="num" w:pos="360"/>
        </w:tabs>
        <w:ind w:left="360" w:hanging="360"/>
      </w:pPr>
      <w:rPr>
        <w:rFonts w:ascii="Segoe UI Semilight" w:hAnsi="Segoe UI Semilight" w:cs="Segoe UI Semilight"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15" w15:restartNumberingAfterBreak="0">
    <w:nsid w:val="377B31FC"/>
    <w:multiLevelType w:val="hybridMultilevel"/>
    <w:tmpl w:val="906AAD56"/>
    <w:lvl w:ilvl="0" w:tplc="0C090001">
      <w:start w:val="1"/>
      <w:numFmt w:val="bullet"/>
      <w:lvlText w:val=""/>
      <w:lvlJc w:val="left"/>
      <w:pPr>
        <w:ind w:left="936" w:hanging="360"/>
      </w:pPr>
      <w:rPr>
        <w:rFonts w:ascii="Symbol" w:hAnsi="Symbol" w:hint="default"/>
      </w:rPr>
    </w:lvl>
    <w:lvl w:ilvl="1" w:tplc="0C090003" w:tentative="1">
      <w:start w:val="1"/>
      <w:numFmt w:val="bullet"/>
      <w:lvlText w:val="o"/>
      <w:lvlJc w:val="left"/>
      <w:pPr>
        <w:ind w:left="1656" w:hanging="360"/>
      </w:pPr>
      <w:rPr>
        <w:rFonts w:ascii="Courier New" w:hAnsi="Courier New" w:cs="Courier New" w:hint="default"/>
      </w:rPr>
    </w:lvl>
    <w:lvl w:ilvl="2" w:tplc="0C090005" w:tentative="1">
      <w:start w:val="1"/>
      <w:numFmt w:val="bullet"/>
      <w:lvlText w:val=""/>
      <w:lvlJc w:val="left"/>
      <w:pPr>
        <w:ind w:left="2376" w:hanging="360"/>
      </w:pPr>
      <w:rPr>
        <w:rFonts w:ascii="Wingdings" w:hAnsi="Wingdings" w:hint="default"/>
      </w:rPr>
    </w:lvl>
    <w:lvl w:ilvl="3" w:tplc="0C090001" w:tentative="1">
      <w:start w:val="1"/>
      <w:numFmt w:val="bullet"/>
      <w:lvlText w:val=""/>
      <w:lvlJc w:val="left"/>
      <w:pPr>
        <w:ind w:left="3096" w:hanging="360"/>
      </w:pPr>
      <w:rPr>
        <w:rFonts w:ascii="Symbol" w:hAnsi="Symbol" w:hint="default"/>
      </w:rPr>
    </w:lvl>
    <w:lvl w:ilvl="4" w:tplc="0C090003" w:tentative="1">
      <w:start w:val="1"/>
      <w:numFmt w:val="bullet"/>
      <w:lvlText w:val="o"/>
      <w:lvlJc w:val="left"/>
      <w:pPr>
        <w:ind w:left="3816" w:hanging="360"/>
      </w:pPr>
      <w:rPr>
        <w:rFonts w:ascii="Courier New" w:hAnsi="Courier New" w:cs="Courier New" w:hint="default"/>
      </w:rPr>
    </w:lvl>
    <w:lvl w:ilvl="5" w:tplc="0C090005" w:tentative="1">
      <w:start w:val="1"/>
      <w:numFmt w:val="bullet"/>
      <w:lvlText w:val=""/>
      <w:lvlJc w:val="left"/>
      <w:pPr>
        <w:ind w:left="4536" w:hanging="360"/>
      </w:pPr>
      <w:rPr>
        <w:rFonts w:ascii="Wingdings" w:hAnsi="Wingdings" w:hint="default"/>
      </w:rPr>
    </w:lvl>
    <w:lvl w:ilvl="6" w:tplc="0C090001" w:tentative="1">
      <w:start w:val="1"/>
      <w:numFmt w:val="bullet"/>
      <w:lvlText w:val=""/>
      <w:lvlJc w:val="left"/>
      <w:pPr>
        <w:ind w:left="5256" w:hanging="360"/>
      </w:pPr>
      <w:rPr>
        <w:rFonts w:ascii="Symbol" w:hAnsi="Symbol" w:hint="default"/>
      </w:rPr>
    </w:lvl>
    <w:lvl w:ilvl="7" w:tplc="0C090003" w:tentative="1">
      <w:start w:val="1"/>
      <w:numFmt w:val="bullet"/>
      <w:lvlText w:val="o"/>
      <w:lvlJc w:val="left"/>
      <w:pPr>
        <w:ind w:left="5976" w:hanging="360"/>
      </w:pPr>
      <w:rPr>
        <w:rFonts w:ascii="Courier New" w:hAnsi="Courier New" w:cs="Courier New" w:hint="default"/>
      </w:rPr>
    </w:lvl>
    <w:lvl w:ilvl="8" w:tplc="0C090005" w:tentative="1">
      <w:start w:val="1"/>
      <w:numFmt w:val="bullet"/>
      <w:lvlText w:val=""/>
      <w:lvlJc w:val="left"/>
      <w:pPr>
        <w:ind w:left="6696" w:hanging="360"/>
      </w:pPr>
      <w:rPr>
        <w:rFonts w:ascii="Wingdings" w:hAnsi="Wingdings" w:hint="default"/>
      </w:rPr>
    </w:lvl>
  </w:abstractNum>
  <w:abstractNum w:abstractNumId="16" w15:restartNumberingAfterBreak="0">
    <w:nsid w:val="40990246"/>
    <w:multiLevelType w:val="hybridMultilevel"/>
    <w:tmpl w:val="CC36C1B0"/>
    <w:lvl w:ilvl="0" w:tplc="040809C8">
      <w:start w:val="1"/>
      <w:numFmt w:val="bullet"/>
      <w:pStyle w:val="Listbulletsublis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0D1C2E"/>
    <w:multiLevelType w:val="hybridMultilevel"/>
    <w:tmpl w:val="9DDCA742"/>
    <w:lvl w:ilvl="0" w:tplc="2D80ECC8">
      <w:start w:val="1"/>
      <w:numFmt w:val="bullet"/>
      <w:pStyle w:val="BodyTextBulletIndent"/>
      <w:lvlText w:val=""/>
      <w:lvlJc w:val="left"/>
      <w:pPr>
        <w:tabs>
          <w:tab w:val="num" w:pos="1607"/>
        </w:tabs>
        <w:ind w:left="1607" w:hanging="360"/>
      </w:pPr>
      <w:rPr>
        <w:rFonts w:ascii="Symbol" w:hAnsi="Symbol" w:hint="default"/>
      </w:rPr>
    </w:lvl>
    <w:lvl w:ilvl="1" w:tplc="04090003" w:tentative="1">
      <w:start w:val="1"/>
      <w:numFmt w:val="bullet"/>
      <w:lvlText w:val="o"/>
      <w:lvlJc w:val="left"/>
      <w:pPr>
        <w:tabs>
          <w:tab w:val="num" w:pos="2327"/>
        </w:tabs>
        <w:ind w:left="2327" w:hanging="360"/>
      </w:pPr>
      <w:rPr>
        <w:rFonts w:ascii="Courier New" w:hAnsi="Courier New" w:hint="default"/>
      </w:rPr>
    </w:lvl>
    <w:lvl w:ilvl="2" w:tplc="04090005" w:tentative="1">
      <w:start w:val="1"/>
      <w:numFmt w:val="bullet"/>
      <w:lvlText w:val=""/>
      <w:lvlJc w:val="left"/>
      <w:pPr>
        <w:tabs>
          <w:tab w:val="num" w:pos="3047"/>
        </w:tabs>
        <w:ind w:left="3047" w:hanging="360"/>
      </w:pPr>
      <w:rPr>
        <w:rFonts w:ascii="Wingdings" w:hAnsi="Wingdings" w:hint="default"/>
      </w:rPr>
    </w:lvl>
    <w:lvl w:ilvl="3" w:tplc="04090001" w:tentative="1">
      <w:start w:val="1"/>
      <w:numFmt w:val="bullet"/>
      <w:lvlText w:val=""/>
      <w:lvlJc w:val="left"/>
      <w:pPr>
        <w:tabs>
          <w:tab w:val="num" w:pos="3767"/>
        </w:tabs>
        <w:ind w:left="3767" w:hanging="360"/>
      </w:pPr>
      <w:rPr>
        <w:rFonts w:ascii="Symbol" w:hAnsi="Symbol" w:hint="default"/>
      </w:rPr>
    </w:lvl>
    <w:lvl w:ilvl="4" w:tplc="04090003" w:tentative="1">
      <w:start w:val="1"/>
      <w:numFmt w:val="bullet"/>
      <w:lvlText w:val="o"/>
      <w:lvlJc w:val="left"/>
      <w:pPr>
        <w:tabs>
          <w:tab w:val="num" w:pos="4487"/>
        </w:tabs>
        <w:ind w:left="4487" w:hanging="360"/>
      </w:pPr>
      <w:rPr>
        <w:rFonts w:ascii="Courier New" w:hAnsi="Courier New" w:hint="default"/>
      </w:rPr>
    </w:lvl>
    <w:lvl w:ilvl="5" w:tplc="04090005" w:tentative="1">
      <w:start w:val="1"/>
      <w:numFmt w:val="bullet"/>
      <w:lvlText w:val=""/>
      <w:lvlJc w:val="left"/>
      <w:pPr>
        <w:tabs>
          <w:tab w:val="num" w:pos="5207"/>
        </w:tabs>
        <w:ind w:left="5207" w:hanging="360"/>
      </w:pPr>
      <w:rPr>
        <w:rFonts w:ascii="Wingdings" w:hAnsi="Wingdings" w:hint="default"/>
      </w:rPr>
    </w:lvl>
    <w:lvl w:ilvl="6" w:tplc="04090001" w:tentative="1">
      <w:start w:val="1"/>
      <w:numFmt w:val="bullet"/>
      <w:lvlText w:val=""/>
      <w:lvlJc w:val="left"/>
      <w:pPr>
        <w:tabs>
          <w:tab w:val="num" w:pos="5927"/>
        </w:tabs>
        <w:ind w:left="5927" w:hanging="360"/>
      </w:pPr>
      <w:rPr>
        <w:rFonts w:ascii="Symbol" w:hAnsi="Symbol" w:hint="default"/>
      </w:rPr>
    </w:lvl>
    <w:lvl w:ilvl="7" w:tplc="04090003" w:tentative="1">
      <w:start w:val="1"/>
      <w:numFmt w:val="bullet"/>
      <w:lvlText w:val="o"/>
      <w:lvlJc w:val="left"/>
      <w:pPr>
        <w:tabs>
          <w:tab w:val="num" w:pos="6647"/>
        </w:tabs>
        <w:ind w:left="6647" w:hanging="360"/>
      </w:pPr>
      <w:rPr>
        <w:rFonts w:ascii="Courier New" w:hAnsi="Courier New" w:hint="default"/>
      </w:rPr>
    </w:lvl>
    <w:lvl w:ilvl="8" w:tplc="04090005" w:tentative="1">
      <w:start w:val="1"/>
      <w:numFmt w:val="bullet"/>
      <w:lvlText w:val=""/>
      <w:lvlJc w:val="left"/>
      <w:pPr>
        <w:tabs>
          <w:tab w:val="num" w:pos="7367"/>
        </w:tabs>
        <w:ind w:left="7367" w:hanging="360"/>
      </w:pPr>
      <w:rPr>
        <w:rFonts w:ascii="Wingdings" w:hAnsi="Wingdings" w:hint="default"/>
      </w:rPr>
    </w:lvl>
  </w:abstractNum>
  <w:abstractNum w:abstractNumId="18" w15:restartNumberingAfterBreak="0">
    <w:nsid w:val="4A740E0E"/>
    <w:multiLevelType w:val="multilevel"/>
    <w:tmpl w:val="862018C4"/>
    <w:lvl w:ilvl="0">
      <w:start w:val="1"/>
      <w:numFmt w:val="decimal"/>
      <w:pStyle w:val="MELegal1"/>
      <w:lvlText w:val="%1."/>
      <w:lvlJc w:val="left"/>
      <w:pPr>
        <w:tabs>
          <w:tab w:val="num" w:pos="851"/>
        </w:tabs>
        <w:ind w:left="851" w:hanging="851"/>
      </w:pPr>
    </w:lvl>
    <w:lvl w:ilvl="1">
      <w:start w:val="1"/>
      <w:numFmt w:val="decimal"/>
      <w:pStyle w:val="MELegal2"/>
      <w:lvlText w:val="%1.%2"/>
      <w:lvlJc w:val="left"/>
      <w:pPr>
        <w:tabs>
          <w:tab w:val="num" w:pos="851"/>
        </w:tabs>
        <w:ind w:left="851" w:hanging="851"/>
      </w:pPr>
      <w:rPr>
        <w:b w:val="0"/>
        <w:i w:val="0"/>
      </w:rPr>
    </w:lvl>
    <w:lvl w:ilvl="2">
      <w:start w:val="1"/>
      <w:numFmt w:val="lowerLetter"/>
      <w:pStyle w:val="MELegal3"/>
      <w:lvlText w:val="(%3)"/>
      <w:lvlJc w:val="left"/>
      <w:pPr>
        <w:tabs>
          <w:tab w:val="num" w:pos="1701"/>
        </w:tabs>
        <w:ind w:left="1701" w:hanging="850"/>
      </w:pPr>
      <w:rPr>
        <w:b w:val="0"/>
        <w:i w:val="0"/>
      </w:rPr>
    </w:lvl>
    <w:lvl w:ilvl="3">
      <w:start w:val="1"/>
      <w:numFmt w:val="lowerRoman"/>
      <w:pStyle w:val="MELegal4"/>
      <w:lvlText w:val="(%4)"/>
      <w:lvlJc w:val="left"/>
      <w:pPr>
        <w:tabs>
          <w:tab w:val="num" w:pos="2552"/>
        </w:tabs>
        <w:ind w:left="2552" w:hanging="851"/>
      </w:pPr>
      <w:rPr>
        <w:b w:val="0"/>
        <w:i w:val="0"/>
      </w:rPr>
    </w:lvl>
    <w:lvl w:ilvl="4">
      <w:start w:val="1"/>
      <w:numFmt w:val="upperLetter"/>
      <w:pStyle w:val="MELegal5"/>
      <w:lvlText w:val="(%5)"/>
      <w:lvlJc w:val="left"/>
      <w:pPr>
        <w:tabs>
          <w:tab w:val="num" w:pos="3402"/>
        </w:tabs>
        <w:ind w:left="3402" w:hanging="850"/>
      </w:pPr>
    </w:lvl>
    <w:lvl w:ilvl="5">
      <w:start w:val="1"/>
      <w:numFmt w:val="upperRoman"/>
      <w:pStyle w:val="MELegal6"/>
      <w:lvlText w:val="(%6)"/>
      <w:lvlJc w:val="left"/>
      <w:pPr>
        <w:tabs>
          <w:tab w:val="num" w:pos="4253"/>
        </w:tabs>
        <w:ind w:left="4253" w:hanging="851"/>
      </w:pPr>
    </w:lvl>
    <w:lvl w:ilvl="6">
      <w:start w:val="1"/>
      <w:numFmt w:val="decimal"/>
      <w:pStyle w:val="MELegal7"/>
      <w:lvlText w:val="%7)"/>
      <w:lvlJc w:val="left"/>
      <w:pPr>
        <w:tabs>
          <w:tab w:val="num" w:pos="5103"/>
        </w:tabs>
        <w:ind w:left="5103" w:hanging="85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9" w15:restartNumberingAfterBreak="0">
    <w:nsid w:val="4B7D42F6"/>
    <w:multiLevelType w:val="hybridMultilevel"/>
    <w:tmpl w:val="1FEAA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DFD3AD2"/>
    <w:multiLevelType w:val="multilevel"/>
    <w:tmpl w:val="34D8932C"/>
    <w:lvl w:ilvl="0">
      <w:start w:val="1"/>
      <w:numFmt w:val="decimal"/>
      <w:pStyle w:val="Doc-H1Break"/>
      <w:lvlText w:val="%1."/>
      <w:lvlJc w:val="left"/>
      <w:pPr>
        <w:ind w:left="720" w:hanging="360"/>
      </w:pPr>
    </w:lvl>
    <w:lvl w:ilvl="1">
      <w:start w:val="1"/>
      <w:numFmt w:val="decimal"/>
      <w:pStyle w:val="Doc-H2"/>
      <w:isLgl/>
      <w:lvlText w:val="%1.%2"/>
      <w:lvlJc w:val="left"/>
      <w:pPr>
        <w:ind w:left="2988" w:hanging="720"/>
      </w:pPr>
    </w:lvl>
    <w:lvl w:ilvl="2">
      <w:start w:val="1"/>
      <w:numFmt w:val="decimal"/>
      <w:pStyle w:val="Doc-H3"/>
      <w:isLgl/>
      <w:lvlText w:val="%1.%2.%3"/>
      <w:lvlJc w:val="left"/>
      <w:pPr>
        <w:ind w:left="720" w:hanging="720"/>
      </w:pPr>
    </w:lvl>
    <w:lvl w:ilvl="3">
      <w:start w:val="1"/>
      <w:numFmt w:val="decimal"/>
      <w:pStyle w:val="Doc-H4"/>
      <w:isLgl/>
      <w:lvlText w:val="%1.%2.%3.%4"/>
      <w:lvlJc w:val="left"/>
      <w:pPr>
        <w:ind w:left="1440" w:hanging="1080"/>
      </w:pPr>
    </w:lvl>
    <w:lvl w:ilvl="4">
      <w:start w:val="1"/>
      <w:numFmt w:val="decimal"/>
      <w:pStyle w:val="Doc-H5"/>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15:restartNumberingAfterBreak="0">
    <w:nsid w:val="50CB53B6"/>
    <w:multiLevelType w:val="hybridMultilevel"/>
    <w:tmpl w:val="70AE42FA"/>
    <w:lvl w:ilvl="0" w:tplc="E1FE898E">
      <w:start w:val="1"/>
      <w:numFmt w:val="bullet"/>
      <w:pStyle w:val="TableBullet"/>
      <w:lvlText w:val=""/>
      <w:lvlJc w:val="left"/>
      <w:pPr>
        <w:ind w:left="720" w:hanging="360"/>
      </w:pPr>
      <w:rPr>
        <w:rFonts w:ascii="Symbol" w:hAnsi="Symbol" w:hint="default"/>
        <w:sz w:val="2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15:restartNumberingAfterBreak="0">
    <w:nsid w:val="53A64E42"/>
    <w:multiLevelType w:val="hybridMultilevel"/>
    <w:tmpl w:val="025606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5DB68FC"/>
    <w:multiLevelType w:val="hybridMultilevel"/>
    <w:tmpl w:val="AEEC1892"/>
    <w:lvl w:ilvl="0" w:tplc="CCFEA17A">
      <w:start w:val="1"/>
      <w:numFmt w:val="bullet"/>
      <w:pStyle w:val="PTVBulletIndent2"/>
      <w:lvlText w:val=""/>
      <w:lvlJc w:val="left"/>
      <w:pPr>
        <w:ind w:left="360" w:hanging="360"/>
      </w:pPr>
      <w:rPr>
        <w:rFonts w:ascii="Symbol" w:hAnsi="Symbol" w:hint="default"/>
        <w:b/>
        <w:i w:val="0"/>
        <w:color w:val="FF0000"/>
        <w:sz w:val="24"/>
        <w:szCs w:val="24"/>
      </w:rPr>
    </w:lvl>
    <w:lvl w:ilvl="1" w:tplc="1B4C00EE">
      <w:start w:val="1"/>
      <w:numFmt w:val="bullet"/>
      <w:pStyle w:val="BulletL2"/>
      <w:lvlText w:val=""/>
      <w:lvlJc w:val="left"/>
      <w:pPr>
        <w:tabs>
          <w:tab w:val="num" w:pos="1080"/>
        </w:tabs>
        <w:ind w:left="1080" w:hanging="360"/>
      </w:pPr>
      <w:rPr>
        <w:rFonts w:ascii="Symbol" w:hAnsi="Symbol" w:hint="default"/>
        <w:sz w:val="19"/>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8E3D40"/>
    <w:multiLevelType w:val="hybridMultilevel"/>
    <w:tmpl w:val="DD128DA0"/>
    <w:lvl w:ilvl="0" w:tplc="B3E4A956">
      <w:numFmt w:val="bullet"/>
      <w:lvlText w:val="-"/>
      <w:lvlJc w:val="left"/>
      <w:pPr>
        <w:ind w:left="720" w:hanging="360"/>
      </w:pPr>
      <w:rPr>
        <w:rFonts w:ascii="Times" w:eastAsia="Times New Roman" w:hAnsi="Times" w:cs="Courier New"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B624CA"/>
    <w:multiLevelType w:val="hybridMultilevel"/>
    <w:tmpl w:val="46EC33E0"/>
    <w:lvl w:ilvl="0" w:tplc="0C090001">
      <w:start w:val="1"/>
      <w:numFmt w:val="bullet"/>
      <w:pStyle w:val="Head12bulletpoint"/>
      <w:lvlText w:val=""/>
      <w:lvlJc w:val="left"/>
      <w:pPr>
        <w:ind w:left="720" w:hanging="360"/>
      </w:pPr>
      <w:rPr>
        <w:rFonts w:ascii="Symbol" w:hAnsi="Symbol" w:hint="default"/>
        <w:sz w:val="16"/>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6" w15:restartNumberingAfterBreak="0">
    <w:nsid w:val="63EF2616"/>
    <w:multiLevelType w:val="hybridMultilevel"/>
    <w:tmpl w:val="A19EA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50B15FC"/>
    <w:multiLevelType w:val="hybridMultilevel"/>
    <w:tmpl w:val="2230F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68A0881"/>
    <w:multiLevelType w:val="multilevel"/>
    <w:tmpl w:val="FE80215C"/>
    <w:styleLink w:val="StyleBulletedCourierNewLeft07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D02366B"/>
    <w:multiLevelType w:val="hybridMultilevel"/>
    <w:tmpl w:val="373C6198"/>
    <w:lvl w:ilvl="0" w:tplc="7A28E22A">
      <w:start w:val="1"/>
      <w:numFmt w:val="decimal"/>
      <w:pStyle w:val="NumList"/>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700B2459"/>
    <w:multiLevelType w:val="hybridMultilevel"/>
    <w:tmpl w:val="4CA82FC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08450E9"/>
    <w:multiLevelType w:val="hybridMultilevel"/>
    <w:tmpl w:val="664CE81C"/>
    <w:lvl w:ilvl="0" w:tplc="0C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100FEB"/>
    <w:multiLevelType w:val="hybridMultilevel"/>
    <w:tmpl w:val="A06858B2"/>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3" w15:restartNumberingAfterBreak="0">
    <w:nsid w:val="77B64ADC"/>
    <w:multiLevelType w:val="hybridMultilevel"/>
    <w:tmpl w:val="DA4E6AE8"/>
    <w:lvl w:ilvl="0" w:tplc="CE7C03AE">
      <w:start w:val="1"/>
      <w:numFmt w:val="bullet"/>
      <w:pStyle w:val="Head4bullet"/>
      <w:lvlText w:val=""/>
      <w:lvlJc w:val="left"/>
      <w:pPr>
        <w:ind w:left="720" w:hanging="360"/>
      </w:pPr>
      <w:rPr>
        <w:rFonts w:ascii="Wingdings" w:hAnsi="Wingdings"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4" w15:restartNumberingAfterBreak="0">
    <w:nsid w:val="783A21F3"/>
    <w:multiLevelType w:val="hybridMultilevel"/>
    <w:tmpl w:val="49A6C25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C3C4F28"/>
    <w:multiLevelType w:val="hybridMultilevel"/>
    <w:tmpl w:val="FFBEC90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0"/>
  </w:num>
  <w:num w:numId="2">
    <w:abstractNumId w:val="18"/>
  </w:num>
  <w:num w:numId="3">
    <w:abstractNumId w:val="17"/>
  </w:num>
  <w:num w:numId="4">
    <w:abstractNumId w:val="1"/>
  </w:num>
  <w:num w:numId="5">
    <w:abstractNumId w:val="14"/>
  </w:num>
  <w:num w:numId="6">
    <w:abstractNumId w:val="16"/>
  </w:num>
  <w:num w:numId="7">
    <w:abstractNumId w:val="29"/>
  </w:num>
  <w:num w:numId="8">
    <w:abstractNumId w:val="4"/>
  </w:num>
  <w:num w:numId="9">
    <w:abstractNumId w:val="23"/>
  </w:num>
  <w:num w:numId="10">
    <w:abstractNumId w:val="11"/>
  </w:num>
  <w:num w:numId="11">
    <w:abstractNumId w:val="30"/>
  </w:num>
  <w:num w:numId="12">
    <w:abstractNumId w:val="13"/>
  </w:num>
  <w:num w:numId="13">
    <w:abstractNumId w:val="5"/>
  </w:num>
  <w:num w:numId="14">
    <w:abstractNumId w:val="25"/>
  </w:num>
  <w:num w:numId="15">
    <w:abstractNumId w:val="21"/>
  </w:num>
  <w:num w:numId="16">
    <w:abstractNumId w:val="33"/>
  </w:num>
  <w:num w:numId="17">
    <w:abstractNumId w:val="20"/>
  </w:num>
  <w:num w:numId="18">
    <w:abstractNumId w:val="28"/>
  </w:num>
  <w:num w:numId="19">
    <w:abstractNumId w:val="1"/>
  </w:num>
  <w:num w:numId="20">
    <w:abstractNumId w:val="1"/>
  </w:num>
  <w:num w:numId="21">
    <w:abstractNumId w:val="35"/>
  </w:num>
  <w:num w:numId="22">
    <w:abstractNumId w:val="22"/>
  </w:num>
  <w:num w:numId="23">
    <w:abstractNumId w:val="9"/>
  </w:num>
  <w:num w:numId="24">
    <w:abstractNumId w:val="3"/>
  </w:num>
  <w:num w:numId="25">
    <w:abstractNumId w:val="1"/>
  </w:num>
  <w:num w:numId="26">
    <w:abstractNumId w:val="32"/>
  </w:num>
  <w:num w:numId="27">
    <w:abstractNumId w:val="7"/>
  </w:num>
  <w:num w:numId="28">
    <w:abstractNumId w:val="6"/>
  </w:num>
  <w:num w:numId="29">
    <w:abstractNumId w:val="15"/>
  </w:num>
  <w:num w:numId="30">
    <w:abstractNumId w:val="2"/>
  </w:num>
  <w:num w:numId="31">
    <w:abstractNumId w:val="12"/>
  </w:num>
  <w:num w:numId="32">
    <w:abstractNumId w:val="8"/>
  </w:num>
  <w:num w:numId="33">
    <w:abstractNumId w:val="19"/>
  </w:num>
  <w:num w:numId="34">
    <w:abstractNumId w:val="26"/>
  </w:num>
  <w:num w:numId="35">
    <w:abstractNumId w:val="27"/>
  </w:num>
  <w:num w:numId="36">
    <w:abstractNumId w:val="1"/>
  </w:num>
  <w:num w:numId="37">
    <w:abstractNumId w:val="1"/>
  </w:num>
  <w:num w:numId="38">
    <w:abstractNumId w:val="34"/>
  </w:num>
  <w:num w:numId="39">
    <w:abstractNumId w:val="1"/>
  </w:num>
  <w:num w:numId="40">
    <w:abstractNumId w:val="1"/>
  </w:num>
  <w:num w:numId="41">
    <w:abstractNumId w:val="1"/>
  </w:num>
  <w:num w:numId="42">
    <w:abstractNumId w:val="1"/>
  </w:num>
  <w:num w:numId="43">
    <w:abstractNumId w:val="1"/>
    <w:lvlOverride w:ilvl="0">
      <w:startOverride w:val="1"/>
    </w:lvlOverride>
  </w:num>
  <w:num w:numId="44">
    <w:abstractNumId w:val="10"/>
  </w:num>
  <w:num w:numId="45">
    <w:abstractNumId w:val="31"/>
  </w:num>
  <w:num w:numId="46">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DBB"/>
    <w:rsid w:val="0000062B"/>
    <w:rsid w:val="00000E9C"/>
    <w:rsid w:val="000017B4"/>
    <w:rsid w:val="00002033"/>
    <w:rsid w:val="000023D8"/>
    <w:rsid w:val="00002CFC"/>
    <w:rsid w:val="00002DF9"/>
    <w:rsid w:val="00003199"/>
    <w:rsid w:val="000035D0"/>
    <w:rsid w:val="00004641"/>
    <w:rsid w:val="000046B9"/>
    <w:rsid w:val="00004C26"/>
    <w:rsid w:val="00004DB1"/>
    <w:rsid w:val="00004E7B"/>
    <w:rsid w:val="000062AD"/>
    <w:rsid w:val="00006594"/>
    <w:rsid w:val="00006C29"/>
    <w:rsid w:val="00007CB2"/>
    <w:rsid w:val="0001056D"/>
    <w:rsid w:val="000105CA"/>
    <w:rsid w:val="000106F1"/>
    <w:rsid w:val="00010992"/>
    <w:rsid w:val="00010CC2"/>
    <w:rsid w:val="00010DEA"/>
    <w:rsid w:val="00010E54"/>
    <w:rsid w:val="00010F0E"/>
    <w:rsid w:val="000112EF"/>
    <w:rsid w:val="000120C4"/>
    <w:rsid w:val="000122AF"/>
    <w:rsid w:val="00013A71"/>
    <w:rsid w:val="00013CDE"/>
    <w:rsid w:val="00014444"/>
    <w:rsid w:val="00014534"/>
    <w:rsid w:val="00014FC1"/>
    <w:rsid w:val="00015148"/>
    <w:rsid w:val="00015BCB"/>
    <w:rsid w:val="00015ECD"/>
    <w:rsid w:val="0001643F"/>
    <w:rsid w:val="000166BB"/>
    <w:rsid w:val="00016A93"/>
    <w:rsid w:val="000172A6"/>
    <w:rsid w:val="00017B70"/>
    <w:rsid w:val="00017D00"/>
    <w:rsid w:val="00021300"/>
    <w:rsid w:val="000215EA"/>
    <w:rsid w:val="000217CB"/>
    <w:rsid w:val="00021DA0"/>
    <w:rsid w:val="00022197"/>
    <w:rsid w:val="00023D2C"/>
    <w:rsid w:val="00024236"/>
    <w:rsid w:val="0002533E"/>
    <w:rsid w:val="000262FF"/>
    <w:rsid w:val="00026526"/>
    <w:rsid w:val="00026975"/>
    <w:rsid w:val="00026B0B"/>
    <w:rsid w:val="00026E55"/>
    <w:rsid w:val="00027046"/>
    <w:rsid w:val="000270DE"/>
    <w:rsid w:val="0002766C"/>
    <w:rsid w:val="00027B64"/>
    <w:rsid w:val="00027F1F"/>
    <w:rsid w:val="00030AB1"/>
    <w:rsid w:val="00030D49"/>
    <w:rsid w:val="000312B6"/>
    <w:rsid w:val="000318F7"/>
    <w:rsid w:val="00031D06"/>
    <w:rsid w:val="00031FE9"/>
    <w:rsid w:val="00032458"/>
    <w:rsid w:val="00033461"/>
    <w:rsid w:val="00033C39"/>
    <w:rsid w:val="00033D7D"/>
    <w:rsid w:val="00034268"/>
    <w:rsid w:val="00034451"/>
    <w:rsid w:val="00034979"/>
    <w:rsid w:val="00035B0C"/>
    <w:rsid w:val="00035B12"/>
    <w:rsid w:val="00035E81"/>
    <w:rsid w:val="00036AED"/>
    <w:rsid w:val="00036F77"/>
    <w:rsid w:val="00037899"/>
    <w:rsid w:val="00037B25"/>
    <w:rsid w:val="00037BC9"/>
    <w:rsid w:val="00040DAF"/>
    <w:rsid w:val="00041427"/>
    <w:rsid w:val="00041C0B"/>
    <w:rsid w:val="00041EF5"/>
    <w:rsid w:val="000425EE"/>
    <w:rsid w:val="000428D3"/>
    <w:rsid w:val="000435C1"/>
    <w:rsid w:val="000436D0"/>
    <w:rsid w:val="00043A12"/>
    <w:rsid w:val="00043C43"/>
    <w:rsid w:val="000440F6"/>
    <w:rsid w:val="00045606"/>
    <w:rsid w:val="0004568C"/>
    <w:rsid w:val="00045A6A"/>
    <w:rsid w:val="00045E72"/>
    <w:rsid w:val="00046B50"/>
    <w:rsid w:val="00046BA7"/>
    <w:rsid w:val="00046BCF"/>
    <w:rsid w:val="00046D07"/>
    <w:rsid w:val="00046F7E"/>
    <w:rsid w:val="00046FCA"/>
    <w:rsid w:val="0004712C"/>
    <w:rsid w:val="00047409"/>
    <w:rsid w:val="00047569"/>
    <w:rsid w:val="00047802"/>
    <w:rsid w:val="00047860"/>
    <w:rsid w:val="0005098A"/>
    <w:rsid w:val="00051685"/>
    <w:rsid w:val="000516B1"/>
    <w:rsid w:val="00053CA2"/>
    <w:rsid w:val="00053CF6"/>
    <w:rsid w:val="00053F21"/>
    <w:rsid w:val="000548F2"/>
    <w:rsid w:val="000553A2"/>
    <w:rsid w:val="00055454"/>
    <w:rsid w:val="000560AE"/>
    <w:rsid w:val="00056785"/>
    <w:rsid w:val="00056A91"/>
    <w:rsid w:val="00057009"/>
    <w:rsid w:val="00057073"/>
    <w:rsid w:val="00057A71"/>
    <w:rsid w:val="00057BB9"/>
    <w:rsid w:val="00057CEF"/>
    <w:rsid w:val="00057F50"/>
    <w:rsid w:val="0006062B"/>
    <w:rsid w:val="00060D82"/>
    <w:rsid w:val="00061B6A"/>
    <w:rsid w:val="0006264C"/>
    <w:rsid w:val="000627AE"/>
    <w:rsid w:val="00062CEB"/>
    <w:rsid w:val="00063128"/>
    <w:rsid w:val="000638F8"/>
    <w:rsid w:val="00063E9C"/>
    <w:rsid w:val="00063FA1"/>
    <w:rsid w:val="0006402F"/>
    <w:rsid w:val="00064EC0"/>
    <w:rsid w:val="000664D9"/>
    <w:rsid w:val="00066BAE"/>
    <w:rsid w:val="00067A4E"/>
    <w:rsid w:val="00067AC7"/>
    <w:rsid w:val="000705C8"/>
    <w:rsid w:val="00070C29"/>
    <w:rsid w:val="000714B6"/>
    <w:rsid w:val="00072747"/>
    <w:rsid w:val="000728F9"/>
    <w:rsid w:val="00072ACE"/>
    <w:rsid w:val="00072C5D"/>
    <w:rsid w:val="000737E6"/>
    <w:rsid w:val="000748B1"/>
    <w:rsid w:val="00074CF0"/>
    <w:rsid w:val="00076113"/>
    <w:rsid w:val="00076576"/>
    <w:rsid w:val="00076761"/>
    <w:rsid w:val="0007695F"/>
    <w:rsid w:val="00076FFC"/>
    <w:rsid w:val="000774B1"/>
    <w:rsid w:val="00077B2F"/>
    <w:rsid w:val="00080063"/>
    <w:rsid w:val="000804D7"/>
    <w:rsid w:val="000810C4"/>
    <w:rsid w:val="00081264"/>
    <w:rsid w:val="00081611"/>
    <w:rsid w:val="00081AF0"/>
    <w:rsid w:val="0008211D"/>
    <w:rsid w:val="0008276F"/>
    <w:rsid w:val="00083637"/>
    <w:rsid w:val="00083769"/>
    <w:rsid w:val="00084076"/>
    <w:rsid w:val="000841C6"/>
    <w:rsid w:val="00084968"/>
    <w:rsid w:val="0008496F"/>
    <w:rsid w:val="000851D4"/>
    <w:rsid w:val="00085601"/>
    <w:rsid w:val="0008574F"/>
    <w:rsid w:val="00085B0D"/>
    <w:rsid w:val="00085D8E"/>
    <w:rsid w:val="00085E0C"/>
    <w:rsid w:val="00087783"/>
    <w:rsid w:val="00087DD3"/>
    <w:rsid w:val="000902A6"/>
    <w:rsid w:val="000902A7"/>
    <w:rsid w:val="00090365"/>
    <w:rsid w:val="00090FB2"/>
    <w:rsid w:val="00091E3A"/>
    <w:rsid w:val="00092130"/>
    <w:rsid w:val="00092CDA"/>
    <w:rsid w:val="00092D34"/>
    <w:rsid w:val="000933D5"/>
    <w:rsid w:val="00093A27"/>
    <w:rsid w:val="0009409F"/>
    <w:rsid w:val="0009510F"/>
    <w:rsid w:val="000955CA"/>
    <w:rsid w:val="000971BD"/>
    <w:rsid w:val="0009726F"/>
    <w:rsid w:val="000976A7"/>
    <w:rsid w:val="00097C06"/>
    <w:rsid w:val="000A0159"/>
    <w:rsid w:val="000A025B"/>
    <w:rsid w:val="000A0847"/>
    <w:rsid w:val="000A1471"/>
    <w:rsid w:val="000A1515"/>
    <w:rsid w:val="000A1938"/>
    <w:rsid w:val="000A2253"/>
    <w:rsid w:val="000A32A1"/>
    <w:rsid w:val="000A34D5"/>
    <w:rsid w:val="000A364E"/>
    <w:rsid w:val="000A40ED"/>
    <w:rsid w:val="000A5BC5"/>
    <w:rsid w:val="000A651D"/>
    <w:rsid w:val="000A6F6E"/>
    <w:rsid w:val="000A7301"/>
    <w:rsid w:val="000A76DC"/>
    <w:rsid w:val="000A7E23"/>
    <w:rsid w:val="000B0150"/>
    <w:rsid w:val="000B0184"/>
    <w:rsid w:val="000B0B2C"/>
    <w:rsid w:val="000B0C18"/>
    <w:rsid w:val="000B0E03"/>
    <w:rsid w:val="000B0F41"/>
    <w:rsid w:val="000B0FAB"/>
    <w:rsid w:val="000B1388"/>
    <w:rsid w:val="000B1D2F"/>
    <w:rsid w:val="000B1D8E"/>
    <w:rsid w:val="000B1FB4"/>
    <w:rsid w:val="000B2358"/>
    <w:rsid w:val="000B25FC"/>
    <w:rsid w:val="000B3A2A"/>
    <w:rsid w:val="000B3B6C"/>
    <w:rsid w:val="000B402A"/>
    <w:rsid w:val="000B44D8"/>
    <w:rsid w:val="000B451B"/>
    <w:rsid w:val="000B472F"/>
    <w:rsid w:val="000B636D"/>
    <w:rsid w:val="000B65CF"/>
    <w:rsid w:val="000B6777"/>
    <w:rsid w:val="000B6ED9"/>
    <w:rsid w:val="000B72BF"/>
    <w:rsid w:val="000B73D3"/>
    <w:rsid w:val="000B7624"/>
    <w:rsid w:val="000B76EF"/>
    <w:rsid w:val="000B7A9F"/>
    <w:rsid w:val="000C01AE"/>
    <w:rsid w:val="000C08DC"/>
    <w:rsid w:val="000C1A8D"/>
    <w:rsid w:val="000C22D5"/>
    <w:rsid w:val="000C2F25"/>
    <w:rsid w:val="000C306C"/>
    <w:rsid w:val="000C3282"/>
    <w:rsid w:val="000C3D25"/>
    <w:rsid w:val="000C412B"/>
    <w:rsid w:val="000C51A5"/>
    <w:rsid w:val="000C531C"/>
    <w:rsid w:val="000C5450"/>
    <w:rsid w:val="000C56CB"/>
    <w:rsid w:val="000C6889"/>
    <w:rsid w:val="000C6CB6"/>
    <w:rsid w:val="000C6FFD"/>
    <w:rsid w:val="000C711B"/>
    <w:rsid w:val="000C7964"/>
    <w:rsid w:val="000C7EA0"/>
    <w:rsid w:val="000C7ED9"/>
    <w:rsid w:val="000D0488"/>
    <w:rsid w:val="000D0E04"/>
    <w:rsid w:val="000D114B"/>
    <w:rsid w:val="000D1E2F"/>
    <w:rsid w:val="000D2743"/>
    <w:rsid w:val="000D294B"/>
    <w:rsid w:val="000D2A51"/>
    <w:rsid w:val="000D2B54"/>
    <w:rsid w:val="000D363D"/>
    <w:rsid w:val="000D3CD2"/>
    <w:rsid w:val="000D3FD0"/>
    <w:rsid w:val="000D416D"/>
    <w:rsid w:val="000D44A6"/>
    <w:rsid w:val="000D51C6"/>
    <w:rsid w:val="000D5589"/>
    <w:rsid w:val="000D71C7"/>
    <w:rsid w:val="000D7630"/>
    <w:rsid w:val="000D7ADE"/>
    <w:rsid w:val="000E0201"/>
    <w:rsid w:val="000E0A4B"/>
    <w:rsid w:val="000E0E29"/>
    <w:rsid w:val="000E130B"/>
    <w:rsid w:val="000E160F"/>
    <w:rsid w:val="000E18DC"/>
    <w:rsid w:val="000E19E9"/>
    <w:rsid w:val="000E1B06"/>
    <w:rsid w:val="000E1C32"/>
    <w:rsid w:val="000E1CF2"/>
    <w:rsid w:val="000E2801"/>
    <w:rsid w:val="000E2DA9"/>
    <w:rsid w:val="000E30E9"/>
    <w:rsid w:val="000E342F"/>
    <w:rsid w:val="000E3C6E"/>
    <w:rsid w:val="000E3DD9"/>
    <w:rsid w:val="000E3E23"/>
    <w:rsid w:val="000E45B3"/>
    <w:rsid w:val="000E676B"/>
    <w:rsid w:val="000E6869"/>
    <w:rsid w:val="000E6997"/>
    <w:rsid w:val="000E6A50"/>
    <w:rsid w:val="000E6C8C"/>
    <w:rsid w:val="000E762B"/>
    <w:rsid w:val="000F1094"/>
    <w:rsid w:val="000F1639"/>
    <w:rsid w:val="000F1BE5"/>
    <w:rsid w:val="000F25FA"/>
    <w:rsid w:val="000F343B"/>
    <w:rsid w:val="000F3CBB"/>
    <w:rsid w:val="000F465A"/>
    <w:rsid w:val="000F479D"/>
    <w:rsid w:val="000F5209"/>
    <w:rsid w:val="000F5712"/>
    <w:rsid w:val="000F61BF"/>
    <w:rsid w:val="000F67D4"/>
    <w:rsid w:val="00100185"/>
    <w:rsid w:val="00100820"/>
    <w:rsid w:val="0010102C"/>
    <w:rsid w:val="00101ADA"/>
    <w:rsid w:val="00102005"/>
    <w:rsid w:val="0010329A"/>
    <w:rsid w:val="00103490"/>
    <w:rsid w:val="00103E4A"/>
    <w:rsid w:val="00103E79"/>
    <w:rsid w:val="001048FB"/>
    <w:rsid w:val="00105378"/>
    <w:rsid w:val="0010541D"/>
    <w:rsid w:val="00105503"/>
    <w:rsid w:val="001066BD"/>
    <w:rsid w:val="00106BC2"/>
    <w:rsid w:val="00107F05"/>
    <w:rsid w:val="001100B5"/>
    <w:rsid w:val="00110994"/>
    <w:rsid w:val="00110D7C"/>
    <w:rsid w:val="00110EE3"/>
    <w:rsid w:val="001110E1"/>
    <w:rsid w:val="001115DC"/>
    <w:rsid w:val="0011204B"/>
    <w:rsid w:val="00112C7B"/>
    <w:rsid w:val="00112DF9"/>
    <w:rsid w:val="00113E20"/>
    <w:rsid w:val="00114264"/>
    <w:rsid w:val="00114663"/>
    <w:rsid w:val="001148F3"/>
    <w:rsid w:val="00114C0A"/>
    <w:rsid w:val="00115C06"/>
    <w:rsid w:val="001162EB"/>
    <w:rsid w:val="001169A0"/>
    <w:rsid w:val="00116E14"/>
    <w:rsid w:val="00116E30"/>
    <w:rsid w:val="001177E7"/>
    <w:rsid w:val="00117C36"/>
    <w:rsid w:val="00120A0B"/>
    <w:rsid w:val="00121A17"/>
    <w:rsid w:val="00122119"/>
    <w:rsid w:val="00122675"/>
    <w:rsid w:val="001227FA"/>
    <w:rsid w:val="00122F83"/>
    <w:rsid w:val="00123182"/>
    <w:rsid w:val="001235A8"/>
    <w:rsid w:val="00123B70"/>
    <w:rsid w:val="00123BF9"/>
    <w:rsid w:val="001261BC"/>
    <w:rsid w:val="001263EA"/>
    <w:rsid w:val="00126702"/>
    <w:rsid w:val="00126A55"/>
    <w:rsid w:val="00127BBC"/>
    <w:rsid w:val="00127D10"/>
    <w:rsid w:val="00127DD2"/>
    <w:rsid w:val="001302C7"/>
    <w:rsid w:val="001306DD"/>
    <w:rsid w:val="00130EC0"/>
    <w:rsid w:val="00131A49"/>
    <w:rsid w:val="00131BAC"/>
    <w:rsid w:val="00131BD2"/>
    <w:rsid w:val="00132EC4"/>
    <w:rsid w:val="00133B95"/>
    <w:rsid w:val="00134CF9"/>
    <w:rsid w:val="00135FEC"/>
    <w:rsid w:val="001360C2"/>
    <w:rsid w:val="00136A73"/>
    <w:rsid w:val="0013722A"/>
    <w:rsid w:val="001402BF"/>
    <w:rsid w:val="00140DB8"/>
    <w:rsid w:val="0014125E"/>
    <w:rsid w:val="0014170C"/>
    <w:rsid w:val="001417FE"/>
    <w:rsid w:val="00141C0E"/>
    <w:rsid w:val="00141CE3"/>
    <w:rsid w:val="001425E1"/>
    <w:rsid w:val="0014382A"/>
    <w:rsid w:val="00143ACB"/>
    <w:rsid w:val="00143E72"/>
    <w:rsid w:val="00143F25"/>
    <w:rsid w:val="0014438A"/>
    <w:rsid w:val="0014439D"/>
    <w:rsid w:val="001449BD"/>
    <w:rsid w:val="00145C71"/>
    <w:rsid w:val="001461F1"/>
    <w:rsid w:val="00146DAF"/>
    <w:rsid w:val="001472CF"/>
    <w:rsid w:val="001474FA"/>
    <w:rsid w:val="00147581"/>
    <w:rsid w:val="0014776C"/>
    <w:rsid w:val="00150255"/>
    <w:rsid w:val="001502AD"/>
    <w:rsid w:val="00150367"/>
    <w:rsid w:val="00150DF6"/>
    <w:rsid w:val="00151CFC"/>
    <w:rsid w:val="0015202B"/>
    <w:rsid w:val="00153099"/>
    <w:rsid w:val="0015356F"/>
    <w:rsid w:val="001538D8"/>
    <w:rsid w:val="00155904"/>
    <w:rsid w:val="00155BA2"/>
    <w:rsid w:val="00155E9A"/>
    <w:rsid w:val="00156EAB"/>
    <w:rsid w:val="00157C82"/>
    <w:rsid w:val="00157F0C"/>
    <w:rsid w:val="00157F58"/>
    <w:rsid w:val="00162279"/>
    <w:rsid w:val="001622E8"/>
    <w:rsid w:val="0016235C"/>
    <w:rsid w:val="00162484"/>
    <w:rsid w:val="00162769"/>
    <w:rsid w:val="00162E1C"/>
    <w:rsid w:val="001634BA"/>
    <w:rsid w:val="00163CD0"/>
    <w:rsid w:val="00163DFC"/>
    <w:rsid w:val="00163EF2"/>
    <w:rsid w:val="00164698"/>
    <w:rsid w:val="001646D8"/>
    <w:rsid w:val="00164C81"/>
    <w:rsid w:val="00164CAB"/>
    <w:rsid w:val="00165369"/>
    <w:rsid w:val="00165D5A"/>
    <w:rsid w:val="00166849"/>
    <w:rsid w:val="00166D48"/>
    <w:rsid w:val="00166EF9"/>
    <w:rsid w:val="001671FF"/>
    <w:rsid w:val="00167445"/>
    <w:rsid w:val="00167A90"/>
    <w:rsid w:val="00167DAF"/>
    <w:rsid w:val="001705AB"/>
    <w:rsid w:val="001707FE"/>
    <w:rsid w:val="00170FBE"/>
    <w:rsid w:val="0017114E"/>
    <w:rsid w:val="001714CD"/>
    <w:rsid w:val="00171927"/>
    <w:rsid w:val="00172351"/>
    <w:rsid w:val="00172419"/>
    <w:rsid w:val="0017267A"/>
    <w:rsid w:val="00172D1D"/>
    <w:rsid w:val="00172E10"/>
    <w:rsid w:val="00173515"/>
    <w:rsid w:val="00173846"/>
    <w:rsid w:val="00174033"/>
    <w:rsid w:val="001745D7"/>
    <w:rsid w:val="001747AE"/>
    <w:rsid w:val="00175057"/>
    <w:rsid w:val="0017558E"/>
    <w:rsid w:val="00177140"/>
    <w:rsid w:val="001777EF"/>
    <w:rsid w:val="00177D93"/>
    <w:rsid w:val="00180514"/>
    <w:rsid w:val="00180530"/>
    <w:rsid w:val="001808E6"/>
    <w:rsid w:val="00180981"/>
    <w:rsid w:val="0018162A"/>
    <w:rsid w:val="00181F9C"/>
    <w:rsid w:val="0018295F"/>
    <w:rsid w:val="00183563"/>
    <w:rsid w:val="0018370F"/>
    <w:rsid w:val="0018419C"/>
    <w:rsid w:val="001846CB"/>
    <w:rsid w:val="0018482D"/>
    <w:rsid w:val="0018524F"/>
    <w:rsid w:val="001853B8"/>
    <w:rsid w:val="0018632D"/>
    <w:rsid w:val="001869BC"/>
    <w:rsid w:val="00187A66"/>
    <w:rsid w:val="00190234"/>
    <w:rsid w:val="00191367"/>
    <w:rsid w:val="00192C0E"/>
    <w:rsid w:val="00193C65"/>
    <w:rsid w:val="0019412D"/>
    <w:rsid w:val="0019448C"/>
    <w:rsid w:val="0019453B"/>
    <w:rsid w:val="0019456D"/>
    <w:rsid w:val="001956AC"/>
    <w:rsid w:val="00195C07"/>
    <w:rsid w:val="00196C82"/>
    <w:rsid w:val="00197EF5"/>
    <w:rsid w:val="001A1403"/>
    <w:rsid w:val="001A19A9"/>
    <w:rsid w:val="001A1BB2"/>
    <w:rsid w:val="001A1E88"/>
    <w:rsid w:val="001A3425"/>
    <w:rsid w:val="001A35B2"/>
    <w:rsid w:val="001A3ABF"/>
    <w:rsid w:val="001A4839"/>
    <w:rsid w:val="001A5F8F"/>
    <w:rsid w:val="001A63D6"/>
    <w:rsid w:val="001A7081"/>
    <w:rsid w:val="001A7EA7"/>
    <w:rsid w:val="001B123C"/>
    <w:rsid w:val="001B18AD"/>
    <w:rsid w:val="001B1E8F"/>
    <w:rsid w:val="001B2CC1"/>
    <w:rsid w:val="001B3723"/>
    <w:rsid w:val="001B37AE"/>
    <w:rsid w:val="001B3BF2"/>
    <w:rsid w:val="001B3E39"/>
    <w:rsid w:val="001B4000"/>
    <w:rsid w:val="001B419F"/>
    <w:rsid w:val="001B4723"/>
    <w:rsid w:val="001B47F0"/>
    <w:rsid w:val="001B4A7C"/>
    <w:rsid w:val="001B58C0"/>
    <w:rsid w:val="001B5C3F"/>
    <w:rsid w:val="001B6FBB"/>
    <w:rsid w:val="001B71D3"/>
    <w:rsid w:val="001B7420"/>
    <w:rsid w:val="001B7593"/>
    <w:rsid w:val="001B7669"/>
    <w:rsid w:val="001B7EE9"/>
    <w:rsid w:val="001C0312"/>
    <w:rsid w:val="001C2A4B"/>
    <w:rsid w:val="001C3E73"/>
    <w:rsid w:val="001C4266"/>
    <w:rsid w:val="001C4351"/>
    <w:rsid w:val="001C4555"/>
    <w:rsid w:val="001C4561"/>
    <w:rsid w:val="001C5FD3"/>
    <w:rsid w:val="001C604B"/>
    <w:rsid w:val="001C6E08"/>
    <w:rsid w:val="001C6EE3"/>
    <w:rsid w:val="001D1053"/>
    <w:rsid w:val="001D177C"/>
    <w:rsid w:val="001D19EB"/>
    <w:rsid w:val="001D378C"/>
    <w:rsid w:val="001D43AB"/>
    <w:rsid w:val="001D47C1"/>
    <w:rsid w:val="001D4B14"/>
    <w:rsid w:val="001D4BA3"/>
    <w:rsid w:val="001D50E1"/>
    <w:rsid w:val="001D5C80"/>
    <w:rsid w:val="001D7B4F"/>
    <w:rsid w:val="001D7FF8"/>
    <w:rsid w:val="001E0434"/>
    <w:rsid w:val="001E0A07"/>
    <w:rsid w:val="001E0F0C"/>
    <w:rsid w:val="001E1561"/>
    <w:rsid w:val="001E1A5D"/>
    <w:rsid w:val="001E2616"/>
    <w:rsid w:val="001E2618"/>
    <w:rsid w:val="001E2902"/>
    <w:rsid w:val="001E2A48"/>
    <w:rsid w:val="001E3880"/>
    <w:rsid w:val="001E3982"/>
    <w:rsid w:val="001E4831"/>
    <w:rsid w:val="001E54CA"/>
    <w:rsid w:val="001E54F0"/>
    <w:rsid w:val="001E6BBE"/>
    <w:rsid w:val="001F0648"/>
    <w:rsid w:val="001F0FD3"/>
    <w:rsid w:val="001F16E6"/>
    <w:rsid w:val="001F1A1D"/>
    <w:rsid w:val="001F20B9"/>
    <w:rsid w:val="001F2757"/>
    <w:rsid w:val="001F298F"/>
    <w:rsid w:val="001F3823"/>
    <w:rsid w:val="001F384E"/>
    <w:rsid w:val="001F3BFB"/>
    <w:rsid w:val="001F5AD1"/>
    <w:rsid w:val="001F6078"/>
    <w:rsid w:val="001F6383"/>
    <w:rsid w:val="001F6D99"/>
    <w:rsid w:val="001F7C88"/>
    <w:rsid w:val="0020080D"/>
    <w:rsid w:val="00200A5E"/>
    <w:rsid w:val="00201503"/>
    <w:rsid w:val="00201D29"/>
    <w:rsid w:val="002023CF"/>
    <w:rsid w:val="002027EC"/>
    <w:rsid w:val="00202A16"/>
    <w:rsid w:val="00203A19"/>
    <w:rsid w:val="002042A4"/>
    <w:rsid w:val="0020451F"/>
    <w:rsid w:val="00205917"/>
    <w:rsid w:val="00205C16"/>
    <w:rsid w:val="00206739"/>
    <w:rsid w:val="00207AA1"/>
    <w:rsid w:val="00207CB8"/>
    <w:rsid w:val="00207EF7"/>
    <w:rsid w:val="0021006E"/>
    <w:rsid w:val="0021048B"/>
    <w:rsid w:val="00210F68"/>
    <w:rsid w:val="00211166"/>
    <w:rsid w:val="002114D2"/>
    <w:rsid w:val="00211573"/>
    <w:rsid w:val="00211790"/>
    <w:rsid w:val="00211F0E"/>
    <w:rsid w:val="002122A4"/>
    <w:rsid w:val="00212C68"/>
    <w:rsid w:val="00212DB6"/>
    <w:rsid w:val="00212F08"/>
    <w:rsid w:val="002130B5"/>
    <w:rsid w:val="0021330B"/>
    <w:rsid w:val="0021349D"/>
    <w:rsid w:val="00213AF2"/>
    <w:rsid w:val="00213B9D"/>
    <w:rsid w:val="002143BB"/>
    <w:rsid w:val="00214FFF"/>
    <w:rsid w:val="00216263"/>
    <w:rsid w:val="00216AD8"/>
    <w:rsid w:val="00216B3E"/>
    <w:rsid w:val="00220B56"/>
    <w:rsid w:val="00221995"/>
    <w:rsid w:val="00222572"/>
    <w:rsid w:val="00223078"/>
    <w:rsid w:val="00223F59"/>
    <w:rsid w:val="00224269"/>
    <w:rsid w:val="00224CEB"/>
    <w:rsid w:val="00224FAA"/>
    <w:rsid w:val="002264DD"/>
    <w:rsid w:val="00226FAA"/>
    <w:rsid w:val="00230684"/>
    <w:rsid w:val="002308A1"/>
    <w:rsid w:val="0023144C"/>
    <w:rsid w:val="00231A7E"/>
    <w:rsid w:val="00231D28"/>
    <w:rsid w:val="00231EA5"/>
    <w:rsid w:val="00233414"/>
    <w:rsid w:val="00233689"/>
    <w:rsid w:val="002337FE"/>
    <w:rsid w:val="0023381E"/>
    <w:rsid w:val="0023400D"/>
    <w:rsid w:val="002345C1"/>
    <w:rsid w:val="00234BAC"/>
    <w:rsid w:val="00234C1D"/>
    <w:rsid w:val="00234D73"/>
    <w:rsid w:val="0023538D"/>
    <w:rsid w:val="002358FC"/>
    <w:rsid w:val="00236F8D"/>
    <w:rsid w:val="002372AC"/>
    <w:rsid w:val="002379EA"/>
    <w:rsid w:val="00237D61"/>
    <w:rsid w:val="0024063D"/>
    <w:rsid w:val="0024065A"/>
    <w:rsid w:val="002406E6"/>
    <w:rsid w:val="002407FD"/>
    <w:rsid w:val="00240CC9"/>
    <w:rsid w:val="00241385"/>
    <w:rsid w:val="002414B7"/>
    <w:rsid w:val="00241649"/>
    <w:rsid w:val="00241687"/>
    <w:rsid w:val="002417C0"/>
    <w:rsid w:val="00241974"/>
    <w:rsid w:val="00241A1B"/>
    <w:rsid w:val="00241A38"/>
    <w:rsid w:val="00242417"/>
    <w:rsid w:val="00242BCE"/>
    <w:rsid w:val="002430C0"/>
    <w:rsid w:val="0024330E"/>
    <w:rsid w:val="00243F0E"/>
    <w:rsid w:val="002460C2"/>
    <w:rsid w:val="002467A9"/>
    <w:rsid w:val="00246C33"/>
    <w:rsid w:val="0024744A"/>
    <w:rsid w:val="00250B09"/>
    <w:rsid w:val="00250C44"/>
    <w:rsid w:val="002510E1"/>
    <w:rsid w:val="00251786"/>
    <w:rsid w:val="00252303"/>
    <w:rsid w:val="00252525"/>
    <w:rsid w:val="002528D2"/>
    <w:rsid w:val="002528F8"/>
    <w:rsid w:val="00253EB3"/>
    <w:rsid w:val="0025402F"/>
    <w:rsid w:val="0025523F"/>
    <w:rsid w:val="00255629"/>
    <w:rsid w:val="00255C81"/>
    <w:rsid w:val="00255D4F"/>
    <w:rsid w:val="002565F0"/>
    <w:rsid w:val="00256CC7"/>
    <w:rsid w:val="00256F32"/>
    <w:rsid w:val="00257D03"/>
    <w:rsid w:val="00257DE9"/>
    <w:rsid w:val="00257F4A"/>
    <w:rsid w:val="002603BC"/>
    <w:rsid w:val="0026059A"/>
    <w:rsid w:val="00260D91"/>
    <w:rsid w:val="002618D9"/>
    <w:rsid w:val="00261B3C"/>
    <w:rsid w:val="0026206A"/>
    <w:rsid w:val="002623BF"/>
    <w:rsid w:val="00262839"/>
    <w:rsid w:val="00262D71"/>
    <w:rsid w:val="002636B8"/>
    <w:rsid w:val="002637A2"/>
    <w:rsid w:val="00264393"/>
    <w:rsid w:val="00264BA1"/>
    <w:rsid w:val="00264C28"/>
    <w:rsid w:val="00265131"/>
    <w:rsid w:val="00265582"/>
    <w:rsid w:val="00265EA8"/>
    <w:rsid w:val="00266113"/>
    <w:rsid w:val="00267E30"/>
    <w:rsid w:val="00270563"/>
    <w:rsid w:val="00270CF0"/>
    <w:rsid w:val="00270FF5"/>
    <w:rsid w:val="00271A00"/>
    <w:rsid w:val="00271E1A"/>
    <w:rsid w:val="00272078"/>
    <w:rsid w:val="00272261"/>
    <w:rsid w:val="002727AE"/>
    <w:rsid w:val="0027283F"/>
    <w:rsid w:val="00272F4A"/>
    <w:rsid w:val="0027376B"/>
    <w:rsid w:val="002737A5"/>
    <w:rsid w:val="002738C3"/>
    <w:rsid w:val="00274396"/>
    <w:rsid w:val="00274A0C"/>
    <w:rsid w:val="00274D2D"/>
    <w:rsid w:val="00274F8C"/>
    <w:rsid w:val="00275214"/>
    <w:rsid w:val="00275411"/>
    <w:rsid w:val="00275F02"/>
    <w:rsid w:val="00276133"/>
    <w:rsid w:val="002772BB"/>
    <w:rsid w:val="0027796C"/>
    <w:rsid w:val="00277A3D"/>
    <w:rsid w:val="00280C7A"/>
    <w:rsid w:val="00280D50"/>
    <w:rsid w:val="00281394"/>
    <w:rsid w:val="0028327D"/>
    <w:rsid w:val="00283D7D"/>
    <w:rsid w:val="00284002"/>
    <w:rsid w:val="00284879"/>
    <w:rsid w:val="00286A91"/>
    <w:rsid w:val="0028766B"/>
    <w:rsid w:val="002878DF"/>
    <w:rsid w:val="00287966"/>
    <w:rsid w:val="00287A09"/>
    <w:rsid w:val="00287BFD"/>
    <w:rsid w:val="00290299"/>
    <w:rsid w:val="00290629"/>
    <w:rsid w:val="00291404"/>
    <w:rsid w:val="0029144C"/>
    <w:rsid w:val="00291565"/>
    <w:rsid w:val="00291CCE"/>
    <w:rsid w:val="0029216A"/>
    <w:rsid w:val="00292299"/>
    <w:rsid w:val="00292405"/>
    <w:rsid w:val="00292518"/>
    <w:rsid w:val="0029294E"/>
    <w:rsid w:val="002936E6"/>
    <w:rsid w:val="002938EC"/>
    <w:rsid w:val="002946C7"/>
    <w:rsid w:val="00294DC1"/>
    <w:rsid w:val="00294F33"/>
    <w:rsid w:val="00295488"/>
    <w:rsid w:val="002959D0"/>
    <w:rsid w:val="00295CE2"/>
    <w:rsid w:val="00296315"/>
    <w:rsid w:val="00296A16"/>
    <w:rsid w:val="002975CD"/>
    <w:rsid w:val="002975F2"/>
    <w:rsid w:val="00297C56"/>
    <w:rsid w:val="002A067F"/>
    <w:rsid w:val="002A076F"/>
    <w:rsid w:val="002A079B"/>
    <w:rsid w:val="002A0CC5"/>
    <w:rsid w:val="002A1D4B"/>
    <w:rsid w:val="002A1D78"/>
    <w:rsid w:val="002A21E0"/>
    <w:rsid w:val="002A2E40"/>
    <w:rsid w:val="002A3045"/>
    <w:rsid w:val="002A31BA"/>
    <w:rsid w:val="002A3CE3"/>
    <w:rsid w:val="002A4156"/>
    <w:rsid w:val="002A4200"/>
    <w:rsid w:val="002A501A"/>
    <w:rsid w:val="002A5205"/>
    <w:rsid w:val="002A5DF3"/>
    <w:rsid w:val="002A699A"/>
    <w:rsid w:val="002A6A93"/>
    <w:rsid w:val="002A6CA9"/>
    <w:rsid w:val="002A7E56"/>
    <w:rsid w:val="002B06B3"/>
    <w:rsid w:val="002B1376"/>
    <w:rsid w:val="002B1520"/>
    <w:rsid w:val="002B3C0C"/>
    <w:rsid w:val="002B3CBD"/>
    <w:rsid w:val="002B42A9"/>
    <w:rsid w:val="002B4490"/>
    <w:rsid w:val="002B48C5"/>
    <w:rsid w:val="002B515A"/>
    <w:rsid w:val="002B52D4"/>
    <w:rsid w:val="002B571A"/>
    <w:rsid w:val="002B5A2A"/>
    <w:rsid w:val="002B6123"/>
    <w:rsid w:val="002B6325"/>
    <w:rsid w:val="002B68C9"/>
    <w:rsid w:val="002B68CB"/>
    <w:rsid w:val="002B775E"/>
    <w:rsid w:val="002C06A0"/>
    <w:rsid w:val="002C08BA"/>
    <w:rsid w:val="002C0A5E"/>
    <w:rsid w:val="002C0ABB"/>
    <w:rsid w:val="002C148A"/>
    <w:rsid w:val="002C18F5"/>
    <w:rsid w:val="002C2138"/>
    <w:rsid w:val="002C27F8"/>
    <w:rsid w:val="002C2BAE"/>
    <w:rsid w:val="002C2DDA"/>
    <w:rsid w:val="002C30A1"/>
    <w:rsid w:val="002C335C"/>
    <w:rsid w:val="002C343B"/>
    <w:rsid w:val="002C3864"/>
    <w:rsid w:val="002C4EC9"/>
    <w:rsid w:val="002C576C"/>
    <w:rsid w:val="002C72F9"/>
    <w:rsid w:val="002D05A4"/>
    <w:rsid w:val="002D17AD"/>
    <w:rsid w:val="002D194E"/>
    <w:rsid w:val="002D20C9"/>
    <w:rsid w:val="002D2326"/>
    <w:rsid w:val="002D258A"/>
    <w:rsid w:val="002D2C03"/>
    <w:rsid w:val="002D2E07"/>
    <w:rsid w:val="002D30A8"/>
    <w:rsid w:val="002D30CD"/>
    <w:rsid w:val="002D37D4"/>
    <w:rsid w:val="002D37DF"/>
    <w:rsid w:val="002D40E4"/>
    <w:rsid w:val="002D4365"/>
    <w:rsid w:val="002D4B17"/>
    <w:rsid w:val="002D5B37"/>
    <w:rsid w:val="002D5F7F"/>
    <w:rsid w:val="002D61EF"/>
    <w:rsid w:val="002D7104"/>
    <w:rsid w:val="002D7323"/>
    <w:rsid w:val="002D7C83"/>
    <w:rsid w:val="002E0039"/>
    <w:rsid w:val="002E0255"/>
    <w:rsid w:val="002E09A3"/>
    <w:rsid w:val="002E09B3"/>
    <w:rsid w:val="002E0A59"/>
    <w:rsid w:val="002E0E72"/>
    <w:rsid w:val="002E1128"/>
    <w:rsid w:val="002E2EF3"/>
    <w:rsid w:val="002E3F96"/>
    <w:rsid w:val="002E4EE9"/>
    <w:rsid w:val="002E5396"/>
    <w:rsid w:val="002E5398"/>
    <w:rsid w:val="002E65DB"/>
    <w:rsid w:val="002E6AED"/>
    <w:rsid w:val="002E6F32"/>
    <w:rsid w:val="002E7D4C"/>
    <w:rsid w:val="002E7ED9"/>
    <w:rsid w:val="002F0F38"/>
    <w:rsid w:val="002F1C96"/>
    <w:rsid w:val="002F1E45"/>
    <w:rsid w:val="002F2E4E"/>
    <w:rsid w:val="002F326C"/>
    <w:rsid w:val="002F3E16"/>
    <w:rsid w:val="002F47B3"/>
    <w:rsid w:val="002F4A20"/>
    <w:rsid w:val="002F4B70"/>
    <w:rsid w:val="002F52B5"/>
    <w:rsid w:val="002F5D89"/>
    <w:rsid w:val="002F630D"/>
    <w:rsid w:val="002F6E11"/>
    <w:rsid w:val="002F6E51"/>
    <w:rsid w:val="003000DD"/>
    <w:rsid w:val="00300406"/>
    <w:rsid w:val="00300489"/>
    <w:rsid w:val="00301489"/>
    <w:rsid w:val="00301AD9"/>
    <w:rsid w:val="00301D6E"/>
    <w:rsid w:val="00301FBF"/>
    <w:rsid w:val="00302135"/>
    <w:rsid w:val="003025B5"/>
    <w:rsid w:val="00302FC3"/>
    <w:rsid w:val="003030C5"/>
    <w:rsid w:val="00303884"/>
    <w:rsid w:val="0030590D"/>
    <w:rsid w:val="003064AF"/>
    <w:rsid w:val="003066D0"/>
    <w:rsid w:val="00306806"/>
    <w:rsid w:val="0030715E"/>
    <w:rsid w:val="0030730D"/>
    <w:rsid w:val="00307446"/>
    <w:rsid w:val="00307D05"/>
    <w:rsid w:val="003102C3"/>
    <w:rsid w:val="00310912"/>
    <w:rsid w:val="00310B80"/>
    <w:rsid w:val="003110A9"/>
    <w:rsid w:val="003111A2"/>
    <w:rsid w:val="00311781"/>
    <w:rsid w:val="003118E2"/>
    <w:rsid w:val="00312129"/>
    <w:rsid w:val="00312250"/>
    <w:rsid w:val="00312442"/>
    <w:rsid w:val="003125A6"/>
    <w:rsid w:val="00312DD3"/>
    <w:rsid w:val="00314641"/>
    <w:rsid w:val="003147F3"/>
    <w:rsid w:val="00314FF6"/>
    <w:rsid w:val="00317C81"/>
    <w:rsid w:val="00320680"/>
    <w:rsid w:val="00320B9A"/>
    <w:rsid w:val="00320BA4"/>
    <w:rsid w:val="00320BF1"/>
    <w:rsid w:val="003212BC"/>
    <w:rsid w:val="003215A4"/>
    <w:rsid w:val="00321641"/>
    <w:rsid w:val="003217C8"/>
    <w:rsid w:val="00321A69"/>
    <w:rsid w:val="00321FB8"/>
    <w:rsid w:val="00321FD4"/>
    <w:rsid w:val="003220DC"/>
    <w:rsid w:val="003225FC"/>
    <w:rsid w:val="0032350C"/>
    <w:rsid w:val="0032465B"/>
    <w:rsid w:val="00324B55"/>
    <w:rsid w:val="00324DCC"/>
    <w:rsid w:val="003252D8"/>
    <w:rsid w:val="0032623F"/>
    <w:rsid w:val="00327526"/>
    <w:rsid w:val="0032768E"/>
    <w:rsid w:val="00327888"/>
    <w:rsid w:val="00331B60"/>
    <w:rsid w:val="003320ED"/>
    <w:rsid w:val="00332438"/>
    <w:rsid w:val="003326DC"/>
    <w:rsid w:val="00332F7A"/>
    <w:rsid w:val="0033347E"/>
    <w:rsid w:val="00333A9A"/>
    <w:rsid w:val="003341BD"/>
    <w:rsid w:val="003341EA"/>
    <w:rsid w:val="00334360"/>
    <w:rsid w:val="003345FF"/>
    <w:rsid w:val="00335E21"/>
    <w:rsid w:val="00336124"/>
    <w:rsid w:val="00337453"/>
    <w:rsid w:val="003408F8"/>
    <w:rsid w:val="00340AAC"/>
    <w:rsid w:val="00340E8B"/>
    <w:rsid w:val="00342085"/>
    <w:rsid w:val="0034222A"/>
    <w:rsid w:val="003431F9"/>
    <w:rsid w:val="0034325F"/>
    <w:rsid w:val="00346EDC"/>
    <w:rsid w:val="00347243"/>
    <w:rsid w:val="00350282"/>
    <w:rsid w:val="0035106A"/>
    <w:rsid w:val="003512F6"/>
    <w:rsid w:val="00351309"/>
    <w:rsid w:val="00351427"/>
    <w:rsid w:val="0035195D"/>
    <w:rsid w:val="0035196E"/>
    <w:rsid w:val="003526CE"/>
    <w:rsid w:val="0035271B"/>
    <w:rsid w:val="003528D5"/>
    <w:rsid w:val="00352D96"/>
    <w:rsid w:val="00353139"/>
    <w:rsid w:val="00353599"/>
    <w:rsid w:val="003537DA"/>
    <w:rsid w:val="003538F3"/>
    <w:rsid w:val="00353EDE"/>
    <w:rsid w:val="00353EE8"/>
    <w:rsid w:val="00354442"/>
    <w:rsid w:val="003546EC"/>
    <w:rsid w:val="003551AB"/>
    <w:rsid w:val="003552EE"/>
    <w:rsid w:val="00355717"/>
    <w:rsid w:val="00355806"/>
    <w:rsid w:val="003572D0"/>
    <w:rsid w:val="00357775"/>
    <w:rsid w:val="00357E6A"/>
    <w:rsid w:val="00360048"/>
    <w:rsid w:val="00360251"/>
    <w:rsid w:val="00360536"/>
    <w:rsid w:val="00360A54"/>
    <w:rsid w:val="00361C7C"/>
    <w:rsid w:val="00361C8A"/>
    <w:rsid w:val="003631F5"/>
    <w:rsid w:val="0036423F"/>
    <w:rsid w:val="00364CD3"/>
    <w:rsid w:val="003650F8"/>
    <w:rsid w:val="00365232"/>
    <w:rsid w:val="0036566F"/>
    <w:rsid w:val="003659A5"/>
    <w:rsid w:val="00365BBB"/>
    <w:rsid w:val="00367138"/>
    <w:rsid w:val="003675DF"/>
    <w:rsid w:val="003679C7"/>
    <w:rsid w:val="00370892"/>
    <w:rsid w:val="00370896"/>
    <w:rsid w:val="0037131F"/>
    <w:rsid w:val="0037180C"/>
    <w:rsid w:val="003719AB"/>
    <w:rsid w:val="003723D0"/>
    <w:rsid w:val="00372590"/>
    <w:rsid w:val="00372A5A"/>
    <w:rsid w:val="0037362E"/>
    <w:rsid w:val="003746BE"/>
    <w:rsid w:val="003746F7"/>
    <w:rsid w:val="00375071"/>
    <w:rsid w:val="00375274"/>
    <w:rsid w:val="003757B9"/>
    <w:rsid w:val="00376CC4"/>
    <w:rsid w:val="00380A53"/>
    <w:rsid w:val="00380F03"/>
    <w:rsid w:val="003810F5"/>
    <w:rsid w:val="003811F6"/>
    <w:rsid w:val="0038175C"/>
    <w:rsid w:val="00381909"/>
    <w:rsid w:val="00381CCC"/>
    <w:rsid w:val="00383F0A"/>
    <w:rsid w:val="00384489"/>
    <w:rsid w:val="00384A94"/>
    <w:rsid w:val="00385884"/>
    <w:rsid w:val="00385D89"/>
    <w:rsid w:val="003868D1"/>
    <w:rsid w:val="00386A64"/>
    <w:rsid w:val="00386E7F"/>
    <w:rsid w:val="00386ED7"/>
    <w:rsid w:val="00386FD5"/>
    <w:rsid w:val="00387129"/>
    <w:rsid w:val="003875D6"/>
    <w:rsid w:val="00387751"/>
    <w:rsid w:val="00393130"/>
    <w:rsid w:val="003938C4"/>
    <w:rsid w:val="00393D8E"/>
    <w:rsid w:val="00393E42"/>
    <w:rsid w:val="003947F3"/>
    <w:rsid w:val="00395541"/>
    <w:rsid w:val="00395FCE"/>
    <w:rsid w:val="00396CD9"/>
    <w:rsid w:val="00397387"/>
    <w:rsid w:val="0039797D"/>
    <w:rsid w:val="003979DD"/>
    <w:rsid w:val="003A1A72"/>
    <w:rsid w:val="003A1AE6"/>
    <w:rsid w:val="003A272B"/>
    <w:rsid w:val="003A329D"/>
    <w:rsid w:val="003A39F3"/>
    <w:rsid w:val="003A3AD5"/>
    <w:rsid w:val="003A3AD9"/>
    <w:rsid w:val="003A4103"/>
    <w:rsid w:val="003A4E80"/>
    <w:rsid w:val="003A4E98"/>
    <w:rsid w:val="003A503A"/>
    <w:rsid w:val="003A5A15"/>
    <w:rsid w:val="003A6106"/>
    <w:rsid w:val="003A690A"/>
    <w:rsid w:val="003A6A48"/>
    <w:rsid w:val="003A7C1D"/>
    <w:rsid w:val="003B0253"/>
    <w:rsid w:val="003B030A"/>
    <w:rsid w:val="003B092E"/>
    <w:rsid w:val="003B0A00"/>
    <w:rsid w:val="003B0A92"/>
    <w:rsid w:val="003B18E8"/>
    <w:rsid w:val="003B1E58"/>
    <w:rsid w:val="003B2A86"/>
    <w:rsid w:val="003B2BD1"/>
    <w:rsid w:val="003B39BF"/>
    <w:rsid w:val="003B3EB0"/>
    <w:rsid w:val="003B42B8"/>
    <w:rsid w:val="003B469D"/>
    <w:rsid w:val="003B4878"/>
    <w:rsid w:val="003B53B0"/>
    <w:rsid w:val="003B56CE"/>
    <w:rsid w:val="003B605C"/>
    <w:rsid w:val="003B6075"/>
    <w:rsid w:val="003B66BD"/>
    <w:rsid w:val="003B6846"/>
    <w:rsid w:val="003B6FA9"/>
    <w:rsid w:val="003B79F9"/>
    <w:rsid w:val="003C0231"/>
    <w:rsid w:val="003C0AAB"/>
    <w:rsid w:val="003C165D"/>
    <w:rsid w:val="003C182C"/>
    <w:rsid w:val="003C28CD"/>
    <w:rsid w:val="003C2BC1"/>
    <w:rsid w:val="003C2FDD"/>
    <w:rsid w:val="003C3074"/>
    <w:rsid w:val="003C3359"/>
    <w:rsid w:val="003C38D3"/>
    <w:rsid w:val="003C43D3"/>
    <w:rsid w:val="003C4CD6"/>
    <w:rsid w:val="003C693A"/>
    <w:rsid w:val="003C6F31"/>
    <w:rsid w:val="003C709E"/>
    <w:rsid w:val="003C774C"/>
    <w:rsid w:val="003C78E7"/>
    <w:rsid w:val="003D139A"/>
    <w:rsid w:val="003D2236"/>
    <w:rsid w:val="003D24BD"/>
    <w:rsid w:val="003D264C"/>
    <w:rsid w:val="003D27E2"/>
    <w:rsid w:val="003D2A96"/>
    <w:rsid w:val="003D2CC2"/>
    <w:rsid w:val="003D37EA"/>
    <w:rsid w:val="003D4473"/>
    <w:rsid w:val="003D50E5"/>
    <w:rsid w:val="003D5C92"/>
    <w:rsid w:val="003D606D"/>
    <w:rsid w:val="003D6123"/>
    <w:rsid w:val="003D6289"/>
    <w:rsid w:val="003D73E0"/>
    <w:rsid w:val="003D7496"/>
    <w:rsid w:val="003D7E17"/>
    <w:rsid w:val="003E1478"/>
    <w:rsid w:val="003E1AB1"/>
    <w:rsid w:val="003E264B"/>
    <w:rsid w:val="003E28B4"/>
    <w:rsid w:val="003E30EF"/>
    <w:rsid w:val="003E32AD"/>
    <w:rsid w:val="003E3986"/>
    <w:rsid w:val="003E3BD3"/>
    <w:rsid w:val="003E3FC3"/>
    <w:rsid w:val="003E4156"/>
    <w:rsid w:val="003E5B70"/>
    <w:rsid w:val="003E5BD4"/>
    <w:rsid w:val="003E5BD6"/>
    <w:rsid w:val="003E6329"/>
    <w:rsid w:val="003E6E02"/>
    <w:rsid w:val="003E7260"/>
    <w:rsid w:val="003E72ED"/>
    <w:rsid w:val="003F00D1"/>
    <w:rsid w:val="003F00D7"/>
    <w:rsid w:val="003F1110"/>
    <w:rsid w:val="003F13E3"/>
    <w:rsid w:val="003F1C25"/>
    <w:rsid w:val="003F2712"/>
    <w:rsid w:val="003F285D"/>
    <w:rsid w:val="003F374B"/>
    <w:rsid w:val="003F3F8A"/>
    <w:rsid w:val="003F436B"/>
    <w:rsid w:val="003F45AF"/>
    <w:rsid w:val="003F49BA"/>
    <w:rsid w:val="003F4ACE"/>
    <w:rsid w:val="003F5145"/>
    <w:rsid w:val="003F605C"/>
    <w:rsid w:val="003F615E"/>
    <w:rsid w:val="003F6485"/>
    <w:rsid w:val="003F64BA"/>
    <w:rsid w:val="003F72DD"/>
    <w:rsid w:val="003F7718"/>
    <w:rsid w:val="003F7BCF"/>
    <w:rsid w:val="00400304"/>
    <w:rsid w:val="0040073B"/>
    <w:rsid w:val="00400CC7"/>
    <w:rsid w:val="0040183E"/>
    <w:rsid w:val="004024DE"/>
    <w:rsid w:val="0040250F"/>
    <w:rsid w:val="00402737"/>
    <w:rsid w:val="004032DC"/>
    <w:rsid w:val="00404336"/>
    <w:rsid w:val="0040479F"/>
    <w:rsid w:val="00404876"/>
    <w:rsid w:val="00404C17"/>
    <w:rsid w:val="0040562E"/>
    <w:rsid w:val="00405743"/>
    <w:rsid w:val="004066EB"/>
    <w:rsid w:val="00406CAD"/>
    <w:rsid w:val="004074E6"/>
    <w:rsid w:val="00407C3E"/>
    <w:rsid w:val="00411276"/>
    <w:rsid w:val="0041152C"/>
    <w:rsid w:val="004119CA"/>
    <w:rsid w:val="00411C92"/>
    <w:rsid w:val="004137AC"/>
    <w:rsid w:val="00414075"/>
    <w:rsid w:val="004145BF"/>
    <w:rsid w:val="00415754"/>
    <w:rsid w:val="00415C0D"/>
    <w:rsid w:val="00415D59"/>
    <w:rsid w:val="004174A0"/>
    <w:rsid w:val="004177C5"/>
    <w:rsid w:val="00417BD0"/>
    <w:rsid w:val="00420F10"/>
    <w:rsid w:val="00421A6D"/>
    <w:rsid w:val="00421CDD"/>
    <w:rsid w:val="004220DA"/>
    <w:rsid w:val="004226C9"/>
    <w:rsid w:val="00422DCA"/>
    <w:rsid w:val="00423E49"/>
    <w:rsid w:val="0042477D"/>
    <w:rsid w:val="004250C8"/>
    <w:rsid w:val="004252AA"/>
    <w:rsid w:val="0042544C"/>
    <w:rsid w:val="0042560E"/>
    <w:rsid w:val="00425948"/>
    <w:rsid w:val="00425E73"/>
    <w:rsid w:val="00426F44"/>
    <w:rsid w:val="00427CFB"/>
    <w:rsid w:val="0043069D"/>
    <w:rsid w:val="004310CC"/>
    <w:rsid w:val="004317CE"/>
    <w:rsid w:val="00431BCF"/>
    <w:rsid w:val="00431C15"/>
    <w:rsid w:val="00431DFD"/>
    <w:rsid w:val="00431F32"/>
    <w:rsid w:val="004329DF"/>
    <w:rsid w:val="004339EA"/>
    <w:rsid w:val="00433B64"/>
    <w:rsid w:val="0043402D"/>
    <w:rsid w:val="00434A0C"/>
    <w:rsid w:val="00434DD7"/>
    <w:rsid w:val="00434F46"/>
    <w:rsid w:val="00435401"/>
    <w:rsid w:val="0043551D"/>
    <w:rsid w:val="004359E0"/>
    <w:rsid w:val="004378BF"/>
    <w:rsid w:val="004402B5"/>
    <w:rsid w:val="00440F8E"/>
    <w:rsid w:val="00440FB8"/>
    <w:rsid w:val="00441A3C"/>
    <w:rsid w:val="00441C3B"/>
    <w:rsid w:val="00442176"/>
    <w:rsid w:val="00443478"/>
    <w:rsid w:val="004437BE"/>
    <w:rsid w:val="00443AC7"/>
    <w:rsid w:val="00444D34"/>
    <w:rsid w:val="0044530A"/>
    <w:rsid w:val="0044555C"/>
    <w:rsid w:val="00445D72"/>
    <w:rsid w:val="00445DC3"/>
    <w:rsid w:val="0044647E"/>
    <w:rsid w:val="004465CD"/>
    <w:rsid w:val="00446CAE"/>
    <w:rsid w:val="00447474"/>
    <w:rsid w:val="0045080B"/>
    <w:rsid w:val="00451349"/>
    <w:rsid w:val="00451F9D"/>
    <w:rsid w:val="00452033"/>
    <w:rsid w:val="00452803"/>
    <w:rsid w:val="00453558"/>
    <w:rsid w:val="00454704"/>
    <w:rsid w:val="004563B5"/>
    <w:rsid w:val="00456808"/>
    <w:rsid w:val="00456887"/>
    <w:rsid w:val="0045689F"/>
    <w:rsid w:val="0046033E"/>
    <w:rsid w:val="00460D7F"/>
    <w:rsid w:val="00460E06"/>
    <w:rsid w:val="00461DF2"/>
    <w:rsid w:val="00461EB4"/>
    <w:rsid w:val="00462B1B"/>
    <w:rsid w:val="00462D46"/>
    <w:rsid w:val="0046558E"/>
    <w:rsid w:val="004657F6"/>
    <w:rsid w:val="00465C2A"/>
    <w:rsid w:val="00465CCD"/>
    <w:rsid w:val="0046688C"/>
    <w:rsid w:val="00466A92"/>
    <w:rsid w:val="00467817"/>
    <w:rsid w:val="0047049F"/>
    <w:rsid w:val="00470B8B"/>
    <w:rsid w:val="00470DFB"/>
    <w:rsid w:val="00471414"/>
    <w:rsid w:val="00471B6D"/>
    <w:rsid w:val="004721ED"/>
    <w:rsid w:val="004724D9"/>
    <w:rsid w:val="00472F01"/>
    <w:rsid w:val="00473869"/>
    <w:rsid w:val="004745C1"/>
    <w:rsid w:val="004757DE"/>
    <w:rsid w:val="00475D5D"/>
    <w:rsid w:val="00475E4E"/>
    <w:rsid w:val="00476116"/>
    <w:rsid w:val="0047637B"/>
    <w:rsid w:val="004766AF"/>
    <w:rsid w:val="004773A0"/>
    <w:rsid w:val="00477B0F"/>
    <w:rsid w:val="00477C62"/>
    <w:rsid w:val="0048017F"/>
    <w:rsid w:val="00480269"/>
    <w:rsid w:val="0048050E"/>
    <w:rsid w:val="00481236"/>
    <w:rsid w:val="00481B89"/>
    <w:rsid w:val="00481DFF"/>
    <w:rsid w:val="00482712"/>
    <w:rsid w:val="0048321F"/>
    <w:rsid w:val="00484C89"/>
    <w:rsid w:val="00484DBE"/>
    <w:rsid w:val="00484EAD"/>
    <w:rsid w:val="004858C9"/>
    <w:rsid w:val="00485A77"/>
    <w:rsid w:val="00485B4D"/>
    <w:rsid w:val="00485C51"/>
    <w:rsid w:val="00485D2D"/>
    <w:rsid w:val="004861A9"/>
    <w:rsid w:val="004865DE"/>
    <w:rsid w:val="00486DD4"/>
    <w:rsid w:val="00487D30"/>
    <w:rsid w:val="00487DBB"/>
    <w:rsid w:val="004906CA"/>
    <w:rsid w:val="00490A8F"/>
    <w:rsid w:val="004917E7"/>
    <w:rsid w:val="00491D17"/>
    <w:rsid w:val="00492969"/>
    <w:rsid w:val="004933B5"/>
    <w:rsid w:val="00493654"/>
    <w:rsid w:val="00493903"/>
    <w:rsid w:val="00493F17"/>
    <w:rsid w:val="00494199"/>
    <w:rsid w:val="0049467A"/>
    <w:rsid w:val="00494C15"/>
    <w:rsid w:val="0049637C"/>
    <w:rsid w:val="00496F4D"/>
    <w:rsid w:val="0049713E"/>
    <w:rsid w:val="004974A9"/>
    <w:rsid w:val="004A04A4"/>
    <w:rsid w:val="004A0D28"/>
    <w:rsid w:val="004A1DDB"/>
    <w:rsid w:val="004A228F"/>
    <w:rsid w:val="004A2F4C"/>
    <w:rsid w:val="004A3CD7"/>
    <w:rsid w:val="004A3FDA"/>
    <w:rsid w:val="004A44D1"/>
    <w:rsid w:val="004A50CF"/>
    <w:rsid w:val="004A6800"/>
    <w:rsid w:val="004A765E"/>
    <w:rsid w:val="004A767E"/>
    <w:rsid w:val="004A7CAE"/>
    <w:rsid w:val="004A7EA6"/>
    <w:rsid w:val="004B019F"/>
    <w:rsid w:val="004B3A00"/>
    <w:rsid w:val="004B5168"/>
    <w:rsid w:val="004B565C"/>
    <w:rsid w:val="004B5882"/>
    <w:rsid w:val="004B5DEE"/>
    <w:rsid w:val="004B7AE2"/>
    <w:rsid w:val="004B7D1F"/>
    <w:rsid w:val="004C03D6"/>
    <w:rsid w:val="004C09CD"/>
    <w:rsid w:val="004C0ADC"/>
    <w:rsid w:val="004C2DEB"/>
    <w:rsid w:val="004C3D8A"/>
    <w:rsid w:val="004C465F"/>
    <w:rsid w:val="004C54F1"/>
    <w:rsid w:val="004C628E"/>
    <w:rsid w:val="004C71FC"/>
    <w:rsid w:val="004C73A1"/>
    <w:rsid w:val="004C744A"/>
    <w:rsid w:val="004C75B7"/>
    <w:rsid w:val="004D0597"/>
    <w:rsid w:val="004D094E"/>
    <w:rsid w:val="004D0E98"/>
    <w:rsid w:val="004D116B"/>
    <w:rsid w:val="004D15F8"/>
    <w:rsid w:val="004D2307"/>
    <w:rsid w:val="004D252E"/>
    <w:rsid w:val="004D3750"/>
    <w:rsid w:val="004D417E"/>
    <w:rsid w:val="004D4193"/>
    <w:rsid w:val="004D44FE"/>
    <w:rsid w:val="004D574E"/>
    <w:rsid w:val="004D779E"/>
    <w:rsid w:val="004E046F"/>
    <w:rsid w:val="004E0EE3"/>
    <w:rsid w:val="004E0FA7"/>
    <w:rsid w:val="004E16EC"/>
    <w:rsid w:val="004E19BF"/>
    <w:rsid w:val="004E1C62"/>
    <w:rsid w:val="004E3637"/>
    <w:rsid w:val="004E42B4"/>
    <w:rsid w:val="004E4B6A"/>
    <w:rsid w:val="004E5396"/>
    <w:rsid w:val="004E55BD"/>
    <w:rsid w:val="004E62BA"/>
    <w:rsid w:val="004E64BA"/>
    <w:rsid w:val="004E6A42"/>
    <w:rsid w:val="004E6B9F"/>
    <w:rsid w:val="004E6ED2"/>
    <w:rsid w:val="004E7C93"/>
    <w:rsid w:val="004E7FB4"/>
    <w:rsid w:val="004F00F4"/>
    <w:rsid w:val="004F0F67"/>
    <w:rsid w:val="004F149A"/>
    <w:rsid w:val="004F180A"/>
    <w:rsid w:val="004F1839"/>
    <w:rsid w:val="004F1957"/>
    <w:rsid w:val="004F1AC6"/>
    <w:rsid w:val="004F1E1B"/>
    <w:rsid w:val="004F1F29"/>
    <w:rsid w:val="004F34F4"/>
    <w:rsid w:val="004F417B"/>
    <w:rsid w:val="004F4967"/>
    <w:rsid w:val="004F559F"/>
    <w:rsid w:val="004F6852"/>
    <w:rsid w:val="004F6EE3"/>
    <w:rsid w:val="004F7CED"/>
    <w:rsid w:val="004F7E68"/>
    <w:rsid w:val="00500095"/>
    <w:rsid w:val="0050053C"/>
    <w:rsid w:val="00501362"/>
    <w:rsid w:val="00501E8D"/>
    <w:rsid w:val="00503528"/>
    <w:rsid w:val="00503861"/>
    <w:rsid w:val="00503D42"/>
    <w:rsid w:val="00504311"/>
    <w:rsid w:val="005045B8"/>
    <w:rsid w:val="00504733"/>
    <w:rsid w:val="00505062"/>
    <w:rsid w:val="00505AC3"/>
    <w:rsid w:val="005060D0"/>
    <w:rsid w:val="0050624D"/>
    <w:rsid w:val="005068FB"/>
    <w:rsid w:val="005069D9"/>
    <w:rsid w:val="00506B12"/>
    <w:rsid w:val="00506EE3"/>
    <w:rsid w:val="005070CF"/>
    <w:rsid w:val="00507135"/>
    <w:rsid w:val="00507849"/>
    <w:rsid w:val="005078E4"/>
    <w:rsid w:val="00507CCC"/>
    <w:rsid w:val="00507FD0"/>
    <w:rsid w:val="0051056D"/>
    <w:rsid w:val="005113AD"/>
    <w:rsid w:val="005119C5"/>
    <w:rsid w:val="00512536"/>
    <w:rsid w:val="005125CB"/>
    <w:rsid w:val="00513074"/>
    <w:rsid w:val="0051325E"/>
    <w:rsid w:val="00513D96"/>
    <w:rsid w:val="00514D32"/>
    <w:rsid w:val="00514E2C"/>
    <w:rsid w:val="00514FAA"/>
    <w:rsid w:val="0051648E"/>
    <w:rsid w:val="00516773"/>
    <w:rsid w:val="00516E92"/>
    <w:rsid w:val="00516F20"/>
    <w:rsid w:val="005176A4"/>
    <w:rsid w:val="00517C6B"/>
    <w:rsid w:val="00520070"/>
    <w:rsid w:val="0052064D"/>
    <w:rsid w:val="005206F1"/>
    <w:rsid w:val="005209C2"/>
    <w:rsid w:val="00520C57"/>
    <w:rsid w:val="0052156B"/>
    <w:rsid w:val="00521B04"/>
    <w:rsid w:val="00521EE0"/>
    <w:rsid w:val="0052200A"/>
    <w:rsid w:val="0052281B"/>
    <w:rsid w:val="00522A11"/>
    <w:rsid w:val="00522E23"/>
    <w:rsid w:val="00523C4E"/>
    <w:rsid w:val="005246F3"/>
    <w:rsid w:val="005249FE"/>
    <w:rsid w:val="00526175"/>
    <w:rsid w:val="0052622C"/>
    <w:rsid w:val="0052649C"/>
    <w:rsid w:val="00526613"/>
    <w:rsid w:val="00526746"/>
    <w:rsid w:val="005267DD"/>
    <w:rsid w:val="00526E0A"/>
    <w:rsid w:val="00527D33"/>
    <w:rsid w:val="00527DAE"/>
    <w:rsid w:val="0053007C"/>
    <w:rsid w:val="00530607"/>
    <w:rsid w:val="00530B01"/>
    <w:rsid w:val="00531A28"/>
    <w:rsid w:val="00531DF4"/>
    <w:rsid w:val="0053260D"/>
    <w:rsid w:val="0053262A"/>
    <w:rsid w:val="00532C0B"/>
    <w:rsid w:val="00532E18"/>
    <w:rsid w:val="0053368C"/>
    <w:rsid w:val="005337B6"/>
    <w:rsid w:val="00534B3F"/>
    <w:rsid w:val="00535109"/>
    <w:rsid w:val="00535668"/>
    <w:rsid w:val="005358A3"/>
    <w:rsid w:val="00537086"/>
    <w:rsid w:val="00537449"/>
    <w:rsid w:val="005374BD"/>
    <w:rsid w:val="00537AF0"/>
    <w:rsid w:val="00537C0F"/>
    <w:rsid w:val="00537DD4"/>
    <w:rsid w:val="00540F54"/>
    <w:rsid w:val="00541A90"/>
    <w:rsid w:val="0054369F"/>
    <w:rsid w:val="00543D5A"/>
    <w:rsid w:val="00543DB0"/>
    <w:rsid w:val="00544910"/>
    <w:rsid w:val="00544E32"/>
    <w:rsid w:val="005451B9"/>
    <w:rsid w:val="00545AA7"/>
    <w:rsid w:val="00546175"/>
    <w:rsid w:val="00547019"/>
    <w:rsid w:val="005474DF"/>
    <w:rsid w:val="00547F46"/>
    <w:rsid w:val="00550CE3"/>
    <w:rsid w:val="00552F94"/>
    <w:rsid w:val="00553444"/>
    <w:rsid w:val="00553728"/>
    <w:rsid w:val="0055385E"/>
    <w:rsid w:val="00553ECB"/>
    <w:rsid w:val="00554370"/>
    <w:rsid w:val="00554613"/>
    <w:rsid w:val="00554DB1"/>
    <w:rsid w:val="00554E10"/>
    <w:rsid w:val="0055533F"/>
    <w:rsid w:val="00555673"/>
    <w:rsid w:val="00557A6A"/>
    <w:rsid w:val="00557DF5"/>
    <w:rsid w:val="00557F33"/>
    <w:rsid w:val="0056009B"/>
    <w:rsid w:val="005605B5"/>
    <w:rsid w:val="005613AB"/>
    <w:rsid w:val="00561565"/>
    <w:rsid w:val="0056274A"/>
    <w:rsid w:val="005627B6"/>
    <w:rsid w:val="00564357"/>
    <w:rsid w:val="005657F8"/>
    <w:rsid w:val="00565E51"/>
    <w:rsid w:val="00565F00"/>
    <w:rsid w:val="00566495"/>
    <w:rsid w:val="005673D2"/>
    <w:rsid w:val="005676E5"/>
    <w:rsid w:val="005707B3"/>
    <w:rsid w:val="005708CC"/>
    <w:rsid w:val="005708DB"/>
    <w:rsid w:val="00570937"/>
    <w:rsid w:val="005711E1"/>
    <w:rsid w:val="00572374"/>
    <w:rsid w:val="00572AA4"/>
    <w:rsid w:val="00573729"/>
    <w:rsid w:val="0057456A"/>
    <w:rsid w:val="005747F1"/>
    <w:rsid w:val="00574C98"/>
    <w:rsid w:val="00574CA8"/>
    <w:rsid w:val="00574FBC"/>
    <w:rsid w:val="005752A0"/>
    <w:rsid w:val="005759EF"/>
    <w:rsid w:val="00575CF2"/>
    <w:rsid w:val="00576253"/>
    <w:rsid w:val="00576AB9"/>
    <w:rsid w:val="00576B07"/>
    <w:rsid w:val="005775D3"/>
    <w:rsid w:val="00577AC0"/>
    <w:rsid w:val="00580001"/>
    <w:rsid w:val="005801DD"/>
    <w:rsid w:val="00580894"/>
    <w:rsid w:val="00580B19"/>
    <w:rsid w:val="00581058"/>
    <w:rsid w:val="00581F38"/>
    <w:rsid w:val="005823A6"/>
    <w:rsid w:val="005824B8"/>
    <w:rsid w:val="00582F48"/>
    <w:rsid w:val="005836E6"/>
    <w:rsid w:val="00583DBB"/>
    <w:rsid w:val="00584294"/>
    <w:rsid w:val="0058482C"/>
    <w:rsid w:val="0058492D"/>
    <w:rsid w:val="00584B22"/>
    <w:rsid w:val="00585A07"/>
    <w:rsid w:val="00585BB9"/>
    <w:rsid w:val="00587702"/>
    <w:rsid w:val="00590734"/>
    <w:rsid w:val="00590993"/>
    <w:rsid w:val="0059150D"/>
    <w:rsid w:val="00591AC3"/>
    <w:rsid w:val="00591B83"/>
    <w:rsid w:val="0059211C"/>
    <w:rsid w:val="0059238C"/>
    <w:rsid w:val="00592F35"/>
    <w:rsid w:val="005931C7"/>
    <w:rsid w:val="005932CE"/>
    <w:rsid w:val="0059388D"/>
    <w:rsid w:val="00593952"/>
    <w:rsid w:val="005940C3"/>
    <w:rsid w:val="00594168"/>
    <w:rsid w:val="00594564"/>
    <w:rsid w:val="00594EB1"/>
    <w:rsid w:val="00595836"/>
    <w:rsid w:val="00597429"/>
    <w:rsid w:val="0059751A"/>
    <w:rsid w:val="00597588"/>
    <w:rsid w:val="005A0F55"/>
    <w:rsid w:val="005A158B"/>
    <w:rsid w:val="005A2109"/>
    <w:rsid w:val="005A2CA3"/>
    <w:rsid w:val="005A3102"/>
    <w:rsid w:val="005A32E9"/>
    <w:rsid w:val="005A354F"/>
    <w:rsid w:val="005A5CE8"/>
    <w:rsid w:val="005A629B"/>
    <w:rsid w:val="005A77BB"/>
    <w:rsid w:val="005A7844"/>
    <w:rsid w:val="005A78DC"/>
    <w:rsid w:val="005B02D8"/>
    <w:rsid w:val="005B0459"/>
    <w:rsid w:val="005B0778"/>
    <w:rsid w:val="005B0B3D"/>
    <w:rsid w:val="005B11D8"/>
    <w:rsid w:val="005B1CB0"/>
    <w:rsid w:val="005B1EF1"/>
    <w:rsid w:val="005B1F59"/>
    <w:rsid w:val="005B2505"/>
    <w:rsid w:val="005B4380"/>
    <w:rsid w:val="005B4FDC"/>
    <w:rsid w:val="005B5FDD"/>
    <w:rsid w:val="005B602A"/>
    <w:rsid w:val="005B613E"/>
    <w:rsid w:val="005B6EA8"/>
    <w:rsid w:val="005B7459"/>
    <w:rsid w:val="005C0934"/>
    <w:rsid w:val="005C0E04"/>
    <w:rsid w:val="005C1B3F"/>
    <w:rsid w:val="005C1D35"/>
    <w:rsid w:val="005C24A8"/>
    <w:rsid w:val="005C2D74"/>
    <w:rsid w:val="005C3782"/>
    <w:rsid w:val="005C40E6"/>
    <w:rsid w:val="005C512B"/>
    <w:rsid w:val="005C5279"/>
    <w:rsid w:val="005C558D"/>
    <w:rsid w:val="005C6C2A"/>
    <w:rsid w:val="005C7DDC"/>
    <w:rsid w:val="005C7EFC"/>
    <w:rsid w:val="005C7F5E"/>
    <w:rsid w:val="005D0330"/>
    <w:rsid w:val="005D07ED"/>
    <w:rsid w:val="005D0967"/>
    <w:rsid w:val="005D1216"/>
    <w:rsid w:val="005D129E"/>
    <w:rsid w:val="005D1FA0"/>
    <w:rsid w:val="005D22F0"/>
    <w:rsid w:val="005D3176"/>
    <w:rsid w:val="005D3FA0"/>
    <w:rsid w:val="005D4041"/>
    <w:rsid w:val="005D48DC"/>
    <w:rsid w:val="005D4CC5"/>
    <w:rsid w:val="005D4E70"/>
    <w:rsid w:val="005D5308"/>
    <w:rsid w:val="005D576F"/>
    <w:rsid w:val="005D587B"/>
    <w:rsid w:val="005D5BD7"/>
    <w:rsid w:val="005D5EE9"/>
    <w:rsid w:val="005D63F8"/>
    <w:rsid w:val="005D6BC2"/>
    <w:rsid w:val="005D6FDC"/>
    <w:rsid w:val="005D6FE0"/>
    <w:rsid w:val="005D7F91"/>
    <w:rsid w:val="005E00BD"/>
    <w:rsid w:val="005E2202"/>
    <w:rsid w:val="005E2892"/>
    <w:rsid w:val="005E2C48"/>
    <w:rsid w:val="005E2C83"/>
    <w:rsid w:val="005E311A"/>
    <w:rsid w:val="005E3619"/>
    <w:rsid w:val="005E361D"/>
    <w:rsid w:val="005E3989"/>
    <w:rsid w:val="005E3B33"/>
    <w:rsid w:val="005E400F"/>
    <w:rsid w:val="005E46BD"/>
    <w:rsid w:val="005E4803"/>
    <w:rsid w:val="005E495C"/>
    <w:rsid w:val="005E4FBB"/>
    <w:rsid w:val="005E5124"/>
    <w:rsid w:val="005E5191"/>
    <w:rsid w:val="005E5780"/>
    <w:rsid w:val="005E5B25"/>
    <w:rsid w:val="005E5C0B"/>
    <w:rsid w:val="005E6259"/>
    <w:rsid w:val="005E751A"/>
    <w:rsid w:val="005F0196"/>
    <w:rsid w:val="005F0680"/>
    <w:rsid w:val="005F13AD"/>
    <w:rsid w:val="005F291D"/>
    <w:rsid w:val="005F2973"/>
    <w:rsid w:val="005F2CC1"/>
    <w:rsid w:val="005F319D"/>
    <w:rsid w:val="005F432D"/>
    <w:rsid w:val="005F43A3"/>
    <w:rsid w:val="005F49A7"/>
    <w:rsid w:val="005F4C46"/>
    <w:rsid w:val="005F4C53"/>
    <w:rsid w:val="005F5194"/>
    <w:rsid w:val="005F5C99"/>
    <w:rsid w:val="005F5D13"/>
    <w:rsid w:val="005F6625"/>
    <w:rsid w:val="005F6D67"/>
    <w:rsid w:val="005F70D0"/>
    <w:rsid w:val="00600372"/>
    <w:rsid w:val="0060038E"/>
    <w:rsid w:val="00600F1E"/>
    <w:rsid w:val="0060100F"/>
    <w:rsid w:val="0060148F"/>
    <w:rsid w:val="00601576"/>
    <w:rsid w:val="006025B1"/>
    <w:rsid w:val="0060287B"/>
    <w:rsid w:val="00602ABB"/>
    <w:rsid w:val="00602BCE"/>
    <w:rsid w:val="0060505A"/>
    <w:rsid w:val="00605848"/>
    <w:rsid w:val="006058BF"/>
    <w:rsid w:val="00605C63"/>
    <w:rsid w:val="00606355"/>
    <w:rsid w:val="00606EDF"/>
    <w:rsid w:val="0060746A"/>
    <w:rsid w:val="006100D8"/>
    <w:rsid w:val="0061022A"/>
    <w:rsid w:val="00610795"/>
    <w:rsid w:val="00611496"/>
    <w:rsid w:val="006115E5"/>
    <w:rsid w:val="00611B8D"/>
    <w:rsid w:val="0061226D"/>
    <w:rsid w:val="00613FBB"/>
    <w:rsid w:val="00614092"/>
    <w:rsid w:val="00614AAF"/>
    <w:rsid w:val="00615D45"/>
    <w:rsid w:val="006166ED"/>
    <w:rsid w:val="0061730D"/>
    <w:rsid w:val="00617A9D"/>
    <w:rsid w:val="00617AFD"/>
    <w:rsid w:val="0062032F"/>
    <w:rsid w:val="006205B9"/>
    <w:rsid w:val="006206ED"/>
    <w:rsid w:val="006210FF"/>
    <w:rsid w:val="006213C4"/>
    <w:rsid w:val="00621B9C"/>
    <w:rsid w:val="00621CFD"/>
    <w:rsid w:val="0062232E"/>
    <w:rsid w:val="00622D0C"/>
    <w:rsid w:val="0062355D"/>
    <w:rsid w:val="00623748"/>
    <w:rsid w:val="00623B03"/>
    <w:rsid w:val="00624B1D"/>
    <w:rsid w:val="00624FBF"/>
    <w:rsid w:val="00625652"/>
    <w:rsid w:val="0062571C"/>
    <w:rsid w:val="0062600C"/>
    <w:rsid w:val="00627134"/>
    <w:rsid w:val="00627D2F"/>
    <w:rsid w:val="00630707"/>
    <w:rsid w:val="0063136B"/>
    <w:rsid w:val="006314C8"/>
    <w:rsid w:val="0063230A"/>
    <w:rsid w:val="0063236E"/>
    <w:rsid w:val="00632A2E"/>
    <w:rsid w:val="00632B51"/>
    <w:rsid w:val="006333F9"/>
    <w:rsid w:val="006335B0"/>
    <w:rsid w:val="00634E4A"/>
    <w:rsid w:val="00635DDE"/>
    <w:rsid w:val="00635F11"/>
    <w:rsid w:val="0063600E"/>
    <w:rsid w:val="0063622F"/>
    <w:rsid w:val="00636256"/>
    <w:rsid w:val="006365E4"/>
    <w:rsid w:val="00637006"/>
    <w:rsid w:val="0063721B"/>
    <w:rsid w:val="006373CD"/>
    <w:rsid w:val="0063755D"/>
    <w:rsid w:val="00637604"/>
    <w:rsid w:val="0063761B"/>
    <w:rsid w:val="00637A6A"/>
    <w:rsid w:val="00640611"/>
    <w:rsid w:val="0064063E"/>
    <w:rsid w:val="0064101D"/>
    <w:rsid w:val="006416F0"/>
    <w:rsid w:val="006431F5"/>
    <w:rsid w:val="00643273"/>
    <w:rsid w:val="0064378D"/>
    <w:rsid w:val="0064444B"/>
    <w:rsid w:val="0064526A"/>
    <w:rsid w:val="0064534B"/>
    <w:rsid w:val="006453CA"/>
    <w:rsid w:val="00645A14"/>
    <w:rsid w:val="00645E8E"/>
    <w:rsid w:val="00645F69"/>
    <w:rsid w:val="0064765F"/>
    <w:rsid w:val="00647BAD"/>
    <w:rsid w:val="00650117"/>
    <w:rsid w:val="0065012D"/>
    <w:rsid w:val="00650429"/>
    <w:rsid w:val="00650D04"/>
    <w:rsid w:val="006512FE"/>
    <w:rsid w:val="00651906"/>
    <w:rsid w:val="00651B37"/>
    <w:rsid w:val="00651C2C"/>
    <w:rsid w:val="00651C6B"/>
    <w:rsid w:val="00651D99"/>
    <w:rsid w:val="006521CF"/>
    <w:rsid w:val="006526A5"/>
    <w:rsid w:val="00653BFD"/>
    <w:rsid w:val="006550D5"/>
    <w:rsid w:val="0065556C"/>
    <w:rsid w:val="0065570B"/>
    <w:rsid w:val="00656E6F"/>
    <w:rsid w:val="0065700F"/>
    <w:rsid w:val="00657BFF"/>
    <w:rsid w:val="00660860"/>
    <w:rsid w:val="00660A24"/>
    <w:rsid w:val="00660FCC"/>
    <w:rsid w:val="006614EC"/>
    <w:rsid w:val="006621A4"/>
    <w:rsid w:val="00662950"/>
    <w:rsid w:val="00662DB3"/>
    <w:rsid w:val="00663639"/>
    <w:rsid w:val="006636EB"/>
    <w:rsid w:val="00664609"/>
    <w:rsid w:val="00664892"/>
    <w:rsid w:val="00664D93"/>
    <w:rsid w:val="00665272"/>
    <w:rsid w:val="00665574"/>
    <w:rsid w:val="00665AA0"/>
    <w:rsid w:val="00665D5E"/>
    <w:rsid w:val="00666543"/>
    <w:rsid w:val="00666C42"/>
    <w:rsid w:val="006670D8"/>
    <w:rsid w:val="0066714B"/>
    <w:rsid w:val="00667311"/>
    <w:rsid w:val="0066738E"/>
    <w:rsid w:val="00667AD1"/>
    <w:rsid w:val="00670985"/>
    <w:rsid w:val="0067140A"/>
    <w:rsid w:val="006714FE"/>
    <w:rsid w:val="006717C5"/>
    <w:rsid w:val="0067268A"/>
    <w:rsid w:val="00672F24"/>
    <w:rsid w:val="00673311"/>
    <w:rsid w:val="0067439D"/>
    <w:rsid w:val="00675141"/>
    <w:rsid w:val="006754AB"/>
    <w:rsid w:val="00675540"/>
    <w:rsid w:val="00675590"/>
    <w:rsid w:val="00675CED"/>
    <w:rsid w:val="00675DD2"/>
    <w:rsid w:val="00676B3B"/>
    <w:rsid w:val="00676CBC"/>
    <w:rsid w:val="00677BED"/>
    <w:rsid w:val="00680E86"/>
    <w:rsid w:val="006814AC"/>
    <w:rsid w:val="00682468"/>
    <w:rsid w:val="006829D4"/>
    <w:rsid w:val="00683421"/>
    <w:rsid w:val="00684D52"/>
    <w:rsid w:val="00685061"/>
    <w:rsid w:val="006851AA"/>
    <w:rsid w:val="0068658D"/>
    <w:rsid w:val="006865D2"/>
    <w:rsid w:val="00686ABE"/>
    <w:rsid w:val="00686BC2"/>
    <w:rsid w:val="00686C21"/>
    <w:rsid w:val="00686D47"/>
    <w:rsid w:val="00687F14"/>
    <w:rsid w:val="00687F15"/>
    <w:rsid w:val="00687FE9"/>
    <w:rsid w:val="006900B8"/>
    <w:rsid w:val="0069065A"/>
    <w:rsid w:val="00690EC3"/>
    <w:rsid w:val="00691366"/>
    <w:rsid w:val="00692930"/>
    <w:rsid w:val="00693066"/>
    <w:rsid w:val="006933E4"/>
    <w:rsid w:val="0069386D"/>
    <w:rsid w:val="006939ED"/>
    <w:rsid w:val="00693C50"/>
    <w:rsid w:val="00693D7F"/>
    <w:rsid w:val="006941C2"/>
    <w:rsid w:val="00694C53"/>
    <w:rsid w:val="00696122"/>
    <w:rsid w:val="00696C07"/>
    <w:rsid w:val="0069742A"/>
    <w:rsid w:val="00697F89"/>
    <w:rsid w:val="006A05D6"/>
    <w:rsid w:val="006A0AD2"/>
    <w:rsid w:val="006A0E2B"/>
    <w:rsid w:val="006A16EC"/>
    <w:rsid w:val="006A177C"/>
    <w:rsid w:val="006A1C5B"/>
    <w:rsid w:val="006A1F87"/>
    <w:rsid w:val="006A1FD3"/>
    <w:rsid w:val="006A3B3A"/>
    <w:rsid w:val="006A48C6"/>
    <w:rsid w:val="006A4A4D"/>
    <w:rsid w:val="006A560E"/>
    <w:rsid w:val="006A56C0"/>
    <w:rsid w:val="006A5F20"/>
    <w:rsid w:val="006A685F"/>
    <w:rsid w:val="006A6906"/>
    <w:rsid w:val="006A6B00"/>
    <w:rsid w:val="006A7392"/>
    <w:rsid w:val="006A764F"/>
    <w:rsid w:val="006A7D8E"/>
    <w:rsid w:val="006B00F7"/>
    <w:rsid w:val="006B10F9"/>
    <w:rsid w:val="006B1A74"/>
    <w:rsid w:val="006B25BE"/>
    <w:rsid w:val="006B29C6"/>
    <w:rsid w:val="006B33B9"/>
    <w:rsid w:val="006B3733"/>
    <w:rsid w:val="006B3779"/>
    <w:rsid w:val="006B3A35"/>
    <w:rsid w:val="006B422B"/>
    <w:rsid w:val="006B50F7"/>
    <w:rsid w:val="006B52A4"/>
    <w:rsid w:val="006B5427"/>
    <w:rsid w:val="006B545A"/>
    <w:rsid w:val="006B5541"/>
    <w:rsid w:val="006B5FF4"/>
    <w:rsid w:val="006B6273"/>
    <w:rsid w:val="006B69F9"/>
    <w:rsid w:val="006B76C8"/>
    <w:rsid w:val="006B7D8C"/>
    <w:rsid w:val="006C0714"/>
    <w:rsid w:val="006C08E7"/>
    <w:rsid w:val="006C09E0"/>
    <w:rsid w:val="006C0DDF"/>
    <w:rsid w:val="006C13BF"/>
    <w:rsid w:val="006C13DF"/>
    <w:rsid w:val="006C1615"/>
    <w:rsid w:val="006C1914"/>
    <w:rsid w:val="006C1CBB"/>
    <w:rsid w:val="006C1F57"/>
    <w:rsid w:val="006C2EED"/>
    <w:rsid w:val="006C361F"/>
    <w:rsid w:val="006C3BF2"/>
    <w:rsid w:val="006C3C9C"/>
    <w:rsid w:val="006C3CC6"/>
    <w:rsid w:val="006C4BD6"/>
    <w:rsid w:val="006C4DA0"/>
    <w:rsid w:val="006C5423"/>
    <w:rsid w:val="006C551B"/>
    <w:rsid w:val="006C5722"/>
    <w:rsid w:val="006C61DE"/>
    <w:rsid w:val="006C67FC"/>
    <w:rsid w:val="006C7221"/>
    <w:rsid w:val="006C768C"/>
    <w:rsid w:val="006C7A3E"/>
    <w:rsid w:val="006C7BDA"/>
    <w:rsid w:val="006C7D9A"/>
    <w:rsid w:val="006C7F2D"/>
    <w:rsid w:val="006D04B7"/>
    <w:rsid w:val="006D0D92"/>
    <w:rsid w:val="006D15FD"/>
    <w:rsid w:val="006D1AF2"/>
    <w:rsid w:val="006D29DF"/>
    <w:rsid w:val="006D3655"/>
    <w:rsid w:val="006D4041"/>
    <w:rsid w:val="006D47AF"/>
    <w:rsid w:val="006D4B8A"/>
    <w:rsid w:val="006D50E6"/>
    <w:rsid w:val="006D553D"/>
    <w:rsid w:val="006D597C"/>
    <w:rsid w:val="006D5C9D"/>
    <w:rsid w:val="006D6042"/>
    <w:rsid w:val="006D6714"/>
    <w:rsid w:val="006D7769"/>
    <w:rsid w:val="006E11B0"/>
    <w:rsid w:val="006E1720"/>
    <w:rsid w:val="006E188D"/>
    <w:rsid w:val="006E1C39"/>
    <w:rsid w:val="006E261F"/>
    <w:rsid w:val="006E3C35"/>
    <w:rsid w:val="006E3E9C"/>
    <w:rsid w:val="006E411D"/>
    <w:rsid w:val="006E4DEE"/>
    <w:rsid w:val="006E54B4"/>
    <w:rsid w:val="006E66CB"/>
    <w:rsid w:val="006E6BE4"/>
    <w:rsid w:val="006F0956"/>
    <w:rsid w:val="006F0C1F"/>
    <w:rsid w:val="006F1008"/>
    <w:rsid w:val="006F267A"/>
    <w:rsid w:val="006F26D9"/>
    <w:rsid w:val="006F4344"/>
    <w:rsid w:val="006F4DFB"/>
    <w:rsid w:val="006F5CA3"/>
    <w:rsid w:val="006F611A"/>
    <w:rsid w:val="006F6360"/>
    <w:rsid w:val="006F64F1"/>
    <w:rsid w:val="006F65E8"/>
    <w:rsid w:val="006F6658"/>
    <w:rsid w:val="006F6E63"/>
    <w:rsid w:val="006F6FDD"/>
    <w:rsid w:val="006F784B"/>
    <w:rsid w:val="007000D4"/>
    <w:rsid w:val="007002EE"/>
    <w:rsid w:val="007005AF"/>
    <w:rsid w:val="0070173D"/>
    <w:rsid w:val="007037AE"/>
    <w:rsid w:val="0070381B"/>
    <w:rsid w:val="007039F2"/>
    <w:rsid w:val="00703E02"/>
    <w:rsid w:val="0070458E"/>
    <w:rsid w:val="00704612"/>
    <w:rsid w:val="007047C2"/>
    <w:rsid w:val="007048C6"/>
    <w:rsid w:val="007052EC"/>
    <w:rsid w:val="007066B0"/>
    <w:rsid w:val="00706C36"/>
    <w:rsid w:val="00707121"/>
    <w:rsid w:val="0070727D"/>
    <w:rsid w:val="00707F2D"/>
    <w:rsid w:val="00710CA4"/>
    <w:rsid w:val="00711B61"/>
    <w:rsid w:val="00712843"/>
    <w:rsid w:val="007147BB"/>
    <w:rsid w:val="007153A1"/>
    <w:rsid w:val="00715F28"/>
    <w:rsid w:val="007164D9"/>
    <w:rsid w:val="00716B17"/>
    <w:rsid w:val="00717057"/>
    <w:rsid w:val="007176AB"/>
    <w:rsid w:val="00717B1D"/>
    <w:rsid w:val="00717B58"/>
    <w:rsid w:val="00717C11"/>
    <w:rsid w:val="00717C3C"/>
    <w:rsid w:val="00720F01"/>
    <w:rsid w:val="00720F4E"/>
    <w:rsid w:val="007210D4"/>
    <w:rsid w:val="007214EA"/>
    <w:rsid w:val="00721564"/>
    <w:rsid w:val="00721DA8"/>
    <w:rsid w:val="00722558"/>
    <w:rsid w:val="007236B4"/>
    <w:rsid w:val="00723BEF"/>
    <w:rsid w:val="00724485"/>
    <w:rsid w:val="00724EE5"/>
    <w:rsid w:val="00725E68"/>
    <w:rsid w:val="00727369"/>
    <w:rsid w:val="00730544"/>
    <w:rsid w:val="00730CBE"/>
    <w:rsid w:val="007311C2"/>
    <w:rsid w:val="00731A9A"/>
    <w:rsid w:val="0073208D"/>
    <w:rsid w:val="007321AC"/>
    <w:rsid w:val="00733478"/>
    <w:rsid w:val="007334F7"/>
    <w:rsid w:val="00733E57"/>
    <w:rsid w:val="007341BB"/>
    <w:rsid w:val="007342AF"/>
    <w:rsid w:val="00734855"/>
    <w:rsid w:val="00734C0D"/>
    <w:rsid w:val="00734F2F"/>
    <w:rsid w:val="007352D0"/>
    <w:rsid w:val="007358C7"/>
    <w:rsid w:val="007367FE"/>
    <w:rsid w:val="00736D0B"/>
    <w:rsid w:val="0073719D"/>
    <w:rsid w:val="007371E1"/>
    <w:rsid w:val="00737962"/>
    <w:rsid w:val="00737B8C"/>
    <w:rsid w:val="00737C95"/>
    <w:rsid w:val="00741644"/>
    <w:rsid w:val="007416BD"/>
    <w:rsid w:val="0074248D"/>
    <w:rsid w:val="0074273D"/>
    <w:rsid w:val="00742B75"/>
    <w:rsid w:val="00743B80"/>
    <w:rsid w:val="00743BC9"/>
    <w:rsid w:val="00744BDE"/>
    <w:rsid w:val="00744D86"/>
    <w:rsid w:val="00746278"/>
    <w:rsid w:val="007471C9"/>
    <w:rsid w:val="00747464"/>
    <w:rsid w:val="007500C7"/>
    <w:rsid w:val="00750B2A"/>
    <w:rsid w:val="00751D32"/>
    <w:rsid w:val="007540D9"/>
    <w:rsid w:val="007545F6"/>
    <w:rsid w:val="00754800"/>
    <w:rsid w:val="00754D13"/>
    <w:rsid w:val="007551BB"/>
    <w:rsid w:val="007553DC"/>
    <w:rsid w:val="00755BD5"/>
    <w:rsid w:val="00755CAB"/>
    <w:rsid w:val="00755F09"/>
    <w:rsid w:val="007561D0"/>
    <w:rsid w:val="0075628C"/>
    <w:rsid w:val="007562F2"/>
    <w:rsid w:val="00756335"/>
    <w:rsid w:val="0075663D"/>
    <w:rsid w:val="00760454"/>
    <w:rsid w:val="007610A5"/>
    <w:rsid w:val="007612FF"/>
    <w:rsid w:val="00761528"/>
    <w:rsid w:val="00761F92"/>
    <w:rsid w:val="0076231A"/>
    <w:rsid w:val="00762FA2"/>
    <w:rsid w:val="00763817"/>
    <w:rsid w:val="007648EB"/>
    <w:rsid w:val="00764B52"/>
    <w:rsid w:val="00764F7E"/>
    <w:rsid w:val="007650EF"/>
    <w:rsid w:val="007656B6"/>
    <w:rsid w:val="00765CE6"/>
    <w:rsid w:val="0076616E"/>
    <w:rsid w:val="007662B7"/>
    <w:rsid w:val="0076656B"/>
    <w:rsid w:val="00766C71"/>
    <w:rsid w:val="00767BC8"/>
    <w:rsid w:val="00767DF7"/>
    <w:rsid w:val="00770AF1"/>
    <w:rsid w:val="00771484"/>
    <w:rsid w:val="00771491"/>
    <w:rsid w:val="00771D51"/>
    <w:rsid w:val="007720E1"/>
    <w:rsid w:val="007757E3"/>
    <w:rsid w:val="00776077"/>
    <w:rsid w:val="00776971"/>
    <w:rsid w:val="00776B3D"/>
    <w:rsid w:val="00776D54"/>
    <w:rsid w:val="00776EC4"/>
    <w:rsid w:val="0078019F"/>
    <w:rsid w:val="007803F8"/>
    <w:rsid w:val="007805C2"/>
    <w:rsid w:val="007809B5"/>
    <w:rsid w:val="0078131A"/>
    <w:rsid w:val="00781EDF"/>
    <w:rsid w:val="007823CB"/>
    <w:rsid w:val="007826FE"/>
    <w:rsid w:val="007831F7"/>
    <w:rsid w:val="007831FA"/>
    <w:rsid w:val="0078320E"/>
    <w:rsid w:val="007834B3"/>
    <w:rsid w:val="00784126"/>
    <w:rsid w:val="00784FB4"/>
    <w:rsid w:val="007851A8"/>
    <w:rsid w:val="007857F5"/>
    <w:rsid w:val="00785BEE"/>
    <w:rsid w:val="00785F79"/>
    <w:rsid w:val="007876DE"/>
    <w:rsid w:val="00787704"/>
    <w:rsid w:val="00790516"/>
    <w:rsid w:val="00790FCD"/>
    <w:rsid w:val="00792384"/>
    <w:rsid w:val="007923CC"/>
    <w:rsid w:val="00792900"/>
    <w:rsid w:val="0079315B"/>
    <w:rsid w:val="00793220"/>
    <w:rsid w:val="007932CA"/>
    <w:rsid w:val="00793F72"/>
    <w:rsid w:val="007944B1"/>
    <w:rsid w:val="007945A7"/>
    <w:rsid w:val="0079563F"/>
    <w:rsid w:val="007960E3"/>
    <w:rsid w:val="0079627E"/>
    <w:rsid w:val="007966D7"/>
    <w:rsid w:val="007A00AB"/>
    <w:rsid w:val="007A03F8"/>
    <w:rsid w:val="007A064E"/>
    <w:rsid w:val="007A1592"/>
    <w:rsid w:val="007A22FE"/>
    <w:rsid w:val="007A25BB"/>
    <w:rsid w:val="007A2CB2"/>
    <w:rsid w:val="007A328A"/>
    <w:rsid w:val="007A34B2"/>
    <w:rsid w:val="007A3500"/>
    <w:rsid w:val="007A3808"/>
    <w:rsid w:val="007A3F82"/>
    <w:rsid w:val="007A5759"/>
    <w:rsid w:val="007A5C36"/>
    <w:rsid w:val="007A5EFD"/>
    <w:rsid w:val="007A6080"/>
    <w:rsid w:val="007A65FF"/>
    <w:rsid w:val="007A6C96"/>
    <w:rsid w:val="007A6E80"/>
    <w:rsid w:val="007A73FA"/>
    <w:rsid w:val="007A75D0"/>
    <w:rsid w:val="007A7CA8"/>
    <w:rsid w:val="007B0988"/>
    <w:rsid w:val="007B22CE"/>
    <w:rsid w:val="007B26C9"/>
    <w:rsid w:val="007B2874"/>
    <w:rsid w:val="007B2B21"/>
    <w:rsid w:val="007B3254"/>
    <w:rsid w:val="007B386A"/>
    <w:rsid w:val="007B3A2B"/>
    <w:rsid w:val="007B3BEB"/>
    <w:rsid w:val="007B3C98"/>
    <w:rsid w:val="007B44B6"/>
    <w:rsid w:val="007B4F3B"/>
    <w:rsid w:val="007B5945"/>
    <w:rsid w:val="007B5CE0"/>
    <w:rsid w:val="007B5E4C"/>
    <w:rsid w:val="007B60F2"/>
    <w:rsid w:val="007B7D71"/>
    <w:rsid w:val="007C0133"/>
    <w:rsid w:val="007C039D"/>
    <w:rsid w:val="007C08F3"/>
    <w:rsid w:val="007C0EB7"/>
    <w:rsid w:val="007C15F1"/>
    <w:rsid w:val="007C1CEA"/>
    <w:rsid w:val="007C1FFD"/>
    <w:rsid w:val="007C28EA"/>
    <w:rsid w:val="007C35DC"/>
    <w:rsid w:val="007C4137"/>
    <w:rsid w:val="007C45D0"/>
    <w:rsid w:val="007C4CED"/>
    <w:rsid w:val="007C5224"/>
    <w:rsid w:val="007C6284"/>
    <w:rsid w:val="007C6D0C"/>
    <w:rsid w:val="007D0C96"/>
    <w:rsid w:val="007D1236"/>
    <w:rsid w:val="007D14D9"/>
    <w:rsid w:val="007D2196"/>
    <w:rsid w:val="007D31BB"/>
    <w:rsid w:val="007D361D"/>
    <w:rsid w:val="007D39CC"/>
    <w:rsid w:val="007D3A24"/>
    <w:rsid w:val="007D3CA6"/>
    <w:rsid w:val="007D46A0"/>
    <w:rsid w:val="007D5953"/>
    <w:rsid w:val="007D5AC2"/>
    <w:rsid w:val="007D5F3F"/>
    <w:rsid w:val="007D6012"/>
    <w:rsid w:val="007D606F"/>
    <w:rsid w:val="007D6C54"/>
    <w:rsid w:val="007D6F52"/>
    <w:rsid w:val="007D747B"/>
    <w:rsid w:val="007D76C4"/>
    <w:rsid w:val="007D7901"/>
    <w:rsid w:val="007D7ADA"/>
    <w:rsid w:val="007E0A00"/>
    <w:rsid w:val="007E0F50"/>
    <w:rsid w:val="007E1031"/>
    <w:rsid w:val="007E11B3"/>
    <w:rsid w:val="007E1246"/>
    <w:rsid w:val="007E15C3"/>
    <w:rsid w:val="007E197C"/>
    <w:rsid w:val="007E2324"/>
    <w:rsid w:val="007E2E65"/>
    <w:rsid w:val="007E2EA3"/>
    <w:rsid w:val="007E3314"/>
    <w:rsid w:val="007E3D62"/>
    <w:rsid w:val="007E453C"/>
    <w:rsid w:val="007E4989"/>
    <w:rsid w:val="007E4B66"/>
    <w:rsid w:val="007E4B92"/>
    <w:rsid w:val="007E5FA0"/>
    <w:rsid w:val="007E6160"/>
    <w:rsid w:val="007E6376"/>
    <w:rsid w:val="007E71AD"/>
    <w:rsid w:val="007E7623"/>
    <w:rsid w:val="007F02BA"/>
    <w:rsid w:val="007F1665"/>
    <w:rsid w:val="007F38A6"/>
    <w:rsid w:val="007F38AC"/>
    <w:rsid w:val="007F3E7F"/>
    <w:rsid w:val="007F3F68"/>
    <w:rsid w:val="007F4249"/>
    <w:rsid w:val="007F5091"/>
    <w:rsid w:val="007F5C78"/>
    <w:rsid w:val="007F6C7E"/>
    <w:rsid w:val="007F7590"/>
    <w:rsid w:val="007F77F9"/>
    <w:rsid w:val="008001D8"/>
    <w:rsid w:val="008004F2"/>
    <w:rsid w:val="008007E2"/>
    <w:rsid w:val="00800E4A"/>
    <w:rsid w:val="00800EDA"/>
    <w:rsid w:val="00801126"/>
    <w:rsid w:val="00801209"/>
    <w:rsid w:val="0080252B"/>
    <w:rsid w:val="00802E0B"/>
    <w:rsid w:val="00802EE8"/>
    <w:rsid w:val="0080301D"/>
    <w:rsid w:val="0080311D"/>
    <w:rsid w:val="008034E4"/>
    <w:rsid w:val="00803545"/>
    <w:rsid w:val="008039E5"/>
    <w:rsid w:val="00803D6B"/>
    <w:rsid w:val="00803F2D"/>
    <w:rsid w:val="00804D4D"/>
    <w:rsid w:val="008050DF"/>
    <w:rsid w:val="008055AB"/>
    <w:rsid w:val="00805772"/>
    <w:rsid w:val="00805AE4"/>
    <w:rsid w:val="00805C2A"/>
    <w:rsid w:val="0080710E"/>
    <w:rsid w:val="00807BD2"/>
    <w:rsid w:val="00807CA7"/>
    <w:rsid w:val="0081026C"/>
    <w:rsid w:val="008108CC"/>
    <w:rsid w:val="00811022"/>
    <w:rsid w:val="008116F5"/>
    <w:rsid w:val="0081337A"/>
    <w:rsid w:val="00813FA4"/>
    <w:rsid w:val="008147C8"/>
    <w:rsid w:val="008147FB"/>
    <w:rsid w:val="00814997"/>
    <w:rsid w:val="00815506"/>
    <w:rsid w:val="00815626"/>
    <w:rsid w:val="008159F5"/>
    <w:rsid w:val="0081649A"/>
    <w:rsid w:val="00816F3D"/>
    <w:rsid w:val="00820288"/>
    <w:rsid w:val="00820927"/>
    <w:rsid w:val="00820FC2"/>
    <w:rsid w:val="00821786"/>
    <w:rsid w:val="00821A6A"/>
    <w:rsid w:val="00822FC2"/>
    <w:rsid w:val="008233BA"/>
    <w:rsid w:val="00823A09"/>
    <w:rsid w:val="00823B47"/>
    <w:rsid w:val="00823F16"/>
    <w:rsid w:val="008240EA"/>
    <w:rsid w:val="0082510F"/>
    <w:rsid w:val="0082551B"/>
    <w:rsid w:val="0082599C"/>
    <w:rsid w:val="00825A94"/>
    <w:rsid w:val="00826046"/>
    <w:rsid w:val="008263F7"/>
    <w:rsid w:val="00826B6B"/>
    <w:rsid w:val="008270AC"/>
    <w:rsid w:val="00827568"/>
    <w:rsid w:val="008275D5"/>
    <w:rsid w:val="0082769C"/>
    <w:rsid w:val="00827BC1"/>
    <w:rsid w:val="00827DA7"/>
    <w:rsid w:val="008304B4"/>
    <w:rsid w:val="00830F98"/>
    <w:rsid w:val="00831946"/>
    <w:rsid w:val="00831AF7"/>
    <w:rsid w:val="00832B1C"/>
    <w:rsid w:val="00833367"/>
    <w:rsid w:val="0083357B"/>
    <w:rsid w:val="00833CFC"/>
    <w:rsid w:val="00834081"/>
    <w:rsid w:val="00834C07"/>
    <w:rsid w:val="00834D51"/>
    <w:rsid w:val="00835908"/>
    <w:rsid w:val="00835B9D"/>
    <w:rsid w:val="00835BC7"/>
    <w:rsid w:val="00836305"/>
    <w:rsid w:val="00837300"/>
    <w:rsid w:val="00837626"/>
    <w:rsid w:val="008376B6"/>
    <w:rsid w:val="00840273"/>
    <w:rsid w:val="00840626"/>
    <w:rsid w:val="0084097B"/>
    <w:rsid w:val="00841852"/>
    <w:rsid w:val="00841B7B"/>
    <w:rsid w:val="00841BE5"/>
    <w:rsid w:val="00842B45"/>
    <w:rsid w:val="0084370D"/>
    <w:rsid w:val="00843741"/>
    <w:rsid w:val="008438CD"/>
    <w:rsid w:val="00843C0D"/>
    <w:rsid w:val="00843FDA"/>
    <w:rsid w:val="00844094"/>
    <w:rsid w:val="008441EF"/>
    <w:rsid w:val="00844CC2"/>
    <w:rsid w:val="00844FF7"/>
    <w:rsid w:val="0084635A"/>
    <w:rsid w:val="00846998"/>
    <w:rsid w:val="00846A97"/>
    <w:rsid w:val="00846ADA"/>
    <w:rsid w:val="00846C18"/>
    <w:rsid w:val="0084772E"/>
    <w:rsid w:val="008479F4"/>
    <w:rsid w:val="00847CA9"/>
    <w:rsid w:val="00847D9A"/>
    <w:rsid w:val="00850388"/>
    <w:rsid w:val="008503BF"/>
    <w:rsid w:val="00850DDA"/>
    <w:rsid w:val="00850EF1"/>
    <w:rsid w:val="00851AA4"/>
    <w:rsid w:val="008520DD"/>
    <w:rsid w:val="008523F1"/>
    <w:rsid w:val="00852A83"/>
    <w:rsid w:val="00852C6B"/>
    <w:rsid w:val="00852E8C"/>
    <w:rsid w:val="00853056"/>
    <w:rsid w:val="00853608"/>
    <w:rsid w:val="0085364A"/>
    <w:rsid w:val="0085390D"/>
    <w:rsid w:val="00853E1D"/>
    <w:rsid w:val="008542DB"/>
    <w:rsid w:val="008543CD"/>
    <w:rsid w:val="0085458D"/>
    <w:rsid w:val="00856423"/>
    <w:rsid w:val="00856977"/>
    <w:rsid w:val="00856C19"/>
    <w:rsid w:val="008574D6"/>
    <w:rsid w:val="00857E6D"/>
    <w:rsid w:val="00860094"/>
    <w:rsid w:val="00860477"/>
    <w:rsid w:val="00860D09"/>
    <w:rsid w:val="0086142C"/>
    <w:rsid w:val="00861ABD"/>
    <w:rsid w:val="00861B4F"/>
    <w:rsid w:val="0086273B"/>
    <w:rsid w:val="008629F3"/>
    <w:rsid w:val="00863808"/>
    <w:rsid w:val="008645B6"/>
    <w:rsid w:val="00864C53"/>
    <w:rsid w:val="00864D1B"/>
    <w:rsid w:val="00865F38"/>
    <w:rsid w:val="00866139"/>
    <w:rsid w:val="008677B8"/>
    <w:rsid w:val="0087088A"/>
    <w:rsid w:val="00870D6B"/>
    <w:rsid w:val="00870E4A"/>
    <w:rsid w:val="00870FC8"/>
    <w:rsid w:val="008721F5"/>
    <w:rsid w:val="008723CD"/>
    <w:rsid w:val="00872A27"/>
    <w:rsid w:val="00872AD6"/>
    <w:rsid w:val="00872DEA"/>
    <w:rsid w:val="00872FBA"/>
    <w:rsid w:val="008738DC"/>
    <w:rsid w:val="0087418E"/>
    <w:rsid w:val="00874B21"/>
    <w:rsid w:val="00875773"/>
    <w:rsid w:val="00876247"/>
    <w:rsid w:val="00876612"/>
    <w:rsid w:val="008769F0"/>
    <w:rsid w:val="00876F9A"/>
    <w:rsid w:val="0087792B"/>
    <w:rsid w:val="00880C3C"/>
    <w:rsid w:val="00880C4F"/>
    <w:rsid w:val="00880F0B"/>
    <w:rsid w:val="00880FC7"/>
    <w:rsid w:val="0088218F"/>
    <w:rsid w:val="00882394"/>
    <w:rsid w:val="008824E7"/>
    <w:rsid w:val="008828E6"/>
    <w:rsid w:val="00883107"/>
    <w:rsid w:val="00883684"/>
    <w:rsid w:val="0088368D"/>
    <w:rsid w:val="0088385E"/>
    <w:rsid w:val="0088444C"/>
    <w:rsid w:val="00884854"/>
    <w:rsid w:val="008848AC"/>
    <w:rsid w:val="00884EEE"/>
    <w:rsid w:val="008862BF"/>
    <w:rsid w:val="00886375"/>
    <w:rsid w:val="008872D3"/>
    <w:rsid w:val="00887649"/>
    <w:rsid w:val="00887BCC"/>
    <w:rsid w:val="00887BD4"/>
    <w:rsid w:val="00890289"/>
    <w:rsid w:val="008906FF"/>
    <w:rsid w:val="00890AD4"/>
    <w:rsid w:val="0089105D"/>
    <w:rsid w:val="00891358"/>
    <w:rsid w:val="00891445"/>
    <w:rsid w:val="008919C2"/>
    <w:rsid w:val="00891D3D"/>
    <w:rsid w:val="00891FE6"/>
    <w:rsid w:val="00892765"/>
    <w:rsid w:val="00892E2E"/>
    <w:rsid w:val="00893318"/>
    <w:rsid w:val="00893F50"/>
    <w:rsid w:val="00893FA3"/>
    <w:rsid w:val="008958B2"/>
    <w:rsid w:val="00896540"/>
    <w:rsid w:val="00896CAD"/>
    <w:rsid w:val="00897B6A"/>
    <w:rsid w:val="00897B79"/>
    <w:rsid w:val="00897F55"/>
    <w:rsid w:val="008A0181"/>
    <w:rsid w:val="008A05EF"/>
    <w:rsid w:val="008A0BE3"/>
    <w:rsid w:val="008A1565"/>
    <w:rsid w:val="008A18AE"/>
    <w:rsid w:val="008A1C14"/>
    <w:rsid w:val="008A1C47"/>
    <w:rsid w:val="008A26D4"/>
    <w:rsid w:val="008A2832"/>
    <w:rsid w:val="008A2B00"/>
    <w:rsid w:val="008A2F3E"/>
    <w:rsid w:val="008A31F2"/>
    <w:rsid w:val="008A32F1"/>
    <w:rsid w:val="008A4D43"/>
    <w:rsid w:val="008A5849"/>
    <w:rsid w:val="008A597E"/>
    <w:rsid w:val="008A5BA8"/>
    <w:rsid w:val="008A5D87"/>
    <w:rsid w:val="008A5F60"/>
    <w:rsid w:val="008B09C1"/>
    <w:rsid w:val="008B0A53"/>
    <w:rsid w:val="008B0C96"/>
    <w:rsid w:val="008B10D0"/>
    <w:rsid w:val="008B1F8C"/>
    <w:rsid w:val="008B22D8"/>
    <w:rsid w:val="008B26EF"/>
    <w:rsid w:val="008B3272"/>
    <w:rsid w:val="008B3D79"/>
    <w:rsid w:val="008B461B"/>
    <w:rsid w:val="008B5D4A"/>
    <w:rsid w:val="008B647D"/>
    <w:rsid w:val="008B6999"/>
    <w:rsid w:val="008B7383"/>
    <w:rsid w:val="008B76D5"/>
    <w:rsid w:val="008B77C8"/>
    <w:rsid w:val="008C04E8"/>
    <w:rsid w:val="008C0924"/>
    <w:rsid w:val="008C0D4E"/>
    <w:rsid w:val="008C0F00"/>
    <w:rsid w:val="008C1961"/>
    <w:rsid w:val="008C29F8"/>
    <w:rsid w:val="008C3873"/>
    <w:rsid w:val="008C3FAF"/>
    <w:rsid w:val="008C50E7"/>
    <w:rsid w:val="008C5872"/>
    <w:rsid w:val="008C5A46"/>
    <w:rsid w:val="008C5E52"/>
    <w:rsid w:val="008C6643"/>
    <w:rsid w:val="008C6BF7"/>
    <w:rsid w:val="008C6F90"/>
    <w:rsid w:val="008C7581"/>
    <w:rsid w:val="008C76B5"/>
    <w:rsid w:val="008C7B7E"/>
    <w:rsid w:val="008C7C21"/>
    <w:rsid w:val="008D0752"/>
    <w:rsid w:val="008D0A1E"/>
    <w:rsid w:val="008D0BA7"/>
    <w:rsid w:val="008D15F3"/>
    <w:rsid w:val="008D1A52"/>
    <w:rsid w:val="008D2595"/>
    <w:rsid w:val="008D2685"/>
    <w:rsid w:val="008D3413"/>
    <w:rsid w:val="008D403D"/>
    <w:rsid w:val="008D4F80"/>
    <w:rsid w:val="008D641F"/>
    <w:rsid w:val="008D65D3"/>
    <w:rsid w:val="008D6DB4"/>
    <w:rsid w:val="008D6EE7"/>
    <w:rsid w:val="008D705E"/>
    <w:rsid w:val="008D74A7"/>
    <w:rsid w:val="008E0605"/>
    <w:rsid w:val="008E0BC2"/>
    <w:rsid w:val="008E0CC9"/>
    <w:rsid w:val="008E0E1E"/>
    <w:rsid w:val="008E155A"/>
    <w:rsid w:val="008E2E8F"/>
    <w:rsid w:val="008E355C"/>
    <w:rsid w:val="008E3A06"/>
    <w:rsid w:val="008E4006"/>
    <w:rsid w:val="008E46A9"/>
    <w:rsid w:val="008E4F6F"/>
    <w:rsid w:val="008E690C"/>
    <w:rsid w:val="008E73E8"/>
    <w:rsid w:val="008E79A6"/>
    <w:rsid w:val="008E7DDE"/>
    <w:rsid w:val="008E7FCD"/>
    <w:rsid w:val="008F1529"/>
    <w:rsid w:val="008F22E5"/>
    <w:rsid w:val="008F250C"/>
    <w:rsid w:val="008F2514"/>
    <w:rsid w:val="008F345E"/>
    <w:rsid w:val="008F3B4B"/>
    <w:rsid w:val="008F4265"/>
    <w:rsid w:val="008F42F3"/>
    <w:rsid w:val="008F513D"/>
    <w:rsid w:val="008F53BF"/>
    <w:rsid w:val="008F61E2"/>
    <w:rsid w:val="008F64D4"/>
    <w:rsid w:val="008F76DC"/>
    <w:rsid w:val="008F77B2"/>
    <w:rsid w:val="008F7B1A"/>
    <w:rsid w:val="00900336"/>
    <w:rsid w:val="00900548"/>
    <w:rsid w:val="00900E63"/>
    <w:rsid w:val="0090108C"/>
    <w:rsid w:val="00902E97"/>
    <w:rsid w:val="0090337E"/>
    <w:rsid w:val="00903490"/>
    <w:rsid w:val="0090349E"/>
    <w:rsid w:val="00903681"/>
    <w:rsid w:val="009036BB"/>
    <w:rsid w:val="009039B7"/>
    <w:rsid w:val="00903D39"/>
    <w:rsid w:val="009042DA"/>
    <w:rsid w:val="009043A3"/>
    <w:rsid w:val="009048FE"/>
    <w:rsid w:val="0090494C"/>
    <w:rsid w:val="00904FA4"/>
    <w:rsid w:val="00905A50"/>
    <w:rsid w:val="0090675B"/>
    <w:rsid w:val="00906BE6"/>
    <w:rsid w:val="00906EB6"/>
    <w:rsid w:val="00907271"/>
    <w:rsid w:val="0090759A"/>
    <w:rsid w:val="00910B2D"/>
    <w:rsid w:val="009112B0"/>
    <w:rsid w:val="009119EB"/>
    <w:rsid w:val="00911B59"/>
    <w:rsid w:val="00912BB1"/>
    <w:rsid w:val="00912E2C"/>
    <w:rsid w:val="00912FB1"/>
    <w:rsid w:val="00913863"/>
    <w:rsid w:val="00913D1F"/>
    <w:rsid w:val="00914172"/>
    <w:rsid w:val="00914508"/>
    <w:rsid w:val="00914803"/>
    <w:rsid w:val="009148C2"/>
    <w:rsid w:val="009148C6"/>
    <w:rsid w:val="00914F5F"/>
    <w:rsid w:val="0091543A"/>
    <w:rsid w:val="009169CC"/>
    <w:rsid w:val="00916ACF"/>
    <w:rsid w:val="009176C9"/>
    <w:rsid w:val="0092053C"/>
    <w:rsid w:val="00920745"/>
    <w:rsid w:val="0092080F"/>
    <w:rsid w:val="00920D29"/>
    <w:rsid w:val="00920F35"/>
    <w:rsid w:val="0092215B"/>
    <w:rsid w:val="009224CC"/>
    <w:rsid w:val="0092254A"/>
    <w:rsid w:val="00922725"/>
    <w:rsid w:val="00922C4B"/>
    <w:rsid w:val="009232F4"/>
    <w:rsid w:val="00923E64"/>
    <w:rsid w:val="00924634"/>
    <w:rsid w:val="00925190"/>
    <w:rsid w:val="00925BA6"/>
    <w:rsid w:val="00925DEE"/>
    <w:rsid w:val="00927105"/>
    <w:rsid w:val="009279E0"/>
    <w:rsid w:val="00927CB4"/>
    <w:rsid w:val="0093044E"/>
    <w:rsid w:val="00932119"/>
    <w:rsid w:val="009323DD"/>
    <w:rsid w:val="00932473"/>
    <w:rsid w:val="00932958"/>
    <w:rsid w:val="0093335C"/>
    <w:rsid w:val="00933460"/>
    <w:rsid w:val="0093408A"/>
    <w:rsid w:val="00934812"/>
    <w:rsid w:val="00935244"/>
    <w:rsid w:val="00935319"/>
    <w:rsid w:val="00935948"/>
    <w:rsid w:val="00935B49"/>
    <w:rsid w:val="00936366"/>
    <w:rsid w:val="00936687"/>
    <w:rsid w:val="0093783B"/>
    <w:rsid w:val="00937CB0"/>
    <w:rsid w:val="00937CEA"/>
    <w:rsid w:val="00937E50"/>
    <w:rsid w:val="00940927"/>
    <w:rsid w:val="00940CBE"/>
    <w:rsid w:val="009419D8"/>
    <w:rsid w:val="00942803"/>
    <w:rsid w:val="00942C6A"/>
    <w:rsid w:val="00943344"/>
    <w:rsid w:val="009436E5"/>
    <w:rsid w:val="009438E7"/>
    <w:rsid w:val="0094399D"/>
    <w:rsid w:val="00943CF7"/>
    <w:rsid w:val="00943E5B"/>
    <w:rsid w:val="00944062"/>
    <w:rsid w:val="00944BFA"/>
    <w:rsid w:val="00944D55"/>
    <w:rsid w:val="00944E1D"/>
    <w:rsid w:val="00945817"/>
    <w:rsid w:val="009474ED"/>
    <w:rsid w:val="00950009"/>
    <w:rsid w:val="00950699"/>
    <w:rsid w:val="00950DBB"/>
    <w:rsid w:val="0095175E"/>
    <w:rsid w:val="0095225C"/>
    <w:rsid w:val="00952A5D"/>
    <w:rsid w:val="009531B9"/>
    <w:rsid w:val="00953724"/>
    <w:rsid w:val="009538F6"/>
    <w:rsid w:val="009551D0"/>
    <w:rsid w:val="00955291"/>
    <w:rsid w:val="0095719C"/>
    <w:rsid w:val="0095734A"/>
    <w:rsid w:val="00957832"/>
    <w:rsid w:val="00960A05"/>
    <w:rsid w:val="00960A06"/>
    <w:rsid w:val="00960BE5"/>
    <w:rsid w:val="0096160C"/>
    <w:rsid w:val="00961DD9"/>
    <w:rsid w:val="009620DB"/>
    <w:rsid w:val="0096230D"/>
    <w:rsid w:val="0096265D"/>
    <w:rsid w:val="009628C0"/>
    <w:rsid w:val="00962DC0"/>
    <w:rsid w:val="009633D6"/>
    <w:rsid w:val="009639AF"/>
    <w:rsid w:val="009645D3"/>
    <w:rsid w:val="0096576B"/>
    <w:rsid w:val="009661FF"/>
    <w:rsid w:val="00966213"/>
    <w:rsid w:val="00967737"/>
    <w:rsid w:val="009679BF"/>
    <w:rsid w:val="00967C45"/>
    <w:rsid w:val="009702CA"/>
    <w:rsid w:val="009703A9"/>
    <w:rsid w:val="00970A0C"/>
    <w:rsid w:val="00971247"/>
    <w:rsid w:val="00971CBC"/>
    <w:rsid w:val="00972970"/>
    <w:rsid w:val="00972C94"/>
    <w:rsid w:val="00973359"/>
    <w:rsid w:val="0097394B"/>
    <w:rsid w:val="009746B7"/>
    <w:rsid w:val="00975265"/>
    <w:rsid w:val="00975BBA"/>
    <w:rsid w:val="0097628A"/>
    <w:rsid w:val="009766BC"/>
    <w:rsid w:val="00976EBB"/>
    <w:rsid w:val="00977E7D"/>
    <w:rsid w:val="009802ED"/>
    <w:rsid w:val="009804E2"/>
    <w:rsid w:val="00980833"/>
    <w:rsid w:val="009808FC"/>
    <w:rsid w:val="009809DD"/>
    <w:rsid w:val="00980C7E"/>
    <w:rsid w:val="00981459"/>
    <w:rsid w:val="00981E7F"/>
    <w:rsid w:val="0098221A"/>
    <w:rsid w:val="0098245C"/>
    <w:rsid w:val="00982B96"/>
    <w:rsid w:val="0098373C"/>
    <w:rsid w:val="00983C7C"/>
    <w:rsid w:val="00983CE7"/>
    <w:rsid w:val="00984670"/>
    <w:rsid w:val="00986163"/>
    <w:rsid w:val="00986A97"/>
    <w:rsid w:val="00986F82"/>
    <w:rsid w:val="00987A9D"/>
    <w:rsid w:val="00990B02"/>
    <w:rsid w:val="0099148A"/>
    <w:rsid w:val="009924C0"/>
    <w:rsid w:val="00992799"/>
    <w:rsid w:val="00992C7A"/>
    <w:rsid w:val="00993177"/>
    <w:rsid w:val="00993A3E"/>
    <w:rsid w:val="00993DA5"/>
    <w:rsid w:val="00994796"/>
    <w:rsid w:val="00994924"/>
    <w:rsid w:val="00994C7D"/>
    <w:rsid w:val="00994F07"/>
    <w:rsid w:val="00995359"/>
    <w:rsid w:val="00995709"/>
    <w:rsid w:val="00995AE3"/>
    <w:rsid w:val="00995B81"/>
    <w:rsid w:val="00996581"/>
    <w:rsid w:val="00996D99"/>
    <w:rsid w:val="0099776D"/>
    <w:rsid w:val="00997CC0"/>
    <w:rsid w:val="009A0742"/>
    <w:rsid w:val="009A0C1F"/>
    <w:rsid w:val="009A0D8B"/>
    <w:rsid w:val="009A0DDC"/>
    <w:rsid w:val="009A20B2"/>
    <w:rsid w:val="009A21A9"/>
    <w:rsid w:val="009A2351"/>
    <w:rsid w:val="009A2683"/>
    <w:rsid w:val="009A2A06"/>
    <w:rsid w:val="009A2DFE"/>
    <w:rsid w:val="009A2EC9"/>
    <w:rsid w:val="009A390B"/>
    <w:rsid w:val="009A3A54"/>
    <w:rsid w:val="009A4253"/>
    <w:rsid w:val="009A4C38"/>
    <w:rsid w:val="009A6040"/>
    <w:rsid w:val="009A6552"/>
    <w:rsid w:val="009A720D"/>
    <w:rsid w:val="009A7C48"/>
    <w:rsid w:val="009B03BA"/>
    <w:rsid w:val="009B0CCB"/>
    <w:rsid w:val="009B1A31"/>
    <w:rsid w:val="009B24BC"/>
    <w:rsid w:val="009B33C4"/>
    <w:rsid w:val="009B3434"/>
    <w:rsid w:val="009B3CA3"/>
    <w:rsid w:val="009B3D9C"/>
    <w:rsid w:val="009B4761"/>
    <w:rsid w:val="009B4830"/>
    <w:rsid w:val="009B6929"/>
    <w:rsid w:val="009B6DC4"/>
    <w:rsid w:val="009B75C7"/>
    <w:rsid w:val="009C0693"/>
    <w:rsid w:val="009C0B06"/>
    <w:rsid w:val="009C0B14"/>
    <w:rsid w:val="009C1528"/>
    <w:rsid w:val="009C1CD4"/>
    <w:rsid w:val="009C1EB2"/>
    <w:rsid w:val="009C2B26"/>
    <w:rsid w:val="009C2D12"/>
    <w:rsid w:val="009C2E31"/>
    <w:rsid w:val="009C34E4"/>
    <w:rsid w:val="009C3688"/>
    <w:rsid w:val="009C394A"/>
    <w:rsid w:val="009C3C51"/>
    <w:rsid w:val="009C3EE3"/>
    <w:rsid w:val="009C4198"/>
    <w:rsid w:val="009C4C87"/>
    <w:rsid w:val="009C52A7"/>
    <w:rsid w:val="009C5584"/>
    <w:rsid w:val="009C61FF"/>
    <w:rsid w:val="009C64E6"/>
    <w:rsid w:val="009C67EC"/>
    <w:rsid w:val="009C71E0"/>
    <w:rsid w:val="009C787E"/>
    <w:rsid w:val="009D0313"/>
    <w:rsid w:val="009D07BB"/>
    <w:rsid w:val="009D0947"/>
    <w:rsid w:val="009D0A8A"/>
    <w:rsid w:val="009D15EC"/>
    <w:rsid w:val="009D2407"/>
    <w:rsid w:val="009D2768"/>
    <w:rsid w:val="009D2A35"/>
    <w:rsid w:val="009D2EE6"/>
    <w:rsid w:val="009D3701"/>
    <w:rsid w:val="009D3ABD"/>
    <w:rsid w:val="009D41CA"/>
    <w:rsid w:val="009D4203"/>
    <w:rsid w:val="009D4483"/>
    <w:rsid w:val="009D46A5"/>
    <w:rsid w:val="009D4908"/>
    <w:rsid w:val="009D49F2"/>
    <w:rsid w:val="009D4A7C"/>
    <w:rsid w:val="009D52A8"/>
    <w:rsid w:val="009D5382"/>
    <w:rsid w:val="009D6DB9"/>
    <w:rsid w:val="009E01E1"/>
    <w:rsid w:val="009E0BB1"/>
    <w:rsid w:val="009E1033"/>
    <w:rsid w:val="009E188D"/>
    <w:rsid w:val="009E294B"/>
    <w:rsid w:val="009E29E1"/>
    <w:rsid w:val="009E2C03"/>
    <w:rsid w:val="009E35FE"/>
    <w:rsid w:val="009E44F7"/>
    <w:rsid w:val="009E4969"/>
    <w:rsid w:val="009E4E62"/>
    <w:rsid w:val="009E5D10"/>
    <w:rsid w:val="009E606A"/>
    <w:rsid w:val="009E60CC"/>
    <w:rsid w:val="009E6444"/>
    <w:rsid w:val="009E6887"/>
    <w:rsid w:val="009E6ED7"/>
    <w:rsid w:val="009E716B"/>
    <w:rsid w:val="009E7236"/>
    <w:rsid w:val="009E77A2"/>
    <w:rsid w:val="009E7C22"/>
    <w:rsid w:val="009E7F44"/>
    <w:rsid w:val="009F0DC5"/>
    <w:rsid w:val="009F14F4"/>
    <w:rsid w:val="009F1806"/>
    <w:rsid w:val="009F196E"/>
    <w:rsid w:val="009F2509"/>
    <w:rsid w:val="009F31F4"/>
    <w:rsid w:val="009F3780"/>
    <w:rsid w:val="009F38C7"/>
    <w:rsid w:val="009F38EC"/>
    <w:rsid w:val="009F41B8"/>
    <w:rsid w:val="009F55B1"/>
    <w:rsid w:val="009F5B2D"/>
    <w:rsid w:val="009F5C2E"/>
    <w:rsid w:val="009F615C"/>
    <w:rsid w:val="009F6926"/>
    <w:rsid w:val="009F6D55"/>
    <w:rsid w:val="009F760B"/>
    <w:rsid w:val="009F76D9"/>
    <w:rsid w:val="009F7B07"/>
    <w:rsid w:val="009F7BBA"/>
    <w:rsid w:val="00A00494"/>
    <w:rsid w:val="00A006FC"/>
    <w:rsid w:val="00A00C34"/>
    <w:rsid w:val="00A01C71"/>
    <w:rsid w:val="00A020E7"/>
    <w:rsid w:val="00A0227A"/>
    <w:rsid w:val="00A024A2"/>
    <w:rsid w:val="00A02E2E"/>
    <w:rsid w:val="00A02EBF"/>
    <w:rsid w:val="00A03348"/>
    <w:rsid w:val="00A0629C"/>
    <w:rsid w:val="00A063D9"/>
    <w:rsid w:val="00A06956"/>
    <w:rsid w:val="00A06D8B"/>
    <w:rsid w:val="00A07649"/>
    <w:rsid w:val="00A07806"/>
    <w:rsid w:val="00A07D24"/>
    <w:rsid w:val="00A10390"/>
    <w:rsid w:val="00A10794"/>
    <w:rsid w:val="00A111EA"/>
    <w:rsid w:val="00A1169C"/>
    <w:rsid w:val="00A12CE9"/>
    <w:rsid w:val="00A12DEF"/>
    <w:rsid w:val="00A12E77"/>
    <w:rsid w:val="00A12E9E"/>
    <w:rsid w:val="00A12ED1"/>
    <w:rsid w:val="00A1382F"/>
    <w:rsid w:val="00A14156"/>
    <w:rsid w:val="00A146A8"/>
    <w:rsid w:val="00A152F8"/>
    <w:rsid w:val="00A154C3"/>
    <w:rsid w:val="00A1645D"/>
    <w:rsid w:val="00A16893"/>
    <w:rsid w:val="00A16D95"/>
    <w:rsid w:val="00A16F6B"/>
    <w:rsid w:val="00A17568"/>
    <w:rsid w:val="00A17A52"/>
    <w:rsid w:val="00A17B1D"/>
    <w:rsid w:val="00A17C24"/>
    <w:rsid w:val="00A17C94"/>
    <w:rsid w:val="00A2011C"/>
    <w:rsid w:val="00A20C7B"/>
    <w:rsid w:val="00A2103D"/>
    <w:rsid w:val="00A21544"/>
    <w:rsid w:val="00A21563"/>
    <w:rsid w:val="00A2230F"/>
    <w:rsid w:val="00A23052"/>
    <w:rsid w:val="00A23474"/>
    <w:rsid w:val="00A23B83"/>
    <w:rsid w:val="00A23BC9"/>
    <w:rsid w:val="00A24EA4"/>
    <w:rsid w:val="00A25501"/>
    <w:rsid w:val="00A265C4"/>
    <w:rsid w:val="00A26BB3"/>
    <w:rsid w:val="00A303A4"/>
    <w:rsid w:val="00A315FB"/>
    <w:rsid w:val="00A319C4"/>
    <w:rsid w:val="00A31BBC"/>
    <w:rsid w:val="00A31E49"/>
    <w:rsid w:val="00A32063"/>
    <w:rsid w:val="00A322F1"/>
    <w:rsid w:val="00A3295B"/>
    <w:rsid w:val="00A32E50"/>
    <w:rsid w:val="00A33150"/>
    <w:rsid w:val="00A33938"/>
    <w:rsid w:val="00A33C19"/>
    <w:rsid w:val="00A33E4E"/>
    <w:rsid w:val="00A3403F"/>
    <w:rsid w:val="00A341C9"/>
    <w:rsid w:val="00A35210"/>
    <w:rsid w:val="00A36716"/>
    <w:rsid w:val="00A368BA"/>
    <w:rsid w:val="00A36A90"/>
    <w:rsid w:val="00A36C8B"/>
    <w:rsid w:val="00A3773C"/>
    <w:rsid w:val="00A37FB7"/>
    <w:rsid w:val="00A404B3"/>
    <w:rsid w:val="00A414AC"/>
    <w:rsid w:val="00A417CA"/>
    <w:rsid w:val="00A418EA"/>
    <w:rsid w:val="00A41A82"/>
    <w:rsid w:val="00A41D3A"/>
    <w:rsid w:val="00A43187"/>
    <w:rsid w:val="00A436F5"/>
    <w:rsid w:val="00A4394F"/>
    <w:rsid w:val="00A43CC8"/>
    <w:rsid w:val="00A4445F"/>
    <w:rsid w:val="00A44CDA"/>
    <w:rsid w:val="00A45030"/>
    <w:rsid w:val="00A458FD"/>
    <w:rsid w:val="00A45D03"/>
    <w:rsid w:val="00A46496"/>
    <w:rsid w:val="00A5084B"/>
    <w:rsid w:val="00A5117A"/>
    <w:rsid w:val="00A53946"/>
    <w:rsid w:val="00A53FDA"/>
    <w:rsid w:val="00A544BD"/>
    <w:rsid w:val="00A54D04"/>
    <w:rsid w:val="00A55962"/>
    <w:rsid w:val="00A55A3E"/>
    <w:rsid w:val="00A56C1C"/>
    <w:rsid w:val="00A579F7"/>
    <w:rsid w:val="00A57AEE"/>
    <w:rsid w:val="00A57E19"/>
    <w:rsid w:val="00A61D23"/>
    <w:rsid w:val="00A63BAB"/>
    <w:rsid w:val="00A63E6B"/>
    <w:rsid w:val="00A63ECF"/>
    <w:rsid w:val="00A64657"/>
    <w:rsid w:val="00A6575A"/>
    <w:rsid w:val="00A658B4"/>
    <w:rsid w:val="00A661BF"/>
    <w:rsid w:val="00A6680B"/>
    <w:rsid w:val="00A672F8"/>
    <w:rsid w:val="00A67392"/>
    <w:rsid w:val="00A674FF"/>
    <w:rsid w:val="00A67666"/>
    <w:rsid w:val="00A67D70"/>
    <w:rsid w:val="00A70673"/>
    <w:rsid w:val="00A70AB9"/>
    <w:rsid w:val="00A7185D"/>
    <w:rsid w:val="00A71D2A"/>
    <w:rsid w:val="00A726D2"/>
    <w:rsid w:val="00A72887"/>
    <w:rsid w:val="00A72A5B"/>
    <w:rsid w:val="00A72CA6"/>
    <w:rsid w:val="00A741F4"/>
    <w:rsid w:val="00A74A50"/>
    <w:rsid w:val="00A74DDC"/>
    <w:rsid w:val="00A75922"/>
    <w:rsid w:val="00A7625D"/>
    <w:rsid w:val="00A767E6"/>
    <w:rsid w:val="00A775C9"/>
    <w:rsid w:val="00A80729"/>
    <w:rsid w:val="00A80CE1"/>
    <w:rsid w:val="00A8159D"/>
    <w:rsid w:val="00A817D8"/>
    <w:rsid w:val="00A81F69"/>
    <w:rsid w:val="00A84D24"/>
    <w:rsid w:val="00A85309"/>
    <w:rsid w:val="00A85972"/>
    <w:rsid w:val="00A85B11"/>
    <w:rsid w:val="00A85B13"/>
    <w:rsid w:val="00A8672A"/>
    <w:rsid w:val="00A867F5"/>
    <w:rsid w:val="00A86B88"/>
    <w:rsid w:val="00A8701F"/>
    <w:rsid w:val="00A90523"/>
    <w:rsid w:val="00A91644"/>
    <w:rsid w:val="00A917F6"/>
    <w:rsid w:val="00A91A41"/>
    <w:rsid w:val="00A91B78"/>
    <w:rsid w:val="00A91E3B"/>
    <w:rsid w:val="00A925A6"/>
    <w:rsid w:val="00A93520"/>
    <w:rsid w:val="00A93EDD"/>
    <w:rsid w:val="00A94034"/>
    <w:rsid w:val="00A944A7"/>
    <w:rsid w:val="00A94B5E"/>
    <w:rsid w:val="00A958F9"/>
    <w:rsid w:val="00A95D5F"/>
    <w:rsid w:val="00A95DA4"/>
    <w:rsid w:val="00A96394"/>
    <w:rsid w:val="00A9722A"/>
    <w:rsid w:val="00A97838"/>
    <w:rsid w:val="00AA0DF3"/>
    <w:rsid w:val="00AA18C7"/>
    <w:rsid w:val="00AA1CF0"/>
    <w:rsid w:val="00AA2209"/>
    <w:rsid w:val="00AA2CFC"/>
    <w:rsid w:val="00AA2F54"/>
    <w:rsid w:val="00AA3043"/>
    <w:rsid w:val="00AA319E"/>
    <w:rsid w:val="00AA3A34"/>
    <w:rsid w:val="00AA3A7A"/>
    <w:rsid w:val="00AA4DF9"/>
    <w:rsid w:val="00AA52CF"/>
    <w:rsid w:val="00AA55ED"/>
    <w:rsid w:val="00AA5625"/>
    <w:rsid w:val="00AA58CB"/>
    <w:rsid w:val="00AA5ACE"/>
    <w:rsid w:val="00AA6603"/>
    <w:rsid w:val="00AA6B72"/>
    <w:rsid w:val="00AA71A8"/>
    <w:rsid w:val="00AA77A1"/>
    <w:rsid w:val="00AA79BC"/>
    <w:rsid w:val="00AA7DB7"/>
    <w:rsid w:val="00AB0E99"/>
    <w:rsid w:val="00AB0EC3"/>
    <w:rsid w:val="00AB143D"/>
    <w:rsid w:val="00AB157F"/>
    <w:rsid w:val="00AB327D"/>
    <w:rsid w:val="00AB3493"/>
    <w:rsid w:val="00AB3D0A"/>
    <w:rsid w:val="00AB5B56"/>
    <w:rsid w:val="00AB5B5D"/>
    <w:rsid w:val="00AB5D0C"/>
    <w:rsid w:val="00AB761E"/>
    <w:rsid w:val="00AC2756"/>
    <w:rsid w:val="00AC40D2"/>
    <w:rsid w:val="00AC40E7"/>
    <w:rsid w:val="00AC4775"/>
    <w:rsid w:val="00AC4CE4"/>
    <w:rsid w:val="00AC4D46"/>
    <w:rsid w:val="00AC5226"/>
    <w:rsid w:val="00AC5A35"/>
    <w:rsid w:val="00AC6086"/>
    <w:rsid w:val="00AC60A0"/>
    <w:rsid w:val="00AC6362"/>
    <w:rsid w:val="00AC6705"/>
    <w:rsid w:val="00AC6F77"/>
    <w:rsid w:val="00AD03CE"/>
    <w:rsid w:val="00AD0D6D"/>
    <w:rsid w:val="00AD0FAA"/>
    <w:rsid w:val="00AD1210"/>
    <w:rsid w:val="00AD1598"/>
    <w:rsid w:val="00AD1E00"/>
    <w:rsid w:val="00AD2119"/>
    <w:rsid w:val="00AD2A78"/>
    <w:rsid w:val="00AD3AE0"/>
    <w:rsid w:val="00AD429D"/>
    <w:rsid w:val="00AD48E0"/>
    <w:rsid w:val="00AD4A74"/>
    <w:rsid w:val="00AD5EEC"/>
    <w:rsid w:val="00AD5F8D"/>
    <w:rsid w:val="00AD6205"/>
    <w:rsid w:val="00AD6E52"/>
    <w:rsid w:val="00AD74FB"/>
    <w:rsid w:val="00AD7697"/>
    <w:rsid w:val="00AD7C78"/>
    <w:rsid w:val="00AD7D2B"/>
    <w:rsid w:val="00AD7E6E"/>
    <w:rsid w:val="00AE0BD0"/>
    <w:rsid w:val="00AE10D4"/>
    <w:rsid w:val="00AE13C2"/>
    <w:rsid w:val="00AE16E4"/>
    <w:rsid w:val="00AE1EBC"/>
    <w:rsid w:val="00AE200F"/>
    <w:rsid w:val="00AE2926"/>
    <w:rsid w:val="00AE2E60"/>
    <w:rsid w:val="00AE3286"/>
    <w:rsid w:val="00AE38C7"/>
    <w:rsid w:val="00AE4375"/>
    <w:rsid w:val="00AE4644"/>
    <w:rsid w:val="00AE4866"/>
    <w:rsid w:val="00AE494D"/>
    <w:rsid w:val="00AE49A3"/>
    <w:rsid w:val="00AE4E36"/>
    <w:rsid w:val="00AE50AC"/>
    <w:rsid w:val="00AE5565"/>
    <w:rsid w:val="00AE55AC"/>
    <w:rsid w:val="00AE57BD"/>
    <w:rsid w:val="00AE5868"/>
    <w:rsid w:val="00AE6846"/>
    <w:rsid w:val="00AE6D2D"/>
    <w:rsid w:val="00AE6E8B"/>
    <w:rsid w:val="00AE6EF2"/>
    <w:rsid w:val="00AE73D3"/>
    <w:rsid w:val="00AF0C76"/>
    <w:rsid w:val="00AF14B6"/>
    <w:rsid w:val="00AF1617"/>
    <w:rsid w:val="00AF193E"/>
    <w:rsid w:val="00AF2B66"/>
    <w:rsid w:val="00AF2ECD"/>
    <w:rsid w:val="00AF32A5"/>
    <w:rsid w:val="00AF359D"/>
    <w:rsid w:val="00AF3855"/>
    <w:rsid w:val="00AF3EC3"/>
    <w:rsid w:val="00AF3EF8"/>
    <w:rsid w:val="00AF419B"/>
    <w:rsid w:val="00AF41E5"/>
    <w:rsid w:val="00AF5395"/>
    <w:rsid w:val="00AF54D4"/>
    <w:rsid w:val="00AF6065"/>
    <w:rsid w:val="00AF61F0"/>
    <w:rsid w:val="00AF6E5D"/>
    <w:rsid w:val="00AF7569"/>
    <w:rsid w:val="00AF7C62"/>
    <w:rsid w:val="00B003BF"/>
    <w:rsid w:val="00B00D8F"/>
    <w:rsid w:val="00B011B2"/>
    <w:rsid w:val="00B018E6"/>
    <w:rsid w:val="00B01FB0"/>
    <w:rsid w:val="00B024E4"/>
    <w:rsid w:val="00B02548"/>
    <w:rsid w:val="00B02BFB"/>
    <w:rsid w:val="00B033EC"/>
    <w:rsid w:val="00B03A56"/>
    <w:rsid w:val="00B05029"/>
    <w:rsid w:val="00B06369"/>
    <w:rsid w:val="00B06CBD"/>
    <w:rsid w:val="00B0728C"/>
    <w:rsid w:val="00B075FF"/>
    <w:rsid w:val="00B07DC8"/>
    <w:rsid w:val="00B1004E"/>
    <w:rsid w:val="00B102BE"/>
    <w:rsid w:val="00B10402"/>
    <w:rsid w:val="00B1059D"/>
    <w:rsid w:val="00B11599"/>
    <w:rsid w:val="00B11AD5"/>
    <w:rsid w:val="00B11F73"/>
    <w:rsid w:val="00B130E9"/>
    <w:rsid w:val="00B131F5"/>
    <w:rsid w:val="00B134AC"/>
    <w:rsid w:val="00B13B18"/>
    <w:rsid w:val="00B13F1E"/>
    <w:rsid w:val="00B140EA"/>
    <w:rsid w:val="00B143DA"/>
    <w:rsid w:val="00B1485E"/>
    <w:rsid w:val="00B14B8B"/>
    <w:rsid w:val="00B17E00"/>
    <w:rsid w:val="00B2006E"/>
    <w:rsid w:val="00B20AA3"/>
    <w:rsid w:val="00B20F49"/>
    <w:rsid w:val="00B21027"/>
    <w:rsid w:val="00B2121C"/>
    <w:rsid w:val="00B21F46"/>
    <w:rsid w:val="00B22459"/>
    <w:rsid w:val="00B232FA"/>
    <w:rsid w:val="00B23A15"/>
    <w:rsid w:val="00B23BBD"/>
    <w:rsid w:val="00B23DAD"/>
    <w:rsid w:val="00B24660"/>
    <w:rsid w:val="00B24EA9"/>
    <w:rsid w:val="00B2513A"/>
    <w:rsid w:val="00B25BAB"/>
    <w:rsid w:val="00B2622C"/>
    <w:rsid w:val="00B27456"/>
    <w:rsid w:val="00B276AC"/>
    <w:rsid w:val="00B27E1A"/>
    <w:rsid w:val="00B30D94"/>
    <w:rsid w:val="00B30DBB"/>
    <w:rsid w:val="00B31343"/>
    <w:rsid w:val="00B31E9D"/>
    <w:rsid w:val="00B325CA"/>
    <w:rsid w:val="00B32E08"/>
    <w:rsid w:val="00B33381"/>
    <w:rsid w:val="00B34A26"/>
    <w:rsid w:val="00B356EF"/>
    <w:rsid w:val="00B35A5B"/>
    <w:rsid w:val="00B36BFF"/>
    <w:rsid w:val="00B40C68"/>
    <w:rsid w:val="00B413D4"/>
    <w:rsid w:val="00B41558"/>
    <w:rsid w:val="00B4179E"/>
    <w:rsid w:val="00B418F4"/>
    <w:rsid w:val="00B41FDF"/>
    <w:rsid w:val="00B42273"/>
    <w:rsid w:val="00B4309A"/>
    <w:rsid w:val="00B431F3"/>
    <w:rsid w:val="00B43AB7"/>
    <w:rsid w:val="00B4437C"/>
    <w:rsid w:val="00B44ACB"/>
    <w:rsid w:val="00B44DC5"/>
    <w:rsid w:val="00B45163"/>
    <w:rsid w:val="00B45A9D"/>
    <w:rsid w:val="00B464E2"/>
    <w:rsid w:val="00B46D21"/>
    <w:rsid w:val="00B474EF"/>
    <w:rsid w:val="00B47A9C"/>
    <w:rsid w:val="00B50135"/>
    <w:rsid w:val="00B5016B"/>
    <w:rsid w:val="00B50C43"/>
    <w:rsid w:val="00B50E10"/>
    <w:rsid w:val="00B51873"/>
    <w:rsid w:val="00B51B26"/>
    <w:rsid w:val="00B5253D"/>
    <w:rsid w:val="00B5329E"/>
    <w:rsid w:val="00B5438F"/>
    <w:rsid w:val="00B5446A"/>
    <w:rsid w:val="00B55565"/>
    <w:rsid w:val="00B556DA"/>
    <w:rsid w:val="00B560BE"/>
    <w:rsid w:val="00B562C0"/>
    <w:rsid w:val="00B5735D"/>
    <w:rsid w:val="00B57850"/>
    <w:rsid w:val="00B5794B"/>
    <w:rsid w:val="00B600B7"/>
    <w:rsid w:val="00B6015E"/>
    <w:rsid w:val="00B607F4"/>
    <w:rsid w:val="00B60A86"/>
    <w:rsid w:val="00B60BFA"/>
    <w:rsid w:val="00B60E19"/>
    <w:rsid w:val="00B612F1"/>
    <w:rsid w:val="00B61843"/>
    <w:rsid w:val="00B622C8"/>
    <w:rsid w:val="00B62D05"/>
    <w:rsid w:val="00B635B5"/>
    <w:rsid w:val="00B637CF"/>
    <w:rsid w:val="00B63E2A"/>
    <w:rsid w:val="00B63F54"/>
    <w:rsid w:val="00B6457E"/>
    <w:rsid w:val="00B6462B"/>
    <w:rsid w:val="00B649D7"/>
    <w:rsid w:val="00B64B50"/>
    <w:rsid w:val="00B64E40"/>
    <w:rsid w:val="00B6536A"/>
    <w:rsid w:val="00B6553A"/>
    <w:rsid w:val="00B65E39"/>
    <w:rsid w:val="00B677C8"/>
    <w:rsid w:val="00B67BD6"/>
    <w:rsid w:val="00B67F9C"/>
    <w:rsid w:val="00B70844"/>
    <w:rsid w:val="00B71A4F"/>
    <w:rsid w:val="00B7217F"/>
    <w:rsid w:val="00B735F5"/>
    <w:rsid w:val="00B74146"/>
    <w:rsid w:val="00B74191"/>
    <w:rsid w:val="00B74382"/>
    <w:rsid w:val="00B75767"/>
    <w:rsid w:val="00B757E2"/>
    <w:rsid w:val="00B75C46"/>
    <w:rsid w:val="00B768BF"/>
    <w:rsid w:val="00B76B39"/>
    <w:rsid w:val="00B77628"/>
    <w:rsid w:val="00B802BE"/>
    <w:rsid w:val="00B808B4"/>
    <w:rsid w:val="00B80E08"/>
    <w:rsid w:val="00B8124C"/>
    <w:rsid w:val="00B82131"/>
    <w:rsid w:val="00B82307"/>
    <w:rsid w:val="00B82B14"/>
    <w:rsid w:val="00B832B4"/>
    <w:rsid w:val="00B83EDB"/>
    <w:rsid w:val="00B841B7"/>
    <w:rsid w:val="00B8425C"/>
    <w:rsid w:val="00B84270"/>
    <w:rsid w:val="00B849EF"/>
    <w:rsid w:val="00B84B33"/>
    <w:rsid w:val="00B84C3D"/>
    <w:rsid w:val="00B84F96"/>
    <w:rsid w:val="00B85902"/>
    <w:rsid w:val="00B8632A"/>
    <w:rsid w:val="00B866F7"/>
    <w:rsid w:val="00B869C3"/>
    <w:rsid w:val="00B87ADF"/>
    <w:rsid w:val="00B912E1"/>
    <w:rsid w:val="00B91653"/>
    <w:rsid w:val="00B919B0"/>
    <w:rsid w:val="00B91AE0"/>
    <w:rsid w:val="00B92293"/>
    <w:rsid w:val="00B95BBB"/>
    <w:rsid w:val="00B966F4"/>
    <w:rsid w:val="00B97348"/>
    <w:rsid w:val="00B97CE6"/>
    <w:rsid w:val="00B97E13"/>
    <w:rsid w:val="00B97EFF"/>
    <w:rsid w:val="00BA01F8"/>
    <w:rsid w:val="00BA0D76"/>
    <w:rsid w:val="00BA0E11"/>
    <w:rsid w:val="00BA119B"/>
    <w:rsid w:val="00BA1894"/>
    <w:rsid w:val="00BA192D"/>
    <w:rsid w:val="00BA2DF1"/>
    <w:rsid w:val="00BA3A40"/>
    <w:rsid w:val="00BA441B"/>
    <w:rsid w:val="00BA4F46"/>
    <w:rsid w:val="00BA51E9"/>
    <w:rsid w:val="00BA6A19"/>
    <w:rsid w:val="00BA6DF0"/>
    <w:rsid w:val="00BA719F"/>
    <w:rsid w:val="00BA7832"/>
    <w:rsid w:val="00BA7863"/>
    <w:rsid w:val="00BA7CFF"/>
    <w:rsid w:val="00BB0098"/>
    <w:rsid w:val="00BB0727"/>
    <w:rsid w:val="00BB0A8A"/>
    <w:rsid w:val="00BB0FBC"/>
    <w:rsid w:val="00BB15D6"/>
    <w:rsid w:val="00BB1836"/>
    <w:rsid w:val="00BB1CD9"/>
    <w:rsid w:val="00BB30C4"/>
    <w:rsid w:val="00BB3767"/>
    <w:rsid w:val="00BB38E1"/>
    <w:rsid w:val="00BB3B72"/>
    <w:rsid w:val="00BB3FB9"/>
    <w:rsid w:val="00BB454B"/>
    <w:rsid w:val="00BB4D05"/>
    <w:rsid w:val="00BB4E64"/>
    <w:rsid w:val="00BB4F01"/>
    <w:rsid w:val="00BB50D2"/>
    <w:rsid w:val="00BB541E"/>
    <w:rsid w:val="00BB563C"/>
    <w:rsid w:val="00BB6C32"/>
    <w:rsid w:val="00BB79DE"/>
    <w:rsid w:val="00BB7C3C"/>
    <w:rsid w:val="00BC00F7"/>
    <w:rsid w:val="00BC02C2"/>
    <w:rsid w:val="00BC1537"/>
    <w:rsid w:val="00BC22D2"/>
    <w:rsid w:val="00BC27DC"/>
    <w:rsid w:val="00BC2F42"/>
    <w:rsid w:val="00BC3871"/>
    <w:rsid w:val="00BC456B"/>
    <w:rsid w:val="00BC5044"/>
    <w:rsid w:val="00BC54CC"/>
    <w:rsid w:val="00BC5C33"/>
    <w:rsid w:val="00BC7CF2"/>
    <w:rsid w:val="00BD0022"/>
    <w:rsid w:val="00BD0F06"/>
    <w:rsid w:val="00BD1536"/>
    <w:rsid w:val="00BD1D1B"/>
    <w:rsid w:val="00BD3225"/>
    <w:rsid w:val="00BD3833"/>
    <w:rsid w:val="00BD3A61"/>
    <w:rsid w:val="00BD4715"/>
    <w:rsid w:val="00BD4B75"/>
    <w:rsid w:val="00BD51ED"/>
    <w:rsid w:val="00BD5BD8"/>
    <w:rsid w:val="00BD693E"/>
    <w:rsid w:val="00BD71AF"/>
    <w:rsid w:val="00BD7246"/>
    <w:rsid w:val="00BD7CAA"/>
    <w:rsid w:val="00BE03E2"/>
    <w:rsid w:val="00BE0DCF"/>
    <w:rsid w:val="00BE1570"/>
    <w:rsid w:val="00BE1A4F"/>
    <w:rsid w:val="00BE26B0"/>
    <w:rsid w:val="00BE30C1"/>
    <w:rsid w:val="00BE34E0"/>
    <w:rsid w:val="00BE42C3"/>
    <w:rsid w:val="00BE4317"/>
    <w:rsid w:val="00BE51BE"/>
    <w:rsid w:val="00BE6053"/>
    <w:rsid w:val="00BE7167"/>
    <w:rsid w:val="00BF00AB"/>
    <w:rsid w:val="00BF00B6"/>
    <w:rsid w:val="00BF02A7"/>
    <w:rsid w:val="00BF04DD"/>
    <w:rsid w:val="00BF0880"/>
    <w:rsid w:val="00BF0C4E"/>
    <w:rsid w:val="00BF14A8"/>
    <w:rsid w:val="00BF2849"/>
    <w:rsid w:val="00BF3744"/>
    <w:rsid w:val="00BF3D65"/>
    <w:rsid w:val="00BF427A"/>
    <w:rsid w:val="00BF58B4"/>
    <w:rsid w:val="00BF64F1"/>
    <w:rsid w:val="00BF663B"/>
    <w:rsid w:val="00BF677A"/>
    <w:rsid w:val="00BF6F6C"/>
    <w:rsid w:val="00BF7170"/>
    <w:rsid w:val="00C01531"/>
    <w:rsid w:val="00C01AA5"/>
    <w:rsid w:val="00C01B99"/>
    <w:rsid w:val="00C01E38"/>
    <w:rsid w:val="00C02353"/>
    <w:rsid w:val="00C0282E"/>
    <w:rsid w:val="00C02B6E"/>
    <w:rsid w:val="00C02F01"/>
    <w:rsid w:val="00C02F43"/>
    <w:rsid w:val="00C031D5"/>
    <w:rsid w:val="00C037DD"/>
    <w:rsid w:val="00C03B24"/>
    <w:rsid w:val="00C03F6D"/>
    <w:rsid w:val="00C045E2"/>
    <w:rsid w:val="00C04C00"/>
    <w:rsid w:val="00C04FDB"/>
    <w:rsid w:val="00C05101"/>
    <w:rsid w:val="00C06CE1"/>
    <w:rsid w:val="00C06F0C"/>
    <w:rsid w:val="00C109BE"/>
    <w:rsid w:val="00C120E1"/>
    <w:rsid w:val="00C129E0"/>
    <w:rsid w:val="00C12D8A"/>
    <w:rsid w:val="00C135A6"/>
    <w:rsid w:val="00C13FE6"/>
    <w:rsid w:val="00C14462"/>
    <w:rsid w:val="00C149C3"/>
    <w:rsid w:val="00C14B5F"/>
    <w:rsid w:val="00C14EE9"/>
    <w:rsid w:val="00C14F97"/>
    <w:rsid w:val="00C158DE"/>
    <w:rsid w:val="00C15C80"/>
    <w:rsid w:val="00C163F0"/>
    <w:rsid w:val="00C1662A"/>
    <w:rsid w:val="00C16A73"/>
    <w:rsid w:val="00C16C3C"/>
    <w:rsid w:val="00C16E55"/>
    <w:rsid w:val="00C175B0"/>
    <w:rsid w:val="00C17CD1"/>
    <w:rsid w:val="00C20D77"/>
    <w:rsid w:val="00C20F82"/>
    <w:rsid w:val="00C22D92"/>
    <w:rsid w:val="00C22DF6"/>
    <w:rsid w:val="00C22E20"/>
    <w:rsid w:val="00C22E44"/>
    <w:rsid w:val="00C234FC"/>
    <w:rsid w:val="00C23A40"/>
    <w:rsid w:val="00C2492A"/>
    <w:rsid w:val="00C24B6E"/>
    <w:rsid w:val="00C24D55"/>
    <w:rsid w:val="00C261B7"/>
    <w:rsid w:val="00C26634"/>
    <w:rsid w:val="00C266F0"/>
    <w:rsid w:val="00C27479"/>
    <w:rsid w:val="00C30000"/>
    <w:rsid w:val="00C303EB"/>
    <w:rsid w:val="00C30451"/>
    <w:rsid w:val="00C308AC"/>
    <w:rsid w:val="00C3169E"/>
    <w:rsid w:val="00C321E4"/>
    <w:rsid w:val="00C32525"/>
    <w:rsid w:val="00C33257"/>
    <w:rsid w:val="00C34175"/>
    <w:rsid w:val="00C341F3"/>
    <w:rsid w:val="00C348C2"/>
    <w:rsid w:val="00C34EB3"/>
    <w:rsid w:val="00C350FD"/>
    <w:rsid w:val="00C35729"/>
    <w:rsid w:val="00C35B24"/>
    <w:rsid w:val="00C36A80"/>
    <w:rsid w:val="00C370F7"/>
    <w:rsid w:val="00C37A09"/>
    <w:rsid w:val="00C4127B"/>
    <w:rsid w:val="00C4327F"/>
    <w:rsid w:val="00C4391F"/>
    <w:rsid w:val="00C4477D"/>
    <w:rsid w:val="00C451C5"/>
    <w:rsid w:val="00C45333"/>
    <w:rsid w:val="00C45DD4"/>
    <w:rsid w:val="00C46B29"/>
    <w:rsid w:val="00C47029"/>
    <w:rsid w:val="00C47B21"/>
    <w:rsid w:val="00C513FF"/>
    <w:rsid w:val="00C518B9"/>
    <w:rsid w:val="00C51E44"/>
    <w:rsid w:val="00C52A02"/>
    <w:rsid w:val="00C53010"/>
    <w:rsid w:val="00C533DC"/>
    <w:rsid w:val="00C5410F"/>
    <w:rsid w:val="00C54400"/>
    <w:rsid w:val="00C54AEF"/>
    <w:rsid w:val="00C55045"/>
    <w:rsid w:val="00C55679"/>
    <w:rsid w:val="00C55C0B"/>
    <w:rsid w:val="00C56C02"/>
    <w:rsid w:val="00C56D96"/>
    <w:rsid w:val="00C578AC"/>
    <w:rsid w:val="00C60006"/>
    <w:rsid w:val="00C6051F"/>
    <w:rsid w:val="00C60590"/>
    <w:rsid w:val="00C605C8"/>
    <w:rsid w:val="00C60B66"/>
    <w:rsid w:val="00C60D41"/>
    <w:rsid w:val="00C60F18"/>
    <w:rsid w:val="00C6277D"/>
    <w:rsid w:val="00C627C0"/>
    <w:rsid w:val="00C62A12"/>
    <w:rsid w:val="00C62AC9"/>
    <w:rsid w:val="00C64A28"/>
    <w:rsid w:val="00C659BB"/>
    <w:rsid w:val="00C65DC2"/>
    <w:rsid w:val="00C672E4"/>
    <w:rsid w:val="00C70A1A"/>
    <w:rsid w:val="00C70FC0"/>
    <w:rsid w:val="00C72AFD"/>
    <w:rsid w:val="00C75A99"/>
    <w:rsid w:val="00C75FF3"/>
    <w:rsid w:val="00C762F1"/>
    <w:rsid w:val="00C76770"/>
    <w:rsid w:val="00C768BC"/>
    <w:rsid w:val="00C77FF3"/>
    <w:rsid w:val="00C802CE"/>
    <w:rsid w:val="00C80657"/>
    <w:rsid w:val="00C80B38"/>
    <w:rsid w:val="00C812ED"/>
    <w:rsid w:val="00C81404"/>
    <w:rsid w:val="00C81531"/>
    <w:rsid w:val="00C81603"/>
    <w:rsid w:val="00C8187A"/>
    <w:rsid w:val="00C81A25"/>
    <w:rsid w:val="00C81F9D"/>
    <w:rsid w:val="00C823A1"/>
    <w:rsid w:val="00C827F7"/>
    <w:rsid w:val="00C82D19"/>
    <w:rsid w:val="00C83128"/>
    <w:rsid w:val="00C83377"/>
    <w:rsid w:val="00C83D36"/>
    <w:rsid w:val="00C83F8F"/>
    <w:rsid w:val="00C84401"/>
    <w:rsid w:val="00C8475F"/>
    <w:rsid w:val="00C84792"/>
    <w:rsid w:val="00C84E8E"/>
    <w:rsid w:val="00C8503A"/>
    <w:rsid w:val="00C85050"/>
    <w:rsid w:val="00C85494"/>
    <w:rsid w:val="00C85774"/>
    <w:rsid w:val="00C8577C"/>
    <w:rsid w:val="00C86961"/>
    <w:rsid w:val="00C87130"/>
    <w:rsid w:val="00C87366"/>
    <w:rsid w:val="00C902FD"/>
    <w:rsid w:val="00C903BE"/>
    <w:rsid w:val="00C91043"/>
    <w:rsid w:val="00C911BF"/>
    <w:rsid w:val="00C91FC6"/>
    <w:rsid w:val="00C924E8"/>
    <w:rsid w:val="00C92B0B"/>
    <w:rsid w:val="00C92B2F"/>
    <w:rsid w:val="00C92DF9"/>
    <w:rsid w:val="00C93B99"/>
    <w:rsid w:val="00C947C7"/>
    <w:rsid w:val="00C94F09"/>
    <w:rsid w:val="00C954F1"/>
    <w:rsid w:val="00C95754"/>
    <w:rsid w:val="00C96F06"/>
    <w:rsid w:val="00C9701F"/>
    <w:rsid w:val="00C974F6"/>
    <w:rsid w:val="00C97FD6"/>
    <w:rsid w:val="00CA0725"/>
    <w:rsid w:val="00CA085A"/>
    <w:rsid w:val="00CA0882"/>
    <w:rsid w:val="00CA19E6"/>
    <w:rsid w:val="00CA23D6"/>
    <w:rsid w:val="00CA2E4B"/>
    <w:rsid w:val="00CA2F64"/>
    <w:rsid w:val="00CA4164"/>
    <w:rsid w:val="00CA42E3"/>
    <w:rsid w:val="00CA4A35"/>
    <w:rsid w:val="00CA4EB8"/>
    <w:rsid w:val="00CA4FBA"/>
    <w:rsid w:val="00CA55F1"/>
    <w:rsid w:val="00CA579D"/>
    <w:rsid w:val="00CA779B"/>
    <w:rsid w:val="00CA7C42"/>
    <w:rsid w:val="00CB284A"/>
    <w:rsid w:val="00CB2A92"/>
    <w:rsid w:val="00CB38F8"/>
    <w:rsid w:val="00CB3C63"/>
    <w:rsid w:val="00CB458C"/>
    <w:rsid w:val="00CB4E5E"/>
    <w:rsid w:val="00CB4EEC"/>
    <w:rsid w:val="00CB567F"/>
    <w:rsid w:val="00CB63A6"/>
    <w:rsid w:val="00CB6692"/>
    <w:rsid w:val="00CC04AE"/>
    <w:rsid w:val="00CC098D"/>
    <w:rsid w:val="00CC0D69"/>
    <w:rsid w:val="00CC1549"/>
    <w:rsid w:val="00CC1AB1"/>
    <w:rsid w:val="00CC20CA"/>
    <w:rsid w:val="00CC2196"/>
    <w:rsid w:val="00CC22B8"/>
    <w:rsid w:val="00CC3026"/>
    <w:rsid w:val="00CC35B6"/>
    <w:rsid w:val="00CC36ED"/>
    <w:rsid w:val="00CC3CFE"/>
    <w:rsid w:val="00CC45F8"/>
    <w:rsid w:val="00CC4939"/>
    <w:rsid w:val="00CC4992"/>
    <w:rsid w:val="00CC50CF"/>
    <w:rsid w:val="00CC5FCD"/>
    <w:rsid w:val="00CC63B5"/>
    <w:rsid w:val="00CC6621"/>
    <w:rsid w:val="00CC6768"/>
    <w:rsid w:val="00CC70AA"/>
    <w:rsid w:val="00CC72A2"/>
    <w:rsid w:val="00CC75CA"/>
    <w:rsid w:val="00CC7DB6"/>
    <w:rsid w:val="00CC7F7E"/>
    <w:rsid w:val="00CD048D"/>
    <w:rsid w:val="00CD0615"/>
    <w:rsid w:val="00CD0B9E"/>
    <w:rsid w:val="00CD0FF1"/>
    <w:rsid w:val="00CD1A63"/>
    <w:rsid w:val="00CD2417"/>
    <w:rsid w:val="00CD267B"/>
    <w:rsid w:val="00CD2A5A"/>
    <w:rsid w:val="00CD2A7E"/>
    <w:rsid w:val="00CD2E0E"/>
    <w:rsid w:val="00CD3021"/>
    <w:rsid w:val="00CD323A"/>
    <w:rsid w:val="00CD3657"/>
    <w:rsid w:val="00CD37BB"/>
    <w:rsid w:val="00CD3A6B"/>
    <w:rsid w:val="00CD3F69"/>
    <w:rsid w:val="00CD4F6E"/>
    <w:rsid w:val="00CD53B1"/>
    <w:rsid w:val="00CD573D"/>
    <w:rsid w:val="00CD67EA"/>
    <w:rsid w:val="00CD7B5D"/>
    <w:rsid w:val="00CD7CA6"/>
    <w:rsid w:val="00CE02B1"/>
    <w:rsid w:val="00CE03F5"/>
    <w:rsid w:val="00CE063F"/>
    <w:rsid w:val="00CE13AF"/>
    <w:rsid w:val="00CE181A"/>
    <w:rsid w:val="00CE2793"/>
    <w:rsid w:val="00CE2CD2"/>
    <w:rsid w:val="00CE3605"/>
    <w:rsid w:val="00CE373F"/>
    <w:rsid w:val="00CE3D91"/>
    <w:rsid w:val="00CE4149"/>
    <w:rsid w:val="00CE464D"/>
    <w:rsid w:val="00CE4E61"/>
    <w:rsid w:val="00CE58B4"/>
    <w:rsid w:val="00CE6277"/>
    <w:rsid w:val="00CE6F85"/>
    <w:rsid w:val="00CE75C0"/>
    <w:rsid w:val="00CE79DB"/>
    <w:rsid w:val="00CF0E83"/>
    <w:rsid w:val="00CF18DE"/>
    <w:rsid w:val="00CF1A85"/>
    <w:rsid w:val="00CF2532"/>
    <w:rsid w:val="00CF317C"/>
    <w:rsid w:val="00CF3A1A"/>
    <w:rsid w:val="00CF3D18"/>
    <w:rsid w:val="00CF4110"/>
    <w:rsid w:val="00CF4ABD"/>
    <w:rsid w:val="00CF63AD"/>
    <w:rsid w:val="00CF686F"/>
    <w:rsid w:val="00CF6B71"/>
    <w:rsid w:val="00CF6D1B"/>
    <w:rsid w:val="00CF7130"/>
    <w:rsid w:val="00D00E1E"/>
    <w:rsid w:val="00D00FAF"/>
    <w:rsid w:val="00D00FC0"/>
    <w:rsid w:val="00D015C6"/>
    <w:rsid w:val="00D0160B"/>
    <w:rsid w:val="00D0182C"/>
    <w:rsid w:val="00D0272F"/>
    <w:rsid w:val="00D02A13"/>
    <w:rsid w:val="00D02D16"/>
    <w:rsid w:val="00D03110"/>
    <w:rsid w:val="00D03CFC"/>
    <w:rsid w:val="00D04C89"/>
    <w:rsid w:val="00D05211"/>
    <w:rsid w:val="00D05607"/>
    <w:rsid w:val="00D062AC"/>
    <w:rsid w:val="00D074E7"/>
    <w:rsid w:val="00D0798D"/>
    <w:rsid w:val="00D07B2B"/>
    <w:rsid w:val="00D07DAB"/>
    <w:rsid w:val="00D1043F"/>
    <w:rsid w:val="00D11827"/>
    <w:rsid w:val="00D11AD2"/>
    <w:rsid w:val="00D11AFF"/>
    <w:rsid w:val="00D120D4"/>
    <w:rsid w:val="00D13B05"/>
    <w:rsid w:val="00D13E4F"/>
    <w:rsid w:val="00D146B2"/>
    <w:rsid w:val="00D1517C"/>
    <w:rsid w:val="00D15801"/>
    <w:rsid w:val="00D1584E"/>
    <w:rsid w:val="00D16279"/>
    <w:rsid w:val="00D165A7"/>
    <w:rsid w:val="00D16DD5"/>
    <w:rsid w:val="00D170FC"/>
    <w:rsid w:val="00D179EB"/>
    <w:rsid w:val="00D17D07"/>
    <w:rsid w:val="00D17FB9"/>
    <w:rsid w:val="00D203B2"/>
    <w:rsid w:val="00D20BD5"/>
    <w:rsid w:val="00D21BBA"/>
    <w:rsid w:val="00D21CEB"/>
    <w:rsid w:val="00D223B1"/>
    <w:rsid w:val="00D2249C"/>
    <w:rsid w:val="00D23AE7"/>
    <w:rsid w:val="00D23DA3"/>
    <w:rsid w:val="00D23E95"/>
    <w:rsid w:val="00D24198"/>
    <w:rsid w:val="00D24401"/>
    <w:rsid w:val="00D24426"/>
    <w:rsid w:val="00D24503"/>
    <w:rsid w:val="00D249A5"/>
    <w:rsid w:val="00D259F9"/>
    <w:rsid w:val="00D25E36"/>
    <w:rsid w:val="00D26BC7"/>
    <w:rsid w:val="00D26C27"/>
    <w:rsid w:val="00D26E17"/>
    <w:rsid w:val="00D30C63"/>
    <w:rsid w:val="00D3173C"/>
    <w:rsid w:val="00D31746"/>
    <w:rsid w:val="00D322F6"/>
    <w:rsid w:val="00D32A63"/>
    <w:rsid w:val="00D32C3E"/>
    <w:rsid w:val="00D32C6B"/>
    <w:rsid w:val="00D32F8F"/>
    <w:rsid w:val="00D3394C"/>
    <w:rsid w:val="00D33D63"/>
    <w:rsid w:val="00D33E2A"/>
    <w:rsid w:val="00D34EF9"/>
    <w:rsid w:val="00D36162"/>
    <w:rsid w:val="00D367E2"/>
    <w:rsid w:val="00D37040"/>
    <w:rsid w:val="00D37330"/>
    <w:rsid w:val="00D378BF"/>
    <w:rsid w:val="00D37BD4"/>
    <w:rsid w:val="00D37CD0"/>
    <w:rsid w:val="00D4071E"/>
    <w:rsid w:val="00D40F60"/>
    <w:rsid w:val="00D41057"/>
    <w:rsid w:val="00D410D7"/>
    <w:rsid w:val="00D41732"/>
    <w:rsid w:val="00D42DCD"/>
    <w:rsid w:val="00D43679"/>
    <w:rsid w:val="00D436A7"/>
    <w:rsid w:val="00D43972"/>
    <w:rsid w:val="00D43FBE"/>
    <w:rsid w:val="00D44296"/>
    <w:rsid w:val="00D44B3F"/>
    <w:rsid w:val="00D458A4"/>
    <w:rsid w:val="00D45A2E"/>
    <w:rsid w:val="00D4758C"/>
    <w:rsid w:val="00D502D4"/>
    <w:rsid w:val="00D507CE"/>
    <w:rsid w:val="00D509F2"/>
    <w:rsid w:val="00D5219C"/>
    <w:rsid w:val="00D52AF4"/>
    <w:rsid w:val="00D531AB"/>
    <w:rsid w:val="00D543E2"/>
    <w:rsid w:val="00D54ADE"/>
    <w:rsid w:val="00D5524A"/>
    <w:rsid w:val="00D55699"/>
    <w:rsid w:val="00D566B1"/>
    <w:rsid w:val="00D56C24"/>
    <w:rsid w:val="00D57130"/>
    <w:rsid w:val="00D57506"/>
    <w:rsid w:val="00D57FB8"/>
    <w:rsid w:val="00D60081"/>
    <w:rsid w:val="00D60320"/>
    <w:rsid w:val="00D6035E"/>
    <w:rsid w:val="00D6049A"/>
    <w:rsid w:val="00D6072C"/>
    <w:rsid w:val="00D60785"/>
    <w:rsid w:val="00D60BD2"/>
    <w:rsid w:val="00D611F1"/>
    <w:rsid w:val="00D6125A"/>
    <w:rsid w:val="00D6202D"/>
    <w:rsid w:val="00D6248E"/>
    <w:rsid w:val="00D62FAE"/>
    <w:rsid w:val="00D63A5E"/>
    <w:rsid w:val="00D64692"/>
    <w:rsid w:val="00D64719"/>
    <w:rsid w:val="00D65AEA"/>
    <w:rsid w:val="00D65B3B"/>
    <w:rsid w:val="00D65D54"/>
    <w:rsid w:val="00D66231"/>
    <w:rsid w:val="00D6671F"/>
    <w:rsid w:val="00D66C5E"/>
    <w:rsid w:val="00D67264"/>
    <w:rsid w:val="00D70264"/>
    <w:rsid w:val="00D7073D"/>
    <w:rsid w:val="00D70D33"/>
    <w:rsid w:val="00D713B3"/>
    <w:rsid w:val="00D71750"/>
    <w:rsid w:val="00D72494"/>
    <w:rsid w:val="00D733D8"/>
    <w:rsid w:val="00D73DA9"/>
    <w:rsid w:val="00D758BA"/>
    <w:rsid w:val="00D75D95"/>
    <w:rsid w:val="00D76005"/>
    <w:rsid w:val="00D760AD"/>
    <w:rsid w:val="00D760CD"/>
    <w:rsid w:val="00D76210"/>
    <w:rsid w:val="00D76217"/>
    <w:rsid w:val="00D768F3"/>
    <w:rsid w:val="00D76D55"/>
    <w:rsid w:val="00D76FB4"/>
    <w:rsid w:val="00D77378"/>
    <w:rsid w:val="00D77F0C"/>
    <w:rsid w:val="00D80403"/>
    <w:rsid w:val="00D817CD"/>
    <w:rsid w:val="00D81D28"/>
    <w:rsid w:val="00D82152"/>
    <w:rsid w:val="00D8273F"/>
    <w:rsid w:val="00D83068"/>
    <w:rsid w:val="00D8337A"/>
    <w:rsid w:val="00D83B2F"/>
    <w:rsid w:val="00D84916"/>
    <w:rsid w:val="00D84D44"/>
    <w:rsid w:val="00D85100"/>
    <w:rsid w:val="00D85159"/>
    <w:rsid w:val="00D85D36"/>
    <w:rsid w:val="00D862B8"/>
    <w:rsid w:val="00D86609"/>
    <w:rsid w:val="00D86F02"/>
    <w:rsid w:val="00D90848"/>
    <w:rsid w:val="00D91B0D"/>
    <w:rsid w:val="00D91C18"/>
    <w:rsid w:val="00D9229D"/>
    <w:rsid w:val="00D92861"/>
    <w:rsid w:val="00D94469"/>
    <w:rsid w:val="00D95720"/>
    <w:rsid w:val="00D96778"/>
    <w:rsid w:val="00D96B9E"/>
    <w:rsid w:val="00DA0545"/>
    <w:rsid w:val="00DA1092"/>
    <w:rsid w:val="00DA1793"/>
    <w:rsid w:val="00DA1B01"/>
    <w:rsid w:val="00DA232B"/>
    <w:rsid w:val="00DA2774"/>
    <w:rsid w:val="00DA331D"/>
    <w:rsid w:val="00DA4C29"/>
    <w:rsid w:val="00DA5247"/>
    <w:rsid w:val="00DA52CD"/>
    <w:rsid w:val="00DA5492"/>
    <w:rsid w:val="00DA5788"/>
    <w:rsid w:val="00DA6187"/>
    <w:rsid w:val="00DA73F7"/>
    <w:rsid w:val="00DA7434"/>
    <w:rsid w:val="00DA7C8E"/>
    <w:rsid w:val="00DB056D"/>
    <w:rsid w:val="00DB1122"/>
    <w:rsid w:val="00DB14EC"/>
    <w:rsid w:val="00DB1500"/>
    <w:rsid w:val="00DB2160"/>
    <w:rsid w:val="00DB2A04"/>
    <w:rsid w:val="00DB33CD"/>
    <w:rsid w:val="00DB3E78"/>
    <w:rsid w:val="00DB543F"/>
    <w:rsid w:val="00DB5EB0"/>
    <w:rsid w:val="00DB6918"/>
    <w:rsid w:val="00DB6E5A"/>
    <w:rsid w:val="00DB7387"/>
    <w:rsid w:val="00DB764C"/>
    <w:rsid w:val="00DC023A"/>
    <w:rsid w:val="00DC0308"/>
    <w:rsid w:val="00DC0E44"/>
    <w:rsid w:val="00DC10A0"/>
    <w:rsid w:val="00DC1726"/>
    <w:rsid w:val="00DC27A0"/>
    <w:rsid w:val="00DC2A9E"/>
    <w:rsid w:val="00DC2BD1"/>
    <w:rsid w:val="00DC3592"/>
    <w:rsid w:val="00DC35D5"/>
    <w:rsid w:val="00DC3EA4"/>
    <w:rsid w:val="00DC48F5"/>
    <w:rsid w:val="00DC4B29"/>
    <w:rsid w:val="00DC5AE7"/>
    <w:rsid w:val="00DC6215"/>
    <w:rsid w:val="00DC63E7"/>
    <w:rsid w:val="00DC6602"/>
    <w:rsid w:val="00DC6661"/>
    <w:rsid w:val="00DC714A"/>
    <w:rsid w:val="00DC78B7"/>
    <w:rsid w:val="00DC79C6"/>
    <w:rsid w:val="00DC7A62"/>
    <w:rsid w:val="00DC7B70"/>
    <w:rsid w:val="00DC7DBD"/>
    <w:rsid w:val="00DD0296"/>
    <w:rsid w:val="00DD0CF1"/>
    <w:rsid w:val="00DD161E"/>
    <w:rsid w:val="00DD2C60"/>
    <w:rsid w:val="00DD30B2"/>
    <w:rsid w:val="00DD3619"/>
    <w:rsid w:val="00DD404E"/>
    <w:rsid w:val="00DD4471"/>
    <w:rsid w:val="00DD4AF9"/>
    <w:rsid w:val="00DD4DF9"/>
    <w:rsid w:val="00DD52C5"/>
    <w:rsid w:val="00DD5512"/>
    <w:rsid w:val="00DD5A4E"/>
    <w:rsid w:val="00DD5B5A"/>
    <w:rsid w:val="00DD6449"/>
    <w:rsid w:val="00DD6451"/>
    <w:rsid w:val="00DD68C6"/>
    <w:rsid w:val="00DD6C0C"/>
    <w:rsid w:val="00DD6E97"/>
    <w:rsid w:val="00DD7170"/>
    <w:rsid w:val="00DE1F67"/>
    <w:rsid w:val="00DE26A9"/>
    <w:rsid w:val="00DE26EA"/>
    <w:rsid w:val="00DE2ED2"/>
    <w:rsid w:val="00DE2EED"/>
    <w:rsid w:val="00DE2F50"/>
    <w:rsid w:val="00DE358B"/>
    <w:rsid w:val="00DE37BF"/>
    <w:rsid w:val="00DE3BA8"/>
    <w:rsid w:val="00DE5484"/>
    <w:rsid w:val="00DE6122"/>
    <w:rsid w:val="00DE6872"/>
    <w:rsid w:val="00DE6998"/>
    <w:rsid w:val="00DF0A36"/>
    <w:rsid w:val="00DF0C75"/>
    <w:rsid w:val="00DF0D15"/>
    <w:rsid w:val="00DF10E0"/>
    <w:rsid w:val="00DF2242"/>
    <w:rsid w:val="00DF2FA8"/>
    <w:rsid w:val="00DF36C9"/>
    <w:rsid w:val="00DF4451"/>
    <w:rsid w:val="00DF4CBB"/>
    <w:rsid w:val="00DF50AC"/>
    <w:rsid w:val="00DF5225"/>
    <w:rsid w:val="00DF5D90"/>
    <w:rsid w:val="00DF60B3"/>
    <w:rsid w:val="00DF6C42"/>
    <w:rsid w:val="00E024BD"/>
    <w:rsid w:val="00E024D0"/>
    <w:rsid w:val="00E02D95"/>
    <w:rsid w:val="00E04352"/>
    <w:rsid w:val="00E04763"/>
    <w:rsid w:val="00E04B40"/>
    <w:rsid w:val="00E0524F"/>
    <w:rsid w:val="00E062FA"/>
    <w:rsid w:val="00E065F6"/>
    <w:rsid w:val="00E06782"/>
    <w:rsid w:val="00E06D73"/>
    <w:rsid w:val="00E06DC7"/>
    <w:rsid w:val="00E1052F"/>
    <w:rsid w:val="00E10D97"/>
    <w:rsid w:val="00E10FE1"/>
    <w:rsid w:val="00E11010"/>
    <w:rsid w:val="00E11177"/>
    <w:rsid w:val="00E11A66"/>
    <w:rsid w:val="00E11FDF"/>
    <w:rsid w:val="00E129C0"/>
    <w:rsid w:val="00E13095"/>
    <w:rsid w:val="00E13AFA"/>
    <w:rsid w:val="00E15E11"/>
    <w:rsid w:val="00E15E87"/>
    <w:rsid w:val="00E16220"/>
    <w:rsid w:val="00E16224"/>
    <w:rsid w:val="00E16CD8"/>
    <w:rsid w:val="00E17C6F"/>
    <w:rsid w:val="00E17C89"/>
    <w:rsid w:val="00E212D1"/>
    <w:rsid w:val="00E21810"/>
    <w:rsid w:val="00E218CF"/>
    <w:rsid w:val="00E2241A"/>
    <w:rsid w:val="00E22E9F"/>
    <w:rsid w:val="00E23455"/>
    <w:rsid w:val="00E2473F"/>
    <w:rsid w:val="00E25327"/>
    <w:rsid w:val="00E254AD"/>
    <w:rsid w:val="00E26073"/>
    <w:rsid w:val="00E26098"/>
    <w:rsid w:val="00E260A5"/>
    <w:rsid w:val="00E26470"/>
    <w:rsid w:val="00E26E5F"/>
    <w:rsid w:val="00E277A0"/>
    <w:rsid w:val="00E3000D"/>
    <w:rsid w:val="00E303C9"/>
    <w:rsid w:val="00E30597"/>
    <w:rsid w:val="00E31013"/>
    <w:rsid w:val="00E32F2B"/>
    <w:rsid w:val="00E33542"/>
    <w:rsid w:val="00E341DF"/>
    <w:rsid w:val="00E344F4"/>
    <w:rsid w:val="00E3465A"/>
    <w:rsid w:val="00E3477C"/>
    <w:rsid w:val="00E34A97"/>
    <w:rsid w:val="00E34EB4"/>
    <w:rsid w:val="00E354ED"/>
    <w:rsid w:val="00E35869"/>
    <w:rsid w:val="00E35DCB"/>
    <w:rsid w:val="00E35F15"/>
    <w:rsid w:val="00E362F0"/>
    <w:rsid w:val="00E37C59"/>
    <w:rsid w:val="00E4052A"/>
    <w:rsid w:val="00E41831"/>
    <w:rsid w:val="00E41A48"/>
    <w:rsid w:val="00E4303D"/>
    <w:rsid w:val="00E4354A"/>
    <w:rsid w:val="00E438FA"/>
    <w:rsid w:val="00E45AA5"/>
    <w:rsid w:val="00E46551"/>
    <w:rsid w:val="00E4681A"/>
    <w:rsid w:val="00E4716E"/>
    <w:rsid w:val="00E47E2D"/>
    <w:rsid w:val="00E503B1"/>
    <w:rsid w:val="00E516BF"/>
    <w:rsid w:val="00E51896"/>
    <w:rsid w:val="00E51CF4"/>
    <w:rsid w:val="00E51EE2"/>
    <w:rsid w:val="00E52224"/>
    <w:rsid w:val="00E52A1B"/>
    <w:rsid w:val="00E53318"/>
    <w:rsid w:val="00E542C2"/>
    <w:rsid w:val="00E543D0"/>
    <w:rsid w:val="00E54DB1"/>
    <w:rsid w:val="00E550C9"/>
    <w:rsid w:val="00E555FC"/>
    <w:rsid w:val="00E55B6A"/>
    <w:rsid w:val="00E56F2A"/>
    <w:rsid w:val="00E572BC"/>
    <w:rsid w:val="00E5732F"/>
    <w:rsid w:val="00E60392"/>
    <w:rsid w:val="00E608DA"/>
    <w:rsid w:val="00E60910"/>
    <w:rsid w:val="00E60A68"/>
    <w:rsid w:val="00E60C7B"/>
    <w:rsid w:val="00E60CB0"/>
    <w:rsid w:val="00E614E6"/>
    <w:rsid w:val="00E61F1E"/>
    <w:rsid w:val="00E622C3"/>
    <w:rsid w:val="00E62398"/>
    <w:rsid w:val="00E6300E"/>
    <w:rsid w:val="00E63083"/>
    <w:rsid w:val="00E6330E"/>
    <w:rsid w:val="00E63444"/>
    <w:rsid w:val="00E638E3"/>
    <w:rsid w:val="00E65C5C"/>
    <w:rsid w:val="00E6644F"/>
    <w:rsid w:val="00E6647D"/>
    <w:rsid w:val="00E66633"/>
    <w:rsid w:val="00E66909"/>
    <w:rsid w:val="00E66A37"/>
    <w:rsid w:val="00E66A45"/>
    <w:rsid w:val="00E66E3A"/>
    <w:rsid w:val="00E670DF"/>
    <w:rsid w:val="00E67428"/>
    <w:rsid w:val="00E67451"/>
    <w:rsid w:val="00E67CD1"/>
    <w:rsid w:val="00E7022E"/>
    <w:rsid w:val="00E71321"/>
    <w:rsid w:val="00E71785"/>
    <w:rsid w:val="00E72511"/>
    <w:rsid w:val="00E72859"/>
    <w:rsid w:val="00E73050"/>
    <w:rsid w:val="00E738E2"/>
    <w:rsid w:val="00E73A6D"/>
    <w:rsid w:val="00E74729"/>
    <w:rsid w:val="00E74BED"/>
    <w:rsid w:val="00E7528B"/>
    <w:rsid w:val="00E7562F"/>
    <w:rsid w:val="00E75DCA"/>
    <w:rsid w:val="00E76A0A"/>
    <w:rsid w:val="00E76B1C"/>
    <w:rsid w:val="00E76B43"/>
    <w:rsid w:val="00E77E1B"/>
    <w:rsid w:val="00E77EC5"/>
    <w:rsid w:val="00E80CC7"/>
    <w:rsid w:val="00E81C5F"/>
    <w:rsid w:val="00E8244F"/>
    <w:rsid w:val="00E82D5D"/>
    <w:rsid w:val="00E832A5"/>
    <w:rsid w:val="00E83304"/>
    <w:rsid w:val="00E84CCD"/>
    <w:rsid w:val="00E85200"/>
    <w:rsid w:val="00E85397"/>
    <w:rsid w:val="00E864A1"/>
    <w:rsid w:val="00E8684E"/>
    <w:rsid w:val="00E86ADA"/>
    <w:rsid w:val="00E875A0"/>
    <w:rsid w:val="00E876EF"/>
    <w:rsid w:val="00E879B9"/>
    <w:rsid w:val="00E87CD6"/>
    <w:rsid w:val="00E9042A"/>
    <w:rsid w:val="00E909B8"/>
    <w:rsid w:val="00E91B22"/>
    <w:rsid w:val="00E91D1E"/>
    <w:rsid w:val="00E92180"/>
    <w:rsid w:val="00E92917"/>
    <w:rsid w:val="00E92E28"/>
    <w:rsid w:val="00E9348E"/>
    <w:rsid w:val="00E9409C"/>
    <w:rsid w:val="00E9464A"/>
    <w:rsid w:val="00E94AB3"/>
    <w:rsid w:val="00E95124"/>
    <w:rsid w:val="00E9628E"/>
    <w:rsid w:val="00E9663A"/>
    <w:rsid w:val="00E96882"/>
    <w:rsid w:val="00E9716C"/>
    <w:rsid w:val="00E9750F"/>
    <w:rsid w:val="00E979F0"/>
    <w:rsid w:val="00E97A79"/>
    <w:rsid w:val="00E97C4E"/>
    <w:rsid w:val="00EA0013"/>
    <w:rsid w:val="00EA1453"/>
    <w:rsid w:val="00EA1A64"/>
    <w:rsid w:val="00EA22E7"/>
    <w:rsid w:val="00EA2631"/>
    <w:rsid w:val="00EA2716"/>
    <w:rsid w:val="00EA3A4E"/>
    <w:rsid w:val="00EA3BA4"/>
    <w:rsid w:val="00EA43FF"/>
    <w:rsid w:val="00EA45FA"/>
    <w:rsid w:val="00EA4F98"/>
    <w:rsid w:val="00EA55A4"/>
    <w:rsid w:val="00EA597D"/>
    <w:rsid w:val="00EA60FA"/>
    <w:rsid w:val="00EA62C3"/>
    <w:rsid w:val="00EA665B"/>
    <w:rsid w:val="00EA6825"/>
    <w:rsid w:val="00EA73AF"/>
    <w:rsid w:val="00EA76E7"/>
    <w:rsid w:val="00EA7879"/>
    <w:rsid w:val="00EA787C"/>
    <w:rsid w:val="00EA7948"/>
    <w:rsid w:val="00EA7FC4"/>
    <w:rsid w:val="00EB1383"/>
    <w:rsid w:val="00EB139A"/>
    <w:rsid w:val="00EB149B"/>
    <w:rsid w:val="00EB14BC"/>
    <w:rsid w:val="00EB18D4"/>
    <w:rsid w:val="00EB18D5"/>
    <w:rsid w:val="00EB2874"/>
    <w:rsid w:val="00EB3860"/>
    <w:rsid w:val="00EB391D"/>
    <w:rsid w:val="00EB4883"/>
    <w:rsid w:val="00EB4C33"/>
    <w:rsid w:val="00EB4D3F"/>
    <w:rsid w:val="00EB50B8"/>
    <w:rsid w:val="00EB6299"/>
    <w:rsid w:val="00EB6BAD"/>
    <w:rsid w:val="00EB7571"/>
    <w:rsid w:val="00EB7817"/>
    <w:rsid w:val="00EB7A23"/>
    <w:rsid w:val="00EB7F6C"/>
    <w:rsid w:val="00EC03C5"/>
    <w:rsid w:val="00EC1358"/>
    <w:rsid w:val="00EC2B38"/>
    <w:rsid w:val="00EC3318"/>
    <w:rsid w:val="00EC35F1"/>
    <w:rsid w:val="00EC3945"/>
    <w:rsid w:val="00EC3AA1"/>
    <w:rsid w:val="00EC3C41"/>
    <w:rsid w:val="00EC4269"/>
    <w:rsid w:val="00EC4371"/>
    <w:rsid w:val="00EC4610"/>
    <w:rsid w:val="00EC53FB"/>
    <w:rsid w:val="00EC54B0"/>
    <w:rsid w:val="00EC5972"/>
    <w:rsid w:val="00EC5A8C"/>
    <w:rsid w:val="00EC602A"/>
    <w:rsid w:val="00EC610B"/>
    <w:rsid w:val="00EC6642"/>
    <w:rsid w:val="00EC7193"/>
    <w:rsid w:val="00EC761B"/>
    <w:rsid w:val="00EC787D"/>
    <w:rsid w:val="00EC78D9"/>
    <w:rsid w:val="00ED0351"/>
    <w:rsid w:val="00ED17BB"/>
    <w:rsid w:val="00ED19BE"/>
    <w:rsid w:val="00ED1BD3"/>
    <w:rsid w:val="00ED347B"/>
    <w:rsid w:val="00ED3C55"/>
    <w:rsid w:val="00ED3D2A"/>
    <w:rsid w:val="00ED5B8E"/>
    <w:rsid w:val="00ED61D9"/>
    <w:rsid w:val="00ED74BA"/>
    <w:rsid w:val="00ED7911"/>
    <w:rsid w:val="00EE0622"/>
    <w:rsid w:val="00EE0F69"/>
    <w:rsid w:val="00EE303C"/>
    <w:rsid w:val="00EE3CDF"/>
    <w:rsid w:val="00EE3D66"/>
    <w:rsid w:val="00EE5CDD"/>
    <w:rsid w:val="00EE617A"/>
    <w:rsid w:val="00EE6CDF"/>
    <w:rsid w:val="00EE7ABA"/>
    <w:rsid w:val="00EE7E41"/>
    <w:rsid w:val="00EE7F15"/>
    <w:rsid w:val="00EF0992"/>
    <w:rsid w:val="00EF1FE5"/>
    <w:rsid w:val="00EF2880"/>
    <w:rsid w:val="00EF3145"/>
    <w:rsid w:val="00EF39FF"/>
    <w:rsid w:val="00EF3F6E"/>
    <w:rsid w:val="00EF6320"/>
    <w:rsid w:val="00EF7D89"/>
    <w:rsid w:val="00EF7E50"/>
    <w:rsid w:val="00EF7F30"/>
    <w:rsid w:val="00EF7FA5"/>
    <w:rsid w:val="00F00411"/>
    <w:rsid w:val="00F009CD"/>
    <w:rsid w:val="00F00B25"/>
    <w:rsid w:val="00F00DE2"/>
    <w:rsid w:val="00F00FAC"/>
    <w:rsid w:val="00F011C9"/>
    <w:rsid w:val="00F01367"/>
    <w:rsid w:val="00F01DE1"/>
    <w:rsid w:val="00F01E1A"/>
    <w:rsid w:val="00F02F25"/>
    <w:rsid w:val="00F04A35"/>
    <w:rsid w:val="00F04E1E"/>
    <w:rsid w:val="00F05750"/>
    <w:rsid w:val="00F05D02"/>
    <w:rsid w:val="00F05D23"/>
    <w:rsid w:val="00F064E8"/>
    <w:rsid w:val="00F06558"/>
    <w:rsid w:val="00F06B7B"/>
    <w:rsid w:val="00F1045A"/>
    <w:rsid w:val="00F10A4F"/>
    <w:rsid w:val="00F11820"/>
    <w:rsid w:val="00F1248B"/>
    <w:rsid w:val="00F12E9D"/>
    <w:rsid w:val="00F131C0"/>
    <w:rsid w:val="00F132AA"/>
    <w:rsid w:val="00F1360C"/>
    <w:rsid w:val="00F138D1"/>
    <w:rsid w:val="00F13D5F"/>
    <w:rsid w:val="00F143A9"/>
    <w:rsid w:val="00F14972"/>
    <w:rsid w:val="00F15D7F"/>
    <w:rsid w:val="00F16199"/>
    <w:rsid w:val="00F166F5"/>
    <w:rsid w:val="00F174E3"/>
    <w:rsid w:val="00F179D5"/>
    <w:rsid w:val="00F179F5"/>
    <w:rsid w:val="00F21515"/>
    <w:rsid w:val="00F215F4"/>
    <w:rsid w:val="00F22AB1"/>
    <w:rsid w:val="00F235A9"/>
    <w:rsid w:val="00F24757"/>
    <w:rsid w:val="00F25275"/>
    <w:rsid w:val="00F254EF"/>
    <w:rsid w:val="00F2557A"/>
    <w:rsid w:val="00F25847"/>
    <w:rsid w:val="00F25FE2"/>
    <w:rsid w:val="00F260E1"/>
    <w:rsid w:val="00F2617A"/>
    <w:rsid w:val="00F262A1"/>
    <w:rsid w:val="00F265F6"/>
    <w:rsid w:val="00F26F66"/>
    <w:rsid w:val="00F27066"/>
    <w:rsid w:val="00F270E4"/>
    <w:rsid w:val="00F272D1"/>
    <w:rsid w:val="00F27F41"/>
    <w:rsid w:val="00F30275"/>
    <w:rsid w:val="00F31649"/>
    <w:rsid w:val="00F31D9E"/>
    <w:rsid w:val="00F31DDF"/>
    <w:rsid w:val="00F3246D"/>
    <w:rsid w:val="00F32D75"/>
    <w:rsid w:val="00F33199"/>
    <w:rsid w:val="00F333FF"/>
    <w:rsid w:val="00F334FF"/>
    <w:rsid w:val="00F34024"/>
    <w:rsid w:val="00F342A9"/>
    <w:rsid w:val="00F349C3"/>
    <w:rsid w:val="00F34A47"/>
    <w:rsid w:val="00F34AEA"/>
    <w:rsid w:val="00F34C1A"/>
    <w:rsid w:val="00F364DC"/>
    <w:rsid w:val="00F36B12"/>
    <w:rsid w:val="00F36E08"/>
    <w:rsid w:val="00F37ACD"/>
    <w:rsid w:val="00F4065B"/>
    <w:rsid w:val="00F40710"/>
    <w:rsid w:val="00F41691"/>
    <w:rsid w:val="00F42C87"/>
    <w:rsid w:val="00F42FBF"/>
    <w:rsid w:val="00F43574"/>
    <w:rsid w:val="00F440BE"/>
    <w:rsid w:val="00F4426E"/>
    <w:rsid w:val="00F44385"/>
    <w:rsid w:val="00F445E7"/>
    <w:rsid w:val="00F448BE"/>
    <w:rsid w:val="00F45309"/>
    <w:rsid w:val="00F45591"/>
    <w:rsid w:val="00F461D0"/>
    <w:rsid w:val="00F4632E"/>
    <w:rsid w:val="00F46552"/>
    <w:rsid w:val="00F46594"/>
    <w:rsid w:val="00F469B1"/>
    <w:rsid w:val="00F46D08"/>
    <w:rsid w:val="00F472B3"/>
    <w:rsid w:val="00F47336"/>
    <w:rsid w:val="00F504CF"/>
    <w:rsid w:val="00F5097A"/>
    <w:rsid w:val="00F5139B"/>
    <w:rsid w:val="00F517A3"/>
    <w:rsid w:val="00F52420"/>
    <w:rsid w:val="00F52836"/>
    <w:rsid w:val="00F539AC"/>
    <w:rsid w:val="00F53D43"/>
    <w:rsid w:val="00F54034"/>
    <w:rsid w:val="00F54A96"/>
    <w:rsid w:val="00F54FD5"/>
    <w:rsid w:val="00F56092"/>
    <w:rsid w:val="00F56F82"/>
    <w:rsid w:val="00F579B4"/>
    <w:rsid w:val="00F57CBC"/>
    <w:rsid w:val="00F57D1C"/>
    <w:rsid w:val="00F602F7"/>
    <w:rsid w:val="00F60359"/>
    <w:rsid w:val="00F606D8"/>
    <w:rsid w:val="00F60E61"/>
    <w:rsid w:val="00F60F9F"/>
    <w:rsid w:val="00F621AC"/>
    <w:rsid w:val="00F62663"/>
    <w:rsid w:val="00F634E8"/>
    <w:rsid w:val="00F63A5B"/>
    <w:rsid w:val="00F644D2"/>
    <w:rsid w:val="00F64800"/>
    <w:rsid w:val="00F64857"/>
    <w:rsid w:val="00F6503E"/>
    <w:rsid w:val="00F65609"/>
    <w:rsid w:val="00F65920"/>
    <w:rsid w:val="00F65FD8"/>
    <w:rsid w:val="00F66079"/>
    <w:rsid w:val="00F66AD8"/>
    <w:rsid w:val="00F67A87"/>
    <w:rsid w:val="00F67A94"/>
    <w:rsid w:val="00F67CED"/>
    <w:rsid w:val="00F70C92"/>
    <w:rsid w:val="00F70D9E"/>
    <w:rsid w:val="00F71371"/>
    <w:rsid w:val="00F720F5"/>
    <w:rsid w:val="00F72998"/>
    <w:rsid w:val="00F72A75"/>
    <w:rsid w:val="00F72F04"/>
    <w:rsid w:val="00F73384"/>
    <w:rsid w:val="00F736D2"/>
    <w:rsid w:val="00F73CD3"/>
    <w:rsid w:val="00F746D1"/>
    <w:rsid w:val="00F74814"/>
    <w:rsid w:val="00F755BD"/>
    <w:rsid w:val="00F75C32"/>
    <w:rsid w:val="00F75D5B"/>
    <w:rsid w:val="00F762AF"/>
    <w:rsid w:val="00F76B09"/>
    <w:rsid w:val="00F7735B"/>
    <w:rsid w:val="00F77A01"/>
    <w:rsid w:val="00F77CA2"/>
    <w:rsid w:val="00F80647"/>
    <w:rsid w:val="00F80BE9"/>
    <w:rsid w:val="00F80D47"/>
    <w:rsid w:val="00F80DDB"/>
    <w:rsid w:val="00F81AFD"/>
    <w:rsid w:val="00F81DFB"/>
    <w:rsid w:val="00F821E8"/>
    <w:rsid w:val="00F82CC6"/>
    <w:rsid w:val="00F82D68"/>
    <w:rsid w:val="00F834FA"/>
    <w:rsid w:val="00F83672"/>
    <w:rsid w:val="00F83935"/>
    <w:rsid w:val="00F83EBF"/>
    <w:rsid w:val="00F85FC8"/>
    <w:rsid w:val="00F86556"/>
    <w:rsid w:val="00F86569"/>
    <w:rsid w:val="00F87A02"/>
    <w:rsid w:val="00F90B2A"/>
    <w:rsid w:val="00F90F19"/>
    <w:rsid w:val="00F91842"/>
    <w:rsid w:val="00F91889"/>
    <w:rsid w:val="00F91D0D"/>
    <w:rsid w:val="00F91F56"/>
    <w:rsid w:val="00F921C1"/>
    <w:rsid w:val="00F94086"/>
    <w:rsid w:val="00F944C8"/>
    <w:rsid w:val="00F9450F"/>
    <w:rsid w:val="00F94A20"/>
    <w:rsid w:val="00F95379"/>
    <w:rsid w:val="00F95AB9"/>
    <w:rsid w:val="00F960E0"/>
    <w:rsid w:val="00F971D1"/>
    <w:rsid w:val="00F97A6A"/>
    <w:rsid w:val="00F97A84"/>
    <w:rsid w:val="00F97FD8"/>
    <w:rsid w:val="00FA01B1"/>
    <w:rsid w:val="00FA0475"/>
    <w:rsid w:val="00FA0779"/>
    <w:rsid w:val="00FA1D3E"/>
    <w:rsid w:val="00FA2155"/>
    <w:rsid w:val="00FA2AC4"/>
    <w:rsid w:val="00FA2B1D"/>
    <w:rsid w:val="00FA3EFF"/>
    <w:rsid w:val="00FA439A"/>
    <w:rsid w:val="00FA4697"/>
    <w:rsid w:val="00FA73C9"/>
    <w:rsid w:val="00FA7A08"/>
    <w:rsid w:val="00FA7A83"/>
    <w:rsid w:val="00FA7FED"/>
    <w:rsid w:val="00FB03CA"/>
    <w:rsid w:val="00FB2225"/>
    <w:rsid w:val="00FB2457"/>
    <w:rsid w:val="00FB28C1"/>
    <w:rsid w:val="00FB31C2"/>
    <w:rsid w:val="00FB37D6"/>
    <w:rsid w:val="00FB4860"/>
    <w:rsid w:val="00FB48FE"/>
    <w:rsid w:val="00FB52E3"/>
    <w:rsid w:val="00FB5B2A"/>
    <w:rsid w:val="00FB5BC3"/>
    <w:rsid w:val="00FB7340"/>
    <w:rsid w:val="00FB7666"/>
    <w:rsid w:val="00FC01AF"/>
    <w:rsid w:val="00FC0979"/>
    <w:rsid w:val="00FC172C"/>
    <w:rsid w:val="00FC1D60"/>
    <w:rsid w:val="00FC2242"/>
    <w:rsid w:val="00FC2570"/>
    <w:rsid w:val="00FC3636"/>
    <w:rsid w:val="00FC36EB"/>
    <w:rsid w:val="00FC37AB"/>
    <w:rsid w:val="00FC395B"/>
    <w:rsid w:val="00FC3E8F"/>
    <w:rsid w:val="00FC3F6D"/>
    <w:rsid w:val="00FC406D"/>
    <w:rsid w:val="00FC48A2"/>
    <w:rsid w:val="00FC5E63"/>
    <w:rsid w:val="00FC66FE"/>
    <w:rsid w:val="00FC67C0"/>
    <w:rsid w:val="00FC6AB0"/>
    <w:rsid w:val="00FC711E"/>
    <w:rsid w:val="00FC744B"/>
    <w:rsid w:val="00FC7C10"/>
    <w:rsid w:val="00FD109C"/>
    <w:rsid w:val="00FD1B5E"/>
    <w:rsid w:val="00FD1DE4"/>
    <w:rsid w:val="00FD2022"/>
    <w:rsid w:val="00FD2576"/>
    <w:rsid w:val="00FD31BB"/>
    <w:rsid w:val="00FD31F7"/>
    <w:rsid w:val="00FD3F03"/>
    <w:rsid w:val="00FD4CDD"/>
    <w:rsid w:val="00FD4D0D"/>
    <w:rsid w:val="00FD5B5F"/>
    <w:rsid w:val="00FD5CBA"/>
    <w:rsid w:val="00FD61D9"/>
    <w:rsid w:val="00FD6272"/>
    <w:rsid w:val="00FD6C81"/>
    <w:rsid w:val="00FD7A03"/>
    <w:rsid w:val="00FD7A1A"/>
    <w:rsid w:val="00FD7BAA"/>
    <w:rsid w:val="00FE011A"/>
    <w:rsid w:val="00FE0331"/>
    <w:rsid w:val="00FE19F7"/>
    <w:rsid w:val="00FE1DCE"/>
    <w:rsid w:val="00FE22DE"/>
    <w:rsid w:val="00FE2A53"/>
    <w:rsid w:val="00FE2E0E"/>
    <w:rsid w:val="00FE2E3A"/>
    <w:rsid w:val="00FE34EC"/>
    <w:rsid w:val="00FE3A0B"/>
    <w:rsid w:val="00FE3C95"/>
    <w:rsid w:val="00FE4150"/>
    <w:rsid w:val="00FE42D4"/>
    <w:rsid w:val="00FE4635"/>
    <w:rsid w:val="00FE4FC4"/>
    <w:rsid w:val="00FE509B"/>
    <w:rsid w:val="00FE59E5"/>
    <w:rsid w:val="00FE5AB2"/>
    <w:rsid w:val="00FE612E"/>
    <w:rsid w:val="00FE727D"/>
    <w:rsid w:val="00FE7541"/>
    <w:rsid w:val="00FE7A7B"/>
    <w:rsid w:val="00FE7FDC"/>
    <w:rsid w:val="00FF0510"/>
    <w:rsid w:val="00FF1010"/>
    <w:rsid w:val="00FF1273"/>
    <w:rsid w:val="00FF1492"/>
    <w:rsid w:val="00FF18FC"/>
    <w:rsid w:val="00FF2ACC"/>
    <w:rsid w:val="00FF3035"/>
    <w:rsid w:val="00FF322A"/>
    <w:rsid w:val="00FF3711"/>
    <w:rsid w:val="00FF3F8F"/>
    <w:rsid w:val="00FF50B1"/>
    <w:rsid w:val="00FF50CE"/>
    <w:rsid w:val="00FF6557"/>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B1E836"/>
  <w15:docId w15:val="{25EF201E-D4E0-42AF-ADBC-0DA33783E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2617A"/>
    <w:pPr>
      <w:overflowPunct w:val="0"/>
      <w:autoSpaceDE w:val="0"/>
      <w:autoSpaceDN w:val="0"/>
      <w:adjustRightInd w:val="0"/>
      <w:spacing w:before="120" w:after="120"/>
      <w:textAlignment w:val="baseline"/>
    </w:pPr>
    <w:rPr>
      <w:rFonts w:ascii="Segoe UI Semilight" w:hAnsi="Segoe UI Semilight"/>
      <w:lang w:eastAsia="en-US"/>
    </w:rPr>
  </w:style>
  <w:style w:type="paragraph" w:styleId="Heading1">
    <w:name w:val="heading 1"/>
    <w:aliases w:val="Attribute Heading 1,A MAJOR/BOLD,H1,h1,h11,Topic Heading 1"/>
    <w:basedOn w:val="BodyText"/>
    <w:next w:val="Normal"/>
    <w:link w:val="Heading1Char"/>
    <w:uiPriority w:val="9"/>
    <w:qFormat/>
    <w:rsid w:val="00B30DBB"/>
    <w:pPr>
      <w:keepNext/>
      <w:widowControl w:val="0"/>
      <w:numPr>
        <w:numId w:val="4"/>
      </w:numPr>
      <w:pBdr>
        <w:top w:val="single" w:sz="6" w:space="6" w:color="auto"/>
      </w:pBdr>
      <w:tabs>
        <w:tab w:val="left" w:pos="0"/>
      </w:tabs>
      <w:overflowPunct/>
      <w:autoSpaceDE/>
      <w:autoSpaceDN/>
      <w:adjustRightInd/>
      <w:spacing w:before="240"/>
      <w:textAlignment w:val="auto"/>
      <w:outlineLvl w:val="0"/>
    </w:pPr>
    <w:rPr>
      <w:rFonts w:ascii="Segoe UI" w:hAnsi="Segoe UI"/>
      <w:sz w:val="28"/>
    </w:rPr>
  </w:style>
  <w:style w:type="paragraph" w:styleId="Heading2">
    <w:name w:val="heading 2"/>
    <w:aliases w:val="Attribute Heading 2,2nd level,h2,B Sub/Bold,B Sub/Bold1,h2 main heading,h21,Topic Heading"/>
    <w:basedOn w:val="BodyText"/>
    <w:next w:val="BodyTextIndent"/>
    <w:uiPriority w:val="9"/>
    <w:qFormat/>
    <w:rsid w:val="00B30DBB"/>
    <w:pPr>
      <w:keepNext/>
      <w:numPr>
        <w:ilvl w:val="1"/>
        <w:numId w:val="4"/>
      </w:numPr>
      <w:outlineLvl w:val="1"/>
    </w:pPr>
    <w:rPr>
      <w:rFonts w:ascii="Segoe UI" w:hAnsi="Segoe UI"/>
    </w:rPr>
  </w:style>
  <w:style w:type="paragraph" w:styleId="Heading3">
    <w:name w:val="heading 3"/>
    <w:aliases w:val="Attribute Heading 3,C Sub-Sub/Italic,h3 sub heading,Head 3,Head 31,Head 32,C Sub-Sub/Italic1,H3,3,13,h3,Level-3 heading,heading3,H31,Topic Sub Heading"/>
    <w:basedOn w:val="Normal"/>
    <w:next w:val="BodyTextIndent"/>
    <w:uiPriority w:val="9"/>
    <w:qFormat/>
    <w:rsid w:val="00F334FF"/>
    <w:pPr>
      <w:keepNext/>
      <w:numPr>
        <w:ilvl w:val="2"/>
        <w:numId w:val="4"/>
      </w:numPr>
      <w:spacing w:before="240" w:after="60"/>
      <w:outlineLvl w:val="2"/>
    </w:pPr>
    <w:rPr>
      <w:rFonts w:ascii="Segoe UI" w:hAnsi="Segoe UI"/>
      <w:sz w:val="22"/>
    </w:rPr>
  </w:style>
  <w:style w:type="paragraph" w:styleId="Heading4">
    <w:name w:val="heading 4"/>
    <w:aliases w:val="h4,4,Head 4"/>
    <w:basedOn w:val="Normal"/>
    <w:next w:val="Normal"/>
    <w:uiPriority w:val="9"/>
    <w:qFormat/>
    <w:rsid w:val="004721ED"/>
    <w:pPr>
      <w:keepNext/>
      <w:numPr>
        <w:ilvl w:val="3"/>
        <w:numId w:val="4"/>
      </w:numPr>
      <w:outlineLvl w:val="3"/>
    </w:pPr>
    <w:rPr>
      <w:b/>
      <w:u w:val="single"/>
    </w:rPr>
  </w:style>
  <w:style w:type="paragraph" w:styleId="Heading5">
    <w:name w:val="heading 5"/>
    <w:aliases w:val="5"/>
    <w:basedOn w:val="Normal"/>
    <w:next w:val="Normal"/>
    <w:link w:val="Heading5Char"/>
    <w:uiPriority w:val="9"/>
    <w:qFormat/>
    <w:rsid w:val="004721ED"/>
    <w:pPr>
      <w:keepNext/>
      <w:numPr>
        <w:ilvl w:val="4"/>
        <w:numId w:val="4"/>
      </w:numPr>
      <w:outlineLvl w:val="4"/>
    </w:pPr>
    <w:rPr>
      <w:color w:val="000000"/>
      <w:sz w:val="24"/>
    </w:rPr>
  </w:style>
  <w:style w:type="paragraph" w:styleId="Heading6">
    <w:name w:val="heading 6"/>
    <w:aliases w:val="heading6"/>
    <w:basedOn w:val="Normal"/>
    <w:next w:val="Normal"/>
    <w:link w:val="Heading6Char"/>
    <w:uiPriority w:val="9"/>
    <w:qFormat/>
    <w:rsid w:val="004721ED"/>
    <w:pPr>
      <w:keepNext/>
      <w:numPr>
        <w:ilvl w:val="5"/>
        <w:numId w:val="4"/>
      </w:numPr>
      <w:outlineLvl w:val="5"/>
    </w:pPr>
    <w:rPr>
      <w:rFonts w:ascii="Helvetica" w:hAnsi="Helvetica"/>
      <w:b/>
    </w:rPr>
  </w:style>
  <w:style w:type="paragraph" w:styleId="Heading7">
    <w:name w:val="heading 7"/>
    <w:basedOn w:val="Normal"/>
    <w:next w:val="Normal"/>
    <w:link w:val="Heading7Char"/>
    <w:uiPriority w:val="9"/>
    <w:qFormat/>
    <w:rsid w:val="004721ED"/>
    <w:pPr>
      <w:keepNext/>
      <w:numPr>
        <w:ilvl w:val="6"/>
        <w:numId w:val="4"/>
      </w:numPr>
      <w:outlineLvl w:val="6"/>
    </w:pPr>
    <w:rPr>
      <w:b/>
      <w:sz w:val="22"/>
    </w:rPr>
  </w:style>
  <w:style w:type="paragraph" w:styleId="Heading8">
    <w:name w:val="heading 8"/>
    <w:basedOn w:val="Normal"/>
    <w:next w:val="Normal"/>
    <w:link w:val="Heading8Char"/>
    <w:uiPriority w:val="9"/>
    <w:qFormat/>
    <w:rsid w:val="004721ED"/>
    <w:pPr>
      <w:keepNext/>
      <w:numPr>
        <w:ilvl w:val="7"/>
        <w:numId w:val="4"/>
      </w:numPr>
      <w:outlineLvl w:val="7"/>
    </w:pPr>
    <w:rPr>
      <w:rFonts w:ascii="Arial Black" w:hAnsi="Arial Black"/>
      <w:b/>
      <w:sz w:val="36"/>
      <w:u w:val="single"/>
    </w:rPr>
  </w:style>
  <w:style w:type="paragraph" w:styleId="Heading9">
    <w:name w:val="heading 9"/>
    <w:basedOn w:val="Normal"/>
    <w:next w:val="Normal"/>
    <w:link w:val="Heading9Char"/>
    <w:uiPriority w:val="9"/>
    <w:qFormat/>
    <w:rsid w:val="004721ED"/>
    <w:pPr>
      <w:keepNext/>
      <w:numPr>
        <w:ilvl w:val="8"/>
        <w:numId w:val="4"/>
      </w:numPr>
      <w:outlineLvl w:val="8"/>
    </w:pPr>
    <w:rPr>
      <w:rFonts w:ascii="Helvetica" w:hAnsi="Helvetic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66213"/>
    <w:rPr>
      <w:sz w:val="24"/>
    </w:rPr>
  </w:style>
  <w:style w:type="paragraph" w:styleId="Header">
    <w:name w:val="header"/>
    <w:basedOn w:val="Normal"/>
    <w:link w:val="HeaderChar"/>
    <w:uiPriority w:val="99"/>
    <w:rsid w:val="00966213"/>
    <w:pPr>
      <w:tabs>
        <w:tab w:val="center" w:pos="4320"/>
        <w:tab w:val="right" w:pos="8640"/>
      </w:tabs>
    </w:pPr>
  </w:style>
  <w:style w:type="paragraph" w:styleId="CommentText">
    <w:name w:val="annotation text"/>
    <w:basedOn w:val="Normal"/>
    <w:link w:val="CommentTextChar"/>
    <w:uiPriority w:val="99"/>
    <w:semiHidden/>
    <w:rsid w:val="00966213"/>
    <w:rPr>
      <w:sz w:val="24"/>
    </w:rPr>
  </w:style>
  <w:style w:type="paragraph" w:styleId="TOC1">
    <w:name w:val="toc 1"/>
    <w:aliases w:val="Toms"/>
    <w:basedOn w:val="Normal"/>
    <w:next w:val="Normal"/>
    <w:uiPriority w:val="39"/>
    <w:rsid w:val="00966213"/>
    <w:rPr>
      <w:b/>
      <w:caps/>
    </w:rPr>
  </w:style>
  <w:style w:type="paragraph" w:styleId="TOC2">
    <w:name w:val="toc 2"/>
    <w:basedOn w:val="Normal"/>
    <w:next w:val="Normal"/>
    <w:uiPriority w:val="39"/>
    <w:rsid w:val="00966213"/>
    <w:pPr>
      <w:ind w:left="200"/>
    </w:pPr>
    <w:rPr>
      <w:smallCaps/>
    </w:rPr>
  </w:style>
  <w:style w:type="paragraph" w:styleId="Footer">
    <w:name w:val="footer"/>
    <w:basedOn w:val="Normal"/>
    <w:link w:val="FooterChar"/>
    <w:uiPriority w:val="99"/>
    <w:rsid w:val="00966213"/>
    <w:pPr>
      <w:tabs>
        <w:tab w:val="center" w:pos="4320"/>
        <w:tab w:val="right" w:pos="8640"/>
      </w:tabs>
    </w:pPr>
  </w:style>
  <w:style w:type="paragraph" w:styleId="TOC3">
    <w:name w:val="toc 3"/>
    <w:basedOn w:val="Normal"/>
    <w:next w:val="Normal"/>
    <w:uiPriority w:val="39"/>
    <w:rsid w:val="00966213"/>
    <w:pPr>
      <w:ind w:left="400"/>
    </w:pPr>
  </w:style>
  <w:style w:type="paragraph" w:styleId="BodyText2">
    <w:name w:val="Body Text 2"/>
    <w:basedOn w:val="Normal"/>
    <w:link w:val="BodyText2Char"/>
    <w:uiPriority w:val="99"/>
    <w:rsid w:val="00966213"/>
    <w:pPr>
      <w:ind w:left="1134"/>
    </w:pPr>
    <w:rPr>
      <w:rFonts w:ascii="Arial" w:hAnsi="Arial"/>
    </w:rPr>
  </w:style>
  <w:style w:type="paragraph" w:customStyle="1" w:styleId="TableText">
    <w:name w:val="Table Text"/>
    <w:basedOn w:val="BodyTextIndent"/>
    <w:qFormat/>
    <w:rsid w:val="004D0E98"/>
    <w:pPr>
      <w:spacing w:before="60" w:after="60"/>
    </w:pPr>
  </w:style>
  <w:style w:type="paragraph" w:customStyle="1" w:styleId="Address">
    <w:name w:val="Address"/>
    <w:basedOn w:val="Normal"/>
    <w:rsid w:val="00966213"/>
    <w:pPr>
      <w:spacing w:before="960"/>
    </w:pPr>
    <w:rPr>
      <w:sz w:val="24"/>
      <w:lang w:val="en-GB"/>
    </w:rPr>
  </w:style>
  <w:style w:type="paragraph" w:styleId="BodyText3">
    <w:name w:val="Body Text 3"/>
    <w:basedOn w:val="Normal"/>
    <w:link w:val="BodyText3Char"/>
    <w:uiPriority w:val="99"/>
    <w:rsid w:val="00966213"/>
    <w:pPr>
      <w:spacing w:line="240" w:lineRule="atLeast"/>
    </w:pPr>
    <w:rPr>
      <w:rFonts w:ascii="Tms Rmn" w:hAnsi="Tms Rmn"/>
      <w:color w:val="000000"/>
      <w:sz w:val="16"/>
    </w:rPr>
  </w:style>
  <w:style w:type="paragraph" w:styleId="EnvelopeReturn">
    <w:name w:val="envelope return"/>
    <w:basedOn w:val="Normal"/>
    <w:rsid w:val="00966213"/>
  </w:style>
  <w:style w:type="paragraph" w:customStyle="1" w:styleId="Doctitle">
    <w:name w:val="Doctitle"/>
    <w:basedOn w:val="Normal"/>
    <w:rsid w:val="00966213"/>
    <w:pPr>
      <w:widowControl w:val="0"/>
      <w:suppressAutoHyphens/>
      <w:spacing w:before="240"/>
      <w:ind w:left="1920"/>
      <w:jc w:val="right"/>
    </w:pPr>
    <w:rPr>
      <w:rFonts w:ascii="Helvetica" w:hAnsi="Helvetica"/>
      <w:b/>
      <w:sz w:val="48"/>
    </w:rPr>
  </w:style>
  <w:style w:type="paragraph" w:customStyle="1" w:styleId="Reviewers">
    <w:name w:val="Reviewers"/>
    <w:basedOn w:val="Normal"/>
    <w:rsid w:val="00966213"/>
    <w:pPr>
      <w:overflowPunct/>
      <w:autoSpaceDE/>
      <w:autoSpaceDN/>
      <w:adjustRightInd/>
      <w:textAlignment w:val="auto"/>
    </w:pPr>
    <w:rPr>
      <w:rFonts w:ascii="Arial" w:hAnsi="Arial"/>
    </w:rPr>
  </w:style>
  <w:style w:type="paragraph" w:customStyle="1" w:styleId="BodyTextKeep">
    <w:name w:val="Body Text Keep"/>
    <w:basedOn w:val="BodyText"/>
    <w:rsid w:val="00966213"/>
    <w:pPr>
      <w:overflowPunct/>
      <w:autoSpaceDE/>
      <w:autoSpaceDN/>
      <w:adjustRightInd/>
      <w:spacing w:after="0"/>
      <w:ind w:left="176"/>
      <w:textAlignment w:val="auto"/>
    </w:pPr>
    <w:rPr>
      <w:rFonts w:ascii="Arial" w:hAnsi="Arial"/>
      <w:sz w:val="20"/>
    </w:rPr>
  </w:style>
  <w:style w:type="paragraph" w:customStyle="1" w:styleId="Head1ntc">
    <w:name w:val="Head1ntc"/>
    <w:basedOn w:val="Normal"/>
    <w:next w:val="BodyText"/>
    <w:rsid w:val="00966213"/>
    <w:pPr>
      <w:keepNext/>
      <w:pBdr>
        <w:top w:val="single" w:sz="6" w:space="0" w:color="auto"/>
      </w:pBdr>
      <w:tabs>
        <w:tab w:val="left" w:pos="3662"/>
      </w:tabs>
      <w:overflowPunct/>
      <w:autoSpaceDE/>
      <w:autoSpaceDN/>
      <w:adjustRightInd/>
      <w:spacing w:before="240" w:after="240"/>
      <w:ind w:left="567"/>
      <w:textAlignment w:val="auto"/>
    </w:pPr>
    <w:rPr>
      <w:rFonts w:ascii="Arial" w:hAnsi="Arial"/>
      <w:b/>
      <w:sz w:val="24"/>
    </w:rPr>
  </w:style>
  <w:style w:type="character" w:styleId="CommentReference">
    <w:name w:val="annotation reference"/>
    <w:basedOn w:val="DefaultParagraphFont"/>
    <w:uiPriority w:val="99"/>
    <w:semiHidden/>
    <w:rsid w:val="00966213"/>
    <w:rPr>
      <w:sz w:val="16"/>
      <w:szCs w:val="16"/>
    </w:rPr>
  </w:style>
  <w:style w:type="paragraph" w:customStyle="1" w:styleId="OrderedList">
    <w:name w:val="OrderedList"/>
    <w:basedOn w:val="Normal"/>
    <w:rsid w:val="00966213"/>
    <w:pPr>
      <w:tabs>
        <w:tab w:val="left" w:pos="1985"/>
        <w:tab w:val="num" w:pos="2061"/>
      </w:tabs>
      <w:overflowPunct/>
      <w:autoSpaceDE/>
      <w:autoSpaceDN/>
      <w:adjustRightInd/>
      <w:ind w:left="1985" w:hanging="284"/>
      <w:textAlignment w:val="auto"/>
    </w:pPr>
    <w:rPr>
      <w:sz w:val="22"/>
    </w:rPr>
  </w:style>
  <w:style w:type="paragraph" w:customStyle="1" w:styleId="OrderedListCompact">
    <w:name w:val="OrderedListCompact"/>
    <w:basedOn w:val="OrderedList"/>
    <w:rsid w:val="00966213"/>
    <w:pPr>
      <w:spacing w:before="0"/>
    </w:pPr>
  </w:style>
  <w:style w:type="paragraph" w:customStyle="1" w:styleId="TitleText">
    <w:name w:val="TitleText"/>
    <w:basedOn w:val="Normal"/>
    <w:rsid w:val="00896540"/>
    <w:pPr>
      <w:overflowPunct/>
      <w:autoSpaceDE/>
      <w:autoSpaceDN/>
      <w:adjustRightInd/>
      <w:jc w:val="center"/>
      <w:textAlignment w:val="auto"/>
    </w:pPr>
    <w:rPr>
      <w:rFonts w:ascii="Arial" w:hAnsi="Arial"/>
      <w:b/>
      <w:sz w:val="28"/>
      <w:szCs w:val="28"/>
    </w:rPr>
  </w:style>
  <w:style w:type="paragraph" w:styleId="BodyTextIndent">
    <w:name w:val="Body Text Indent"/>
    <w:basedOn w:val="BodyTextIndent2"/>
    <w:link w:val="BodyTextIndentChar1"/>
    <w:uiPriority w:val="99"/>
    <w:rsid w:val="00896540"/>
    <w:pPr>
      <w:keepLines/>
      <w:spacing w:line="240" w:lineRule="auto"/>
      <w:ind w:left="0"/>
    </w:pPr>
    <w:rPr>
      <w:rFonts w:ascii="Arial" w:hAnsi="Arial" w:cs="Arial"/>
    </w:rPr>
  </w:style>
  <w:style w:type="paragraph" w:customStyle="1" w:styleId="Header1">
    <w:name w:val="Header1"/>
    <w:rsid w:val="00966213"/>
    <w:pPr>
      <w:widowControl w:val="0"/>
    </w:pPr>
    <w:rPr>
      <w:rFonts w:ascii="Times" w:hAnsi="Times"/>
      <w:color w:val="000000"/>
      <w:sz w:val="24"/>
      <w:lang w:val="en-US" w:eastAsia="en-US"/>
    </w:rPr>
  </w:style>
  <w:style w:type="paragraph" w:customStyle="1" w:styleId="MELegal1">
    <w:name w:val="ME Legal 1"/>
    <w:basedOn w:val="Normal"/>
    <w:rsid w:val="00966213"/>
    <w:pPr>
      <w:keepNext/>
      <w:numPr>
        <w:numId w:val="2"/>
      </w:numPr>
      <w:overflowPunct/>
      <w:autoSpaceDE/>
      <w:autoSpaceDN/>
      <w:adjustRightInd/>
      <w:spacing w:after="240"/>
      <w:textAlignment w:val="auto"/>
      <w:outlineLvl w:val="0"/>
    </w:pPr>
    <w:rPr>
      <w:b/>
      <w:sz w:val="24"/>
    </w:rPr>
  </w:style>
  <w:style w:type="paragraph" w:customStyle="1" w:styleId="MELegal2">
    <w:name w:val="ME Legal 2"/>
    <w:basedOn w:val="Normal"/>
    <w:autoRedefine/>
    <w:rsid w:val="00966213"/>
    <w:pPr>
      <w:keepNext/>
      <w:keepLines/>
      <w:numPr>
        <w:ilvl w:val="1"/>
        <w:numId w:val="2"/>
      </w:numPr>
      <w:overflowPunct/>
      <w:autoSpaceDE/>
      <w:autoSpaceDN/>
      <w:adjustRightInd/>
      <w:spacing w:after="240"/>
      <w:textAlignment w:val="auto"/>
      <w:outlineLvl w:val="1"/>
    </w:pPr>
    <w:rPr>
      <w:b/>
      <w:i/>
      <w:sz w:val="24"/>
    </w:rPr>
  </w:style>
  <w:style w:type="paragraph" w:customStyle="1" w:styleId="MELegal3">
    <w:name w:val="ME Legal 3"/>
    <w:basedOn w:val="Normal"/>
    <w:rsid w:val="00966213"/>
    <w:pPr>
      <w:numPr>
        <w:ilvl w:val="2"/>
        <w:numId w:val="2"/>
      </w:numPr>
      <w:overflowPunct/>
      <w:autoSpaceDE/>
      <w:autoSpaceDN/>
      <w:adjustRightInd/>
      <w:spacing w:after="240"/>
      <w:textAlignment w:val="auto"/>
      <w:outlineLvl w:val="2"/>
    </w:pPr>
    <w:rPr>
      <w:sz w:val="24"/>
    </w:rPr>
  </w:style>
  <w:style w:type="paragraph" w:customStyle="1" w:styleId="MELegal4">
    <w:name w:val="ME Legal 4"/>
    <w:basedOn w:val="Normal"/>
    <w:rsid w:val="00966213"/>
    <w:pPr>
      <w:numPr>
        <w:ilvl w:val="3"/>
        <w:numId w:val="2"/>
      </w:numPr>
      <w:overflowPunct/>
      <w:autoSpaceDE/>
      <w:autoSpaceDN/>
      <w:adjustRightInd/>
      <w:spacing w:after="240"/>
      <w:textAlignment w:val="auto"/>
      <w:outlineLvl w:val="3"/>
    </w:pPr>
    <w:rPr>
      <w:sz w:val="24"/>
    </w:rPr>
  </w:style>
  <w:style w:type="paragraph" w:customStyle="1" w:styleId="MELegal5">
    <w:name w:val="ME Legal 5"/>
    <w:basedOn w:val="Normal"/>
    <w:rsid w:val="00966213"/>
    <w:pPr>
      <w:numPr>
        <w:ilvl w:val="4"/>
        <w:numId w:val="2"/>
      </w:numPr>
      <w:overflowPunct/>
      <w:autoSpaceDE/>
      <w:autoSpaceDN/>
      <w:adjustRightInd/>
      <w:spacing w:after="240"/>
      <w:textAlignment w:val="auto"/>
      <w:outlineLvl w:val="4"/>
    </w:pPr>
    <w:rPr>
      <w:sz w:val="24"/>
    </w:rPr>
  </w:style>
  <w:style w:type="paragraph" w:customStyle="1" w:styleId="MELegal6">
    <w:name w:val="ME Legal 6"/>
    <w:basedOn w:val="Normal"/>
    <w:rsid w:val="00966213"/>
    <w:pPr>
      <w:numPr>
        <w:ilvl w:val="5"/>
        <w:numId w:val="2"/>
      </w:numPr>
      <w:overflowPunct/>
      <w:autoSpaceDE/>
      <w:autoSpaceDN/>
      <w:adjustRightInd/>
      <w:spacing w:after="240"/>
      <w:textAlignment w:val="auto"/>
      <w:outlineLvl w:val="5"/>
    </w:pPr>
    <w:rPr>
      <w:sz w:val="24"/>
    </w:rPr>
  </w:style>
  <w:style w:type="paragraph" w:customStyle="1" w:styleId="MELegal7">
    <w:name w:val="ME Legal 7"/>
    <w:basedOn w:val="Normal"/>
    <w:rsid w:val="00966213"/>
    <w:pPr>
      <w:numPr>
        <w:ilvl w:val="6"/>
        <w:numId w:val="2"/>
      </w:numPr>
      <w:overflowPunct/>
      <w:autoSpaceDE/>
      <w:autoSpaceDN/>
      <w:adjustRightInd/>
      <w:spacing w:after="240"/>
      <w:textAlignment w:val="auto"/>
      <w:outlineLvl w:val="6"/>
    </w:pPr>
    <w:rPr>
      <w:sz w:val="24"/>
    </w:rPr>
  </w:style>
  <w:style w:type="paragraph" w:customStyle="1" w:styleId="HeaderText">
    <w:name w:val="HeaderText"/>
    <w:basedOn w:val="Header"/>
    <w:rsid w:val="00966213"/>
    <w:pPr>
      <w:tabs>
        <w:tab w:val="clear" w:pos="4320"/>
        <w:tab w:val="clear" w:pos="8640"/>
        <w:tab w:val="center" w:pos="4153"/>
        <w:tab w:val="right" w:pos="9639"/>
        <w:tab w:val="right" w:pos="15309"/>
      </w:tabs>
      <w:overflowPunct/>
      <w:autoSpaceDE/>
      <w:autoSpaceDN/>
      <w:adjustRightInd/>
      <w:jc w:val="right"/>
      <w:textAlignment w:val="auto"/>
    </w:pPr>
    <w:rPr>
      <w:rFonts w:ascii="Arial" w:hAnsi="Arial"/>
      <w:b/>
      <w:color w:val="000000"/>
      <w:sz w:val="16"/>
    </w:rPr>
  </w:style>
  <w:style w:type="paragraph" w:customStyle="1" w:styleId="LandscapeFooter">
    <w:name w:val="LandscapeFooter"/>
    <w:basedOn w:val="LandscapeHeader"/>
    <w:rsid w:val="00966213"/>
  </w:style>
  <w:style w:type="paragraph" w:customStyle="1" w:styleId="LandscapeHeader">
    <w:name w:val="LandscapeHeader"/>
    <w:basedOn w:val="Header"/>
    <w:rsid w:val="00966213"/>
    <w:pPr>
      <w:tabs>
        <w:tab w:val="clear" w:pos="4320"/>
        <w:tab w:val="clear" w:pos="8640"/>
        <w:tab w:val="center" w:pos="7230"/>
        <w:tab w:val="right" w:pos="14317"/>
        <w:tab w:val="right" w:pos="15309"/>
      </w:tabs>
      <w:overflowPunct/>
      <w:autoSpaceDE/>
      <w:autoSpaceDN/>
      <w:adjustRightInd/>
      <w:textAlignment w:val="auto"/>
    </w:pPr>
    <w:rPr>
      <w:rFonts w:ascii="Arial" w:hAnsi="Arial"/>
      <w:color w:val="000000"/>
      <w:sz w:val="16"/>
    </w:rPr>
  </w:style>
  <w:style w:type="paragraph" w:customStyle="1" w:styleId="CellText">
    <w:name w:val="Cell Text"/>
    <w:rsid w:val="00966213"/>
    <w:pPr>
      <w:spacing w:before="60" w:after="60"/>
    </w:pPr>
    <w:rPr>
      <w:rFonts w:ascii="Arial" w:hAnsi="Arial"/>
      <w:sz w:val="18"/>
      <w:lang w:eastAsia="en-US"/>
    </w:rPr>
  </w:style>
  <w:style w:type="paragraph" w:customStyle="1" w:styleId="BodySingle">
    <w:name w:val="Body Single"/>
    <w:basedOn w:val="Normal"/>
    <w:rsid w:val="00966213"/>
    <w:pPr>
      <w:overflowPunct/>
      <w:autoSpaceDE/>
      <w:autoSpaceDN/>
      <w:adjustRightInd/>
      <w:jc w:val="both"/>
      <w:textAlignment w:val="auto"/>
    </w:pPr>
    <w:rPr>
      <w:rFonts w:ascii="Helvetica" w:hAnsi="Helvetica"/>
    </w:rPr>
  </w:style>
  <w:style w:type="character" w:styleId="PageNumber">
    <w:name w:val="page number"/>
    <w:basedOn w:val="DefaultParagraphFont"/>
    <w:rsid w:val="00966213"/>
  </w:style>
  <w:style w:type="paragraph" w:styleId="ListBullet">
    <w:name w:val="List Bullet"/>
    <w:basedOn w:val="Normal"/>
    <w:link w:val="ListBulletChar"/>
    <w:autoRedefine/>
    <w:rsid w:val="005F70D0"/>
    <w:pPr>
      <w:numPr>
        <w:numId w:val="1"/>
      </w:numPr>
    </w:pPr>
    <w:rPr>
      <w:rFonts w:cs="Segoe UI Semilight"/>
    </w:rPr>
  </w:style>
  <w:style w:type="paragraph" w:styleId="BlockText">
    <w:name w:val="Block Text"/>
    <w:basedOn w:val="Normal"/>
    <w:rsid w:val="00966213"/>
    <w:pPr>
      <w:spacing w:after="60"/>
      <w:ind w:left="-108" w:right="-136" w:firstLine="108"/>
      <w:jc w:val="both"/>
    </w:pPr>
    <w:rPr>
      <w:rFonts w:ascii="Arial" w:hAnsi="Arial" w:cs="Arial"/>
    </w:rPr>
  </w:style>
  <w:style w:type="paragraph" w:styleId="DocumentMap">
    <w:name w:val="Document Map"/>
    <w:basedOn w:val="Normal"/>
    <w:semiHidden/>
    <w:rsid w:val="00966213"/>
    <w:pPr>
      <w:shd w:val="clear" w:color="auto" w:fill="000080"/>
    </w:pPr>
    <w:rPr>
      <w:rFonts w:ascii="Tahoma" w:hAnsi="Tahoma" w:cs="Tahoma"/>
    </w:rPr>
  </w:style>
  <w:style w:type="paragraph" w:customStyle="1" w:styleId="HeaderLarge">
    <w:name w:val="Header Large"/>
    <w:basedOn w:val="Normal"/>
    <w:rsid w:val="00966213"/>
    <w:pPr>
      <w:tabs>
        <w:tab w:val="center" w:pos="4536"/>
        <w:tab w:val="right" w:pos="9072"/>
      </w:tabs>
      <w:overflowPunct/>
      <w:autoSpaceDE/>
      <w:autoSpaceDN/>
      <w:adjustRightInd/>
      <w:textAlignment w:val="auto"/>
    </w:pPr>
    <w:rPr>
      <w:rFonts w:ascii="Arial Black" w:hAnsi="Arial Black"/>
      <w:b/>
      <w:sz w:val="36"/>
    </w:rPr>
  </w:style>
  <w:style w:type="paragraph" w:customStyle="1" w:styleId="Security">
    <w:name w:val="Security"/>
    <w:basedOn w:val="TitleText"/>
    <w:rsid w:val="00966213"/>
    <w:pPr>
      <w:spacing w:before="480"/>
    </w:pPr>
    <w:rPr>
      <w:b w:val="0"/>
    </w:rPr>
  </w:style>
  <w:style w:type="paragraph" w:customStyle="1" w:styleId="Picture">
    <w:name w:val="Picture"/>
    <w:basedOn w:val="BodyText"/>
    <w:next w:val="Caption"/>
    <w:rsid w:val="00966213"/>
    <w:pPr>
      <w:keepNext/>
      <w:overflowPunct/>
      <w:autoSpaceDE/>
      <w:autoSpaceDN/>
      <w:adjustRightInd/>
      <w:spacing w:after="0"/>
      <w:ind w:left="567"/>
      <w:textAlignment w:val="auto"/>
    </w:pPr>
    <w:rPr>
      <w:rFonts w:ascii="Arial" w:hAnsi="Arial"/>
      <w:snapToGrid w:val="0"/>
      <w:sz w:val="20"/>
    </w:rPr>
  </w:style>
  <w:style w:type="paragraph" w:styleId="Caption">
    <w:name w:val="caption"/>
    <w:basedOn w:val="Normal"/>
    <w:next w:val="Normal"/>
    <w:link w:val="CaptionChar"/>
    <w:uiPriority w:val="35"/>
    <w:qFormat/>
    <w:rsid w:val="00966213"/>
    <w:rPr>
      <w:b/>
      <w:bCs/>
    </w:rPr>
  </w:style>
  <w:style w:type="paragraph" w:customStyle="1" w:styleId="Paragraph">
    <w:name w:val="Paragraph"/>
    <w:basedOn w:val="Normal"/>
    <w:rsid w:val="00966213"/>
    <w:pPr>
      <w:overflowPunct/>
      <w:autoSpaceDE/>
      <w:autoSpaceDN/>
      <w:adjustRightInd/>
      <w:spacing w:before="240"/>
      <w:ind w:left="1920"/>
      <w:textAlignment w:val="auto"/>
    </w:pPr>
    <w:rPr>
      <w:rFonts w:ascii="Arial" w:hAnsi="Arial" w:cs="Arial"/>
      <w:lang w:eastAsia="zh-CN"/>
    </w:rPr>
  </w:style>
  <w:style w:type="character" w:customStyle="1" w:styleId="Heading3Char">
    <w:name w:val="Heading 3 Char"/>
    <w:aliases w:val="Attribute Heading 3 Char,C Sub-Sub/Italic Char,h3 sub heading Char,Head 3 Char,Head 31 Char,Head 32 Char,C Sub-Sub/Italic1 Char,H3 Char,3 Char,13 Char,h3 Char,Level-3 heading Char,heading3 Char,H31 Char,Topic Sub Heading Char"/>
    <w:basedOn w:val="DefaultParagraphFont"/>
    <w:uiPriority w:val="9"/>
    <w:rsid w:val="008F3B4B"/>
  </w:style>
  <w:style w:type="paragraph" w:customStyle="1" w:styleId="Copyright">
    <w:name w:val="Copyright"/>
    <w:basedOn w:val="Normal"/>
    <w:rsid w:val="00966213"/>
    <w:pPr>
      <w:overflowPunct/>
      <w:autoSpaceDE/>
      <w:autoSpaceDN/>
      <w:adjustRightInd/>
      <w:textAlignment w:val="auto"/>
    </w:pPr>
    <w:rPr>
      <w:rFonts w:ascii="Arial" w:hAnsi="Arial" w:cs="Arial"/>
      <w:b/>
      <w:bCs/>
      <w:lang w:eastAsia="zh-CN"/>
    </w:rPr>
  </w:style>
  <w:style w:type="paragraph" w:customStyle="1" w:styleId="BodyText0">
    <w:name w:val="BodyText"/>
    <w:basedOn w:val="Normal"/>
    <w:rsid w:val="00966213"/>
    <w:pPr>
      <w:overflowPunct/>
      <w:autoSpaceDE/>
      <w:autoSpaceDN/>
      <w:adjustRightInd/>
      <w:ind w:left="720"/>
      <w:jc w:val="both"/>
      <w:textAlignment w:val="auto"/>
    </w:pPr>
    <w:rPr>
      <w:rFonts w:ascii="Arial" w:hAnsi="Arial" w:cs="Arial"/>
      <w:sz w:val="24"/>
      <w:szCs w:val="24"/>
      <w:lang w:eastAsia="zh-CN"/>
    </w:rPr>
  </w:style>
  <w:style w:type="paragraph" w:styleId="TOAHeading">
    <w:name w:val="toa heading"/>
    <w:basedOn w:val="Normal"/>
    <w:next w:val="TableofAuthorities"/>
    <w:semiHidden/>
    <w:rsid w:val="00966213"/>
    <w:pPr>
      <w:keepNext/>
      <w:keepLines/>
      <w:overflowPunct/>
      <w:autoSpaceDE/>
      <w:autoSpaceDN/>
      <w:adjustRightInd/>
      <w:spacing w:before="240" w:after="80"/>
      <w:ind w:left="1701"/>
      <w:textAlignment w:val="auto"/>
    </w:pPr>
    <w:rPr>
      <w:rFonts w:ascii="Arial" w:hAnsi="Arial" w:cs="Arial"/>
      <w:b/>
      <w:bCs/>
      <w:kern w:val="28"/>
      <w:sz w:val="28"/>
      <w:szCs w:val="28"/>
      <w:lang w:eastAsia="zh-CN"/>
    </w:rPr>
  </w:style>
  <w:style w:type="paragraph" w:styleId="TableofAuthorities">
    <w:name w:val="table of authorities"/>
    <w:basedOn w:val="Normal"/>
    <w:next w:val="Normal"/>
    <w:semiHidden/>
    <w:rsid w:val="00966213"/>
    <w:pPr>
      <w:ind w:left="200" w:hanging="200"/>
    </w:pPr>
  </w:style>
  <w:style w:type="character" w:customStyle="1" w:styleId="Heading2Char">
    <w:name w:val="Heading 2 Char"/>
    <w:aliases w:val="Attribute Heading 2 Char,2nd level Char,h2 Char,B Sub/Bold Char,B Sub/Bold1 Char,h2 main heading Char,h21 Char,Topic Heading Char"/>
    <w:basedOn w:val="DefaultParagraphFont"/>
    <w:uiPriority w:val="9"/>
    <w:rsid w:val="00966213"/>
    <w:rPr>
      <w:rFonts w:ascii="Arial Narrow" w:hAnsi="Arial Narrow"/>
      <w:b/>
      <w:sz w:val="28"/>
      <w:u w:val="single"/>
      <w:lang w:val="en-US" w:eastAsia="en-US" w:bidi="ar-SA"/>
    </w:rPr>
  </w:style>
  <w:style w:type="character" w:customStyle="1" w:styleId="BodyTextIndentChar">
    <w:name w:val="Body Text Indent Char"/>
    <w:basedOn w:val="DefaultParagraphFont"/>
    <w:uiPriority w:val="99"/>
    <w:rsid w:val="00966213"/>
    <w:rPr>
      <w:rFonts w:ascii="Arial" w:hAnsi="Arial"/>
      <w:lang w:val="en-AU" w:eastAsia="en-US" w:bidi="ar-SA"/>
    </w:rPr>
  </w:style>
  <w:style w:type="paragraph" w:customStyle="1" w:styleId="Version">
    <w:name w:val="Version"/>
    <w:basedOn w:val="Normal"/>
    <w:rsid w:val="00966213"/>
    <w:pPr>
      <w:keepNext/>
      <w:pageBreakBefore/>
      <w:suppressAutoHyphens/>
      <w:overflowPunct/>
      <w:autoSpaceDE/>
      <w:autoSpaceDN/>
      <w:adjustRightInd/>
      <w:spacing w:before="12600"/>
      <w:textAlignment w:val="auto"/>
    </w:pPr>
    <w:rPr>
      <w:rFonts w:ascii="Helvetica" w:hAnsi="Helvetica" w:cs="Arial"/>
      <w:b/>
      <w:bCs/>
      <w:lang w:eastAsia="zh-CN"/>
    </w:rPr>
  </w:style>
  <w:style w:type="paragraph" w:styleId="BalloonText">
    <w:name w:val="Balloon Text"/>
    <w:basedOn w:val="Normal"/>
    <w:link w:val="BalloonTextChar"/>
    <w:uiPriority w:val="99"/>
    <w:semiHidden/>
    <w:rsid w:val="00966213"/>
    <w:rPr>
      <w:rFonts w:ascii="Tahoma" w:hAnsi="Tahoma" w:cs="Tahoma"/>
      <w:sz w:val="16"/>
      <w:szCs w:val="16"/>
    </w:rPr>
  </w:style>
  <w:style w:type="paragraph" w:customStyle="1" w:styleId="SOWAppendix">
    <w:name w:val="SOW Appendix"/>
    <w:basedOn w:val="Heading2"/>
    <w:rsid w:val="00966213"/>
    <w:pPr>
      <w:keepNext w:val="0"/>
      <w:widowControl w:val="0"/>
      <w:pBdr>
        <w:top w:val="single" w:sz="6" w:space="1" w:color="auto"/>
      </w:pBdr>
      <w:tabs>
        <w:tab w:val="left" w:pos="0"/>
      </w:tabs>
      <w:overflowPunct/>
      <w:autoSpaceDE/>
      <w:autoSpaceDN/>
      <w:adjustRightInd/>
      <w:spacing w:before="360"/>
      <w:textAlignment w:val="auto"/>
    </w:pPr>
    <w:rPr>
      <w:color w:val="000000"/>
    </w:rPr>
  </w:style>
  <w:style w:type="paragraph" w:styleId="BodyTextIndent2">
    <w:name w:val="Body Text Indent 2"/>
    <w:basedOn w:val="Normal"/>
    <w:link w:val="BodyTextIndent2Char"/>
    <w:rsid w:val="00966213"/>
    <w:pPr>
      <w:spacing w:line="480" w:lineRule="auto"/>
      <w:ind w:left="283"/>
    </w:pPr>
  </w:style>
  <w:style w:type="paragraph" w:customStyle="1" w:styleId="TextFullout">
    <w:name w:val="TextFullout"/>
    <w:basedOn w:val="Normal"/>
    <w:rsid w:val="00966213"/>
    <w:pPr>
      <w:overflowPunct/>
      <w:autoSpaceDE/>
      <w:autoSpaceDN/>
      <w:adjustRightInd/>
      <w:spacing w:before="240"/>
      <w:textAlignment w:val="auto"/>
    </w:pPr>
  </w:style>
  <w:style w:type="paragraph" w:styleId="FootnoteText">
    <w:name w:val="footnote text"/>
    <w:basedOn w:val="Normal"/>
    <w:link w:val="FootnoteTextChar"/>
    <w:uiPriority w:val="99"/>
    <w:semiHidden/>
    <w:rsid w:val="00966213"/>
    <w:pPr>
      <w:overflowPunct/>
      <w:autoSpaceDE/>
      <w:autoSpaceDN/>
      <w:adjustRightInd/>
      <w:textAlignment w:val="auto"/>
    </w:pPr>
  </w:style>
  <w:style w:type="character" w:styleId="FootnoteReference">
    <w:name w:val="footnote reference"/>
    <w:basedOn w:val="DefaultParagraphFont"/>
    <w:uiPriority w:val="99"/>
    <w:semiHidden/>
    <w:rsid w:val="00966213"/>
    <w:rPr>
      <w:vertAlign w:val="superscript"/>
    </w:rPr>
  </w:style>
  <w:style w:type="paragraph" w:customStyle="1" w:styleId="BlueText">
    <w:name w:val="BlueText"/>
    <w:basedOn w:val="Normal"/>
    <w:rsid w:val="00966213"/>
    <w:pPr>
      <w:overflowPunct/>
      <w:autoSpaceDE/>
      <w:autoSpaceDN/>
      <w:adjustRightInd/>
      <w:textAlignment w:val="auto"/>
    </w:pPr>
    <w:rPr>
      <w:i/>
      <w:color w:val="0000FF"/>
    </w:rPr>
  </w:style>
  <w:style w:type="paragraph" w:customStyle="1" w:styleId="BodyTextBulletIndent">
    <w:name w:val="Body Text Bullet Indent"/>
    <w:basedOn w:val="Normal"/>
    <w:autoRedefine/>
    <w:rsid w:val="00550CE3"/>
    <w:pPr>
      <w:numPr>
        <w:numId w:val="3"/>
      </w:numPr>
      <w:tabs>
        <w:tab w:val="clear" w:pos="1607"/>
        <w:tab w:val="num" w:pos="851"/>
      </w:tabs>
      <w:overflowPunct/>
      <w:autoSpaceDE/>
      <w:autoSpaceDN/>
      <w:adjustRightInd/>
      <w:spacing w:before="240"/>
      <w:ind w:left="851" w:hanging="709"/>
      <w:textAlignment w:val="auto"/>
    </w:pPr>
    <w:rPr>
      <w:rFonts w:ascii="Arial" w:hAnsi="Arial" w:cs="Arial"/>
      <w:bCs/>
      <w:color w:val="FF0000"/>
    </w:rPr>
  </w:style>
  <w:style w:type="paragraph" w:customStyle="1" w:styleId="BodyTextInfoIndent">
    <w:name w:val="Body Text Info Indent"/>
    <w:basedOn w:val="BodyTextIndent2"/>
    <w:next w:val="BodyTextIndent2"/>
    <w:autoRedefine/>
    <w:rsid w:val="00966213"/>
    <w:pPr>
      <w:overflowPunct/>
      <w:autoSpaceDE/>
      <w:autoSpaceDN/>
      <w:adjustRightInd/>
      <w:spacing w:after="240" w:line="240" w:lineRule="atLeast"/>
      <w:ind w:left="567"/>
      <w:jc w:val="both"/>
      <w:textAlignment w:val="auto"/>
    </w:pPr>
    <w:rPr>
      <w:i/>
      <w:iCs/>
      <w:color w:val="0000FF"/>
    </w:rPr>
  </w:style>
  <w:style w:type="character" w:customStyle="1" w:styleId="Heading4Char">
    <w:name w:val="Heading 4 Char"/>
    <w:aliases w:val="h4 Char,4 Char,Head 4 Char"/>
    <w:basedOn w:val="DefaultParagraphFont"/>
    <w:uiPriority w:val="9"/>
    <w:rsid w:val="00966213"/>
    <w:rPr>
      <w:b/>
      <w:u w:val="single"/>
      <w:lang w:val="en-US" w:eastAsia="en-US" w:bidi="ar-SA"/>
    </w:rPr>
  </w:style>
  <w:style w:type="paragraph" w:styleId="BodyTextFirstIndent">
    <w:name w:val="Body Text First Indent"/>
    <w:basedOn w:val="BodyText"/>
    <w:rsid w:val="00966213"/>
    <w:pPr>
      <w:ind w:firstLine="210"/>
    </w:pPr>
    <w:rPr>
      <w:sz w:val="20"/>
      <w:lang w:val="en-US"/>
    </w:rPr>
  </w:style>
  <w:style w:type="paragraph" w:customStyle="1" w:styleId="Normal1">
    <w:name w:val="Normal1"/>
    <w:aliases w:val="Instruction Text"/>
    <w:basedOn w:val="Normal"/>
    <w:rsid w:val="00966213"/>
    <w:pPr>
      <w:overflowPunct/>
      <w:autoSpaceDE/>
      <w:autoSpaceDN/>
      <w:adjustRightInd/>
      <w:textAlignment w:val="auto"/>
    </w:pPr>
    <w:rPr>
      <w:color w:val="0000FF"/>
    </w:rPr>
  </w:style>
  <w:style w:type="paragraph" w:customStyle="1" w:styleId="Issue">
    <w:name w:val="Issue"/>
    <w:basedOn w:val="Normal"/>
    <w:rsid w:val="00966213"/>
    <w:pPr>
      <w:keepNext/>
      <w:suppressAutoHyphens/>
      <w:overflowPunct/>
      <w:autoSpaceDE/>
      <w:autoSpaceDN/>
      <w:adjustRightInd/>
      <w:ind w:left="1920"/>
      <w:jc w:val="right"/>
      <w:textAlignment w:val="auto"/>
    </w:pPr>
    <w:rPr>
      <w:rFonts w:ascii="Helvetica" w:hAnsi="Helvetica"/>
      <w:b/>
      <w:sz w:val="28"/>
    </w:rPr>
  </w:style>
  <w:style w:type="table" w:styleId="TableGrid">
    <w:name w:val="Table Grid"/>
    <w:aliases w:val="tt"/>
    <w:basedOn w:val="TableNormal"/>
    <w:uiPriority w:val="59"/>
    <w:rsid w:val="000A0847"/>
    <w:pPr>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tentionLine">
    <w:name w:val="Attention Line"/>
    <w:basedOn w:val="BodyText"/>
    <w:rsid w:val="00896540"/>
    <w:pPr>
      <w:overflowPunct/>
      <w:autoSpaceDE/>
      <w:autoSpaceDN/>
      <w:adjustRightInd/>
      <w:spacing w:after="0"/>
      <w:textAlignment w:val="auto"/>
    </w:pPr>
    <w:rPr>
      <w:rFonts w:ascii="Arial" w:hAnsi="Arial"/>
      <w:b/>
      <w:snapToGrid w:val="0"/>
      <w:sz w:val="20"/>
    </w:rPr>
  </w:style>
  <w:style w:type="paragraph" w:customStyle="1" w:styleId="Level1a">
    <w:name w:val="Level 1: a."/>
    <w:basedOn w:val="Normal"/>
    <w:rsid w:val="00AE2E60"/>
    <w:pPr>
      <w:numPr>
        <w:ilvl w:val="12"/>
      </w:numPr>
      <w:overflowPunct/>
      <w:autoSpaceDE/>
      <w:autoSpaceDN/>
      <w:adjustRightInd/>
      <w:spacing w:before="72" w:after="72"/>
      <w:ind w:left="851" w:hanging="851"/>
      <w:jc w:val="both"/>
      <w:textAlignment w:val="auto"/>
    </w:pPr>
    <w:rPr>
      <w:rFonts w:ascii="Helvetica" w:hAnsi="Helvetica"/>
    </w:rPr>
  </w:style>
  <w:style w:type="paragraph" w:customStyle="1" w:styleId="Hints">
    <w:name w:val="Hints"/>
    <w:basedOn w:val="BodyTextIndent"/>
    <w:link w:val="HintsChar"/>
    <w:rsid w:val="004721ED"/>
    <w:rPr>
      <w:rFonts w:ascii="Helvetica" w:hAnsi="Helvetica"/>
      <w:i/>
      <w:vanish/>
      <w:color w:val="0000FF"/>
      <w:sz w:val="18"/>
      <w:szCs w:val="18"/>
    </w:rPr>
  </w:style>
  <w:style w:type="paragraph" w:customStyle="1" w:styleId="StyleHeading2AttributeHeading22ndlevelh2BSubBoldBSubB">
    <w:name w:val="Style Heading 2Attribute Heading 22nd levelh2B Sub/BoldB Sub/B..."/>
    <w:basedOn w:val="Heading2"/>
    <w:rsid w:val="008D3413"/>
    <w:pPr>
      <w:pBdr>
        <w:top w:val="single" w:sz="6" w:space="0" w:color="auto"/>
      </w:pBdr>
      <w:spacing w:before="360"/>
      <w:ind w:left="0" w:firstLine="0"/>
    </w:pPr>
    <w:rPr>
      <w:bCs/>
      <w:sz w:val="20"/>
    </w:rPr>
  </w:style>
  <w:style w:type="paragraph" w:customStyle="1" w:styleId="StyleHeading2AttributeHeading22ndlevelh2BSubBoldBSubB1">
    <w:name w:val="Style Heading 2Attribute Heading 22nd levelh2B Sub/BoldB Sub/B...1"/>
    <w:basedOn w:val="Heading2"/>
    <w:rsid w:val="008D3413"/>
    <w:pPr>
      <w:pBdr>
        <w:top w:val="single" w:sz="6" w:space="0" w:color="auto"/>
      </w:pBdr>
      <w:spacing w:before="360" w:after="240"/>
    </w:pPr>
    <w:rPr>
      <w:bCs/>
      <w:sz w:val="20"/>
    </w:rPr>
  </w:style>
  <w:style w:type="paragraph" w:customStyle="1" w:styleId="StyleHeading2AttributeHeading22ndlevelh2BSubBoldBSubB2">
    <w:name w:val="Style Heading 2Attribute Heading 22nd levelh2B Sub/BoldB Sub/B...2"/>
    <w:basedOn w:val="Heading2"/>
    <w:rsid w:val="008D3413"/>
    <w:pPr>
      <w:pBdr>
        <w:top w:val="single" w:sz="6" w:space="6" w:color="auto"/>
      </w:pBdr>
      <w:spacing w:before="360"/>
    </w:pPr>
    <w:rPr>
      <w:bCs/>
    </w:rPr>
  </w:style>
  <w:style w:type="paragraph" w:customStyle="1" w:styleId="StyleHeading2AttributeHeading22ndlevelh2BSubBoldBSubB3">
    <w:name w:val="Style Heading 2Attribute Heading 22nd levelh2B Sub/BoldB Sub/B...3"/>
    <w:basedOn w:val="Heading2"/>
    <w:rsid w:val="008D3413"/>
    <w:pPr>
      <w:pBdr>
        <w:top w:val="single" w:sz="6" w:space="3" w:color="auto"/>
      </w:pBdr>
      <w:spacing w:before="360"/>
    </w:pPr>
    <w:rPr>
      <w:bCs/>
    </w:rPr>
  </w:style>
  <w:style w:type="paragraph" w:customStyle="1" w:styleId="StyleHeading2AttributeHeading22ndlevelh2BSubBoldBSubB4">
    <w:name w:val="Style Heading 2Attribute Heading 22nd levelh2B Sub/BoldB Sub/B...4"/>
    <w:basedOn w:val="Heading2"/>
    <w:rsid w:val="008D3413"/>
    <w:pPr>
      <w:pBdr>
        <w:top w:val="single" w:sz="6" w:space="4" w:color="auto"/>
      </w:pBdr>
      <w:spacing w:before="360"/>
      <w:ind w:left="1569" w:hanging="1569"/>
    </w:pPr>
    <w:rPr>
      <w:bCs/>
    </w:rPr>
  </w:style>
  <w:style w:type="paragraph" w:customStyle="1" w:styleId="StyleHeading2AttributeHeading22ndlevelh2BSubBoldBSubB5">
    <w:name w:val="Style Heading 2Attribute Heading 22nd levelh2B Sub/BoldB Sub/B...5"/>
    <w:basedOn w:val="BodyText"/>
    <w:rsid w:val="008D3413"/>
    <w:pPr>
      <w:pBdr>
        <w:top w:val="single" w:sz="6" w:space="4" w:color="auto"/>
      </w:pBdr>
      <w:spacing w:before="360"/>
      <w:ind w:left="1569" w:hanging="1569"/>
    </w:pPr>
    <w:rPr>
      <w:rFonts w:ascii="Arial" w:hAnsi="Arial"/>
      <w:b/>
      <w:bCs/>
    </w:rPr>
  </w:style>
  <w:style w:type="paragraph" w:customStyle="1" w:styleId="StyleHeading2AttributeHeading22ndlevelh2BSubBoldBSubB6">
    <w:name w:val="Style Heading 2Attribute Heading 22nd levelh2B Sub/BoldB Sub/B...6"/>
    <w:basedOn w:val="Heading2"/>
    <w:rsid w:val="004D0E98"/>
    <w:pPr>
      <w:pBdr>
        <w:top w:val="single" w:sz="6" w:space="4" w:color="auto"/>
      </w:pBdr>
    </w:pPr>
    <w:rPr>
      <w:bCs/>
      <w:sz w:val="20"/>
    </w:rPr>
  </w:style>
  <w:style w:type="paragraph" w:customStyle="1" w:styleId="StyleHeading2AttributeHeading22ndlevelh2BSubBoldBSubB7">
    <w:name w:val="Style Heading 2Attribute Heading 22nd levelh2B Sub/BoldB Sub/B...7"/>
    <w:basedOn w:val="BodyText"/>
    <w:rsid w:val="004D0E98"/>
    <w:pPr>
      <w:pBdr>
        <w:top w:val="single" w:sz="6" w:space="0" w:color="auto"/>
      </w:pBdr>
      <w:spacing w:before="360"/>
      <w:ind w:left="1569" w:hanging="1711"/>
    </w:pPr>
    <w:rPr>
      <w:rFonts w:ascii="Arial" w:hAnsi="Arial"/>
      <w:b/>
      <w:bCs/>
    </w:rPr>
  </w:style>
  <w:style w:type="paragraph" w:customStyle="1" w:styleId="StyleHeading2AttributeHeading22ndlevelh2BSubBoldBSubB8">
    <w:name w:val="Style Heading 2Attribute Heading 22nd levelh2B Sub/BoldB Sub/B...8"/>
    <w:basedOn w:val="Heading2"/>
    <w:rsid w:val="004D0E98"/>
    <w:pPr>
      <w:pBdr>
        <w:top w:val="single" w:sz="6" w:space="4" w:color="auto"/>
      </w:pBdr>
      <w:spacing w:before="360"/>
    </w:pPr>
    <w:rPr>
      <w:bCs/>
    </w:rPr>
  </w:style>
  <w:style w:type="paragraph" w:customStyle="1" w:styleId="TableHeading">
    <w:name w:val="Table Heading"/>
    <w:basedOn w:val="TableText"/>
    <w:rsid w:val="008F3B4B"/>
    <w:pPr>
      <w:keepNext/>
    </w:pPr>
    <w:rPr>
      <w:b/>
      <w:lang w:eastAsia="zh-CN"/>
    </w:rPr>
  </w:style>
  <w:style w:type="paragraph" w:customStyle="1" w:styleId="Listbulletsublist">
    <w:name w:val="List bullet sublist"/>
    <w:basedOn w:val="ListBullet"/>
    <w:link w:val="ListbulletsublistChar"/>
    <w:rsid w:val="00AC6F77"/>
    <w:pPr>
      <w:numPr>
        <w:numId w:val="6"/>
      </w:numPr>
    </w:pPr>
  </w:style>
  <w:style w:type="character" w:customStyle="1" w:styleId="BodyTextIndent2Char">
    <w:name w:val="Body Text Indent 2 Char"/>
    <w:basedOn w:val="DefaultParagraphFont"/>
    <w:link w:val="BodyTextIndent2"/>
    <w:rsid w:val="004D0E98"/>
    <w:rPr>
      <w:lang w:val="en-US" w:eastAsia="en-US" w:bidi="ar-SA"/>
    </w:rPr>
  </w:style>
  <w:style w:type="character" w:customStyle="1" w:styleId="BodyTextIndentChar1">
    <w:name w:val="Body Text Indent Char1"/>
    <w:basedOn w:val="BodyTextIndent2Char"/>
    <w:link w:val="BodyTextIndent"/>
    <w:uiPriority w:val="99"/>
    <w:rsid w:val="00896540"/>
    <w:rPr>
      <w:rFonts w:ascii="Arial" w:hAnsi="Arial" w:cs="Arial"/>
      <w:lang w:val="en-US" w:eastAsia="en-US" w:bidi="ar-SA"/>
    </w:rPr>
  </w:style>
  <w:style w:type="character" w:customStyle="1" w:styleId="HintsChar">
    <w:name w:val="Hints Char"/>
    <w:basedOn w:val="BodyTextIndentChar1"/>
    <w:link w:val="Hints"/>
    <w:rsid w:val="004D0E98"/>
    <w:rPr>
      <w:rFonts w:ascii="Helvetica" w:hAnsi="Helvetica" w:cs="Arial"/>
      <w:i/>
      <w:vanish/>
      <w:color w:val="0000FF"/>
      <w:sz w:val="18"/>
      <w:szCs w:val="18"/>
      <w:lang w:val="en-US" w:eastAsia="en-US" w:bidi="ar-SA"/>
    </w:rPr>
  </w:style>
  <w:style w:type="character" w:customStyle="1" w:styleId="ListBulletChar">
    <w:name w:val="List Bullet Char"/>
    <w:basedOn w:val="DefaultParagraphFont"/>
    <w:link w:val="ListBullet"/>
    <w:rsid w:val="005F70D0"/>
    <w:rPr>
      <w:rFonts w:ascii="Segoe UI Semilight" w:hAnsi="Segoe UI Semilight" w:cs="Segoe UI Semilight"/>
      <w:lang w:eastAsia="en-US"/>
    </w:rPr>
  </w:style>
  <w:style w:type="character" w:customStyle="1" w:styleId="ListbulletsublistChar">
    <w:name w:val="List bullet sublist Char"/>
    <w:basedOn w:val="ListBulletChar"/>
    <w:link w:val="Listbulletsublist"/>
    <w:rsid w:val="00AC6F77"/>
    <w:rPr>
      <w:rFonts w:ascii="Segoe UI Semilight" w:hAnsi="Segoe UI Semilight" w:cs="Segoe UI Semilight"/>
      <w:lang w:eastAsia="en-US"/>
    </w:rPr>
  </w:style>
  <w:style w:type="paragraph" w:customStyle="1" w:styleId="TableLegend">
    <w:name w:val="Table Legend"/>
    <w:basedOn w:val="Normal"/>
    <w:rsid w:val="00896540"/>
    <w:pPr>
      <w:ind w:left="-108" w:right="-136" w:firstLine="108"/>
      <w:jc w:val="both"/>
    </w:pPr>
    <w:rPr>
      <w:rFonts w:ascii="Arial" w:hAnsi="Arial" w:cs="Arial"/>
      <w:sz w:val="16"/>
      <w:szCs w:val="16"/>
    </w:rPr>
  </w:style>
  <w:style w:type="paragraph" w:customStyle="1" w:styleId="TableSmall">
    <w:name w:val="Table Small"/>
    <w:basedOn w:val="TableText"/>
    <w:rsid w:val="00896540"/>
    <w:pPr>
      <w:spacing w:before="20" w:after="20"/>
    </w:pPr>
    <w:rPr>
      <w:sz w:val="18"/>
    </w:rPr>
  </w:style>
  <w:style w:type="paragraph" w:customStyle="1" w:styleId="NumList">
    <w:name w:val="Num List"/>
    <w:basedOn w:val="ListBullet"/>
    <w:rsid w:val="00022197"/>
    <w:pPr>
      <w:numPr>
        <w:numId w:val="7"/>
      </w:numPr>
      <w:spacing w:after="60"/>
      <w:ind w:left="357" w:hanging="357"/>
    </w:pPr>
  </w:style>
  <w:style w:type="paragraph" w:customStyle="1" w:styleId="TableNumber">
    <w:name w:val="Table Number"/>
    <w:basedOn w:val="NumList"/>
    <w:rsid w:val="00FE727D"/>
    <w:pPr>
      <w:numPr>
        <w:numId w:val="5"/>
      </w:numPr>
    </w:pPr>
  </w:style>
  <w:style w:type="character" w:customStyle="1" w:styleId="CharChar2">
    <w:name w:val="Char Char2"/>
    <w:basedOn w:val="DefaultParagraphFont"/>
    <w:rsid w:val="008B0A53"/>
    <w:rPr>
      <w:rFonts w:ascii="Arial" w:hAnsi="Arial" w:cs="Arial"/>
      <w:lang w:val="en-US" w:eastAsia="en-US" w:bidi="ar-SA"/>
    </w:rPr>
  </w:style>
  <w:style w:type="character" w:customStyle="1" w:styleId="CharChar1">
    <w:name w:val="Char Char1"/>
    <w:basedOn w:val="DefaultParagraphFont"/>
    <w:rsid w:val="008B0A53"/>
    <w:rPr>
      <w:rFonts w:ascii="Arial" w:hAnsi="Arial"/>
      <w:lang w:val="en-US" w:eastAsia="en-US" w:bidi="ar-SA"/>
    </w:rPr>
  </w:style>
  <w:style w:type="paragraph" w:styleId="NoSpacing">
    <w:name w:val="No Spacing"/>
    <w:link w:val="NoSpacingChar"/>
    <w:uiPriority w:val="1"/>
    <w:qFormat/>
    <w:rsid w:val="00B30DBB"/>
    <w:pPr>
      <w:overflowPunct w:val="0"/>
      <w:autoSpaceDE w:val="0"/>
      <w:autoSpaceDN w:val="0"/>
      <w:adjustRightInd w:val="0"/>
      <w:textAlignment w:val="baseline"/>
    </w:pPr>
    <w:rPr>
      <w:rFonts w:ascii="Segoe UI Semilight" w:hAnsi="Segoe UI Semilight"/>
      <w:lang w:val="en-US" w:eastAsia="en-US"/>
    </w:rPr>
  </w:style>
  <w:style w:type="paragraph" w:styleId="ListParagraph">
    <w:name w:val="List Paragraph"/>
    <w:aliases w:val="Appendix,Level 3 List Paragraph"/>
    <w:basedOn w:val="Normal"/>
    <w:link w:val="ListParagraphChar"/>
    <w:uiPriority w:val="34"/>
    <w:qFormat/>
    <w:rsid w:val="00241A1B"/>
    <w:pPr>
      <w:overflowPunct/>
      <w:autoSpaceDE/>
      <w:autoSpaceDN/>
      <w:adjustRightInd/>
      <w:spacing w:after="160" w:line="259" w:lineRule="auto"/>
      <w:ind w:left="720"/>
      <w:contextualSpacing/>
      <w:textAlignment w:val="auto"/>
    </w:pPr>
    <w:rPr>
      <w:rFonts w:asciiTheme="minorHAnsi" w:eastAsiaTheme="minorHAnsi" w:hAnsiTheme="minorHAnsi" w:cstheme="minorBidi"/>
      <w:sz w:val="22"/>
      <w:szCs w:val="22"/>
    </w:rPr>
  </w:style>
  <w:style w:type="character" w:customStyle="1" w:styleId="ListParagraphChar">
    <w:name w:val="List Paragraph Char"/>
    <w:aliases w:val="Appendix Char,Level 3 List Paragraph Char"/>
    <w:basedOn w:val="DefaultParagraphFont"/>
    <w:link w:val="ListParagraph"/>
    <w:uiPriority w:val="34"/>
    <w:locked/>
    <w:rsid w:val="00241A1B"/>
    <w:rPr>
      <w:rFonts w:asciiTheme="minorHAnsi" w:eastAsiaTheme="minorHAnsi" w:hAnsiTheme="minorHAnsi" w:cstheme="minorBidi"/>
      <w:sz w:val="22"/>
      <w:szCs w:val="22"/>
      <w:lang w:eastAsia="en-US"/>
    </w:rPr>
  </w:style>
  <w:style w:type="paragraph" w:customStyle="1" w:styleId="InpexBodyText">
    <w:name w:val="Inpex Body Text"/>
    <w:link w:val="InpexBodyTextChar"/>
    <w:rsid w:val="00AB5B56"/>
    <w:pPr>
      <w:spacing w:before="120"/>
      <w:ind w:left="850"/>
    </w:pPr>
    <w:rPr>
      <w:rFonts w:ascii="Arial" w:hAnsi="Arial"/>
      <w:sz w:val="22"/>
      <w:szCs w:val="24"/>
      <w:lang w:eastAsia="en-US"/>
    </w:rPr>
  </w:style>
  <w:style w:type="character" w:customStyle="1" w:styleId="InpexBodyTextChar">
    <w:name w:val="Inpex Body Text Char"/>
    <w:link w:val="InpexBodyText"/>
    <w:rsid w:val="00AB5B56"/>
    <w:rPr>
      <w:rFonts w:ascii="Arial" w:hAnsi="Arial"/>
      <w:sz w:val="22"/>
      <w:szCs w:val="24"/>
      <w:lang w:eastAsia="en-US"/>
    </w:rPr>
  </w:style>
  <w:style w:type="character" w:customStyle="1" w:styleId="FooterChar">
    <w:name w:val="Footer Char"/>
    <w:basedOn w:val="DefaultParagraphFont"/>
    <w:link w:val="Footer"/>
    <w:uiPriority w:val="99"/>
    <w:rsid w:val="00A319C4"/>
    <w:rPr>
      <w:rFonts w:ascii="Segoe UI Semilight" w:hAnsi="Segoe UI Semilight"/>
      <w:lang w:val="en-US" w:eastAsia="en-US"/>
    </w:rPr>
  </w:style>
  <w:style w:type="paragraph" w:styleId="CommentSubject">
    <w:name w:val="annotation subject"/>
    <w:basedOn w:val="CommentText"/>
    <w:next w:val="CommentText"/>
    <w:link w:val="CommentSubjectChar"/>
    <w:uiPriority w:val="99"/>
    <w:semiHidden/>
    <w:unhideWhenUsed/>
    <w:rsid w:val="00EB4C33"/>
    <w:pPr>
      <w:spacing w:after="0"/>
    </w:pPr>
    <w:rPr>
      <w:b/>
      <w:bCs/>
      <w:sz w:val="20"/>
    </w:rPr>
  </w:style>
  <w:style w:type="character" w:customStyle="1" w:styleId="CommentTextChar">
    <w:name w:val="Comment Text Char"/>
    <w:basedOn w:val="DefaultParagraphFont"/>
    <w:link w:val="CommentText"/>
    <w:uiPriority w:val="99"/>
    <w:semiHidden/>
    <w:rsid w:val="00EB4C33"/>
    <w:rPr>
      <w:rFonts w:ascii="Segoe UI Semilight" w:hAnsi="Segoe UI Semilight"/>
      <w:sz w:val="24"/>
      <w:lang w:val="en-US" w:eastAsia="en-US"/>
    </w:rPr>
  </w:style>
  <w:style w:type="character" w:customStyle="1" w:styleId="CommentSubjectChar">
    <w:name w:val="Comment Subject Char"/>
    <w:basedOn w:val="CommentTextChar"/>
    <w:link w:val="CommentSubject"/>
    <w:uiPriority w:val="99"/>
    <w:semiHidden/>
    <w:rsid w:val="00EB4C33"/>
    <w:rPr>
      <w:rFonts w:ascii="Segoe UI Semilight" w:hAnsi="Segoe UI Semilight"/>
      <w:b/>
      <w:bCs/>
      <w:sz w:val="24"/>
      <w:lang w:val="en-US" w:eastAsia="en-US"/>
    </w:rPr>
  </w:style>
  <w:style w:type="table" w:customStyle="1" w:styleId="TableGrid1">
    <w:name w:val="Table Grid1"/>
    <w:basedOn w:val="TableNormal"/>
    <w:next w:val="TableGrid"/>
    <w:uiPriority w:val="59"/>
    <w:rsid w:val="007B3A2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A364E"/>
    <w:pPr>
      <w:autoSpaceDE w:val="0"/>
      <w:autoSpaceDN w:val="0"/>
      <w:adjustRightInd w:val="0"/>
    </w:pPr>
    <w:rPr>
      <w:rFonts w:ascii="Arial" w:eastAsiaTheme="minorHAnsi" w:hAnsi="Arial" w:cs="Arial"/>
      <w:color w:val="000000"/>
      <w:sz w:val="24"/>
      <w:szCs w:val="24"/>
      <w:lang w:eastAsia="en-US"/>
    </w:rPr>
  </w:style>
  <w:style w:type="paragraph" w:customStyle="1" w:styleId="Para0bullet">
    <w:name w:val="Para 0 bullet"/>
    <w:basedOn w:val="Normal"/>
    <w:link w:val="Para0bulletChar"/>
    <w:rsid w:val="00E16220"/>
    <w:pPr>
      <w:numPr>
        <w:numId w:val="8"/>
      </w:numPr>
      <w:overflowPunct/>
      <w:autoSpaceDE/>
      <w:autoSpaceDN/>
      <w:adjustRightInd/>
      <w:spacing w:after="60" w:line="300" w:lineRule="auto"/>
      <w:textAlignment w:val="auto"/>
    </w:pPr>
    <w:rPr>
      <w:rFonts w:ascii="Times New Roman" w:hAnsi="Times New Roman"/>
      <w:color w:val="000000"/>
      <w:lang w:val="x-none" w:eastAsia="en-AU"/>
    </w:rPr>
  </w:style>
  <w:style w:type="character" w:customStyle="1" w:styleId="Para0bulletChar">
    <w:name w:val="Para 0 bullet Char"/>
    <w:link w:val="Para0bullet"/>
    <w:locked/>
    <w:rsid w:val="006A1C5B"/>
    <w:rPr>
      <w:color w:val="000000"/>
      <w:lang w:val="x-none"/>
    </w:rPr>
  </w:style>
  <w:style w:type="character" w:styleId="Hyperlink">
    <w:name w:val="Hyperlink"/>
    <w:basedOn w:val="DefaultParagraphFont"/>
    <w:uiPriority w:val="99"/>
    <w:unhideWhenUsed/>
    <w:rsid w:val="0096160C"/>
    <w:rPr>
      <w:color w:val="0000FF" w:themeColor="hyperlink"/>
      <w:u w:val="single"/>
    </w:rPr>
  </w:style>
  <w:style w:type="character" w:styleId="Strong">
    <w:name w:val="Strong"/>
    <w:basedOn w:val="DefaultParagraphFont"/>
    <w:uiPriority w:val="22"/>
    <w:qFormat/>
    <w:rsid w:val="00DD3619"/>
    <w:rPr>
      <w:rFonts w:ascii="Arial" w:hAnsi="Arial"/>
      <w:b/>
      <w:bCs/>
      <w:sz w:val="20"/>
    </w:rPr>
  </w:style>
  <w:style w:type="paragraph" w:styleId="TableofFigures">
    <w:name w:val="table of figures"/>
    <w:basedOn w:val="Normal"/>
    <w:next w:val="Normal"/>
    <w:link w:val="TableofFiguresChar"/>
    <w:uiPriority w:val="99"/>
    <w:unhideWhenUsed/>
    <w:rsid w:val="00DC2BD1"/>
    <w:pPr>
      <w:overflowPunct/>
      <w:autoSpaceDE/>
      <w:autoSpaceDN/>
      <w:adjustRightInd/>
      <w:spacing w:line="276" w:lineRule="auto"/>
      <w:ind w:left="397"/>
      <w:jc w:val="both"/>
      <w:textAlignment w:val="auto"/>
    </w:pPr>
    <w:rPr>
      <w:rFonts w:eastAsiaTheme="minorHAnsi" w:cstheme="minorBidi"/>
      <w:szCs w:val="22"/>
    </w:rPr>
  </w:style>
  <w:style w:type="character" w:customStyle="1" w:styleId="TableofFiguresChar">
    <w:name w:val="Table of Figures Char"/>
    <w:basedOn w:val="DefaultParagraphFont"/>
    <w:link w:val="TableofFigures"/>
    <w:uiPriority w:val="99"/>
    <w:locked/>
    <w:rsid w:val="00DC2BD1"/>
    <w:rPr>
      <w:rFonts w:ascii="Segoe UI Semilight" w:eastAsiaTheme="minorHAnsi" w:hAnsi="Segoe UI Semilight" w:cstheme="minorBidi"/>
      <w:szCs w:val="22"/>
      <w:lang w:eastAsia="en-US"/>
    </w:rPr>
  </w:style>
  <w:style w:type="paragraph" w:customStyle="1" w:styleId="BulletL2">
    <w:name w:val="BulletL2"/>
    <w:basedOn w:val="Normal"/>
    <w:qFormat/>
    <w:rsid w:val="00C54AEF"/>
    <w:pPr>
      <w:numPr>
        <w:ilvl w:val="1"/>
        <w:numId w:val="9"/>
      </w:numPr>
      <w:overflowPunct/>
      <w:autoSpaceDE/>
      <w:autoSpaceDN/>
      <w:adjustRightInd/>
      <w:ind w:right="74"/>
      <w:textAlignment w:val="auto"/>
    </w:pPr>
    <w:rPr>
      <w:rFonts w:ascii="Helvetica" w:hAnsi="Helvetica"/>
    </w:rPr>
  </w:style>
  <w:style w:type="paragraph" w:customStyle="1" w:styleId="PTVBulletIndent2">
    <w:name w:val="PTV Bullet Indent 2"/>
    <w:basedOn w:val="Normal"/>
    <w:rsid w:val="00C54AEF"/>
    <w:pPr>
      <w:numPr>
        <w:numId w:val="9"/>
      </w:numPr>
      <w:overflowPunct/>
      <w:autoSpaceDE/>
      <w:autoSpaceDN/>
      <w:adjustRightInd/>
      <w:spacing w:before="200" w:after="200"/>
      <w:textAlignment w:val="auto"/>
    </w:pPr>
    <w:rPr>
      <w:rFonts w:ascii="Arial" w:hAnsi="Arial"/>
    </w:rPr>
  </w:style>
  <w:style w:type="paragraph" w:customStyle="1" w:styleId="Body1">
    <w:name w:val="Body 1"/>
    <w:basedOn w:val="Normal"/>
    <w:link w:val="Body1Char"/>
    <w:rsid w:val="00C54AEF"/>
    <w:pPr>
      <w:overflowPunct/>
      <w:autoSpaceDE/>
      <w:autoSpaceDN/>
      <w:adjustRightInd/>
      <w:spacing w:line="240" w:lineRule="atLeast"/>
      <w:ind w:left="1134"/>
      <w:textAlignment w:val="auto"/>
    </w:pPr>
    <w:rPr>
      <w:rFonts w:ascii="Arial" w:hAnsi="Arial"/>
    </w:rPr>
  </w:style>
  <w:style w:type="character" w:customStyle="1" w:styleId="Body1Char">
    <w:name w:val="Body 1 Char"/>
    <w:link w:val="Body1"/>
    <w:rsid w:val="00C54AEF"/>
    <w:rPr>
      <w:rFonts w:ascii="Arial" w:hAnsi="Arial"/>
      <w:lang w:eastAsia="en-US"/>
    </w:rPr>
  </w:style>
  <w:style w:type="character" w:customStyle="1" w:styleId="Heading1Char">
    <w:name w:val="Heading 1 Char"/>
    <w:aliases w:val="Attribute Heading 1 Char,A MAJOR/BOLD Char,H1 Char,h1 Char,h11 Char,Topic Heading 1 Char"/>
    <w:basedOn w:val="DefaultParagraphFont"/>
    <w:link w:val="Heading1"/>
    <w:uiPriority w:val="9"/>
    <w:rsid w:val="009F38C7"/>
    <w:rPr>
      <w:rFonts w:ascii="Segoe UI" w:hAnsi="Segoe UI"/>
      <w:sz w:val="28"/>
      <w:lang w:eastAsia="en-US"/>
    </w:rPr>
  </w:style>
  <w:style w:type="character" w:customStyle="1" w:styleId="Heading5Char">
    <w:name w:val="Heading 5 Char"/>
    <w:aliases w:val="5 Char"/>
    <w:basedOn w:val="DefaultParagraphFont"/>
    <w:link w:val="Heading5"/>
    <w:uiPriority w:val="9"/>
    <w:rsid w:val="009F38C7"/>
    <w:rPr>
      <w:rFonts w:ascii="Segoe UI Semilight" w:hAnsi="Segoe UI Semilight"/>
      <w:color w:val="000000"/>
      <w:sz w:val="24"/>
      <w:lang w:eastAsia="en-US"/>
    </w:rPr>
  </w:style>
  <w:style w:type="character" w:customStyle="1" w:styleId="Heading6Char">
    <w:name w:val="Heading 6 Char"/>
    <w:aliases w:val="heading6 Char"/>
    <w:basedOn w:val="DefaultParagraphFont"/>
    <w:link w:val="Heading6"/>
    <w:uiPriority w:val="9"/>
    <w:rsid w:val="009F38C7"/>
    <w:rPr>
      <w:rFonts w:ascii="Helvetica" w:hAnsi="Helvetica"/>
      <w:b/>
      <w:lang w:eastAsia="en-US"/>
    </w:rPr>
  </w:style>
  <w:style w:type="character" w:customStyle="1" w:styleId="Heading7Char">
    <w:name w:val="Heading 7 Char"/>
    <w:basedOn w:val="DefaultParagraphFont"/>
    <w:link w:val="Heading7"/>
    <w:uiPriority w:val="9"/>
    <w:rsid w:val="009F38C7"/>
    <w:rPr>
      <w:rFonts w:ascii="Segoe UI Semilight" w:hAnsi="Segoe UI Semilight"/>
      <w:b/>
      <w:sz w:val="22"/>
      <w:lang w:eastAsia="en-US"/>
    </w:rPr>
  </w:style>
  <w:style w:type="character" w:customStyle="1" w:styleId="Heading8Char">
    <w:name w:val="Heading 8 Char"/>
    <w:basedOn w:val="DefaultParagraphFont"/>
    <w:link w:val="Heading8"/>
    <w:uiPriority w:val="9"/>
    <w:rsid w:val="009F38C7"/>
    <w:rPr>
      <w:rFonts w:ascii="Arial Black" w:hAnsi="Arial Black"/>
      <w:b/>
      <w:sz w:val="36"/>
      <w:u w:val="single"/>
      <w:lang w:eastAsia="en-US"/>
    </w:rPr>
  </w:style>
  <w:style w:type="character" w:customStyle="1" w:styleId="Heading9Char">
    <w:name w:val="Heading 9 Char"/>
    <w:basedOn w:val="DefaultParagraphFont"/>
    <w:link w:val="Heading9"/>
    <w:uiPriority w:val="9"/>
    <w:rsid w:val="009F38C7"/>
    <w:rPr>
      <w:rFonts w:ascii="Helvetica" w:hAnsi="Helvetica"/>
      <w:b/>
      <w:lang w:eastAsia="en-US"/>
    </w:rPr>
  </w:style>
  <w:style w:type="character" w:customStyle="1" w:styleId="NoSpacingChar">
    <w:name w:val="No Spacing Char"/>
    <w:basedOn w:val="DefaultParagraphFont"/>
    <w:link w:val="NoSpacing"/>
    <w:uiPriority w:val="1"/>
    <w:rsid w:val="009F38C7"/>
    <w:rPr>
      <w:rFonts w:ascii="Segoe UI Semilight" w:hAnsi="Segoe UI Semilight"/>
      <w:lang w:val="en-US" w:eastAsia="en-US"/>
    </w:rPr>
  </w:style>
  <w:style w:type="paragraph" w:styleId="Title">
    <w:name w:val="Title"/>
    <w:basedOn w:val="Normal"/>
    <w:next w:val="Normal"/>
    <w:link w:val="TitleChar"/>
    <w:uiPriority w:val="10"/>
    <w:qFormat/>
    <w:rsid w:val="009F38C7"/>
    <w:pPr>
      <w:pBdr>
        <w:bottom w:val="single" w:sz="8" w:space="4" w:color="4F81BD" w:themeColor="accent1"/>
      </w:pBdr>
      <w:overflowPunct/>
      <w:autoSpaceDE/>
      <w:autoSpaceDN/>
      <w:adjustRightInd/>
      <w:spacing w:after="300"/>
      <w:ind w:left="397"/>
      <w:contextualSpacing/>
      <w:jc w:val="both"/>
      <w:textAlignment w:val="auto"/>
    </w:pPr>
    <w:rPr>
      <w:rFonts w:eastAsiaTheme="majorEastAsia" w:cstheme="majorBidi"/>
      <w:spacing w:val="5"/>
      <w:kern w:val="28"/>
      <w:sz w:val="28"/>
      <w:szCs w:val="52"/>
    </w:rPr>
  </w:style>
  <w:style w:type="character" w:customStyle="1" w:styleId="TitleChar">
    <w:name w:val="Title Char"/>
    <w:basedOn w:val="DefaultParagraphFont"/>
    <w:link w:val="Title"/>
    <w:uiPriority w:val="10"/>
    <w:rsid w:val="009F38C7"/>
    <w:rPr>
      <w:rFonts w:ascii="Segoe UI Semilight" w:eastAsiaTheme="majorEastAsia" w:hAnsi="Segoe UI Semilight" w:cstheme="majorBidi"/>
      <w:spacing w:val="5"/>
      <w:kern w:val="28"/>
      <w:sz w:val="28"/>
      <w:szCs w:val="52"/>
      <w:lang w:eastAsia="en-US"/>
    </w:rPr>
  </w:style>
  <w:style w:type="paragraph" w:styleId="Subtitle">
    <w:name w:val="Subtitle"/>
    <w:basedOn w:val="Normal"/>
    <w:next w:val="Normal"/>
    <w:link w:val="SubtitleChar"/>
    <w:uiPriority w:val="11"/>
    <w:qFormat/>
    <w:rsid w:val="009F38C7"/>
    <w:pPr>
      <w:numPr>
        <w:ilvl w:val="1"/>
      </w:numPr>
      <w:overflowPunct/>
      <w:autoSpaceDE/>
      <w:autoSpaceDN/>
      <w:adjustRightInd/>
      <w:spacing w:after="200" w:line="276" w:lineRule="auto"/>
      <w:ind w:left="397"/>
      <w:jc w:val="both"/>
      <w:textAlignment w:val="auto"/>
    </w:pPr>
    <w:rPr>
      <w:rFonts w:eastAsiaTheme="majorEastAsia" w:cstheme="majorBidi"/>
      <w:b/>
      <w:iCs/>
      <w:spacing w:val="15"/>
      <w:sz w:val="28"/>
      <w:szCs w:val="24"/>
    </w:rPr>
  </w:style>
  <w:style w:type="character" w:customStyle="1" w:styleId="SubtitleChar">
    <w:name w:val="Subtitle Char"/>
    <w:basedOn w:val="DefaultParagraphFont"/>
    <w:link w:val="Subtitle"/>
    <w:uiPriority w:val="11"/>
    <w:rsid w:val="009F38C7"/>
    <w:rPr>
      <w:rFonts w:ascii="Segoe UI Semilight" w:eastAsiaTheme="majorEastAsia" w:hAnsi="Segoe UI Semilight" w:cstheme="majorBidi"/>
      <w:b/>
      <w:iCs/>
      <w:spacing w:val="15"/>
      <w:sz w:val="28"/>
      <w:szCs w:val="24"/>
      <w:lang w:eastAsia="en-US"/>
    </w:rPr>
  </w:style>
  <w:style w:type="character" w:customStyle="1" w:styleId="HeaderChar">
    <w:name w:val="Header Char"/>
    <w:basedOn w:val="DefaultParagraphFont"/>
    <w:link w:val="Header"/>
    <w:uiPriority w:val="99"/>
    <w:rsid w:val="009F38C7"/>
    <w:rPr>
      <w:rFonts w:ascii="Segoe UI Semilight" w:hAnsi="Segoe UI Semilight"/>
      <w:lang w:eastAsia="en-US"/>
    </w:rPr>
  </w:style>
  <w:style w:type="character" w:customStyle="1" w:styleId="BalloonTextChar">
    <w:name w:val="Balloon Text Char"/>
    <w:basedOn w:val="DefaultParagraphFont"/>
    <w:link w:val="BalloonText"/>
    <w:uiPriority w:val="99"/>
    <w:semiHidden/>
    <w:rsid w:val="009F38C7"/>
    <w:rPr>
      <w:rFonts w:ascii="Tahoma" w:hAnsi="Tahoma" w:cs="Tahoma"/>
      <w:sz w:val="16"/>
      <w:szCs w:val="16"/>
      <w:lang w:eastAsia="en-US"/>
    </w:rPr>
  </w:style>
  <w:style w:type="paragraph" w:customStyle="1" w:styleId="Heading2-NoIndex">
    <w:name w:val="Heading 2 - No Index"/>
    <w:basedOn w:val="Normal"/>
    <w:link w:val="Heading2-NoIndexChar"/>
    <w:rsid w:val="009F38C7"/>
    <w:pPr>
      <w:overflowPunct/>
      <w:autoSpaceDE/>
      <w:autoSpaceDN/>
      <w:adjustRightInd/>
      <w:spacing w:after="200" w:line="276" w:lineRule="auto"/>
      <w:ind w:left="397"/>
      <w:jc w:val="both"/>
      <w:textAlignment w:val="auto"/>
    </w:pPr>
    <w:rPr>
      <w:rFonts w:ascii="Segoe UI" w:eastAsiaTheme="minorHAnsi" w:hAnsi="Segoe UI" w:cs="Arial"/>
      <w:sz w:val="28"/>
      <w:szCs w:val="28"/>
    </w:rPr>
  </w:style>
  <w:style w:type="character" w:customStyle="1" w:styleId="Heading2-NoIndexChar">
    <w:name w:val="Heading 2 - No Index Char"/>
    <w:basedOn w:val="DefaultParagraphFont"/>
    <w:link w:val="Heading2-NoIndex"/>
    <w:rsid w:val="009F38C7"/>
    <w:rPr>
      <w:rFonts w:ascii="Segoe UI" w:eastAsiaTheme="minorHAnsi" w:hAnsi="Segoe UI" w:cs="Arial"/>
      <w:sz w:val="28"/>
      <w:szCs w:val="28"/>
      <w:lang w:eastAsia="en-US"/>
    </w:rPr>
  </w:style>
  <w:style w:type="paragraph" w:customStyle="1" w:styleId="Heading1-NoIndex">
    <w:name w:val="Heading 1 - No Index"/>
    <w:basedOn w:val="Normal"/>
    <w:link w:val="Heading1-NoIndexChar"/>
    <w:rsid w:val="009F38C7"/>
    <w:pPr>
      <w:overflowPunct/>
      <w:autoSpaceDE/>
      <w:autoSpaceDN/>
      <w:adjustRightInd/>
      <w:spacing w:after="200" w:line="276" w:lineRule="auto"/>
      <w:ind w:left="397"/>
      <w:jc w:val="both"/>
      <w:textAlignment w:val="auto"/>
    </w:pPr>
    <w:rPr>
      <w:rFonts w:ascii="Segoe UI" w:eastAsiaTheme="minorHAnsi" w:hAnsi="Segoe UI" w:cs="Arial"/>
      <w:sz w:val="40"/>
      <w:szCs w:val="40"/>
    </w:rPr>
  </w:style>
  <w:style w:type="character" w:customStyle="1" w:styleId="Heading1-NoIndexChar">
    <w:name w:val="Heading 1 - No Index Char"/>
    <w:basedOn w:val="DefaultParagraphFont"/>
    <w:link w:val="Heading1-NoIndex"/>
    <w:rsid w:val="009F38C7"/>
    <w:rPr>
      <w:rFonts w:ascii="Segoe UI" w:eastAsiaTheme="minorHAnsi" w:hAnsi="Segoe UI" w:cs="Arial"/>
      <w:sz w:val="40"/>
      <w:szCs w:val="40"/>
      <w:lang w:eastAsia="en-US"/>
    </w:rPr>
  </w:style>
  <w:style w:type="character" w:styleId="PlaceholderText">
    <w:name w:val="Placeholder Text"/>
    <w:basedOn w:val="DefaultParagraphFont"/>
    <w:uiPriority w:val="99"/>
    <w:semiHidden/>
    <w:rsid w:val="009F38C7"/>
    <w:rPr>
      <w:color w:val="808080"/>
    </w:rPr>
  </w:style>
  <w:style w:type="paragraph" w:styleId="TOCHeading">
    <w:name w:val="TOC Heading"/>
    <w:basedOn w:val="Heading1"/>
    <w:next w:val="Normal"/>
    <w:uiPriority w:val="39"/>
    <w:unhideWhenUsed/>
    <w:qFormat/>
    <w:rsid w:val="009F38C7"/>
    <w:pPr>
      <w:keepLines/>
      <w:widowControl/>
      <w:numPr>
        <w:numId w:val="0"/>
      </w:numPr>
      <w:pBdr>
        <w:top w:val="none" w:sz="0" w:space="0" w:color="auto"/>
      </w:pBdr>
      <w:tabs>
        <w:tab w:val="clear" w:pos="0"/>
      </w:tabs>
      <w:spacing w:after="240" w:line="276" w:lineRule="auto"/>
      <w:jc w:val="both"/>
      <w:outlineLvl w:val="9"/>
    </w:pPr>
    <w:rPr>
      <w:rFonts w:asciiTheme="majorHAnsi" w:eastAsiaTheme="majorEastAsia" w:hAnsiTheme="majorHAnsi" w:cstheme="majorBidi"/>
      <w:bCs/>
      <w:color w:val="365F91" w:themeColor="accent1" w:themeShade="BF"/>
      <w:szCs w:val="28"/>
      <w:lang w:val="en-US" w:eastAsia="ja-JP"/>
    </w:rPr>
  </w:style>
  <w:style w:type="table" w:styleId="TableClassic4">
    <w:name w:val="Table Classic 4"/>
    <w:basedOn w:val="TableNormal"/>
    <w:rsid w:val="009F38C7"/>
    <w:pPr>
      <w:spacing w:after="220"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Shading">
    <w:name w:val="Light Shading"/>
    <w:basedOn w:val="TableNormal"/>
    <w:uiPriority w:val="60"/>
    <w:rsid w:val="009F38C7"/>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ra0">
    <w:name w:val="Para 0"/>
    <w:basedOn w:val="Normal"/>
    <w:link w:val="Para0Char2"/>
    <w:rsid w:val="009F38C7"/>
    <w:pPr>
      <w:overflowPunct/>
      <w:autoSpaceDE/>
      <w:autoSpaceDN/>
      <w:adjustRightInd/>
      <w:spacing w:after="220" w:line="300" w:lineRule="auto"/>
      <w:ind w:left="397"/>
      <w:jc w:val="both"/>
      <w:textAlignment w:val="auto"/>
    </w:pPr>
    <w:rPr>
      <w:rFonts w:ascii="Times New Roman" w:hAnsi="Times New Roman"/>
      <w:color w:val="000000"/>
      <w:lang w:val="en-GB"/>
    </w:rPr>
  </w:style>
  <w:style w:type="character" w:customStyle="1" w:styleId="Para0Char2">
    <w:name w:val="Para 0 Char2"/>
    <w:link w:val="Para0"/>
    <w:rsid w:val="009F38C7"/>
    <w:rPr>
      <w:color w:val="000000"/>
      <w:lang w:val="en-GB" w:eastAsia="en-US"/>
    </w:rPr>
  </w:style>
  <w:style w:type="table" w:styleId="LightGrid-Accent1">
    <w:name w:val="Light Grid Accent 1"/>
    <w:basedOn w:val="TableNormal"/>
    <w:uiPriority w:val="62"/>
    <w:rsid w:val="009F38C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BodyText2Char">
    <w:name w:val="Body Text 2 Char"/>
    <w:basedOn w:val="DefaultParagraphFont"/>
    <w:link w:val="BodyText2"/>
    <w:uiPriority w:val="99"/>
    <w:rsid w:val="009F38C7"/>
    <w:rPr>
      <w:rFonts w:ascii="Arial" w:hAnsi="Arial"/>
      <w:lang w:eastAsia="en-US"/>
    </w:rPr>
  </w:style>
  <w:style w:type="character" w:customStyle="1" w:styleId="apple-converted-space">
    <w:name w:val="apple-converted-space"/>
    <w:basedOn w:val="DefaultParagraphFont"/>
    <w:rsid w:val="009F38C7"/>
  </w:style>
  <w:style w:type="paragraph" w:customStyle="1" w:styleId="DocStatusH">
    <w:name w:val="DocStatusH"/>
    <w:basedOn w:val="DocStatus"/>
    <w:rsid w:val="009F38C7"/>
    <w:pPr>
      <w:spacing w:before="60" w:after="60" w:line="240" w:lineRule="auto"/>
    </w:pPr>
    <w:rPr>
      <w:rFonts w:eastAsia="Times New Roman" w:cs="Times New Roman"/>
      <w:b/>
      <w:color w:val="000000"/>
      <w:sz w:val="16"/>
      <w:lang w:val="en-GB"/>
    </w:rPr>
  </w:style>
  <w:style w:type="paragraph" w:customStyle="1" w:styleId="DocStatus">
    <w:name w:val="DocStatus"/>
    <w:basedOn w:val="Normal"/>
    <w:rsid w:val="009F38C7"/>
    <w:pPr>
      <w:overflowPunct/>
      <w:autoSpaceDE/>
      <w:autoSpaceDN/>
      <w:adjustRightInd/>
      <w:spacing w:after="200" w:line="276" w:lineRule="auto"/>
      <w:ind w:left="397"/>
      <w:textAlignment w:val="auto"/>
    </w:pPr>
    <w:rPr>
      <w:rFonts w:ascii="Arial" w:eastAsia="Calibri" w:hAnsi="Arial" w:cs="Arial"/>
    </w:rPr>
  </w:style>
  <w:style w:type="paragraph" w:customStyle="1" w:styleId="FlysheetVersion">
    <w:name w:val="FlysheetVersion"/>
    <w:basedOn w:val="Normal"/>
    <w:next w:val="Para0"/>
    <w:rsid w:val="009F38C7"/>
    <w:pPr>
      <w:numPr>
        <w:numId w:val="12"/>
      </w:numPr>
      <w:tabs>
        <w:tab w:val="clear" w:pos="360"/>
        <w:tab w:val="left" w:pos="284"/>
      </w:tabs>
      <w:overflowPunct/>
      <w:autoSpaceDE/>
      <w:autoSpaceDN/>
      <w:adjustRightInd/>
      <w:textAlignment w:val="auto"/>
    </w:pPr>
    <w:rPr>
      <w:rFonts w:ascii="Arial Narrow" w:hAnsi="Arial Narrow"/>
      <w:color w:val="808080"/>
      <w:sz w:val="24"/>
      <w:lang w:val="en-GB"/>
    </w:rPr>
  </w:style>
  <w:style w:type="paragraph" w:styleId="NormalWeb">
    <w:name w:val="Normal (Web)"/>
    <w:basedOn w:val="Normal"/>
    <w:uiPriority w:val="99"/>
    <w:rsid w:val="009F38C7"/>
    <w:pPr>
      <w:overflowPunct/>
      <w:autoSpaceDE/>
      <w:autoSpaceDN/>
      <w:adjustRightInd/>
      <w:spacing w:before="100" w:beforeAutospacing="1" w:after="100" w:afterAutospacing="1"/>
      <w:ind w:left="397"/>
      <w:textAlignment w:val="auto"/>
    </w:pPr>
    <w:rPr>
      <w:rFonts w:ascii="Times New Roman" w:hAnsi="Times New Roman"/>
      <w:sz w:val="24"/>
      <w:szCs w:val="24"/>
      <w:lang w:val="en-US"/>
    </w:rPr>
  </w:style>
  <w:style w:type="character" w:customStyle="1" w:styleId="apple-style-span">
    <w:name w:val="apple-style-span"/>
    <w:rsid w:val="009F38C7"/>
  </w:style>
  <w:style w:type="character" w:customStyle="1" w:styleId="BodyTextChar">
    <w:name w:val="Body Text Char"/>
    <w:basedOn w:val="DefaultParagraphFont"/>
    <w:link w:val="BodyText"/>
    <w:rsid w:val="009F38C7"/>
    <w:rPr>
      <w:rFonts w:ascii="Segoe UI Semilight" w:hAnsi="Segoe UI Semilight"/>
      <w:sz w:val="24"/>
      <w:lang w:eastAsia="en-US"/>
    </w:rPr>
  </w:style>
  <w:style w:type="paragraph" w:styleId="Revision">
    <w:name w:val="Revision"/>
    <w:hidden/>
    <w:uiPriority w:val="99"/>
    <w:semiHidden/>
    <w:rsid w:val="009F38C7"/>
    <w:rPr>
      <w:rFonts w:ascii="Segoe UI Light" w:eastAsiaTheme="minorHAnsi" w:hAnsi="Segoe UI Light" w:cstheme="minorBidi"/>
      <w:szCs w:val="22"/>
      <w:lang w:eastAsia="en-US"/>
    </w:rPr>
  </w:style>
  <w:style w:type="table" w:customStyle="1" w:styleId="TableGrid2">
    <w:name w:val="Table Grid2"/>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RowHeading">
    <w:name w:val="Table Row Heading"/>
    <w:basedOn w:val="Normal"/>
    <w:qFormat/>
    <w:rsid w:val="009F38C7"/>
    <w:pPr>
      <w:overflowPunct/>
      <w:autoSpaceDE/>
      <w:autoSpaceDN/>
      <w:adjustRightInd/>
      <w:spacing w:before="60" w:after="60"/>
      <w:ind w:left="397"/>
      <w:textAlignment w:val="auto"/>
    </w:pPr>
    <w:rPr>
      <w:rFonts w:ascii="Arial Narrow" w:eastAsiaTheme="minorHAnsi" w:hAnsi="Arial Narrow" w:cs="Arial"/>
      <w:b/>
      <w:color w:val="4D4D4F"/>
      <w:sz w:val="24"/>
      <w:szCs w:val="22"/>
      <w:lang w:val="en-US"/>
    </w:rPr>
  </w:style>
  <w:style w:type="character" w:customStyle="1" w:styleId="CaptionChar">
    <w:name w:val="Caption Char"/>
    <w:basedOn w:val="DefaultParagraphFont"/>
    <w:link w:val="Caption"/>
    <w:uiPriority w:val="35"/>
    <w:rsid w:val="009F38C7"/>
    <w:rPr>
      <w:rFonts w:ascii="Segoe UI Semilight" w:hAnsi="Segoe UI Semilight"/>
      <w:b/>
      <w:bCs/>
      <w:lang w:eastAsia="en-US"/>
    </w:rPr>
  </w:style>
  <w:style w:type="paragraph" w:customStyle="1" w:styleId="Style1">
    <w:name w:val="Style1"/>
    <w:basedOn w:val="Normal"/>
    <w:rsid w:val="009F38C7"/>
    <w:pPr>
      <w:numPr>
        <w:numId w:val="13"/>
      </w:numPr>
      <w:overflowPunct/>
      <w:autoSpaceDE/>
      <w:autoSpaceDN/>
      <w:adjustRightInd/>
      <w:spacing w:after="160"/>
      <w:jc w:val="both"/>
      <w:textAlignment w:val="auto"/>
    </w:pPr>
    <w:rPr>
      <w:rFonts w:ascii="Wingdings" w:eastAsiaTheme="minorHAnsi" w:hAnsi="Wingdings" w:cstheme="minorBidi"/>
      <w:sz w:val="22"/>
      <w:szCs w:val="22"/>
    </w:rPr>
  </w:style>
  <w:style w:type="paragraph" w:customStyle="1" w:styleId="Tableheading0">
    <w:name w:val="Table heading"/>
    <w:basedOn w:val="Normal"/>
    <w:link w:val="TableheadingChar"/>
    <w:qFormat/>
    <w:rsid w:val="009F38C7"/>
    <w:pPr>
      <w:overflowPunct/>
      <w:autoSpaceDE/>
      <w:autoSpaceDN/>
      <w:adjustRightInd/>
      <w:spacing w:after="160"/>
      <w:ind w:left="-567"/>
      <w:jc w:val="both"/>
      <w:textAlignment w:val="auto"/>
    </w:pPr>
    <w:rPr>
      <w:rFonts w:ascii="Calibri" w:eastAsiaTheme="minorHAnsi" w:hAnsi="Calibri" w:cstheme="minorBidi"/>
      <w:sz w:val="18"/>
      <w:szCs w:val="22"/>
    </w:rPr>
  </w:style>
  <w:style w:type="character" w:customStyle="1" w:styleId="TableheadingChar">
    <w:name w:val="Table heading Char"/>
    <w:basedOn w:val="DefaultParagraphFont"/>
    <w:link w:val="Tableheading0"/>
    <w:rsid w:val="009F38C7"/>
    <w:rPr>
      <w:rFonts w:ascii="Calibri" w:eastAsiaTheme="minorHAnsi" w:hAnsi="Calibri" w:cstheme="minorBidi"/>
      <w:sz w:val="18"/>
      <w:szCs w:val="22"/>
      <w:lang w:eastAsia="en-US"/>
    </w:rPr>
  </w:style>
  <w:style w:type="table" w:customStyle="1" w:styleId="LeftShaded-1">
    <w:name w:val="LeftShaded-1"/>
    <w:basedOn w:val="TableNormal"/>
    <w:uiPriority w:val="99"/>
    <w:qFormat/>
    <w:rsid w:val="009F38C7"/>
    <w:rPr>
      <w:rFonts w:ascii="Arial" w:eastAsia="Calibri" w:hAnsi="Arial"/>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cPr>
      <w:shd w:val="clear" w:color="auto" w:fill="auto"/>
    </w:tcPr>
    <w:tblStylePr w:type="firstRow">
      <w:rPr>
        <w:rFonts w:ascii="Arial" w:hAnsi="Arial"/>
        <w:color w:val="FFFFFF"/>
        <w:sz w:val="20"/>
      </w:rPr>
      <w:tblPr/>
      <w:tcPr>
        <w:shd w:val="clear" w:color="auto" w:fill="E85100"/>
      </w:tcPr>
    </w:tblStylePr>
    <w:tblStylePr w:type="firstCol">
      <w:rPr>
        <w:rFonts w:ascii="Arial" w:hAnsi="Arial"/>
        <w:sz w:val="20"/>
      </w:rPr>
      <w:tblPr/>
      <w:tcPr>
        <w:shd w:val="clear" w:color="auto" w:fill="D1D1C5"/>
      </w:tcPr>
    </w:tblStylePr>
  </w:style>
  <w:style w:type="paragraph" w:customStyle="1" w:styleId="Tablebodytext">
    <w:name w:val="Table body text"/>
    <w:basedOn w:val="Normal"/>
    <w:uiPriority w:val="1"/>
    <w:qFormat/>
    <w:rsid w:val="009F38C7"/>
    <w:pPr>
      <w:overflowPunct/>
      <w:autoSpaceDE/>
      <w:autoSpaceDN/>
      <w:adjustRightInd/>
      <w:spacing w:before="60" w:after="60"/>
      <w:textAlignment w:val="auto"/>
    </w:pPr>
    <w:rPr>
      <w:rFonts w:ascii="Arial" w:hAnsi="Arial"/>
    </w:rPr>
  </w:style>
  <w:style w:type="table" w:styleId="ListTable3-Accent2">
    <w:name w:val="List Table 3 Accent 2"/>
    <w:basedOn w:val="TableNormal"/>
    <w:uiPriority w:val="48"/>
    <w:rsid w:val="009F38C7"/>
    <w:rPr>
      <w:rFonts w:asciiTheme="minorHAnsi" w:eastAsiaTheme="minorHAnsi" w:hAnsiTheme="minorHAnsi" w:cstheme="minorBidi"/>
      <w:sz w:val="22"/>
      <w:szCs w:val="22"/>
      <w:lang w:eastAsia="en-US"/>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7ColourfulAccent2">
    <w:name w:val="List Table 7 Colorful Accent 2"/>
    <w:basedOn w:val="TableNormal"/>
    <w:uiPriority w:val="52"/>
    <w:rsid w:val="009F38C7"/>
    <w:rPr>
      <w:rFonts w:asciiTheme="minorHAnsi" w:eastAsiaTheme="minorHAnsi" w:hAnsiTheme="minorHAnsi" w:cstheme="minorBidi"/>
      <w:color w:val="943634" w:themeColor="accent2" w:themeShade="BF"/>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4">
    <w:name w:val="Table Grid4"/>
    <w:basedOn w:val="TableNormal"/>
    <w:next w:val="TableGrid"/>
    <w:uiPriority w:val="59"/>
    <w:rsid w:val="009F38C7"/>
    <w:rPr>
      <w:rFonts w:ascii="Calibri" w:eastAsia="Calibri" w:hAnsi="Calibri" w:cs="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9"/>
    <w:semiHidden/>
    <w:rsid w:val="009F38C7"/>
    <w:rPr>
      <w:rFonts w:ascii="Segoe UI Semilight" w:hAnsi="Segoe UI Semilight"/>
      <w:lang w:eastAsia="en-US"/>
    </w:rPr>
  </w:style>
  <w:style w:type="numbering" w:customStyle="1" w:styleId="NoList1">
    <w:name w:val="No List1"/>
    <w:next w:val="NoList"/>
    <w:uiPriority w:val="99"/>
    <w:semiHidden/>
    <w:unhideWhenUsed/>
    <w:rsid w:val="009F38C7"/>
  </w:style>
  <w:style w:type="character" w:styleId="FollowedHyperlink">
    <w:name w:val="FollowedHyperlink"/>
    <w:basedOn w:val="DefaultParagraphFont"/>
    <w:uiPriority w:val="99"/>
    <w:semiHidden/>
    <w:unhideWhenUsed/>
    <w:rsid w:val="009F38C7"/>
    <w:rPr>
      <w:color w:val="800080" w:themeColor="followedHyperlink"/>
      <w:u w:val="single"/>
    </w:rPr>
  </w:style>
  <w:style w:type="character" w:customStyle="1" w:styleId="Heading1Char1">
    <w:name w:val="Heading 1 Char1"/>
    <w:aliases w:val="RH Head 1 Char1"/>
    <w:basedOn w:val="DefaultParagraphFont"/>
    <w:uiPriority w:val="9"/>
    <w:rsid w:val="009F38C7"/>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RH Head 2 Char1"/>
    <w:basedOn w:val="DefaultParagraphFont"/>
    <w:uiPriority w:val="9"/>
    <w:semiHidden/>
    <w:rsid w:val="009F38C7"/>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RH Head 3 Char1"/>
    <w:basedOn w:val="DefaultParagraphFont"/>
    <w:uiPriority w:val="9"/>
    <w:semiHidden/>
    <w:rsid w:val="009F38C7"/>
    <w:rPr>
      <w:rFonts w:asciiTheme="majorHAnsi" w:eastAsiaTheme="majorEastAsia" w:hAnsiTheme="majorHAnsi" w:cstheme="majorBidi"/>
      <w:color w:val="243F60" w:themeColor="accent1" w:themeShade="7F"/>
      <w:sz w:val="24"/>
      <w:szCs w:val="24"/>
    </w:rPr>
  </w:style>
  <w:style w:type="character" w:customStyle="1" w:styleId="Heading4Char1">
    <w:name w:val="Heading 4 Char1"/>
    <w:aliases w:val="RH Head 4 Char1"/>
    <w:basedOn w:val="DefaultParagraphFont"/>
    <w:uiPriority w:val="9"/>
    <w:semiHidden/>
    <w:rsid w:val="009F38C7"/>
    <w:rPr>
      <w:rFonts w:asciiTheme="majorHAnsi" w:eastAsiaTheme="majorEastAsia" w:hAnsiTheme="majorHAnsi" w:cstheme="majorBidi"/>
      <w:i/>
      <w:iCs/>
      <w:color w:val="365F91" w:themeColor="accent1" w:themeShade="BF"/>
      <w:sz w:val="22"/>
      <w:szCs w:val="22"/>
    </w:rPr>
  </w:style>
  <w:style w:type="paragraph" w:customStyle="1" w:styleId="msonormal0">
    <w:name w:val="msonormal"/>
    <w:basedOn w:val="Normal"/>
    <w:rsid w:val="009F38C7"/>
    <w:pPr>
      <w:overflowPunct/>
      <w:autoSpaceDE/>
      <w:autoSpaceDN/>
      <w:adjustRightInd/>
      <w:spacing w:before="100" w:beforeAutospacing="1" w:after="100" w:afterAutospacing="1"/>
      <w:textAlignment w:val="auto"/>
    </w:pPr>
    <w:rPr>
      <w:rFonts w:ascii="Times New Roman" w:hAnsi="Times New Roman"/>
      <w:sz w:val="24"/>
      <w:szCs w:val="24"/>
      <w:lang w:val="en-US"/>
    </w:rPr>
  </w:style>
  <w:style w:type="character" w:customStyle="1" w:styleId="Head12bulletpointChar">
    <w:name w:val="Head 1&amp;2  bullet point Char"/>
    <w:basedOn w:val="DefaultParagraphFont"/>
    <w:link w:val="Head12bulletpoint"/>
    <w:locked/>
    <w:rsid w:val="009F38C7"/>
    <w:rPr>
      <w:rFonts w:ascii="Calibri" w:hAnsi="Calibri"/>
    </w:rPr>
  </w:style>
  <w:style w:type="paragraph" w:customStyle="1" w:styleId="Head12bulletpoint">
    <w:name w:val="Head 1&amp;2  bullet point"/>
    <w:basedOn w:val="Normal"/>
    <w:next w:val="Normal"/>
    <w:link w:val="Head12bulletpointChar"/>
    <w:qFormat/>
    <w:rsid w:val="009F38C7"/>
    <w:pPr>
      <w:numPr>
        <w:numId w:val="14"/>
      </w:numPr>
      <w:overflowPunct/>
      <w:autoSpaceDE/>
      <w:autoSpaceDN/>
      <w:adjustRightInd/>
      <w:jc w:val="both"/>
      <w:textAlignment w:val="auto"/>
    </w:pPr>
    <w:rPr>
      <w:rFonts w:ascii="Calibri" w:hAnsi="Calibri"/>
      <w:lang w:eastAsia="en-AU"/>
    </w:rPr>
  </w:style>
  <w:style w:type="character" w:customStyle="1" w:styleId="Heading3bulletpointChar">
    <w:name w:val="Heading 3 bullet point Char"/>
    <w:basedOn w:val="DefaultParagraphFont"/>
    <w:link w:val="Heading3bulletpoint"/>
    <w:locked/>
    <w:rsid w:val="009F38C7"/>
    <w:rPr>
      <w:rFonts w:ascii="Calibri" w:hAnsi="Calibri"/>
    </w:rPr>
  </w:style>
  <w:style w:type="paragraph" w:customStyle="1" w:styleId="Heading3bulletpoint">
    <w:name w:val="Heading 3 bullet point"/>
    <w:basedOn w:val="Normal"/>
    <w:link w:val="Heading3bulletpointChar"/>
    <w:qFormat/>
    <w:rsid w:val="009F38C7"/>
    <w:pPr>
      <w:tabs>
        <w:tab w:val="left" w:pos="9922"/>
      </w:tabs>
      <w:overflowPunct/>
      <w:autoSpaceDE/>
      <w:autoSpaceDN/>
      <w:adjustRightInd/>
      <w:ind w:left="284" w:hanging="284"/>
      <w:textAlignment w:val="auto"/>
    </w:pPr>
    <w:rPr>
      <w:rFonts w:ascii="Calibri" w:hAnsi="Calibri"/>
      <w:lang w:eastAsia="en-AU"/>
    </w:rPr>
  </w:style>
  <w:style w:type="paragraph" w:customStyle="1" w:styleId="TableBullet">
    <w:name w:val="Table Bullet"/>
    <w:basedOn w:val="Normal"/>
    <w:qFormat/>
    <w:rsid w:val="009F38C7"/>
    <w:pPr>
      <w:numPr>
        <w:numId w:val="15"/>
      </w:numPr>
      <w:tabs>
        <w:tab w:val="num" w:pos="360"/>
      </w:tabs>
      <w:overflowPunct/>
      <w:autoSpaceDE/>
      <w:autoSpaceDN/>
      <w:adjustRightInd/>
      <w:spacing w:after="160"/>
      <w:ind w:left="329" w:hanging="329"/>
      <w:contextualSpacing/>
      <w:textAlignment w:val="auto"/>
    </w:pPr>
    <w:rPr>
      <w:rFonts w:ascii="Calibri" w:eastAsia="Calibri" w:hAnsi="Calibri"/>
      <w:sz w:val="22"/>
      <w:szCs w:val="22"/>
    </w:rPr>
  </w:style>
  <w:style w:type="paragraph" w:customStyle="1" w:styleId="DocumentName">
    <w:name w:val="Document Name"/>
    <w:basedOn w:val="Normal"/>
    <w:rsid w:val="009F38C7"/>
    <w:pPr>
      <w:overflowPunct/>
      <w:autoSpaceDE/>
      <w:autoSpaceDN/>
      <w:adjustRightInd/>
      <w:spacing w:after="160"/>
      <w:textAlignment w:val="auto"/>
    </w:pPr>
    <w:rPr>
      <w:rFonts w:ascii="Calibri" w:eastAsia="Calibri" w:hAnsi="Calibri"/>
      <w:b/>
      <w:sz w:val="72"/>
      <w:szCs w:val="72"/>
    </w:rPr>
  </w:style>
  <w:style w:type="paragraph" w:customStyle="1" w:styleId="DocumentNumber">
    <w:name w:val="Document Number"/>
    <w:basedOn w:val="Normal"/>
    <w:rsid w:val="009F38C7"/>
    <w:pPr>
      <w:overflowPunct/>
      <w:autoSpaceDE/>
      <w:autoSpaceDN/>
      <w:adjustRightInd/>
      <w:ind w:left="-567" w:firstLine="567"/>
      <w:textAlignment w:val="auto"/>
    </w:pPr>
    <w:rPr>
      <w:rFonts w:ascii="Arial" w:hAnsi="Arial" w:cs="Arial"/>
      <w:b/>
      <w:iCs/>
      <w:spacing w:val="15"/>
      <w:sz w:val="32"/>
      <w:szCs w:val="32"/>
    </w:rPr>
  </w:style>
  <w:style w:type="paragraph" w:customStyle="1" w:styleId="Head3bodytext">
    <w:name w:val="Head 3 body text"/>
    <w:basedOn w:val="Normal"/>
    <w:qFormat/>
    <w:rsid w:val="009F38C7"/>
    <w:pPr>
      <w:overflowPunct/>
      <w:autoSpaceDE/>
      <w:autoSpaceDN/>
      <w:adjustRightInd/>
      <w:spacing w:after="160"/>
      <w:textAlignment w:val="auto"/>
    </w:pPr>
    <w:rPr>
      <w:rFonts w:ascii="Calibri" w:eastAsia="Calibri" w:hAnsi="Calibri"/>
      <w:sz w:val="22"/>
      <w:szCs w:val="22"/>
    </w:rPr>
  </w:style>
  <w:style w:type="paragraph" w:customStyle="1" w:styleId="Head4bullet">
    <w:name w:val="Head 4 bullet"/>
    <w:basedOn w:val="Normal"/>
    <w:rsid w:val="009F38C7"/>
    <w:pPr>
      <w:numPr>
        <w:numId w:val="16"/>
      </w:numPr>
      <w:tabs>
        <w:tab w:val="left" w:pos="9922"/>
      </w:tabs>
      <w:overflowPunct/>
      <w:autoSpaceDE/>
      <w:autoSpaceDN/>
      <w:adjustRightInd/>
      <w:ind w:left="1021" w:hanging="284"/>
      <w:textAlignment w:val="auto"/>
    </w:pPr>
    <w:rPr>
      <w:rFonts w:ascii="Calibri" w:eastAsia="Calibri" w:hAnsi="Calibri"/>
      <w:sz w:val="22"/>
      <w:szCs w:val="22"/>
    </w:rPr>
  </w:style>
  <w:style w:type="paragraph" w:customStyle="1" w:styleId="TableDocumentVersion">
    <w:name w:val="(Table Document Version)"/>
    <w:basedOn w:val="Normal"/>
    <w:next w:val="Normal"/>
    <w:uiPriority w:val="99"/>
    <w:rsid w:val="009F38C7"/>
    <w:pPr>
      <w:overflowPunct/>
      <w:jc w:val="both"/>
      <w:textAlignment w:val="auto"/>
    </w:pPr>
    <w:rPr>
      <w:rFonts w:ascii="JCIEAN+Arial,Bold" w:hAnsi="JCIEAN+Arial,Bold"/>
      <w:sz w:val="24"/>
      <w:szCs w:val="24"/>
      <w:lang w:eastAsia="en-AU"/>
    </w:rPr>
  </w:style>
  <w:style w:type="paragraph" w:customStyle="1" w:styleId="ZAddress">
    <w:name w:val="ZAddress"/>
    <w:basedOn w:val="Normal"/>
    <w:rsid w:val="009F38C7"/>
    <w:pPr>
      <w:spacing w:line="280" w:lineRule="atLeast"/>
      <w:textAlignment w:val="auto"/>
    </w:pPr>
    <w:rPr>
      <w:rFonts w:ascii="Arial" w:hAnsi="Arial"/>
    </w:rPr>
  </w:style>
  <w:style w:type="paragraph" w:customStyle="1" w:styleId="Doc-H1Break">
    <w:name w:val="Doc-H1 Break"/>
    <w:basedOn w:val="Normal"/>
    <w:next w:val="BodyText"/>
    <w:autoRedefine/>
    <w:rsid w:val="009F38C7"/>
    <w:pPr>
      <w:keepNext/>
      <w:pageBreakBefore/>
      <w:numPr>
        <w:numId w:val="17"/>
      </w:numPr>
      <w:shd w:val="clear" w:color="auto" w:fill="E85100"/>
      <w:overflowPunct/>
      <w:autoSpaceDE/>
      <w:autoSpaceDN/>
      <w:adjustRightInd/>
      <w:spacing w:beforeLines="25" w:afterLines="25"/>
      <w:ind w:left="1429" w:hanging="426"/>
      <w:textAlignment w:val="auto"/>
      <w:outlineLvl w:val="0"/>
    </w:pPr>
    <w:rPr>
      <w:rFonts w:ascii="Arial" w:hAnsi="Arial"/>
      <w:b/>
      <w:color w:val="FFFFFF"/>
      <w:sz w:val="28"/>
      <w:lang w:eastAsia="en-AU"/>
    </w:rPr>
  </w:style>
  <w:style w:type="paragraph" w:customStyle="1" w:styleId="Doc-H2">
    <w:name w:val="Doc-H2"/>
    <w:next w:val="BodyText"/>
    <w:autoRedefine/>
    <w:rsid w:val="009F38C7"/>
    <w:pPr>
      <w:keepNext/>
      <w:numPr>
        <w:ilvl w:val="1"/>
        <w:numId w:val="17"/>
      </w:numPr>
      <w:shd w:val="clear" w:color="auto" w:fill="D1D1C5"/>
      <w:spacing w:before="60" w:after="60"/>
      <w:ind w:left="720"/>
      <w:outlineLvl w:val="1"/>
    </w:pPr>
    <w:rPr>
      <w:rFonts w:ascii="Arial" w:hAnsi="Arial"/>
      <w:b/>
      <w:color w:val="000000"/>
      <w:sz w:val="28"/>
      <w:lang w:val="en-GB"/>
    </w:rPr>
  </w:style>
  <w:style w:type="paragraph" w:customStyle="1" w:styleId="Doc-H3">
    <w:name w:val="Doc-H3"/>
    <w:next w:val="BodyText"/>
    <w:autoRedefine/>
    <w:rsid w:val="009F38C7"/>
    <w:pPr>
      <w:keepNext/>
      <w:numPr>
        <w:ilvl w:val="2"/>
        <w:numId w:val="17"/>
      </w:numPr>
      <w:tabs>
        <w:tab w:val="left" w:pos="1134"/>
      </w:tabs>
      <w:spacing w:before="60" w:after="60"/>
      <w:outlineLvl w:val="2"/>
    </w:pPr>
    <w:rPr>
      <w:rFonts w:ascii="Arial" w:hAnsi="Arial"/>
      <w:b/>
      <w:color w:val="000000"/>
      <w:sz w:val="24"/>
    </w:rPr>
  </w:style>
  <w:style w:type="paragraph" w:customStyle="1" w:styleId="Doc-H4">
    <w:name w:val="Doc-H4"/>
    <w:next w:val="BodyText"/>
    <w:autoRedefine/>
    <w:rsid w:val="009F38C7"/>
    <w:pPr>
      <w:keepNext/>
      <w:numPr>
        <w:ilvl w:val="3"/>
        <w:numId w:val="17"/>
      </w:numPr>
      <w:spacing w:before="60" w:after="60"/>
      <w:ind w:left="1134" w:hanging="1134"/>
      <w:outlineLvl w:val="3"/>
    </w:pPr>
    <w:rPr>
      <w:rFonts w:ascii="Arial" w:hAnsi="Arial"/>
      <w:b/>
      <w:sz w:val="24"/>
    </w:rPr>
  </w:style>
  <w:style w:type="paragraph" w:customStyle="1" w:styleId="Doc-H5">
    <w:name w:val="Doc-H5"/>
    <w:next w:val="BodyText"/>
    <w:autoRedefine/>
    <w:rsid w:val="009F38C7"/>
    <w:pPr>
      <w:keepNext/>
      <w:numPr>
        <w:ilvl w:val="4"/>
        <w:numId w:val="17"/>
      </w:numPr>
      <w:spacing w:before="60" w:after="60"/>
      <w:ind w:left="1134" w:hanging="1134"/>
      <w:outlineLvl w:val="4"/>
    </w:pPr>
    <w:rPr>
      <w:rFonts w:ascii="Arial" w:hAnsi="Arial"/>
      <w:b/>
    </w:rPr>
  </w:style>
  <w:style w:type="character" w:customStyle="1" w:styleId="AppendixHeadingChar">
    <w:name w:val="Appendix Heading Char"/>
    <w:basedOn w:val="Heading1Char"/>
    <w:link w:val="AppendixHeading"/>
    <w:locked/>
    <w:rsid w:val="009F38C7"/>
    <w:rPr>
      <w:rFonts w:ascii="Segoe UI" w:hAnsi="Segoe UI"/>
      <w:b/>
      <w:color w:val="000000" w:themeColor="text1"/>
      <w:sz w:val="32"/>
      <w:lang w:eastAsia="en-US"/>
    </w:rPr>
  </w:style>
  <w:style w:type="paragraph" w:customStyle="1" w:styleId="AppendixHeading">
    <w:name w:val="Appendix Heading"/>
    <w:basedOn w:val="Heading1"/>
    <w:link w:val="AppendixHeadingChar"/>
    <w:rsid w:val="009F38C7"/>
    <w:pPr>
      <w:keepLines/>
      <w:widowControl/>
      <w:numPr>
        <w:numId w:val="0"/>
      </w:numPr>
      <w:pBdr>
        <w:top w:val="none" w:sz="0" w:space="0" w:color="auto"/>
      </w:pBdr>
      <w:tabs>
        <w:tab w:val="clear" w:pos="0"/>
        <w:tab w:val="left" w:pos="9922"/>
      </w:tabs>
      <w:spacing w:before="360" w:after="60"/>
      <w:ind w:left="-574"/>
    </w:pPr>
    <w:rPr>
      <w:rFonts w:ascii="Times New Roman" w:hAnsi="Times New Roman"/>
      <w:b/>
      <w:color w:val="000000" w:themeColor="text1"/>
      <w:sz w:val="32"/>
    </w:rPr>
  </w:style>
  <w:style w:type="table" w:customStyle="1" w:styleId="TableGrid5">
    <w:name w:val="Table Grid5"/>
    <w:basedOn w:val="TableNormal"/>
    <w:next w:val="TableGrid"/>
    <w:uiPriority w:val="59"/>
    <w:rsid w:val="009F38C7"/>
    <w:pPr>
      <w:spacing w:before="120"/>
    </w:pPr>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Shaded-11">
    <w:name w:val="LeftShaded-11"/>
    <w:basedOn w:val="TableNormal"/>
    <w:uiPriority w:val="99"/>
    <w:qFormat/>
    <w:rsid w:val="009F38C7"/>
    <w:rPr>
      <w:rFonts w:ascii="Arial" w:eastAsia="Calibri" w:hAnsi="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Arial" w:hAnsi="Arial" w:cs="Arial" w:hint="default"/>
        <w:color w:val="FFFFFF"/>
        <w:sz w:val="20"/>
        <w:szCs w:val="20"/>
      </w:rPr>
      <w:tblPr/>
      <w:tcPr>
        <w:shd w:val="clear" w:color="auto" w:fill="E85100"/>
      </w:tcPr>
    </w:tblStylePr>
    <w:tblStylePr w:type="firstCol">
      <w:rPr>
        <w:rFonts w:ascii="Arial" w:hAnsi="Arial" w:cs="Arial" w:hint="default"/>
        <w:sz w:val="20"/>
        <w:szCs w:val="20"/>
      </w:rPr>
      <w:tblPr/>
      <w:tcPr>
        <w:shd w:val="clear" w:color="auto" w:fill="D1D1C5"/>
      </w:tcPr>
    </w:tblStylePr>
  </w:style>
  <w:style w:type="numbering" w:customStyle="1" w:styleId="StyleBulletedCourierNewLeft075Hanging025">
    <w:name w:val="Style Bulleted Courier New Left:  0.75&quot; Hanging:  0.25&quot;"/>
    <w:rsid w:val="009F38C7"/>
    <w:pPr>
      <w:numPr>
        <w:numId w:val="18"/>
      </w:numPr>
    </w:pPr>
  </w:style>
  <w:style w:type="character" w:customStyle="1" w:styleId="BodyText3Char">
    <w:name w:val="Body Text 3 Char"/>
    <w:basedOn w:val="DefaultParagraphFont"/>
    <w:link w:val="BodyText3"/>
    <w:uiPriority w:val="99"/>
    <w:rsid w:val="009F38C7"/>
    <w:rPr>
      <w:rFonts w:ascii="Tms Rmn" w:hAnsi="Tms Rmn"/>
      <w:color w:val="000000"/>
      <w:sz w:val="16"/>
      <w:lang w:eastAsia="en-US"/>
    </w:rPr>
  </w:style>
  <w:style w:type="table" w:customStyle="1" w:styleId="TableGrid6">
    <w:name w:val="Table Grid6"/>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9F38C7"/>
  </w:style>
  <w:style w:type="table" w:customStyle="1" w:styleId="TableGrid9">
    <w:name w:val="Table Grid9"/>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41">
    <w:name w:val="Table Classic 41"/>
    <w:basedOn w:val="TableNormal"/>
    <w:next w:val="TableClassic4"/>
    <w:rsid w:val="009F38C7"/>
    <w:pPr>
      <w:spacing w:after="220"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LightShading1">
    <w:name w:val="Light Shading1"/>
    <w:basedOn w:val="TableNormal"/>
    <w:next w:val="LightShading"/>
    <w:uiPriority w:val="60"/>
    <w:rsid w:val="009F38C7"/>
    <w:rPr>
      <w:rFonts w:asciiTheme="minorHAnsi" w:eastAsiaTheme="minorHAnsi" w:hAnsiTheme="minorHAnsi" w:cstheme="minorBidi"/>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11">
    <w:name w:val="Light Grid - Accent 11"/>
    <w:basedOn w:val="TableNormal"/>
    <w:next w:val="LightGrid-Accent1"/>
    <w:uiPriority w:val="62"/>
    <w:rsid w:val="009F38C7"/>
    <w:rPr>
      <w:rFonts w:asciiTheme="minorHAnsi" w:eastAsiaTheme="minorHAnsi" w:hAnsiTheme="minorHAnsi" w:cstheme="minorBidi"/>
      <w:sz w:val="22"/>
      <w:szCs w:val="22"/>
      <w:lang w:eastAsia="en-US"/>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TableGrid11">
    <w:name w:val="Table Grid1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Shaded-12">
    <w:name w:val="LeftShaded-12"/>
    <w:basedOn w:val="TableNormal"/>
    <w:uiPriority w:val="99"/>
    <w:qFormat/>
    <w:rsid w:val="009F38C7"/>
    <w:rPr>
      <w:rFonts w:ascii="Arial" w:eastAsia="Calibri" w:hAnsi="Arial"/>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cPr>
      <w:shd w:val="clear" w:color="auto" w:fill="auto"/>
    </w:tcPr>
    <w:tblStylePr w:type="firstRow">
      <w:rPr>
        <w:rFonts w:ascii="Arial" w:hAnsi="Arial"/>
        <w:color w:val="FFFFFF"/>
        <w:sz w:val="20"/>
      </w:rPr>
      <w:tblPr/>
      <w:tcPr>
        <w:shd w:val="clear" w:color="auto" w:fill="E85100"/>
      </w:tcPr>
    </w:tblStylePr>
    <w:tblStylePr w:type="firstCol">
      <w:rPr>
        <w:rFonts w:ascii="Arial" w:hAnsi="Arial"/>
        <w:sz w:val="20"/>
      </w:rPr>
      <w:tblPr/>
      <w:tcPr>
        <w:shd w:val="clear" w:color="auto" w:fill="D1D1C5"/>
      </w:tcPr>
    </w:tblStylePr>
  </w:style>
  <w:style w:type="table" w:customStyle="1" w:styleId="ListTable3-Accent21">
    <w:name w:val="List Table 3 - Accent 21"/>
    <w:basedOn w:val="TableNormal"/>
    <w:next w:val="ListTable3-Accent2"/>
    <w:uiPriority w:val="48"/>
    <w:rsid w:val="009F38C7"/>
    <w:rPr>
      <w:rFonts w:asciiTheme="minorHAnsi" w:eastAsiaTheme="minorHAnsi" w:hAnsiTheme="minorHAnsi" w:cstheme="minorBidi"/>
      <w:sz w:val="22"/>
      <w:szCs w:val="22"/>
      <w:lang w:eastAsia="en-US"/>
    </w:rPr>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customStyle="1" w:styleId="ListTable7Colorful-Accent21">
    <w:name w:val="List Table 7 Colorful - Accent 21"/>
    <w:basedOn w:val="TableNormal"/>
    <w:next w:val="ListTable7ColourfulAccent2"/>
    <w:uiPriority w:val="52"/>
    <w:rsid w:val="009F38C7"/>
    <w:rPr>
      <w:rFonts w:asciiTheme="minorHAnsi" w:eastAsiaTheme="minorHAnsi" w:hAnsiTheme="minorHAnsi" w:cstheme="minorBidi"/>
      <w:color w:val="C45911"/>
      <w:sz w:val="22"/>
      <w:szCs w:val="22"/>
      <w:lang w:eastAsia="en-US"/>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41">
    <w:name w:val="Table Grid41"/>
    <w:basedOn w:val="TableNormal"/>
    <w:next w:val="TableGrid"/>
    <w:uiPriority w:val="59"/>
    <w:rsid w:val="009F38C7"/>
    <w:rPr>
      <w:rFonts w:ascii="Calibri" w:eastAsia="Calibri" w:hAnsi="Calibri" w:cs="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F38C7"/>
  </w:style>
  <w:style w:type="table" w:customStyle="1" w:styleId="TableGrid51">
    <w:name w:val="Table Grid51"/>
    <w:basedOn w:val="TableNormal"/>
    <w:next w:val="TableGrid"/>
    <w:uiPriority w:val="59"/>
    <w:rsid w:val="009F38C7"/>
    <w:pPr>
      <w:spacing w:before="120"/>
    </w:pPr>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Shaded-111">
    <w:name w:val="LeftShaded-111"/>
    <w:basedOn w:val="TableNormal"/>
    <w:uiPriority w:val="99"/>
    <w:qFormat/>
    <w:rsid w:val="009F38C7"/>
    <w:rPr>
      <w:rFonts w:ascii="Arial" w:eastAsia="Calibri" w:hAnsi="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Arial" w:hAnsi="Arial" w:cs="Arial" w:hint="default"/>
        <w:color w:val="FFFFFF"/>
        <w:sz w:val="20"/>
        <w:szCs w:val="20"/>
      </w:rPr>
      <w:tblPr/>
      <w:tcPr>
        <w:shd w:val="clear" w:color="auto" w:fill="E85100"/>
      </w:tcPr>
    </w:tblStylePr>
    <w:tblStylePr w:type="firstCol">
      <w:rPr>
        <w:rFonts w:ascii="Arial" w:hAnsi="Arial" w:cs="Arial" w:hint="default"/>
        <w:sz w:val="20"/>
        <w:szCs w:val="20"/>
      </w:rPr>
      <w:tblPr/>
      <w:tcPr>
        <w:shd w:val="clear" w:color="auto" w:fill="D1D1C5"/>
      </w:tcPr>
    </w:tblStylePr>
  </w:style>
  <w:style w:type="numbering" w:customStyle="1" w:styleId="StyleBulletedCourierNewLeft075Hanging0251">
    <w:name w:val="Style Bulleted Courier New Left:  0.75&quot; Hanging:  0.25&quot;1"/>
    <w:rsid w:val="009F38C7"/>
  </w:style>
  <w:style w:type="table" w:customStyle="1" w:styleId="TableGrid61">
    <w:name w:val="Table Grid6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stlevel">
    <w:name w:val="Normal 1st level"/>
    <w:basedOn w:val="Normal"/>
    <w:link w:val="Normal1stlevelChar"/>
    <w:rsid w:val="00E572BC"/>
    <w:pPr>
      <w:overflowPunct/>
      <w:autoSpaceDE/>
      <w:autoSpaceDN/>
      <w:adjustRightInd/>
      <w:ind w:left="426"/>
      <w:jc w:val="both"/>
      <w:textAlignment w:val="auto"/>
    </w:pPr>
    <w:rPr>
      <w:rFonts w:ascii="Century Gothic" w:hAnsi="Century Gothic"/>
      <w:sz w:val="22"/>
    </w:rPr>
  </w:style>
  <w:style w:type="character" w:customStyle="1" w:styleId="Normal1stlevelChar">
    <w:name w:val="Normal 1st level Char"/>
    <w:link w:val="Normal1stlevel"/>
    <w:rsid w:val="00E572BC"/>
    <w:rPr>
      <w:rFonts w:ascii="Century Gothic" w:hAnsi="Century Gothic"/>
      <w:sz w:val="22"/>
      <w:lang w:eastAsia="en-US"/>
    </w:rPr>
  </w:style>
  <w:style w:type="table" w:customStyle="1" w:styleId="tt1">
    <w:name w:val="tt1"/>
    <w:basedOn w:val="TableNormal"/>
    <w:next w:val="TableGrid"/>
    <w:uiPriority w:val="59"/>
    <w:rsid w:val="00576253"/>
    <w:pPr>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3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0"/>
      <w:textAlignment w:val="auto"/>
    </w:pPr>
    <w:rPr>
      <w:rFonts w:ascii="Courier New" w:hAnsi="Courier New" w:cs="Courier New"/>
      <w:lang w:val="en-IN" w:eastAsia="en-GB"/>
    </w:rPr>
  </w:style>
  <w:style w:type="character" w:customStyle="1" w:styleId="HTMLPreformattedChar">
    <w:name w:val="HTML Preformatted Char"/>
    <w:basedOn w:val="DefaultParagraphFont"/>
    <w:link w:val="HTMLPreformatted"/>
    <w:uiPriority w:val="99"/>
    <w:rsid w:val="00D13B05"/>
    <w:rPr>
      <w:rFonts w:ascii="Courier New" w:hAnsi="Courier New" w:cs="Courier New"/>
      <w:lang w:val="en-IN" w:eastAsia="en-GB"/>
    </w:rPr>
  </w:style>
  <w:style w:type="paragraph" w:styleId="TOC4">
    <w:name w:val="toc 4"/>
    <w:basedOn w:val="Normal"/>
    <w:next w:val="Normal"/>
    <w:autoRedefine/>
    <w:uiPriority w:val="39"/>
    <w:unhideWhenUsed/>
    <w:rsid w:val="00C924E8"/>
    <w:pPr>
      <w:overflowPunct/>
      <w:autoSpaceDE/>
      <w:autoSpaceDN/>
      <w:adjustRightInd/>
      <w:spacing w:before="0" w:after="100"/>
      <w:ind w:left="720"/>
      <w:textAlignment w:val="auto"/>
    </w:pPr>
    <w:rPr>
      <w:rFonts w:asciiTheme="minorHAnsi" w:eastAsiaTheme="minorEastAsia" w:hAnsiTheme="minorHAnsi" w:cstheme="minorBidi"/>
      <w:sz w:val="24"/>
      <w:szCs w:val="24"/>
      <w:lang w:val="en-IN" w:eastAsia="en-GB"/>
    </w:rPr>
  </w:style>
  <w:style w:type="paragraph" w:styleId="TOC5">
    <w:name w:val="toc 5"/>
    <w:basedOn w:val="Normal"/>
    <w:next w:val="Normal"/>
    <w:autoRedefine/>
    <w:uiPriority w:val="39"/>
    <w:unhideWhenUsed/>
    <w:rsid w:val="00C924E8"/>
    <w:pPr>
      <w:overflowPunct/>
      <w:autoSpaceDE/>
      <w:autoSpaceDN/>
      <w:adjustRightInd/>
      <w:spacing w:before="0" w:after="100"/>
      <w:ind w:left="960"/>
      <w:textAlignment w:val="auto"/>
    </w:pPr>
    <w:rPr>
      <w:rFonts w:asciiTheme="minorHAnsi" w:eastAsiaTheme="minorEastAsia" w:hAnsiTheme="minorHAnsi" w:cstheme="minorBidi"/>
      <w:sz w:val="24"/>
      <w:szCs w:val="24"/>
      <w:lang w:val="en-IN" w:eastAsia="en-GB"/>
    </w:rPr>
  </w:style>
  <w:style w:type="paragraph" w:styleId="TOC6">
    <w:name w:val="toc 6"/>
    <w:basedOn w:val="Normal"/>
    <w:next w:val="Normal"/>
    <w:autoRedefine/>
    <w:uiPriority w:val="39"/>
    <w:unhideWhenUsed/>
    <w:rsid w:val="00C924E8"/>
    <w:pPr>
      <w:overflowPunct/>
      <w:autoSpaceDE/>
      <w:autoSpaceDN/>
      <w:adjustRightInd/>
      <w:spacing w:before="0" w:after="100"/>
      <w:ind w:left="1200"/>
      <w:textAlignment w:val="auto"/>
    </w:pPr>
    <w:rPr>
      <w:rFonts w:asciiTheme="minorHAnsi" w:eastAsiaTheme="minorEastAsia" w:hAnsiTheme="minorHAnsi" w:cstheme="minorBidi"/>
      <w:sz w:val="24"/>
      <w:szCs w:val="24"/>
      <w:lang w:val="en-IN" w:eastAsia="en-GB"/>
    </w:rPr>
  </w:style>
  <w:style w:type="paragraph" w:styleId="TOC7">
    <w:name w:val="toc 7"/>
    <w:basedOn w:val="Normal"/>
    <w:next w:val="Normal"/>
    <w:autoRedefine/>
    <w:uiPriority w:val="39"/>
    <w:unhideWhenUsed/>
    <w:rsid w:val="00C924E8"/>
    <w:pPr>
      <w:overflowPunct/>
      <w:autoSpaceDE/>
      <w:autoSpaceDN/>
      <w:adjustRightInd/>
      <w:spacing w:before="0" w:after="100"/>
      <w:ind w:left="1440"/>
      <w:textAlignment w:val="auto"/>
    </w:pPr>
    <w:rPr>
      <w:rFonts w:asciiTheme="minorHAnsi" w:eastAsiaTheme="minorEastAsia" w:hAnsiTheme="minorHAnsi" w:cstheme="minorBidi"/>
      <w:sz w:val="24"/>
      <w:szCs w:val="24"/>
      <w:lang w:val="en-IN" w:eastAsia="en-GB"/>
    </w:rPr>
  </w:style>
  <w:style w:type="paragraph" w:styleId="TOC8">
    <w:name w:val="toc 8"/>
    <w:basedOn w:val="Normal"/>
    <w:next w:val="Normal"/>
    <w:autoRedefine/>
    <w:uiPriority w:val="39"/>
    <w:unhideWhenUsed/>
    <w:rsid w:val="00C924E8"/>
    <w:pPr>
      <w:overflowPunct/>
      <w:autoSpaceDE/>
      <w:autoSpaceDN/>
      <w:adjustRightInd/>
      <w:spacing w:before="0" w:after="100"/>
      <w:ind w:left="1680"/>
      <w:textAlignment w:val="auto"/>
    </w:pPr>
    <w:rPr>
      <w:rFonts w:asciiTheme="minorHAnsi" w:eastAsiaTheme="minorEastAsia" w:hAnsiTheme="minorHAnsi" w:cstheme="minorBidi"/>
      <w:sz w:val="24"/>
      <w:szCs w:val="24"/>
      <w:lang w:val="en-IN" w:eastAsia="en-GB"/>
    </w:rPr>
  </w:style>
  <w:style w:type="paragraph" w:styleId="TOC9">
    <w:name w:val="toc 9"/>
    <w:basedOn w:val="Normal"/>
    <w:next w:val="Normal"/>
    <w:autoRedefine/>
    <w:uiPriority w:val="39"/>
    <w:unhideWhenUsed/>
    <w:rsid w:val="00C924E8"/>
    <w:pPr>
      <w:overflowPunct/>
      <w:autoSpaceDE/>
      <w:autoSpaceDN/>
      <w:adjustRightInd/>
      <w:spacing w:before="0" w:after="100"/>
      <w:ind w:left="1920"/>
      <w:textAlignment w:val="auto"/>
    </w:pPr>
    <w:rPr>
      <w:rFonts w:asciiTheme="minorHAnsi" w:eastAsiaTheme="minorEastAsia" w:hAnsiTheme="minorHAnsi" w:cstheme="minorBidi"/>
      <w:sz w:val="24"/>
      <w:szCs w:val="24"/>
      <w:lang w:val="en-IN" w:eastAsia="en-GB"/>
    </w:rPr>
  </w:style>
  <w:style w:type="character" w:styleId="UnresolvedMention">
    <w:name w:val="Unresolved Mention"/>
    <w:basedOn w:val="DefaultParagraphFont"/>
    <w:uiPriority w:val="99"/>
    <w:semiHidden/>
    <w:unhideWhenUsed/>
    <w:rsid w:val="00C924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4909">
      <w:bodyDiv w:val="1"/>
      <w:marLeft w:val="0"/>
      <w:marRight w:val="0"/>
      <w:marTop w:val="0"/>
      <w:marBottom w:val="0"/>
      <w:divBdr>
        <w:top w:val="none" w:sz="0" w:space="0" w:color="auto"/>
        <w:left w:val="none" w:sz="0" w:space="0" w:color="auto"/>
        <w:bottom w:val="none" w:sz="0" w:space="0" w:color="auto"/>
        <w:right w:val="none" w:sz="0" w:space="0" w:color="auto"/>
      </w:divBdr>
    </w:div>
    <w:div w:id="14355479">
      <w:bodyDiv w:val="1"/>
      <w:marLeft w:val="0"/>
      <w:marRight w:val="0"/>
      <w:marTop w:val="0"/>
      <w:marBottom w:val="0"/>
      <w:divBdr>
        <w:top w:val="none" w:sz="0" w:space="0" w:color="auto"/>
        <w:left w:val="none" w:sz="0" w:space="0" w:color="auto"/>
        <w:bottom w:val="none" w:sz="0" w:space="0" w:color="auto"/>
        <w:right w:val="none" w:sz="0" w:space="0" w:color="auto"/>
      </w:divBdr>
    </w:div>
    <w:div w:id="31154711">
      <w:bodyDiv w:val="1"/>
      <w:marLeft w:val="0"/>
      <w:marRight w:val="0"/>
      <w:marTop w:val="0"/>
      <w:marBottom w:val="0"/>
      <w:divBdr>
        <w:top w:val="none" w:sz="0" w:space="0" w:color="auto"/>
        <w:left w:val="none" w:sz="0" w:space="0" w:color="auto"/>
        <w:bottom w:val="none" w:sz="0" w:space="0" w:color="auto"/>
        <w:right w:val="none" w:sz="0" w:space="0" w:color="auto"/>
      </w:divBdr>
    </w:div>
    <w:div w:id="58938875">
      <w:bodyDiv w:val="1"/>
      <w:marLeft w:val="0"/>
      <w:marRight w:val="0"/>
      <w:marTop w:val="0"/>
      <w:marBottom w:val="0"/>
      <w:divBdr>
        <w:top w:val="none" w:sz="0" w:space="0" w:color="auto"/>
        <w:left w:val="none" w:sz="0" w:space="0" w:color="auto"/>
        <w:bottom w:val="none" w:sz="0" w:space="0" w:color="auto"/>
        <w:right w:val="none" w:sz="0" w:space="0" w:color="auto"/>
      </w:divBdr>
    </w:div>
    <w:div w:id="66151371">
      <w:bodyDiv w:val="1"/>
      <w:marLeft w:val="0"/>
      <w:marRight w:val="0"/>
      <w:marTop w:val="0"/>
      <w:marBottom w:val="0"/>
      <w:divBdr>
        <w:top w:val="none" w:sz="0" w:space="0" w:color="auto"/>
        <w:left w:val="none" w:sz="0" w:space="0" w:color="auto"/>
        <w:bottom w:val="none" w:sz="0" w:space="0" w:color="auto"/>
        <w:right w:val="none" w:sz="0" w:space="0" w:color="auto"/>
      </w:divBdr>
    </w:div>
    <w:div w:id="67773229">
      <w:bodyDiv w:val="1"/>
      <w:marLeft w:val="0"/>
      <w:marRight w:val="0"/>
      <w:marTop w:val="0"/>
      <w:marBottom w:val="0"/>
      <w:divBdr>
        <w:top w:val="none" w:sz="0" w:space="0" w:color="auto"/>
        <w:left w:val="none" w:sz="0" w:space="0" w:color="auto"/>
        <w:bottom w:val="none" w:sz="0" w:space="0" w:color="auto"/>
        <w:right w:val="none" w:sz="0" w:space="0" w:color="auto"/>
      </w:divBdr>
    </w:div>
    <w:div w:id="77143316">
      <w:bodyDiv w:val="1"/>
      <w:marLeft w:val="0"/>
      <w:marRight w:val="0"/>
      <w:marTop w:val="0"/>
      <w:marBottom w:val="0"/>
      <w:divBdr>
        <w:top w:val="none" w:sz="0" w:space="0" w:color="auto"/>
        <w:left w:val="none" w:sz="0" w:space="0" w:color="auto"/>
        <w:bottom w:val="none" w:sz="0" w:space="0" w:color="auto"/>
        <w:right w:val="none" w:sz="0" w:space="0" w:color="auto"/>
      </w:divBdr>
    </w:div>
    <w:div w:id="79301920">
      <w:bodyDiv w:val="1"/>
      <w:marLeft w:val="0"/>
      <w:marRight w:val="0"/>
      <w:marTop w:val="0"/>
      <w:marBottom w:val="0"/>
      <w:divBdr>
        <w:top w:val="none" w:sz="0" w:space="0" w:color="auto"/>
        <w:left w:val="none" w:sz="0" w:space="0" w:color="auto"/>
        <w:bottom w:val="none" w:sz="0" w:space="0" w:color="auto"/>
        <w:right w:val="none" w:sz="0" w:space="0" w:color="auto"/>
      </w:divBdr>
    </w:div>
    <w:div w:id="94830881">
      <w:bodyDiv w:val="1"/>
      <w:marLeft w:val="0"/>
      <w:marRight w:val="0"/>
      <w:marTop w:val="0"/>
      <w:marBottom w:val="0"/>
      <w:divBdr>
        <w:top w:val="none" w:sz="0" w:space="0" w:color="auto"/>
        <w:left w:val="none" w:sz="0" w:space="0" w:color="auto"/>
        <w:bottom w:val="none" w:sz="0" w:space="0" w:color="auto"/>
        <w:right w:val="none" w:sz="0" w:space="0" w:color="auto"/>
      </w:divBdr>
    </w:div>
    <w:div w:id="103423103">
      <w:bodyDiv w:val="1"/>
      <w:marLeft w:val="0"/>
      <w:marRight w:val="0"/>
      <w:marTop w:val="0"/>
      <w:marBottom w:val="0"/>
      <w:divBdr>
        <w:top w:val="none" w:sz="0" w:space="0" w:color="auto"/>
        <w:left w:val="none" w:sz="0" w:space="0" w:color="auto"/>
        <w:bottom w:val="none" w:sz="0" w:space="0" w:color="auto"/>
        <w:right w:val="none" w:sz="0" w:space="0" w:color="auto"/>
      </w:divBdr>
    </w:div>
    <w:div w:id="133639796">
      <w:bodyDiv w:val="1"/>
      <w:marLeft w:val="0"/>
      <w:marRight w:val="0"/>
      <w:marTop w:val="0"/>
      <w:marBottom w:val="0"/>
      <w:divBdr>
        <w:top w:val="none" w:sz="0" w:space="0" w:color="auto"/>
        <w:left w:val="none" w:sz="0" w:space="0" w:color="auto"/>
        <w:bottom w:val="none" w:sz="0" w:space="0" w:color="auto"/>
        <w:right w:val="none" w:sz="0" w:space="0" w:color="auto"/>
      </w:divBdr>
    </w:div>
    <w:div w:id="143277751">
      <w:bodyDiv w:val="1"/>
      <w:marLeft w:val="0"/>
      <w:marRight w:val="0"/>
      <w:marTop w:val="0"/>
      <w:marBottom w:val="0"/>
      <w:divBdr>
        <w:top w:val="none" w:sz="0" w:space="0" w:color="auto"/>
        <w:left w:val="none" w:sz="0" w:space="0" w:color="auto"/>
        <w:bottom w:val="none" w:sz="0" w:space="0" w:color="auto"/>
        <w:right w:val="none" w:sz="0" w:space="0" w:color="auto"/>
      </w:divBdr>
    </w:div>
    <w:div w:id="143619208">
      <w:bodyDiv w:val="1"/>
      <w:marLeft w:val="0"/>
      <w:marRight w:val="0"/>
      <w:marTop w:val="0"/>
      <w:marBottom w:val="0"/>
      <w:divBdr>
        <w:top w:val="none" w:sz="0" w:space="0" w:color="auto"/>
        <w:left w:val="none" w:sz="0" w:space="0" w:color="auto"/>
        <w:bottom w:val="none" w:sz="0" w:space="0" w:color="auto"/>
        <w:right w:val="none" w:sz="0" w:space="0" w:color="auto"/>
      </w:divBdr>
    </w:div>
    <w:div w:id="144709039">
      <w:bodyDiv w:val="1"/>
      <w:marLeft w:val="0"/>
      <w:marRight w:val="0"/>
      <w:marTop w:val="0"/>
      <w:marBottom w:val="0"/>
      <w:divBdr>
        <w:top w:val="none" w:sz="0" w:space="0" w:color="auto"/>
        <w:left w:val="none" w:sz="0" w:space="0" w:color="auto"/>
        <w:bottom w:val="none" w:sz="0" w:space="0" w:color="auto"/>
        <w:right w:val="none" w:sz="0" w:space="0" w:color="auto"/>
      </w:divBdr>
    </w:div>
    <w:div w:id="172915971">
      <w:bodyDiv w:val="1"/>
      <w:marLeft w:val="0"/>
      <w:marRight w:val="0"/>
      <w:marTop w:val="0"/>
      <w:marBottom w:val="0"/>
      <w:divBdr>
        <w:top w:val="none" w:sz="0" w:space="0" w:color="auto"/>
        <w:left w:val="none" w:sz="0" w:space="0" w:color="auto"/>
        <w:bottom w:val="none" w:sz="0" w:space="0" w:color="auto"/>
        <w:right w:val="none" w:sz="0" w:space="0" w:color="auto"/>
      </w:divBdr>
    </w:div>
    <w:div w:id="174081866">
      <w:bodyDiv w:val="1"/>
      <w:marLeft w:val="0"/>
      <w:marRight w:val="0"/>
      <w:marTop w:val="0"/>
      <w:marBottom w:val="0"/>
      <w:divBdr>
        <w:top w:val="none" w:sz="0" w:space="0" w:color="auto"/>
        <w:left w:val="none" w:sz="0" w:space="0" w:color="auto"/>
        <w:bottom w:val="none" w:sz="0" w:space="0" w:color="auto"/>
        <w:right w:val="none" w:sz="0" w:space="0" w:color="auto"/>
      </w:divBdr>
    </w:div>
    <w:div w:id="179972711">
      <w:bodyDiv w:val="1"/>
      <w:marLeft w:val="0"/>
      <w:marRight w:val="0"/>
      <w:marTop w:val="0"/>
      <w:marBottom w:val="0"/>
      <w:divBdr>
        <w:top w:val="none" w:sz="0" w:space="0" w:color="auto"/>
        <w:left w:val="none" w:sz="0" w:space="0" w:color="auto"/>
        <w:bottom w:val="none" w:sz="0" w:space="0" w:color="auto"/>
        <w:right w:val="none" w:sz="0" w:space="0" w:color="auto"/>
      </w:divBdr>
    </w:div>
    <w:div w:id="195196203">
      <w:bodyDiv w:val="1"/>
      <w:marLeft w:val="0"/>
      <w:marRight w:val="0"/>
      <w:marTop w:val="0"/>
      <w:marBottom w:val="0"/>
      <w:divBdr>
        <w:top w:val="none" w:sz="0" w:space="0" w:color="auto"/>
        <w:left w:val="none" w:sz="0" w:space="0" w:color="auto"/>
        <w:bottom w:val="none" w:sz="0" w:space="0" w:color="auto"/>
        <w:right w:val="none" w:sz="0" w:space="0" w:color="auto"/>
      </w:divBdr>
    </w:div>
    <w:div w:id="203443404">
      <w:bodyDiv w:val="1"/>
      <w:marLeft w:val="0"/>
      <w:marRight w:val="0"/>
      <w:marTop w:val="0"/>
      <w:marBottom w:val="0"/>
      <w:divBdr>
        <w:top w:val="none" w:sz="0" w:space="0" w:color="auto"/>
        <w:left w:val="none" w:sz="0" w:space="0" w:color="auto"/>
        <w:bottom w:val="none" w:sz="0" w:space="0" w:color="auto"/>
        <w:right w:val="none" w:sz="0" w:space="0" w:color="auto"/>
      </w:divBdr>
    </w:div>
    <w:div w:id="207298654">
      <w:bodyDiv w:val="1"/>
      <w:marLeft w:val="0"/>
      <w:marRight w:val="0"/>
      <w:marTop w:val="0"/>
      <w:marBottom w:val="0"/>
      <w:divBdr>
        <w:top w:val="none" w:sz="0" w:space="0" w:color="auto"/>
        <w:left w:val="none" w:sz="0" w:space="0" w:color="auto"/>
        <w:bottom w:val="none" w:sz="0" w:space="0" w:color="auto"/>
        <w:right w:val="none" w:sz="0" w:space="0" w:color="auto"/>
      </w:divBdr>
    </w:div>
    <w:div w:id="217669093">
      <w:bodyDiv w:val="1"/>
      <w:marLeft w:val="0"/>
      <w:marRight w:val="0"/>
      <w:marTop w:val="0"/>
      <w:marBottom w:val="0"/>
      <w:divBdr>
        <w:top w:val="none" w:sz="0" w:space="0" w:color="auto"/>
        <w:left w:val="none" w:sz="0" w:space="0" w:color="auto"/>
        <w:bottom w:val="none" w:sz="0" w:space="0" w:color="auto"/>
        <w:right w:val="none" w:sz="0" w:space="0" w:color="auto"/>
      </w:divBdr>
    </w:div>
    <w:div w:id="227765574">
      <w:bodyDiv w:val="1"/>
      <w:marLeft w:val="0"/>
      <w:marRight w:val="0"/>
      <w:marTop w:val="0"/>
      <w:marBottom w:val="0"/>
      <w:divBdr>
        <w:top w:val="none" w:sz="0" w:space="0" w:color="auto"/>
        <w:left w:val="none" w:sz="0" w:space="0" w:color="auto"/>
        <w:bottom w:val="none" w:sz="0" w:space="0" w:color="auto"/>
        <w:right w:val="none" w:sz="0" w:space="0" w:color="auto"/>
      </w:divBdr>
    </w:div>
    <w:div w:id="238563398">
      <w:bodyDiv w:val="1"/>
      <w:marLeft w:val="0"/>
      <w:marRight w:val="0"/>
      <w:marTop w:val="0"/>
      <w:marBottom w:val="0"/>
      <w:divBdr>
        <w:top w:val="none" w:sz="0" w:space="0" w:color="auto"/>
        <w:left w:val="none" w:sz="0" w:space="0" w:color="auto"/>
        <w:bottom w:val="none" w:sz="0" w:space="0" w:color="auto"/>
        <w:right w:val="none" w:sz="0" w:space="0" w:color="auto"/>
      </w:divBdr>
    </w:div>
    <w:div w:id="239415390">
      <w:bodyDiv w:val="1"/>
      <w:marLeft w:val="0"/>
      <w:marRight w:val="0"/>
      <w:marTop w:val="0"/>
      <w:marBottom w:val="0"/>
      <w:divBdr>
        <w:top w:val="none" w:sz="0" w:space="0" w:color="auto"/>
        <w:left w:val="none" w:sz="0" w:space="0" w:color="auto"/>
        <w:bottom w:val="none" w:sz="0" w:space="0" w:color="auto"/>
        <w:right w:val="none" w:sz="0" w:space="0" w:color="auto"/>
      </w:divBdr>
    </w:div>
    <w:div w:id="257450928">
      <w:bodyDiv w:val="1"/>
      <w:marLeft w:val="0"/>
      <w:marRight w:val="0"/>
      <w:marTop w:val="0"/>
      <w:marBottom w:val="0"/>
      <w:divBdr>
        <w:top w:val="none" w:sz="0" w:space="0" w:color="auto"/>
        <w:left w:val="none" w:sz="0" w:space="0" w:color="auto"/>
        <w:bottom w:val="none" w:sz="0" w:space="0" w:color="auto"/>
        <w:right w:val="none" w:sz="0" w:space="0" w:color="auto"/>
      </w:divBdr>
    </w:div>
    <w:div w:id="277151998">
      <w:bodyDiv w:val="1"/>
      <w:marLeft w:val="0"/>
      <w:marRight w:val="0"/>
      <w:marTop w:val="0"/>
      <w:marBottom w:val="0"/>
      <w:divBdr>
        <w:top w:val="none" w:sz="0" w:space="0" w:color="auto"/>
        <w:left w:val="none" w:sz="0" w:space="0" w:color="auto"/>
        <w:bottom w:val="none" w:sz="0" w:space="0" w:color="auto"/>
        <w:right w:val="none" w:sz="0" w:space="0" w:color="auto"/>
      </w:divBdr>
    </w:div>
    <w:div w:id="306589008">
      <w:bodyDiv w:val="1"/>
      <w:marLeft w:val="0"/>
      <w:marRight w:val="0"/>
      <w:marTop w:val="0"/>
      <w:marBottom w:val="0"/>
      <w:divBdr>
        <w:top w:val="none" w:sz="0" w:space="0" w:color="auto"/>
        <w:left w:val="none" w:sz="0" w:space="0" w:color="auto"/>
        <w:bottom w:val="none" w:sz="0" w:space="0" w:color="auto"/>
        <w:right w:val="none" w:sz="0" w:space="0" w:color="auto"/>
      </w:divBdr>
    </w:div>
    <w:div w:id="309214893">
      <w:bodyDiv w:val="1"/>
      <w:marLeft w:val="0"/>
      <w:marRight w:val="0"/>
      <w:marTop w:val="0"/>
      <w:marBottom w:val="0"/>
      <w:divBdr>
        <w:top w:val="none" w:sz="0" w:space="0" w:color="auto"/>
        <w:left w:val="none" w:sz="0" w:space="0" w:color="auto"/>
        <w:bottom w:val="none" w:sz="0" w:space="0" w:color="auto"/>
        <w:right w:val="none" w:sz="0" w:space="0" w:color="auto"/>
      </w:divBdr>
    </w:div>
    <w:div w:id="355736236">
      <w:bodyDiv w:val="1"/>
      <w:marLeft w:val="0"/>
      <w:marRight w:val="0"/>
      <w:marTop w:val="0"/>
      <w:marBottom w:val="0"/>
      <w:divBdr>
        <w:top w:val="none" w:sz="0" w:space="0" w:color="auto"/>
        <w:left w:val="none" w:sz="0" w:space="0" w:color="auto"/>
        <w:bottom w:val="none" w:sz="0" w:space="0" w:color="auto"/>
        <w:right w:val="none" w:sz="0" w:space="0" w:color="auto"/>
      </w:divBdr>
    </w:div>
    <w:div w:id="369302582">
      <w:bodyDiv w:val="1"/>
      <w:marLeft w:val="0"/>
      <w:marRight w:val="0"/>
      <w:marTop w:val="0"/>
      <w:marBottom w:val="0"/>
      <w:divBdr>
        <w:top w:val="none" w:sz="0" w:space="0" w:color="auto"/>
        <w:left w:val="none" w:sz="0" w:space="0" w:color="auto"/>
        <w:bottom w:val="none" w:sz="0" w:space="0" w:color="auto"/>
        <w:right w:val="none" w:sz="0" w:space="0" w:color="auto"/>
      </w:divBdr>
    </w:div>
    <w:div w:id="371345601">
      <w:bodyDiv w:val="1"/>
      <w:marLeft w:val="0"/>
      <w:marRight w:val="0"/>
      <w:marTop w:val="0"/>
      <w:marBottom w:val="0"/>
      <w:divBdr>
        <w:top w:val="none" w:sz="0" w:space="0" w:color="auto"/>
        <w:left w:val="none" w:sz="0" w:space="0" w:color="auto"/>
        <w:bottom w:val="none" w:sz="0" w:space="0" w:color="auto"/>
        <w:right w:val="none" w:sz="0" w:space="0" w:color="auto"/>
      </w:divBdr>
    </w:div>
    <w:div w:id="374234673">
      <w:bodyDiv w:val="1"/>
      <w:marLeft w:val="0"/>
      <w:marRight w:val="0"/>
      <w:marTop w:val="0"/>
      <w:marBottom w:val="0"/>
      <w:divBdr>
        <w:top w:val="none" w:sz="0" w:space="0" w:color="auto"/>
        <w:left w:val="none" w:sz="0" w:space="0" w:color="auto"/>
        <w:bottom w:val="none" w:sz="0" w:space="0" w:color="auto"/>
        <w:right w:val="none" w:sz="0" w:space="0" w:color="auto"/>
      </w:divBdr>
    </w:div>
    <w:div w:id="389352582">
      <w:bodyDiv w:val="1"/>
      <w:marLeft w:val="0"/>
      <w:marRight w:val="0"/>
      <w:marTop w:val="0"/>
      <w:marBottom w:val="0"/>
      <w:divBdr>
        <w:top w:val="none" w:sz="0" w:space="0" w:color="auto"/>
        <w:left w:val="none" w:sz="0" w:space="0" w:color="auto"/>
        <w:bottom w:val="none" w:sz="0" w:space="0" w:color="auto"/>
        <w:right w:val="none" w:sz="0" w:space="0" w:color="auto"/>
      </w:divBdr>
    </w:div>
    <w:div w:id="439447756">
      <w:bodyDiv w:val="1"/>
      <w:marLeft w:val="0"/>
      <w:marRight w:val="0"/>
      <w:marTop w:val="0"/>
      <w:marBottom w:val="0"/>
      <w:divBdr>
        <w:top w:val="none" w:sz="0" w:space="0" w:color="auto"/>
        <w:left w:val="none" w:sz="0" w:space="0" w:color="auto"/>
        <w:bottom w:val="none" w:sz="0" w:space="0" w:color="auto"/>
        <w:right w:val="none" w:sz="0" w:space="0" w:color="auto"/>
      </w:divBdr>
    </w:div>
    <w:div w:id="441192645">
      <w:bodyDiv w:val="1"/>
      <w:marLeft w:val="0"/>
      <w:marRight w:val="0"/>
      <w:marTop w:val="0"/>
      <w:marBottom w:val="0"/>
      <w:divBdr>
        <w:top w:val="none" w:sz="0" w:space="0" w:color="auto"/>
        <w:left w:val="none" w:sz="0" w:space="0" w:color="auto"/>
        <w:bottom w:val="none" w:sz="0" w:space="0" w:color="auto"/>
        <w:right w:val="none" w:sz="0" w:space="0" w:color="auto"/>
      </w:divBdr>
    </w:div>
    <w:div w:id="444425082">
      <w:bodyDiv w:val="1"/>
      <w:marLeft w:val="0"/>
      <w:marRight w:val="0"/>
      <w:marTop w:val="0"/>
      <w:marBottom w:val="0"/>
      <w:divBdr>
        <w:top w:val="none" w:sz="0" w:space="0" w:color="auto"/>
        <w:left w:val="none" w:sz="0" w:space="0" w:color="auto"/>
        <w:bottom w:val="none" w:sz="0" w:space="0" w:color="auto"/>
        <w:right w:val="none" w:sz="0" w:space="0" w:color="auto"/>
      </w:divBdr>
    </w:div>
    <w:div w:id="449055597">
      <w:bodyDiv w:val="1"/>
      <w:marLeft w:val="0"/>
      <w:marRight w:val="0"/>
      <w:marTop w:val="0"/>
      <w:marBottom w:val="0"/>
      <w:divBdr>
        <w:top w:val="none" w:sz="0" w:space="0" w:color="auto"/>
        <w:left w:val="none" w:sz="0" w:space="0" w:color="auto"/>
        <w:bottom w:val="none" w:sz="0" w:space="0" w:color="auto"/>
        <w:right w:val="none" w:sz="0" w:space="0" w:color="auto"/>
      </w:divBdr>
    </w:div>
    <w:div w:id="452361099">
      <w:bodyDiv w:val="1"/>
      <w:marLeft w:val="0"/>
      <w:marRight w:val="0"/>
      <w:marTop w:val="0"/>
      <w:marBottom w:val="0"/>
      <w:divBdr>
        <w:top w:val="none" w:sz="0" w:space="0" w:color="auto"/>
        <w:left w:val="none" w:sz="0" w:space="0" w:color="auto"/>
        <w:bottom w:val="none" w:sz="0" w:space="0" w:color="auto"/>
        <w:right w:val="none" w:sz="0" w:space="0" w:color="auto"/>
      </w:divBdr>
    </w:div>
    <w:div w:id="461732558">
      <w:bodyDiv w:val="1"/>
      <w:marLeft w:val="0"/>
      <w:marRight w:val="0"/>
      <w:marTop w:val="0"/>
      <w:marBottom w:val="0"/>
      <w:divBdr>
        <w:top w:val="none" w:sz="0" w:space="0" w:color="auto"/>
        <w:left w:val="none" w:sz="0" w:space="0" w:color="auto"/>
        <w:bottom w:val="none" w:sz="0" w:space="0" w:color="auto"/>
        <w:right w:val="none" w:sz="0" w:space="0" w:color="auto"/>
      </w:divBdr>
    </w:div>
    <w:div w:id="463625788">
      <w:bodyDiv w:val="1"/>
      <w:marLeft w:val="0"/>
      <w:marRight w:val="0"/>
      <w:marTop w:val="0"/>
      <w:marBottom w:val="0"/>
      <w:divBdr>
        <w:top w:val="none" w:sz="0" w:space="0" w:color="auto"/>
        <w:left w:val="none" w:sz="0" w:space="0" w:color="auto"/>
        <w:bottom w:val="none" w:sz="0" w:space="0" w:color="auto"/>
        <w:right w:val="none" w:sz="0" w:space="0" w:color="auto"/>
      </w:divBdr>
    </w:div>
    <w:div w:id="464006410">
      <w:bodyDiv w:val="1"/>
      <w:marLeft w:val="0"/>
      <w:marRight w:val="0"/>
      <w:marTop w:val="0"/>
      <w:marBottom w:val="0"/>
      <w:divBdr>
        <w:top w:val="none" w:sz="0" w:space="0" w:color="auto"/>
        <w:left w:val="none" w:sz="0" w:space="0" w:color="auto"/>
        <w:bottom w:val="none" w:sz="0" w:space="0" w:color="auto"/>
        <w:right w:val="none" w:sz="0" w:space="0" w:color="auto"/>
      </w:divBdr>
    </w:div>
    <w:div w:id="468322834">
      <w:bodyDiv w:val="1"/>
      <w:marLeft w:val="0"/>
      <w:marRight w:val="0"/>
      <w:marTop w:val="0"/>
      <w:marBottom w:val="0"/>
      <w:divBdr>
        <w:top w:val="none" w:sz="0" w:space="0" w:color="auto"/>
        <w:left w:val="none" w:sz="0" w:space="0" w:color="auto"/>
        <w:bottom w:val="none" w:sz="0" w:space="0" w:color="auto"/>
        <w:right w:val="none" w:sz="0" w:space="0" w:color="auto"/>
      </w:divBdr>
    </w:div>
    <w:div w:id="475607568">
      <w:bodyDiv w:val="1"/>
      <w:marLeft w:val="0"/>
      <w:marRight w:val="0"/>
      <w:marTop w:val="0"/>
      <w:marBottom w:val="0"/>
      <w:divBdr>
        <w:top w:val="none" w:sz="0" w:space="0" w:color="auto"/>
        <w:left w:val="none" w:sz="0" w:space="0" w:color="auto"/>
        <w:bottom w:val="none" w:sz="0" w:space="0" w:color="auto"/>
        <w:right w:val="none" w:sz="0" w:space="0" w:color="auto"/>
      </w:divBdr>
    </w:div>
    <w:div w:id="494345128">
      <w:bodyDiv w:val="1"/>
      <w:marLeft w:val="0"/>
      <w:marRight w:val="0"/>
      <w:marTop w:val="0"/>
      <w:marBottom w:val="0"/>
      <w:divBdr>
        <w:top w:val="none" w:sz="0" w:space="0" w:color="auto"/>
        <w:left w:val="none" w:sz="0" w:space="0" w:color="auto"/>
        <w:bottom w:val="none" w:sz="0" w:space="0" w:color="auto"/>
        <w:right w:val="none" w:sz="0" w:space="0" w:color="auto"/>
      </w:divBdr>
    </w:div>
    <w:div w:id="496922306">
      <w:bodyDiv w:val="1"/>
      <w:marLeft w:val="0"/>
      <w:marRight w:val="0"/>
      <w:marTop w:val="0"/>
      <w:marBottom w:val="0"/>
      <w:divBdr>
        <w:top w:val="none" w:sz="0" w:space="0" w:color="auto"/>
        <w:left w:val="none" w:sz="0" w:space="0" w:color="auto"/>
        <w:bottom w:val="none" w:sz="0" w:space="0" w:color="auto"/>
        <w:right w:val="none" w:sz="0" w:space="0" w:color="auto"/>
      </w:divBdr>
    </w:div>
    <w:div w:id="497383272">
      <w:bodyDiv w:val="1"/>
      <w:marLeft w:val="0"/>
      <w:marRight w:val="0"/>
      <w:marTop w:val="0"/>
      <w:marBottom w:val="0"/>
      <w:divBdr>
        <w:top w:val="none" w:sz="0" w:space="0" w:color="auto"/>
        <w:left w:val="none" w:sz="0" w:space="0" w:color="auto"/>
        <w:bottom w:val="none" w:sz="0" w:space="0" w:color="auto"/>
        <w:right w:val="none" w:sz="0" w:space="0" w:color="auto"/>
      </w:divBdr>
    </w:div>
    <w:div w:id="508645970">
      <w:bodyDiv w:val="1"/>
      <w:marLeft w:val="0"/>
      <w:marRight w:val="0"/>
      <w:marTop w:val="0"/>
      <w:marBottom w:val="0"/>
      <w:divBdr>
        <w:top w:val="none" w:sz="0" w:space="0" w:color="auto"/>
        <w:left w:val="none" w:sz="0" w:space="0" w:color="auto"/>
        <w:bottom w:val="none" w:sz="0" w:space="0" w:color="auto"/>
        <w:right w:val="none" w:sz="0" w:space="0" w:color="auto"/>
      </w:divBdr>
    </w:div>
    <w:div w:id="512451002">
      <w:bodyDiv w:val="1"/>
      <w:marLeft w:val="0"/>
      <w:marRight w:val="0"/>
      <w:marTop w:val="0"/>
      <w:marBottom w:val="0"/>
      <w:divBdr>
        <w:top w:val="none" w:sz="0" w:space="0" w:color="auto"/>
        <w:left w:val="none" w:sz="0" w:space="0" w:color="auto"/>
        <w:bottom w:val="none" w:sz="0" w:space="0" w:color="auto"/>
        <w:right w:val="none" w:sz="0" w:space="0" w:color="auto"/>
      </w:divBdr>
    </w:div>
    <w:div w:id="530342988">
      <w:bodyDiv w:val="1"/>
      <w:marLeft w:val="0"/>
      <w:marRight w:val="0"/>
      <w:marTop w:val="0"/>
      <w:marBottom w:val="0"/>
      <w:divBdr>
        <w:top w:val="none" w:sz="0" w:space="0" w:color="auto"/>
        <w:left w:val="none" w:sz="0" w:space="0" w:color="auto"/>
        <w:bottom w:val="none" w:sz="0" w:space="0" w:color="auto"/>
        <w:right w:val="none" w:sz="0" w:space="0" w:color="auto"/>
      </w:divBdr>
    </w:div>
    <w:div w:id="589774858">
      <w:bodyDiv w:val="1"/>
      <w:marLeft w:val="0"/>
      <w:marRight w:val="0"/>
      <w:marTop w:val="0"/>
      <w:marBottom w:val="0"/>
      <w:divBdr>
        <w:top w:val="none" w:sz="0" w:space="0" w:color="auto"/>
        <w:left w:val="none" w:sz="0" w:space="0" w:color="auto"/>
        <w:bottom w:val="none" w:sz="0" w:space="0" w:color="auto"/>
        <w:right w:val="none" w:sz="0" w:space="0" w:color="auto"/>
      </w:divBdr>
    </w:div>
    <w:div w:id="596450752">
      <w:bodyDiv w:val="1"/>
      <w:marLeft w:val="0"/>
      <w:marRight w:val="0"/>
      <w:marTop w:val="0"/>
      <w:marBottom w:val="0"/>
      <w:divBdr>
        <w:top w:val="none" w:sz="0" w:space="0" w:color="auto"/>
        <w:left w:val="none" w:sz="0" w:space="0" w:color="auto"/>
        <w:bottom w:val="none" w:sz="0" w:space="0" w:color="auto"/>
        <w:right w:val="none" w:sz="0" w:space="0" w:color="auto"/>
      </w:divBdr>
    </w:div>
    <w:div w:id="607931501">
      <w:bodyDiv w:val="1"/>
      <w:marLeft w:val="0"/>
      <w:marRight w:val="0"/>
      <w:marTop w:val="0"/>
      <w:marBottom w:val="0"/>
      <w:divBdr>
        <w:top w:val="none" w:sz="0" w:space="0" w:color="auto"/>
        <w:left w:val="none" w:sz="0" w:space="0" w:color="auto"/>
        <w:bottom w:val="none" w:sz="0" w:space="0" w:color="auto"/>
        <w:right w:val="none" w:sz="0" w:space="0" w:color="auto"/>
      </w:divBdr>
    </w:div>
    <w:div w:id="627664663">
      <w:bodyDiv w:val="1"/>
      <w:marLeft w:val="0"/>
      <w:marRight w:val="0"/>
      <w:marTop w:val="0"/>
      <w:marBottom w:val="0"/>
      <w:divBdr>
        <w:top w:val="none" w:sz="0" w:space="0" w:color="auto"/>
        <w:left w:val="none" w:sz="0" w:space="0" w:color="auto"/>
        <w:bottom w:val="none" w:sz="0" w:space="0" w:color="auto"/>
        <w:right w:val="none" w:sz="0" w:space="0" w:color="auto"/>
      </w:divBdr>
    </w:div>
    <w:div w:id="628166157">
      <w:bodyDiv w:val="1"/>
      <w:marLeft w:val="0"/>
      <w:marRight w:val="0"/>
      <w:marTop w:val="0"/>
      <w:marBottom w:val="0"/>
      <w:divBdr>
        <w:top w:val="none" w:sz="0" w:space="0" w:color="auto"/>
        <w:left w:val="none" w:sz="0" w:space="0" w:color="auto"/>
        <w:bottom w:val="none" w:sz="0" w:space="0" w:color="auto"/>
        <w:right w:val="none" w:sz="0" w:space="0" w:color="auto"/>
      </w:divBdr>
    </w:div>
    <w:div w:id="651522347">
      <w:bodyDiv w:val="1"/>
      <w:marLeft w:val="0"/>
      <w:marRight w:val="0"/>
      <w:marTop w:val="0"/>
      <w:marBottom w:val="0"/>
      <w:divBdr>
        <w:top w:val="none" w:sz="0" w:space="0" w:color="auto"/>
        <w:left w:val="none" w:sz="0" w:space="0" w:color="auto"/>
        <w:bottom w:val="none" w:sz="0" w:space="0" w:color="auto"/>
        <w:right w:val="none" w:sz="0" w:space="0" w:color="auto"/>
      </w:divBdr>
    </w:div>
    <w:div w:id="655307148">
      <w:bodyDiv w:val="1"/>
      <w:marLeft w:val="0"/>
      <w:marRight w:val="0"/>
      <w:marTop w:val="0"/>
      <w:marBottom w:val="0"/>
      <w:divBdr>
        <w:top w:val="none" w:sz="0" w:space="0" w:color="auto"/>
        <w:left w:val="none" w:sz="0" w:space="0" w:color="auto"/>
        <w:bottom w:val="none" w:sz="0" w:space="0" w:color="auto"/>
        <w:right w:val="none" w:sz="0" w:space="0" w:color="auto"/>
      </w:divBdr>
    </w:div>
    <w:div w:id="681709930">
      <w:bodyDiv w:val="1"/>
      <w:marLeft w:val="0"/>
      <w:marRight w:val="0"/>
      <w:marTop w:val="0"/>
      <w:marBottom w:val="0"/>
      <w:divBdr>
        <w:top w:val="none" w:sz="0" w:space="0" w:color="auto"/>
        <w:left w:val="none" w:sz="0" w:space="0" w:color="auto"/>
        <w:bottom w:val="none" w:sz="0" w:space="0" w:color="auto"/>
        <w:right w:val="none" w:sz="0" w:space="0" w:color="auto"/>
      </w:divBdr>
    </w:div>
    <w:div w:id="685906095">
      <w:bodyDiv w:val="1"/>
      <w:marLeft w:val="0"/>
      <w:marRight w:val="0"/>
      <w:marTop w:val="0"/>
      <w:marBottom w:val="0"/>
      <w:divBdr>
        <w:top w:val="none" w:sz="0" w:space="0" w:color="auto"/>
        <w:left w:val="none" w:sz="0" w:space="0" w:color="auto"/>
        <w:bottom w:val="none" w:sz="0" w:space="0" w:color="auto"/>
        <w:right w:val="none" w:sz="0" w:space="0" w:color="auto"/>
      </w:divBdr>
    </w:div>
    <w:div w:id="687954175">
      <w:bodyDiv w:val="1"/>
      <w:marLeft w:val="0"/>
      <w:marRight w:val="0"/>
      <w:marTop w:val="0"/>
      <w:marBottom w:val="0"/>
      <w:divBdr>
        <w:top w:val="none" w:sz="0" w:space="0" w:color="auto"/>
        <w:left w:val="none" w:sz="0" w:space="0" w:color="auto"/>
        <w:bottom w:val="none" w:sz="0" w:space="0" w:color="auto"/>
        <w:right w:val="none" w:sz="0" w:space="0" w:color="auto"/>
      </w:divBdr>
    </w:div>
    <w:div w:id="699168761">
      <w:bodyDiv w:val="1"/>
      <w:marLeft w:val="0"/>
      <w:marRight w:val="0"/>
      <w:marTop w:val="0"/>
      <w:marBottom w:val="0"/>
      <w:divBdr>
        <w:top w:val="none" w:sz="0" w:space="0" w:color="auto"/>
        <w:left w:val="none" w:sz="0" w:space="0" w:color="auto"/>
        <w:bottom w:val="none" w:sz="0" w:space="0" w:color="auto"/>
        <w:right w:val="none" w:sz="0" w:space="0" w:color="auto"/>
      </w:divBdr>
    </w:div>
    <w:div w:id="726949732">
      <w:bodyDiv w:val="1"/>
      <w:marLeft w:val="0"/>
      <w:marRight w:val="0"/>
      <w:marTop w:val="0"/>
      <w:marBottom w:val="0"/>
      <w:divBdr>
        <w:top w:val="none" w:sz="0" w:space="0" w:color="auto"/>
        <w:left w:val="none" w:sz="0" w:space="0" w:color="auto"/>
        <w:bottom w:val="none" w:sz="0" w:space="0" w:color="auto"/>
        <w:right w:val="none" w:sz="0" w:space="0" w:color="auto"/>
      </w:divBdr>
    </w:div>
    <w:div w:id="727921960">
      <w:bodyDiv w:val="1"/>
      <w:marLeft w:val="0"/>
      <w:marRight w:val="0"/>
      <w:marTop w:val="0"/>
      <w:marBottom w:val="0"/>
      <w:divBdr>
        <w:top w:val="none" w:sz="0" w:space="0" w:color="auto"/>
        <w:left w:val="none" w:sz="0" w:space="0" w:color="auto"/>
        <w:bottom w:val="none" w:sz="0" w:space="0" w:color="auto"/>
        <w:right w:val="none" w:sz="0" w:space="0" w:color="auto"/>
      </w:divBdr>
    </w:div>
    <w:div w:id="759564847">
      <w:bodyDiv w:val="1"/>
      <w:marLeft w:val="0"/>
      <w:marRight w:val="0"/>
      <w:marTop w:val="0"/>
      <w:marBottom w:val="0"/>
      <w:divBdr>
        <w:top w:val="none" w:sz="0" w:space="0" w:color="auto"/>
        <w:left w:val="none" w:sz="0" w:space="0" w:color="auto"/>
        <w:bottom w:val="none" w:sz="0" w:space="0" w:color="auto"/>
        <w:right w:val="none" w:sz="0" w:space="0" w:color="auto"/>
      </w:divBdr>
    </w:div>
    <w:div w:id="760219786">
      <w:bodyDiv w:val="1"/>
      <w:marLeft w:val="0"/>
      <w:marRight w:val="0"/>
      <w:marTop w:val="0"/>
      <w:marBottom w:val="0"/>
      <w:divBdr>
        <w:top w:val="none" w:sz="0" w:space="0" w:color="auto"/>
        <w:left w:val="none" w:sz="0" w:space="0" w:color="auto"/>
        <w:bottom w:val="none" w:sz="0" w:space="0" w:color="auto"/>
        <w:right w:val="none" w:sz="0" w:space="0" w:color="auto"/>
      </w:divBdr>
    </w:div>
    <w:div w:id="774786598">
      <w:bodyDiv w:val="1"/>
      <w:marLeft w:val="0"/>
      <w:marRight w:val="0"/>
      <w:marTop w:val="0"/>
      <w:marBottom w:val="0"/>
      <w:divBdr>
        <w:top w:val="none" w:sz="0" w:space="0" w:color="auto"/>
        <w:left w:val="none" w:sz="0" w:space="0" w:color="auto"/>
        <w:bottom w:val="none" w:sz="0" w:space="0" w:color="auto"/>
        <w:right w:val="none" w:sz="0" w:space="0" w:color="auto"/>
      </w:divBdr>
    </w:div>
    <w:div w:id="798379561">
      <w:bodyDiv w:val="1"/>
      <w:marLeft w:val="0"/>
      <w:marRight w:val="0"/>
      <w:marTop w:val="0"/>
      <w:marBottom w:val="0"/>
      <w:divBdr>
        <w:top w:val="none" w:sz="0" w:space="0" w:color="auto"/>
        <w:left w:val="none" w:sz="0" w:space="0" w:color="auto"/>
        <w:bottom w:val="none" w:sz="0" w:space="0" w:color="auto"/>
        <w:right w:val="none" w:sz="0" w:space="0" w:color="auto"/>
      </w:divBdr>
    </w:div>
    <w:div w:id="827357070">
      <w:bodyDiv w:val="1"/>
      <w:marLeft w:val="0"/>
      <w:marRight w:val="0"/>
      <w:marTop w:val="0"/>
      <w:marBottom w:val="0"/>
      <w:divBdr>
        <w:top w:val="none" w:sz="0" w:space="0" w:color="auto"/>
        <w:left w:val="none" w:sz="0" w:space="0" w:color="auto"/>
        <w:bottom w:val="none" w:sz="0" w:space="0" w:color="auto"/>
        <w:right w:val="none" w:sz="0" w:space="0" w:color="auto"/>
      </w:divBdr>
    </w:div>
    <w:div w:id="863787482">
      <w:bodyDiv w:val="1"/>
      <w:marLeft w:val="0"/>
      <w:marRight w:val="0"/>
      <w:marTop w:val="0"/>
      <w:marBottom w:val="0"/>
      <w:divBdr>
        <w:top w:val="none" w:sz="0" w:space="0" w:color="auto"/>
        <w:left w:val="none" w:sz="0" w:space="0" w:color="auto"/>
        <w:bottom w:val="none" w:sz="0" w:space="0" w:color="auto"/>
        <w:right w:val="none" w:sz="0" w:space="0" w:color="auto"/>
      </w:divBdr>
    </w:div>
    <w:div w:id="865601942">
      <w:bodyDiv w:val="1"/>
      <w:marLeft w:val="0"/>
      <w:marRight w:val="0"/>
      <w:marTop w:val="0"/>
      <w:marBottom w:val="0"/>
      <w:divBdr>
        <w:top w:val="none" w:sz="0" w:space="0" w:color="auto"/>
        <w:left w:val="none" w:sz="0" w:space="0" w:color="auto"/>
        <w:bottom w:val="none" w:sz="0" w:space="0" w:color="auto"/>
        <w:right w:val="none" w:sz="0" w:space="0" w:color="auto"/>
      </w:divBdr>
    </w:div>
    <w:div w:id="898368918">
      <w:bodyDiv w:val="1"/>
      <w:marLeft w:val="0"/>
      <w:marRight w:val="0"/>
      <w:marTop w:val="0"/>
      <w:marBottom w:val="0"/>
      <w:divBdr>
        <w:top w:val="none" w:sz="0" w:space="0" w:color="auto"/>
        <w:left w:val="none" w:sz="0" w:space="0" w:color="auto"/>
        <w:bottom w:val="none" w:sz="0" w:space="0" w:color="auto"/>
        <w:right w:val="none" w:sz="0" w:space="0" w:color="auto"/>
      </w:divBdr>
    </w:div>
    <w:div w:id="908349094">
      <w:bodyDiv w:val="1"/>
      <w:marLeft w:val="0"/>
      <w:marRight w:val="0"/>
      <w:marTop w:val="0"/>
      <w:marBottom w:val="0"/>
      <w:divBdr>
        <w:top w:val="none" w:sz="0" w:space="0" w:color="auto"/>
        <w:left w:val="none" w:sz="0" w:space="0" w:color="auto"/>
        <w:bottom w:val="none" w:sz="0" w:space="0" w:color="auto"/>
        <w:right w:val="none" w:sz="0" w:space="0" w:color="auto"/>
      </w:divBdr>
    </w:div>
    <w:div w:id="910382301">
      <w:bodyDiv w:val="1"/>
      <w:marLeft w:val="0"/>
      <w:marRight w:val="0"/>
      <w:marTop w:val="0"/>
      <w:marBottom w:val="0"/>
      <w:divBdr>
        <w:top w:val="none" w:sz="0" w:space="0" w:color="auto"/>
        <w:left w:val="none" w:sz="0" w:space="0" w:color="auto"/>
        <w:bottom w:val="none" w:sz="0" w:space="0" w:color="auto"/>
        <w:right w:val="none" w:sz="0" w:space="0" w:color="auto"/>
      </w:divBdr>
    </w:div>
    <w:div w:id="916477037">
      <w:bodyDiv w:val="1"/>
      <w:marLeft w:val="0"/>
      <w:marRight w:val="0"/>
      <w:marTop w:val="0"/>
      <w:marBottom w:val="0"/>
      <w:divBdr>
        <w:top w:val="none" w:sz="0" w:space="0" w:color="auto"/>
        <w:left w:val="none" w:sz="0" w:space="0" w:color="auto"/>
        <w:bottom w:val="none" w:sz="0" w:space="0" w:color="auto"/>
        <w:right w:val="none" w:sz="0" w:space="0" w:color="auto"/>
      </w:divBdr>
    </w:div>
    <w:div w:id="925767193">
      <w:bodyDiv w:val="1"/>
      <w:marLeft w:val="0"/>
      <w:marRight w:val="0"/>
      <w:marTop w:val="0"/>
      <w:marBottom w:val="0"/>
      <w:divBdr>
        <w:top w:val="none" w:sz="0" w:space="0" w:color="auto"/>
        <w:left w:val="none" w:sz="0" w:space="0" w:color="auto"/>
        <w:bottom w:val="none" w:sz="0" w:space="0" w:color="auto"/>
        <w:right w:val="none" w:sz="0" w:space="0" w:color="auto"/>
      </w:divBdr>
    </w:div>
    <w:div w:id="933903706">
      <w:bodyDiv w:val="1"/>
      <w:marLeft w:val="0"/>
      <w:marRight w:val="0"/>
      <w:marTop w:val="0"/>
      <w:marBottom w:val="0"/>
      <w:divBdr>
        <w:top w:val="none" w:sz="0" w:space="0" w:color="auto"/>
        <w:left w:val="none" w:sz="0" w:space="0" w:color="auto"/>
        <w:bottom w:val="none" w:sz="0" w:space="0" w:color="auto"/>
        <w:right w:val="none" w:sz="0" w:space="0" w:color="auto"/>
      </w:divBdr>
    </w:div>
    <w:div w:id="951858595">
      <w:bodyDiv w:val="1"/>
      <w:marLeft w:val="0"/>
      <w:marRight w:val="0"/>
      <w:marTop w:val="0"/>
      <w:marBottom w:val="0"/>
      <w:divBdr>
        <w:top w:val="none" w:sz="0" w:space="0" w:color="auto"/>
        <w:left w:val="none" w:sz="0" w:space="0" w:color="auto"/>
        <w:bottom w:val="none" w:sz="0" w:space="0" w:color="auto"/>
        <w:right w:val="none" w:sz="0" w:space="0" w:color="auto"/>
      </w:divBdr>
    </w:div>
    <w:div w:id="1025136999">
      <w:bodyDiv w:val="1"/>
      <w:marLeft w:val="0"/>
      <w:marRight w:val="0"/>
      <w:marTop w:val="0"/>
      <w:marBottom w:val="0"/>
      <w:divBdr>
        <w:top w:val="none" w:sz="0" w:space="0" w:color="auto"/>
        <w:left w:val="none" w:sz="0" w:space="0" w:color="auto"/>
        <w:bottom w:val="none" w:sz="0" w:space="0" w:color="auto"/>
        <w:right w:val="none" w:sz="0" w:space="0" w:color="auto"/>
      </w:divBdr>
    </w:div>
    <w:div w:id="1029717123">
      <w:bodyDiv w:val="1"/>
      <w:marLeft w:val="0"/>
      <w:marRight w:val="0"/>
      <w:marTop w:val="0"/>
      <w:marBottom w:val="0"/>
      <w:divBdr>
        <w:top w:val="none" w:sz="0" w:space="0" w:color="auto"/>
        <w:left w:val="none" w:sz="0" w:space="0" w:color="auto"/>
        <w:bottom w:val="none" w:sz="0" w:space="0" w:color="auto"/>
        <w:right w:val="none" w:sz="0" w:space="0" w:color="auto"/>
      </w:divBdr>
    </w:div>
    <w:div w:id="1039278901">
      <w:bodyDiv w:val="1"/>
      <w:marLeft w:val="0"/>
      <w:marRight w:val="0"/>
      <w:marTop w:val="0"/>
      <w:marBottom w:val="0"/>
      <w:divBdr>
        <w:top w:val="none" w:sz="0" w:space="0" w:color="auto"/>
        <w:left w:val="none" w:sz="0" w:space="0" w:color="auto"/>
        <w:bottom w:val="none" w:sz="0" w:space="0" w:color="auto"/>
        <w:right w:val="none" w:sz="0" w:space="0" w:color="auto"/>
      </w:divBdr>
    </w:div>
    <w:div w:id="1052267810">
      <w:bodyDiv w:val="1"/>
      <w:marLeft w:val="0"/>
      <w:marRight w:val="0"/>
      <w:marTop w:val="0"/>
      <w:marBottom w:val="0"/>
      <w:divBdr>
        <w:top w:val="none" w:sz="0" w:space="0" w:color="auto"/>
        <w:left w:val="none" w:sz="0" w:space="0" w:color="auto"/>
        <w:bottom w:val="none" w:sz="0" w:space="0" w:color="auto"/>
        <w:right w:val="none" w:sz="0" w:space="0" w:color="auto"/>
      </w:divBdr>
    </w:div>
    <w:div w:id="1069158951">
      <w:bodyDiv w:val="1"/>
      <w:marLeft w:val="0"/>
      <w:marRight w:val="0"/>
      <w:marTop w:val="0"/>
      <w:marBottom w:val="0"/>
      <w:divBdr>
        <w:top w:val="none" w:sz="0" w:space="0" w:color="auto"/>
        <w:left w:val="none" w:sz="0" w:space="0" w:color="auto"/>
        <w:bottom w:val="none" w:sz="0" w:space="0" w:color="auto"/>
        <w:right w:val="none" w:sz="0" w:space="0" w:color="auto"/>
      </w:divBdr>
    </w:div>
    <w:div w:id="1088117165">
      <w:bodyDiv w:val="1"/>
      <w:marLeft w:val="0"/>
      <w:marRight w:val="0"/>
      <w:marTop w:val="0"/>
      <w:marBottom w:val="0"/>
      <w:divBdr>
        <w:top w:val="none" w:sz="0" w:space="0" w:color="auto"/>
        <w:left w:val="none" w:sz="0" w:space="0" w:color="auto"/>
        <w:bottom w:val="none" w:sz="0" w:space="0" w:color="auto"/>
        <w:right w:val="none" w:sz="0" w:space="0" w:color="auto"/>
      </w:divBdr>
    </w:div>
    <w:div w:id="1109667379">
      <w:bodyDiv w:val="1"/>
      <w:marLeft w:val="0"/>
      <w:marRight w:val="0"/>
      <w:marTop w:val="0"/>
      <w:marBottom w:val="0"/>
      <w:divBdr>
        <w:top w:val="none" w:sz="0" w:space="0" w:color="auto"/>
        <w:left w:val="none" w:sz="0" w:space="0" w:color="auto"/>
        <w:bottom w:val="none" w:sz="0" w:space="0" w:color="auto"/>
        <w:right w:val="none" w:sz="0" w:space="0" w:color="auto"/>
      </w:divBdr>
    </w:div>
    <w:div w:id="1117678308">
      <w:bodyDiv w:val="1"/>
      <w:marLeft w:val="0"/>
      <w:marRight w:val="0"/>
      <w:marTop w:val="0"/>
      <w:marBottom w:val="0"/>
      <w:divBdr>
        <w:top w:val="none" w:sz="0" w:space="0" w:color="auto"/>
        <w:left w:val="none" w:sz="0" w:space="0" w:color="auto"/>
        <w:bottom w:val="none" w:sz="0" w:space="0" w:color="auto"/>
        <w:right w:val="none" w:sz="0" w:space="0" w:color="auto"/>
      </w:divBdr>
    </w:div>
    <w:div w:id="1132482389">
      <w:bodyDiv w:val="1"/>
      <w:marLeft w:val="0"/>
      <w:marRight w:val="0"/>
      <w:marTop w:val="0"/>
      <w:marBottom w:val="0"/>
      <w:divBdr>
        <w:top w:val="none" w:sz="0" w:space="0" w:color="auto"/>
        <w:left w:val="none" w:sz="0" w:space="0" w:color="auto"/>
        <w:bottom w:val="none" w:sz="0" w:space="0" w:color="auto"/>
        <w:right w:val="none" w:sz="0" w:space="0" w:color="auto"/>
      </w:divBdr>
    </w:div>
    <w:div w:id="1138955403">
      <w:bodyDiv w:val="1"/>
      <w:marLeft w:val="0"/>
      <w:marRight w:val="0"/>
      <w:marTop w:val="0"/>
      <w:marBottom w:val="0"/>
      <w:divBdr>
        <w:top w:val="none" w:sz="0" w:space="0" w:color="auto"/>
        <w:left w:val="none" w:sz="0" w:space="0" w:color="auto"/>
        <w:bottom w:val="none" w:sz="0" w:space="0" w:color="auto"/>
        <w:right w:val="none" w:sz="0" w:space="0" w:color="auto"/>
      </w:divBdr>
    </w:div>
    <w:div w:id="1140001978">
      <w:bodyDiv w:val="1"/>
      <w:marLeft w:val="0"/>
      <w:marRight w:val="0"/>
      <w:marTop w:val="0"/>
      <w:marBottom w:val="0"/>
      <w:divBdr>
        <w:top w:val="none" w:sz="0" w:space="0" w:color="auto"/>
        <w:left w:val="none" w:sz="0" w:space="0" w:color="auto"/>
        <w:bottom w:val="none" w:sz="0" w:space="0" w:color="auto"/>
        <w:right w:val="none" w:sz="0" w:space="0" w:color="auto"/>
      </w:divBdr>
    </w:div>
    <w:div w:id="1140615973">
      <w:bodyDiv w:val="1"/>
      <w:marLeft w:val="0"/>
      <w:marRight w:val="0"/>
      <w:marTop w:val="0"/>
      <w:marBottom w:val="0"/>
      <w:divBdr>
        <w:top w:val="none" w:sz="0" w:space="0" w:color="auto"/>
        <w:left w:val="none" w:sz="0" w:space="0" w:color="auto"/>
        <w:bottom w:val="none" w:sz="0" w:space="0" w:color="auto"/>
        <w:right w:val="none" w:sz="0" w:space="0" w:color="auto"/>
      </w:divBdr>
    </w:div>
    <w:div w:id="1152870333">
      <w:bodyDiv w:val="1"/>
      <w:marLeft w:val="0"/>
      <w:marRight w:val="0"/>
      <w:marTop w:val="0"/>
      <w:marBottom w:val="0"/>
      <w:divBdr>
        <w:top w:val="none" w:sz="0" w:space="0" w:color="auto"/>
        <w:left w:val="none" w:sz="0" w:space="0" w:color="auto"/>
        <w:bottom w:val="none" w:sz="0" w:space="0" w:color="auto"/>
        <w:right w:val="none" w:sz="0" w:space="0" w:color="auto"/>
      </w:divBdr>
    </w:div>
    <w:div w:id="1178621374">
      <w:bodyDiv w:val="1"/>
      <w:marLeft w:val="0"/>
      <w:marRight w:val="0"/>
      <w:marTop w:val="0"/>
      <w:marBottom w:val="0"/>
      <w:divBdr>
        <w:top w:val="none" w:sz="0" w:space="0" w:color="auto"/>
        <w:left w:val="none" w:sz="0" w:space="0" w:color="auto"/>
        <w:bottom w:val="none" w:sz="0" w:space="0" w:color="auto"/>
        <w:right w:val="none" w:sz="0" w:space="0" w:color="auto"/>
      </w:divBdr>
    </w:div>
    <w:div w:id="1199274653">
      <w:bodyDiv w:val="1"/>
      <w:marLeft w:val="0"/>
      <w:marRight w:val="0"/>
      <w:marTop w:val="0"/>
      <w:marBottom w:val="0"/>
      <w:divBdr>
        <w:top w:val="none" w:sz="0" w:space="0" w:color="auto"/>
        <w:left w:val="none" w:sz="0" w:space="0" w:color="auto"/>
        <w:bottom w:val="none" w:sz="0" w:space="0" w:color="auto"/>
        <w:right w:val="none" w:sz="0" w:space="0" w:color="auto"/>
      </w:divBdr>
    </w:div>
    <w:div w:id="1202938804">
      <w:bodyDiv w:val="1"/>
      <w:marLeft w:val="0"/>
      <w:marRight w:val="0"/>
      <w:marTop w:val="0"/>
      <w:marBottom w:val="0"/>
      <w:divBdr>
        <w:top w:val="none" w:sz="0" w:space="0" w:color="auto"/>
        <w:left w:val="none" w:sz="0" w:space="0" w:color="auto"/>
        <w:bottom w:val="none" w:sz="0" w:space="0" w:color="auto"/>
        <w:right w:val="none" w:sz="0" w:space="0" w:color="auto"/>
      </w:divBdr>
    </w:div>
    <w:div w:id="1217820472">
      <w:bodyDiv w:val="1"/>
      <w:marLeft w:val="0"/>
      <w:marRight w:val="0"/>
      <w:marTop w:val="0"/>
      <w:marBottom w:val="0"/>
      <w:divBdr>
        <w:top w:val="none" w:sz="0" w:space="0" w:color="auto"/>
        <w:left w:val="none" w:sz="0" w:space="0" w:color="auto"/>
        <w:bottom w:val="none" w:sz="0" w:space="0" w:color="auto"/>
        <w:right w:val="none" w:sz="0" w:space="0" w:color="auto"/>
      </w:divBdr>
    </w:div>
    <w:div w:id="1222520114">
      <w:bodyDiv w:val="1"/>
      <w:marLeft w:val="0"/>
      <w:marRight w:val="0"/>
      <w:marTop w:val="0"/>
      <w:marBottom w:val="0"/>
      <w:divBdr>
        <w:top w:val="none" w:sz="0" w:space="0" w:color="auto"/>
        <w:left w:val="none" w:sz="0" w:space="0" w:color="auto"/>
        <w:bottom w:val="none" w:sz="0" w:space="0" w:color="auto"/>
        <w:right w:val="none" w:sz="0" w:space="0" w:color="auto"/>
      </w:divBdr>
    </w:div>
    <w:div w:id="1230534031">
      <w:bodyDiv w:val="1"/>
      <w:marLeft w:val="0"/>
      <w:marRight w:val="0"/>
      <w:marTop w:val="0"/>
      <w:marBottom w:val="0"/>
      <w:divBdr>
        <w:top w:val="none" w:sz="0" w:space="0" w:color="auto"/>
        <w:left w:val="none" w:sz="0" w:space="0" w:color="auto"/>
        <w:bottom w:val="none" w:sz="0" w:space="0" w:color="auto"/>
        <w:right w:val="none" w:sz="0" w:space="0" w:color="auto"/>
      </w:divBdr>
    </w:div>
    <w:div w:id="1247573557">
      <w:bodyDiv w:val="1"/>
      <w:marLeft w:val="0"/>
      <w:marRight w:val="0"/>
      <w:marTop w:val="0"/>
      <w:marBottom w:val="0"/>
      <w:divBdr>
        <w:top w:val="none" w:sz="0" w:space="0" w:color="auto"/>
        <w:left w:val="none" w:sz="0" w:space="0" w:color="auto"/>
        <w:bottom w:val="none" w:sz="0" w:space="0" w:color="auto"/>
        <w:right w:val="none" w:sz="0" w:space="0" w:color="auto"/>
      </w:divBdr>
    </w:div>
    <w:div w:id="1262451514">
      <w:bodyDiv w:val="1"/>
      <w:marLeft w:val="0"/>
      <w:marRight w:val="0"/>
      <w:marTop w:val="0"/>
      <w:marBottom w:val="0"/>
      <w:divBdr>
        <w:top w:val="none" w:sz="0" w:space="0" w:color="auto"/>
        <w:left w:val="none" w:sz="0" w:space="0" w:color="auto"/>
        <w:bottom w:val="none" w:sz="0" w:space="0" w:color="auto"/>
        <w:right w:val="none" w:sz="0" w:space="0" w:color="auto"/>
      </w:divBdr>
    </w:div>
    <w:div w:id="1293748032">
      <w:bodyDiv w:val="1"/>
      <w:marLeft w:val="0"/>
      <w:marRight w:val="0"/>
      <w:marTop w:val="0"/>
      <w:marBottom w:val="0"/>
      <w:divBdr>
        <w:top w:val="none" w:sz="0" w:space="0" w:color="auto"/>
        <w:left w:val="none" w:sz="0" w:space="0" w:color="auto"/>
        <w:bottom w:val="none" w:sz="0" w:space="0" w:color="auto"/>
        <w:right w:val="none" w:sz="0" w:space="0" w:color="auto"/>
      </w:divBdr>
    </w:div>
    <w:div w:id="1298993715">
      <w:bodyDiv w:val="1"/>
      <w:marLeft w:val="0"/>
      <w:marRight w:val="0"/>
      <w:marTop w:val="0"/>
      <w:marBottom w:val="0"/>
      <w:divBdr>
        <w:top w:val="none" w:sz="0" w:space="0" w:color="auto"/>
        <w:left w:val="none" w:sz="0" w:space="0" w:color="auto"/>
        <w:bottom w:val="none" w:sz="0" w:space="0" w:color="auto"/>
        <w:right w:val="none" w:sz="0" w:space="0" w:color="auto"/>
      </w:divBdr>
    </w:div>
    <w:div w:id="1299846365">
      <w:bodyDiv w:val="1"/>
      <w:marLeft w:val="0"/>
      <w:marRight w:val="0"/>
      <w:marTop w:val="0"/>
      <w:marBottom w:val="0"/>
      <w:divBdr>
        <w:top w:val="none" w:sz="0" w:space="0" w:color="auto"/>
        <w:left w:val="none" w:sz="0" w:space="0" w:color="auto"/>
        <w:bottom w:val="none" w:sz="0" w:space="0" w:color="auto"/>
        <w:right w:val="none" w:sz="0" w:space="0" w:color="auto"/>
      </w:divBdr>
    </w:div>
    <w:div w:id="1305504688">
      <w:bodyDiv w:val="1"/>
      <w:marLeft w:val="0"/>
      <w:marRight w:val="0"/>
      <w:marTop w:val="0"/>
      <w:marBottom w:val="0"/>
      <w:divBdr>
        <w:top w:val="none" w:sz="0" w:space="0" w:color="auto"/>
        <w:left w:val="none" w:sz="0" w:space="0" w:color="auto"/>
        <w:bottom w:val="none" w:sz="0" w:space="0" w:color="auto"/>
        <w:right w:val="none" w:sz="0" w:space="0" w:color="auto"/>
      </w:divBdr>
    </w:div>
    <w:div w:id="1310135681">
      <w:bodyDiv w:val="1"/>
      <w:marLeft w:val="0"/>
      <w:marRight w:val="0"/>
      <w:marTop w:val="0"/>
      <w:marBottom w:val="0"/>
      <w:divBdr>
        <w:top w:val="none" w:sz="0" w:space="0" w:color="auto"/>
        <w:left w:val="none" w:sz="0" w:space="0" w:color="auto"/>
        <w:bottom w:val="none" w:sz="0" w:space="0" w:color="auto"/>
        <w:right w:val="none" w:sz="0" w:space="0" w:color="auto"/>
      </w:divBdr>
    </w:div>
    <w:div w:id="1318655800">
      <w:bodyDiv w:val="1"/>
      <w:marLeft w:val="0"/>
      <w:marRight w:val="0"/>
      <w:marTop w:val="0"/>
      <w:marBottom w:val="0"/>
      <w:divBdr>
        <w:top w:val="none" w:sz="0" w:space="0" w:color="auto"/>
        <w:left w:val="none" w:sz="0" w:space="0" w:color="auto"/>
        <w:bottom w:val="none" w:sz="0" w:space="0" w:color="auto"/>
        <w:right w:val="none" w:sz="0" w:space="0" w:color="auto"/>
      </w:divBdr>
    </w:div>
    <w:div w:id="1318804692">
      <w:bodyDiv w:val="1"/>
      <w:marLeft w:val="0"/>
      <w:marRight w:val="0"/>
      <w:marTop w:val="0"/>
      <w:marBottom w:val="0"/>
      <w:divBdr>
        <w:top w:val="none" w:sz="0" w:space="0" w:color="auto"/>
        <w:left w:val="none" w:sz="0" w:space="0" w:color="auto"/>
        <w:bottom w:val="none" w:sz="0" w:space="0" w:color="auto"/>
        <w:right w:val="none" w:sz="0" w:space="0" w:color="auto"/>
      </w:divBdr>
    </w:div>
    <w:div w:id="1320384338">
      <w:bodyDiv w:val="1"/>
      <w:marLeft w:val="0"/>
      <w:marRight w:val="0"/>
      <w:marTop w:val="0"/>
      <w:marBottom w:val="0"/>
      <w:divBdr>
        <w:top w:val="none" w:sz="0" w:space="0" w:color="auto"/>
        <w:left w:val="none" w:sz="0" w:space="0" w:color="auto"/>
        <w:bottom w:val="none" w:sz="0" w:space="0" w:color="auto"/>
        <w:right w:val="none" w:sz="0" w:space="0" w:color="auto"/>
      </w:divBdr>
    </w:div>
    <w:div w:id="1323314388">
      <w:bodyDiv w:val="1"/>
      <w:marLeft w:val="0"/>
      <w:marRight w:val="0"/>
      <w:marTop w:val="0"/>
      <w:marBottom w:val="0"/>
      <w:divBdr>
        <w:top w:val="none" w:sz="0" w:space="0" w:color="auto"/>
        <w:left w:val="none" w:sz="0" w:space="0" w:color="auto"/>
        <w:bottom w:val="none" w:sz="0" w:space="0" w:color="auto"/>
        <w:right w:val="none" w:sz="0" w:space="0" w:color="auto"/>
      </w:divBdr>
    </w:div>
    <w:div w:id="1338193631">
      <w:bodyDiv w:val="1"/>
      <w:marLeft w:val="0"/>
      <w:marRight w:val="0"/>
      <w:marTop w:val="0"/>
      <w:marBottom w:val="0"/>
      <w:divBdr>
        <w:top w:val="none" w:sz="0" w:space="0" w:color="auto"/>
        <w:left w:val="none" w:sz="0" w:space="0" w:color="auto"/>
        <w:bottom w:val="none" w:sz="0" w:space="0" w:color="auto"/>
        <w:right w:val="none" w:sz="0" w:space="0" w:color="auto"/>
      </w:divBdr>
    </w:div>
    <w:div w:id="1341201107">
      <w:bodyDiv w:val="1"/>
      <w:marLeft w:val="0"/>
      <w:marRight w:val="0"/>
      <w:marTop w:val="0"/>
      <w:marBottom w:val="0"/>
      <w:divBdr>
        <w:top w:val="none" w:sz="0" w:space="0" w:color="auto"/>
        <w:left w:val="none" w:sz="0" w:space="0" w:color="auto"/>
        <w:bottom w:val="none" w:sz="0" w:space="0" w:color="auto"/>
        <w:right w:val="none" w:sz="0" w:space="0" w:color="auto"/>
      </w:divBdr>
    </w:div>
    <w:div w:id="1348829010">
      <w:bodyDiv w:val="1"/>
      <w:marLeft w:val="0"/>
      <w:marRight w:val="0"/>
      <w:marTop w:val="0"/>
      <w:marBottom w:val="0"/>
      <w:divBdr>
        <w:top w:val="none" w:sz="0" w:space="0" w:color="auto"/>
        <w:left w:val="none" w:sz="0" w:space="0" w:color="auto"/>
        <w:bottom w:val="none" w:sz="0" w:space="0" w:color="auto"/>
        <w:right w:val="none" w:sz="0" w:space="0" w:color="auto"/>
      </w:divBdr>
    </w:div>
    <w:div w:id="1350528230">
      <w:bodyDiv w:val="1"/>
      <w:marLeft w:val="0"/>
      <w:marRight w:val="0"/>
      <w:marTop w:val="0"/>
      <w:marBottom w:val="0"/>
      <w:divBdr>
        <w:top w:val="none" w:sz="0" w:space="0" w:color="auto"/>
        <w:left w:val="none" w:sz="0" w:space="0" w:color="auto"/>
        <w:bottom w:val="none" w:sz="0" w:space="0" w:color="auto"/>
        <w:right w:val="none" w:sz="0" w:space="0" w:color="auto"/>
      </w:divBdr>
    </w:div>
    <w:div w:id="1363095262">
      <w:bodyDiv w:val="1"/>
      <w:marLeft w:val="0"/>
      <w:marRight w:val="0"/>
      <w:marTop w:val="0"/>
      <w:marBottom w:val="0"/>
      <w:divBdr>
        <w:top w:val="none" w:sz="0" w:space="0" w:color="auto"/>
        <w:left w:val="none" w:sz="0" w:space="0" w:color="auto"/>
        <w:bottom w:val="none" w:sz="0" w:space="0" w:color="auto"/>
        <w:right w:val="none" w:sz="0" w:space="0" w:color="auto"/>
      </w:divBdr>
    </w:div>
    <w:div w:id="1393505597">
      <w:bodyDiv w:val="1"/>
      <w:marLeft w:val="0"/>
      <w:marRight w:val="0"/>
      <w:marTop w:val="0"/>
      <w:marBottom w:val="0"/>
      <w:divBdr>
        <w:top w:val="none" w:sz="0" w:space="0" w:color="auto"/>
        <w:left w:val="none" w:sz="0" w:space="0" w:color="auto"/>
        <w:bottom w:val="none" w:sz="0" w:space="0" w:color="auto"/>
        <w:right w:val="none" w:sz="0" w:space="0" w:color="auto"/>
      </w:divBdr>
    </w:div>
    <w:div w:id="1401367510">
      <w:bodyDiv w:val="1"/>
      <w:marLeft w:val="0"/>
      <w:marRight w:val="0"/>
      <w:marTop w:val="0"/>
      <w:marBottom w:val="0"/>
      <w:divBdr>
        <w:top w:val="none" w:sz="0" w:space="0" w:color="auto"/>
        <w:left w:val="none" w:sz="0" w:space="0" w:color="auto"/>
        <w:bottom w:val="none" w:sz="0" w:space="0" w:color="auto"/>
        <w:right w:val="none" w:sz="0" w:space="0" w:color="auto"/>
      </w:divBdr>
    </w:div>
    <w:div w:id="1404638964">
      <w:bodyDiv w:val="1"/>
      <w:marLeft w:val="0"/>
      <w:marRight w:val="0"/>
      <w:marTop w:val="0"/>
      <w:marBottom w:val="0"/>
      <w:divBdr>
        <w:top w:val="none" w:sz="0" w:space="0" w:color="auto"/>
        <w:left w:val="none" w:sz="0" w:space="0" w:color="auto"/>
        <w:bottom w:val="none" w:sz="0" w:space="0" w:color="auto"/>
        <w:right w:val="none" w:sz="0" w:space="0" w:color="auto"/>
      </w:divBdr>
    </w:div>
    <w:div w:id="1412654164">
      <w:bodyDiv w:val="1"/>
      <w:marLeft w:val="0"/>
      <w:marRight w:val="0"/>
      <w:marTop w:val="0"/>
      <w:marBottom w:val="0"/>
      <w:divBdr>
        <w:top w:val="none" w:sz="0" w:space="0" w:color="auto"/>
        <w:left w:val="none" w:sz="0" w:space="0" w:color="auto"/>
        <w:bottom w:val="none" w:sz="0" w:space="0" w:color="auto"/>
        <w:right w:val="none" w:sz="0" w:space="0" w:color="auto"/>
      </w:divBdr>
    </w:div>
    <w:div w:id="1421411802">
      <w:bodyDiv w:val="1"/>
      <w:marLeft w:val="0"/>
      <w:marRight w:val="0"/>
      <w:marTop w:val="0"/>
      <w:marBottom w:val="0"/>
      <w:divBdr>
        <w:top w:val="none" w:sz="0" w:space="0" w:color="auto"/>
        <w:left w:val="none" w:sz="0" w:space="0" w:color="auto"/>
        <w:bottom w:val="none" w:sz="0" w:space="0" w:color="auto"/>
        <w:right w:val="none" w:sz="0" w:space="0" w:color="auto"/>
      </w:divBdr>
    </w:div>
    <w:div w:id="1432701440">
      <w:bodyDiv w:val="1"/>
      <w:marLeft w:val="0"/>
      <w:marRight w:val="0"/>
      <w:marTop w:val="0"/>
      <w:marBottom w:val="0"/>
      <w:divBdr>
        <w:top w:val="none" w:sz="0" w:space="0" w:color="auto"/>
        <w:left w:val="none" w:sz="0" w:space="0" w:color="auto"/>
        <w:bottom w:val="none" w:sz="0" w:space="0" w:color="auto"/>
        <w:right w:val="none" w:sz="0" w:space="0" w:color="auto"/>
      </w:divBdr>
    </w:div>
    <w:div w:id="1433282533">
      <w:bodyDiv w:val="1"/>
      <w:marLeft w:val="0"/>
      <w:marRight w:val="0"/>
      <w:marTop w:val="0"/>
      <w:marBottom w:val="0"/>
      <w:divBdr>
        <w:top w:val="none" w:sz="0" w:space="0" w:color="auto"/>
        <w:left w:val="none" w:sz="0" w:space="0" w:color="auto"/>
        <w:bottom w:val="none" w:sz="0" w:space="0" w:color="auto"/>
        <w:right w:val="none" w:sz="0" w:space="0" w:color="auto"/>
      </w:divBdr>
    </w:div>
    <w:div w:id="1437753346">
      <w:bodyDiv w:val="1"/>
      <w:marLeft w:val="0"/>
      <w:marRight w:val="0"/>
      <w:marTop w:val="0"/>
      <w:marBottom w:val="0"/>
      <w:divBdr>
        <w:top w:val="none" w:sz="0" w:space="0" w:color="auto"/>
        <w:left w:val="none" w:sz="0" w:space="0" w:color="auto"/>
        <w:bottom w:val="none" w:sz="0" w:space="0" w:color="auto"/>
        <w:right w:val="none" w:sz="0" w:space="0" w:color="auto"/>
      </w:divBdr>
    </w:div>
    <w:div w:id="1440446945">
      <w:bodyDiv w:val="1"/>
      <w:marLeft w:val="0"/>
      <w:marRight w:val="0"/>
      <w:marTop w:val="0"/>
      <w:marBottom w:val="0"/>
      <w:divBdr>
        <w:top w:val="none" w:sz="0" w:space="0" w:color="auto"/>
        <w:left w:val="none" w:sz="0" w:space="0" w:color="auto"/>
        <w:bottom w:val="none" w:sz="0" w:space="0" w:color="auto"/>
        <w:right w:val="none" w:sz="0" w:space="0" w:color="auto"/>
      </w:divBdr>
    </w:div>
    <w:div w:id="1442800320">
      <w:bodyDiv w:val="1"/>
      <w:marLeft w:val="0"/>
      <w:marRight w:val="0"/>
      <w:marTop w:val="0"/>
      <w:marBottom w:val="0"/>
      <w:divBdr>
        <w:top w:val="none" w:sz="0" w:space="0" w:color="auto"/>
        <w:left w:val="none" w:sz="0" w:space="0" w:color="auto"/>
        <w:bottom w:val="none" w:sz="0" w:space="0" w:color="auto"/>
        <w:right w:val="none" w:sz="0" w:space="0" w:color="auto"/>
      </w:divBdr>
    </w:div>
    <w:div w:id="1443525616">
      <w:bodyDiv w:val="1"/>
      <w:marLeft w:val="0"/>
      <w:marRight w:val="0"/>
      <w:marTop w:val="0"/>
      <w:marBottom w:val="0"/>
      <w:divBdr>
        <w:top w:val="none" w:sz="0" w:space="0" w:color="auto"/>
        <w:left w:val="none" w:sz="0" w:space="0" w:color="auto"/>
        <w:bottom w:val="none" w:sz="0" w:space="0" w:color="auto"/>
        <w:right w:val="none" w:sz="0" w:space="0" w:color="auto"/>
      </w:divBdr>
    </w:div>
    <w:div w:id="1459176490">
      <w:bodyDiv w:val="1"/>
      <w:marLeft w:val="0"/>
      <w:marRight w:val="0"/>
      <w:marTop w:val="0"/>
      <w:marBottom w:val="0"/>
      <w:divBdr>
        <w:top w:val="none" w:sz="0" w:space="0" w:color="auto"/>
        <w:left w:val="none" w:sz="0" w:space="0" w:color="auto"/>
        <w:bottom w:val="none" w:sz="0" w:space="0" w:color="auto"/>
        <w:right w:val="none" w:sz="0" w:space="0" w:color="auto"/>
      </w:divBdr>
    </w:div>
    <w:div w:id="1471940926">
      <w:bodyDiv w:val="1"/>
      <w:marLeft w:val="0"/>
      <w:marRight w:val="0"/>
      <w:marTop w:val="0"/>
      <w:marBottom w:val="0"/>
      <w:divBdr>
        <w:top w:val="none" w:sz="0" w:space="0" w:color="auto"/>
        <w:left w:val="none" w:sz="0" w:space="0" w:color="auto"/>
        <w:bottom w:val="none" w:sz="0" w:space="0" w:color="auto"/>
        <w:right w:val="none" w:sz="0" w:space="0" w:color="auto"/>
      </w:divBdr>
    </w:div>
    <w:div w:id="1472668934">
      <w:bodyDiv w:val="1"/>
      <w:marLeft w:val="0"/>
      <w:marRight w:val="0"/>
      <w:marTop w:val="0"/>
      <w:marBottom w:val="0"/>
      <w:divBdr>
        <w:top w:val="none" w:sz="0" w:space="0" w:color="auto"/>
        <w:left w:val="none" w:sz="0" w:space="0" w:color="auto"/>
        <w:bottom w:val="none" w:sz="0" w:space="0" w:color="auto"/>
        <w:right w:val="none" w:sz="0" w:space="0" w:color="auto"/>
      </w:divBdr>
    </w:div>
    <w:div w:id="1487476130">
      <w:bodyDiv w:val="1"/>
      <w:marLeft w:val="0"/>
      <w:marRight w:val="0"/>
      <w:marTop w:val="0"/>
      <w:marBottom w:val="0"/>
      <w:divBdr>
        <w:top w:val="none" w:sz="0" w:space="0" w:color="auto"/>
        <w:left w:val="none" w:sz="0" w:space="0" w:color="auto"/>
        <w:bottom w:val="none" w:sz="0" w:space="0" w:color="auto"/>
        <w:right w:val="none" w:sz="0" w:space="0" w:color="auto"/>
      </w:divBdr>
    </w:div>
    <w:div w:id="1504198288">
      <w:bodyDiv w:val="1"/>
      <w:marLeft w:val="0"/>
      <w:marRight w:val="0"/>
      <w:marTop w:val="0"/>
      <w:marBottom w:val="0"/>
      <w:divBdr>
        <w:top w:val="none" w:sz="0" w:space="0" w:color="auto"/>
        <w:left w:val="none" w:sz="0" w:space="0" w:color="auto"/>
        <w:bottom w:val="none" w:sz="0" w:space="0" w:color="auto"/>
        <w:right w:val="none" w:sz="0" w:space="0" w:color="auto"/>
      </w:divBdr>
    </w:div>
    <w:div w:id="1522163093">
      <w:bodyDiv w:val="1"/>
      <w:marLeft w:val="0"/>
      <w:marRight w:val="0"/>
      <w:marTop w:val="0"/>
      <w:marBottom w:val="0"/>
      <w:divBdr>
        <w:top w:val="none" w:sz="0" w:space="0" w:color="auto"/>
        <w:left w:val="none" w:sz="0" w:space="0" w:color="auto"/>
        <w:bottom w:val="none" w:sz="0" w:space="0" w:color="auto"/>
        <w:right w:val="none" w:sz="0" w:space="0" w:color="auto"/>
      </w:divBdr>
    </w:div>
    <w:div w:id="1527132674">
      <w:bodyDiv w:val="1"/>
      <w:marLeft w:val="0"/>
      <w:marRight w:val="0"/>
      <w:marTop w:val="0"/>
      <w:marBottom w:val="0"/>
      <w:divBdr>
        <w:top w:val="none" w:sz="0" w:space="0" w:color="auto"/>
        <w:left w:val="none" w:sz="0" w:space="0" w:color="auto"/>
        <w:bottom w:val="none" w:sz="0" w:space="0" w:color="auto"/>
        <w:right w:val="none" w:sz="0" w:space="0" w:color="auto"/>
      </w:divBdr>
    </w:div>
    <w:div w:id="1533034241">
      <w:bodyDiv w:val="1"/>
      <w:marLeft w:val="0"/>
      <w:marRight w:val="0"/>
      <w:marTop w:val="0"/>
      <w:marBottom w:val="0"/>
      <w:divBdr>
        <w:top w:val="none" w:sz="0" w:space="0" w:color="auto"/>
        <w:left w:val="none" w:sz="0" w:space="0" w:color="auto"/>
        <w:bottom w:val="none" w:sz="0" w:space="0" w:color="auto"/>
        <w:right w:val="none" w:sz="0" w:space="0" w:color="auto"/>
      </w:divBdr>
    </w:div>
    <w:div w:id="1548297048">
      <w:bodyDiv w:val="1"/>
      <w:marLeft w:val="0"/>
      <w:marRight w:val="0"/>
      <w:marTop w:val="0"/>
      <w:marBottom w:val="0"/>
      <w:divBdr>
        <w:top w:val="none" w:sz="0" w:space="0" w:color="auto"/>
        <w:left w:val="none" w:sz="0" w:space="0" w:color="auto"/>
        <w:bottom w:val="none" w:sz="0" w:space="0" w:color="auto"/>
        <w:right w:val="none" w:sz="0" w:space="0" w:color="auto"/>
      </w:divBdr>
    </w:div>
    <w:div w:id="1556703079">
      <w:bodyDiv w:val="1"/>
      <w:marLeft w:val="0"/>
      <w:marRight w:val="0"/>
      <w:marTop w:val="0"/>
      <w:marBottom w:val="0"/>
      <w:divBdr>
        <w:top w:val="none" w:sz="0" w:space="0" w:color="auto"/>
        <w:left w:val="none" w:sz="0" w:space="0" w:color="auto"/>
        <w:bottom w:val="none" w:sz="0" w:space="0" w:color="auto"/>
        <w:right w:val="none" w:sz="0" w:space="0" w:color="auto"/>
      </w:divBdr>
    </w:div>
    <w:div w:id="1562984010">
      <w:bodyDiv w:val="1"/>
      <w:marLeft w:val="0"/>
      <w:marRight w:val="0"/>
      <w:marTop w:val="0"/>
      <w:marBottom w:val="0"/>
      <w:divBdr>
        <w:top w:val="none" w:sz="0" w:space="0" w:color="auto"/>
        <w:left w:val="none" w:sz="0" w:space="0" w:color="auto"/>
        <w:bottom w:val="none" w:sz="0" w:space="0" w:color="auto"/>
        <w:right w:val="none" w:sz="0" w:space="0" w:color="auto"/>
      </w:divBdr>
    </w:div>
    <w:div w:id="1571429455">
      <w:bodyDiv w:val="1"/>
      <w:marLeft w:val="0"/>
      <w:marRight w:val="0"/>
      <w:marTop w:val="0"/>
      <w:marBottom w:val="0"/>
      <w:divBdr>
        <w:top w:val="none" w:sz="0" w:space="0" w:color="auto"/>
        <w:left w:val="none" w:sz="0" w:space="0" w:color="auto"/>
        <w:bottom w:val="none" w:sz="0" w:space="0" w:color="auto"/>
        <w:right w:val="none" w:sz="0" w:space="0" w:color="auto"/>
      </w:divBdr>
    </w:div>
    <w:div w:id="1592666013">
      <w:bodyDiv w:val="1"/>
      <w:marLeft w:val="0"/>
      <w:marRight w:val="0"/>
      <w:marTop w:val="0"/>
      <w:marBottom w:val="0"/>
      <w:divBdr>
        <w:top w:val="none" w:sz="0" w:space="0" w:color="auto"/>
        <w:left w:val="none" w:sz="0" w:space="0" w:color="auto"/>
        <w:bottom w:val="none" w:sz="0" w:space="0" w:color="auto"/>
        <w:right w:val="none" w:sz="0" w:space="0" w:color="auto"/>
      </w:divBdr>
    </w:div>
    <w:div w:id="1598905342">
      <w:bodyDiv w:val="1"/>
      <w:marLeft w:val="0"/>
      <w:marRight w:val="0"/>
      <w:marTop w:val="0"/>
      <w:marBottom w:val="0"/>
      <w:divBdr>
        <w:top w:val="none" w:sz="0" w:space="0" w:color="auto"/>
        <w:left w:val="none" w:sz="0" w:space="0" w:color="auto"/>
        <w:bottom w:val="none" w:sz="0" w:space="0" w:color="auto"/>
        <w:right w:val="none" w:sz="0" w:space="0" w:color="auto"/>
      </w:divBdr>
    </w:div>
    <w:div w:id="1620142271">
      <w:bodyDiv w:val="1"/>
      <w:marLeft w:val="0"/>
      <w:marRight w:val="0"/>
      <w:marTop w:val="0"/>
      <w:marBottom w:val="0"/>
      <w:divBdr>
        <w:top w:val="none" w:sz="0" w:space="0" w:color="auto"/>
        <w:left w:val="none" w:sz="0" w:space="0" w:color="auto"/>
        <w:bottom w:val="none" w:sz="0" w:space="0" w:color="auto"/>
        <w:right w:val="none" w:sz="0" w:space="0" w:color="auto"/>
      </w:divBdr>
    </w:div>
    <w:div w:id="1625430283">
      <w:bodyDiv w:val="1"/>
      <w:marLeft w:val="0"/>
      <w:marRight w:val="0"/>
      <w:marTop w:val="0"/>
      <w:marBottom w:val="0"/>
      <w:divBdr>
        <w:top w:val="none" w:sz="0" w:space="0" w:color="auto"/>
        <w:left w:val="none" w:sz="0" w:space="0" w:color="auto"/>
        <w:bottom w:val="none" w:sz="0" w:space="0" w:color="auto"/>
        <w:right w:val="none" w:sz="0" w:space="0" w:color="auto"/>
      </w:divBdr>
    </w:div>
    <w:div w:id="1628774030">
      <w:bodyDiv w:val="1"/>
      <w:marLeft w:val="0"/>
      <w:marRight w:val="0"/>
      <w:marTop w:val="0"/>
      <w:marBottom w:val="0"/>
      <w:divBdr>
        <w:top w:val="none" w:sz="0" w:space="0" w:color="auto"/>
        <w:left w:val="none" w:sz="0" w:space="0" w:color="auto"/>
        <w:bottom w:val="none" w:sz="0" w:space="0" w:color="auto"/>
        <w:right w:val="none" w:sz="0" w:space="0" w:color="auto"/>
      </w:divBdr>
    </w:div>
    <w:div w:id="1636057774">
      <w:bodyDiv w:val="1"/>
      <w:marLeft w:val="0"/>
      <w:marRight w:val="0"/>
      <w:marTop w:val="0"/>
      <w:marBottom w:val="0"/>
      <w:divBdr>
        <w:top w:val="none" w:sz="0" w:space="0" w:color="auto"/>
        <w:left w:val="none" w:sz="0" w:space="0" w:color="auto"/>
        <w:bottom w:val="none" w:sz="0" w:space="0" w:color="auto"/>
        <w:right w:val="none" w:sz="0" w:space="0" w:color="auto"/>
      </w:divBdr>
    </w:div>
    <w:div w:id="1636176369">
      <w:bodyDiv w:val="1"/>
      <w:marLeft w:val="0"/>
      <w:marRight w:val="0"/>
      <w:marTop w:val="0"/>
      <w:marBottom w:val="0"/>
      <w:divBdr>
        <w:top w:val="none" w:sz="0" w:space="0" w:color="auto"/>
        <w:left w:val="none" w:sz="0" w:space="0" w:color="auto"/>
        <w:bottom w:val="none" w:sz="0" w:space="0" w:color="auto"/>
        <w:right w:val="none" w:sz="0" w:space="0" w:color="auto"/>
      </w:divBdr>
    </w:div>
    <w:div w:id="1650012612">
      <w:bodyDiv w:val="1"/>
      <w:marLeft w:val="0"/>
      <w:marRight w:val="0"/>
      <w:marTop w:val="0"/>
      <w:marBottom w:val="0"/>
      <w:divBdr>
        <w:top w:val="none" w:sz="0" w:space="0" w:color="auto"/>
        <w:left w:val="none" w:sz="0" w:space="0" w:color="auto"/>
        <w:bottom w:val="none" w:sz="0" w:space="0" w:color="auto"/>
        <w:right w:val="none" w:sz="0" w:space="0" w:color="auto"/>
      </w:divBdr>
    </w:div>
    <w:div w:id="1663697777">
      <w:bodyDiv w:val="1"/>
      <w:marLeft w:val="0"/>
      <w:marRight w:val="0"/>
      <w:marTop w:val="0"/>
      <w:marBottom w:val="0"/>
      <w:divBdr>
        <w:top w:val="none" w:sz="0" w:space="0" w:color="auto"/>
        <w:left w:val="none" w:sz="0" w:space="0" w:color="auto"/>
        <w:bottom w:val="none" w:sz="0" w:space="0" w:color="auto"/>
        <w:right w:val="none" w:sz="0" w:space="0" w:color="auto"/>
      </w:divBdr>
    </w:div>
    <w:div w:id="1666281948">
      <w:bodyDiv w:val="1"/>
      <w:marLeft w:val="0"/>
      <w:marRight w:val="0"/>
      <w:marTop w:val="0"/>
      <w:marBottom w:val="0"/>
      <w:divBdr>
        <w:top w:val="none" w:sz="0" w:space="0" w:color="auto"/>
        <w:left w:val="none" w:sz="0" w:space="0" w:color="auto"/>
        <w:bottom w:val="none" w:sz="0" w:space="0" w:color="auto"/>
        <w:right w:val="none" w:sz="0" w:space="0" w:color="auto"/>
      </w:divBdr>
    </w:div>
    <w:div w:id="1669550842">
      <w:bodyDiv w:val="1"/>
      <w:marLeft w:val="0"/>
      <w:marRight w:val="0"/>
      <w:marTop w:val="0"/>
      <w:marBottom w:val="0"/>
      <w:divBdr>
        <w:top w:val="none" w:sz="0" w:space="0" w:color="auto"/>
        <w:left w:val="none" w:sz="0" w:space="0" w:color="auto"/>
        <w:bottom w:val="none" w:sz="0" w:space="0" w:color="auto"/>
        <w:right w:val="none" w:sz="0" w:space="0" w:color="auto"/>
      </w:divBdr>
    </w:div>
    <w:div w:id="1674991783">
      <w:bodyDiv w:val="1"/>
      <w:marLeft w:val="0"/>
      <w:marRight w:val="0"/>
      <w:marTop w:val="0"/>
      <w:marBottom w:val="0"/>
      <w:divBdr>
        <w:top w:val="none" w:sz="0" w:space="0" w:color="auto"/>
        <w:left w:val="none" w:sz="0" w:space="0" w:color="auto"/>
        <w:bottom w:val="none" w:sz="0" w:space="0" w:color="auto"/>
        <w:right w:val="none" w:sz="0" w:space="0" w:color="auto"/>
      </w:divBdr>
    </w:div>
    <w:div w:id="1712457003">
      <w:bodyDiv w:val="1"/>
      <w:marLeft w:val="0"/>
      <w:marRight w:val="0"/>
      <w:marTop w:val="0"/>
      <w:marBottom w:val="0"/>
      <w:divBdr>
        <w:top w:val="none" w:sz="0" w:space="0" w:color="auto"/>
        <w:left w:val="none" w:sz="0" w:space="0" w:color="auto"/>
        <w:bottom w:val="none" w:sz="0" w:space="0" w:color="auto"/>
        <w:right w:val="none" w:sz="0" w:space="0" w:color="auto"/>
      </w:divBdr>
    </w:div>
    <w:div w:id="1723359681">
      <w:bodyDiv w:val="1"/>
      <w:marLeft w:val="0"/>
      <w:marRight w:val="0"/>
      <w:marTop w:val="0"/>
      <w:marBottom w:val="0"/>
      <w:divBdr>
        <w:top w:val="none" w:sz="0" w:space="0" w:color="auto"/>
        <w:left w:val="none" w:sz="0" w:space="0" w:color="auto"/>
        <w:bottom w:val="none" w:sz="0" w:space="0" w:color="auto"/>
        <w:right w:val="none" w:sz="0" w:space="0" w:color="auto"/>
      </w:divBdr>
    </w:div>
    <w:div w:id="1732267655">
      <w:bodyDiv w:val="1"/>
      <w:marLeft w:val="0"/>
      <w:marRight w:val="0"/>
      <w:marTop w:val="0"/>
      <w:marBottom w:val="0"/>
      <w:divBdr>
        <w:top w:val="none" w:sz="0" w:space="0" w:color="auto"/>
        <w:left w:val="none" w:sz="0" w:space="0" w:color="auto"/>
        <w:bottom w:val="none" w:sz="0" w:space="0" w:color="auto"/>
        <w:right w:val="none" w:sz="0" w:space="0" w:color="auto"/>
      </w:divBdr>
    </w:div>
    <w:div w:id="1766683991">
      <w:bodyDiv w:val="1"/>
      <w:marLeft w:val="0"/>
      <w:marRight w:val="0"/>
      <w:marTop w:val="0"/>
      <w:marBottom w:val="0"/>
      <w:divBdr>
        <w:top w:val="none" w:sz="0" w:space="0" w:color="auto"/>
        <w:left w:val="none" w:sz="0" w:space="0" w:color="auto"/>
        <w:bottom w:val="none" w:sz="0" w:space="0" w:color="auto"/>
        <w:right w:val="none" w:sz="0" w:space="0" w:color="auto"/>
      </w:divBdr>
    </w:div>
    <w:div w:id="1810856626">
      <w:bodyDiv w:val="1"/>
      <w:marLeft w:val="0"/>
      <w:marRight w:val="0"/>
      <w:marTop w:val="0"/>
      <w:marBottom w:val="0"/>
      <w:divBdr>
        <w:top w:val="none" w:sz="0" w:space="0" w:color="auto"/>
        <w:left w:val="none" w:sz="0" w:space="0" w:color="auto"/>
        <w:bottom w:val="none" w:sz="0" w:space="0" w:color="auto"/>
        <w:right w:val="none" w:sz="0" w:space="0" w:color="auto"/>
      </w:divBdr>
    </w:div>
    <w:div w:id="1825781148">
      <w:bodyDiv w:val="1"/>
      <w:marLeft w:val="0"/>
      <w:marRight w:val="0"/>
      <w:marTop w:val="0"/>
      <w:marBottom w:val="0"/>
      <w:divBdr>
        <w:top w:val="none" w:sz="0" w:space="0" w:color="auto"/>
        <w:left w:val="none" w:sz="0" w:space="0" w:color="auto"/>
        <w:bottom w:val="none" w:sz="0" w:space="0" w:color="auto"/>
        <w:right w:val="none" w:sz="0" w:space="0" w:color="auto"/>
      </w:divBdr>
    </w:div>
    <w:div w:id="1828012867">
      <w:bodyDiv w:val="1"/>
      <w:marLeft w:val="0"/>
      <w:marRight w:val="0"/>
      <w:marTop w:val="0"/>
      <w:marBottom w:val="0"/>
      <w:divBdr>
        <w:top w:val="none" w:sz="0" w:space="0" w:color="auto"/>
        <w:left w:val="none" w:sz="0" w:space="0" w:color="auto"/>
        <w:bottom w:val="none" w:sz="0" w:space="0" w:color="auto"/>
        <w:right w:val="none" w:sz="0" w:space="0" w:color="auto"/>
      </w:divBdr>
    </w:div>
    <w:div w:id="1893535617">
      <w:bodyDiv w:val="1"/>
      <w:marLeft w:val="0"/>
      <w:marRight w:val="0"/>
      <w:marTop w:val="0"/>
      <w:marBottom w:val="0"/>
      <w:divBdr>
        <w:top w:val="none" w:sz="0" w:space="0" w:color="auto"/>
        <w:left w:val="none" w:sz="0" w:space="0" w:color="auto"/>
        <w:bottom w:val="none" w:sz="0" w:space="0" w:color="auto"/>
        <w:right w:val="none" w:sz="0" w:space="0" w:color="auto"/>
      </w:divBdr>
    </w:div>
    <w:div w:id="1901944840">
      <w:bodyDiv w:val="1"/>
      <w:marLeft w:val="0"/>
      <w:marRight w:val="0"/>
      <w:marTop w:val="0"/>
      <w:marBottom w:val="0"/>
      <w:divBdr>
        <w:top w:val="none" w:sz="0" w:space="0" w:color="auto"/>
        <w:left w:val="none" w:sz="0" w:space="0" w:color="auto"/>
        <w:bottom w:val="none" w:sz="0" w:space="0" w:color="auto"/>
        <w:right w:val="none" w:sz="0" w:space="0" w:color="auto"/>
      </w:divBdr>
    </w:div>
    <w:div w:id="1906838442">
      <w:bodyDiv w:val="1"/>
      <w:marLeft w:val="0"/>
      <w:marRight w:val="0"/>
      <w:marTop w:val="0"/>
      <w:marBottom w:val="0"/>
      <w:divBdr>
        <w:top w:val="none" w:sz="0" w:space="0" w:color="auto"/>
        <w:left w:val="none" w:sz="0" w:space="0" w:color="auto"/>
        <w:bottom w:val="none" w:sz="0" w:space="0" w:color="auto"/>
        <w:right w:val="none" w:sz="0" w:space="0" w:color="auto"/>
      </w:divBdr>
    </w:div>
    <w:div w:id="1915623979">
      <w:bodyDiv w:val="1"/>
      <w:marLeft w:val="0"/>
      <w:marRight w:val="0"/>
      <w:marTop w:val="0"/>
      <w:marBottom w:val="0"/>
      <w:divBdr>
        <w:top w:val="none" w:sz="0" w:space="0" w:color="auto"/>
        <w:left w:val="none" w:sz="0" w:space="0" w:color="auto"/>
        <w:bottom w:val="none" w:sz="0" w:space="0" w:color="auto"/>
        <w:right w:val="none" w:sz="0" w:space="0" w:color="auto"/>
      </w:divBdr>
    </w:div>
    <w:div w:id="1915773219">
      <w:bodyDiv w:val="1"/>
      <w:marLeft w:val="0"/>
      <w:marRight w:val="0"/>
      <w:marTop w:val="0"/>
      <w:marBottom w:val="0"/>
      <w:divBdr>
        <w:top w:val="none" w:sz="0" w:space="0" w:color="auto"/>
        <w:left w:val="none" w:sz="0" w:space="0" w:color="auto"/>
        <w:bottom w:val="none" w:sz="0" w:space="0" w:color="auto"/>
        <w:right w:val="none" w:sz="0" w:space="0" w:color="auto"/>
      </w:divBdr>
    </w:div>
    <w:div w:id="1937638199">
      <w:bodyDiv w:val="1"/>
      <w:marLeft w:val="0"/>
      <w:marRight w:val="0"/>
      <w:marTop w:val="0"/>
      <w:marBottom w:val="0"/>
      <w:divBdr>
        <w:top w:val="none" w:sz="0" w:space="0" w:color="auto"/>
        <w:left w:val="none" w:sz="0" w:space="0" w:color="auto"/>
        <w:bottom w:val="none" w:sz="0" w:space="0" w:color="auto"/>
        <w:right w:val="none" w:sz="0" w:space="0" w:color="auto"/>
      </w:divBdr>
    </w:div>
    <w:div w:id="1955360559">
      <w:bodyDiv w:val="1"/>
      <w:marLeft w:val="0"/>
      <w:marRight w:val="0"/>
      <w:marTop w:val="0"/>
      <w:marBottom w:val="0"/>
      <w:divBdr>
        <w:top w:val="none" w:sz="0" w:space="0" w:color="auto"/>
        <w:left w:val="none" w:sz="0" w:space="0" w:color="auto"/>
        <w:bottom w:val="none" w:sz="0" w:space="0" w:color="auto"/>
        <w:right w:val="none" w:sz="0" w:space="0" w:color="auto"/>
      </w:divBdr>
    </w:div>
    <w:div w:id="1989632045">
      <w:bodyDiv w:val="1"/>
      <w:marLeft w:val="0"/>
      <w:marRight w:val="0"/>
      <w:marTop w:val="0"/>
      <w:marBottom w:val="0"/>
      <w:divBdr>
        <w:top w:val="none" w:sz="0" w:space="0" w:color="auto"/>
        <w:left w:val="none" w:sz="0" w:space="0" w:color="auto"/>
        <w:bottom w:val="none" w:sz="0" w:space="0" w:color="auto"/>
        <w:right w:val="none" w:sz="0" w:space="0" w:color="auto"/>
      </w:divBdr>
    </w:div>
    <w:div w:id="1995449408">
      <w:bodyDiv w:val="1"/>
      <w:marLeft w:val="0"/>
      <w:marRight w:val="0"/>
      <w:marTop w:val="0"/>
      <w:marBottom w:val="0"/>
      <w:divBdr>
        <w:top w:val="none" w:sz="0" w:space="0" w:color="auto"/>
        <w:left w:val="none" w:sz="0" w:space="0" w:color="auto"/>
        <w:bottom w:val="none" w:sz="0" w:space="0" w:color="auto"/>
        <w:right w:val="none" w:sz="0" w:space="0" w:color="auto"/>
      </w:divBdr>
    </w:div>
    <w:div w:id="2017539611">
      <w:bodyDiv w:val="1"/>
      <w:marLeft w:val="0"/>
      <w:marRight w:val="0"/>
      <w:marTop w:val="0"/>
      <w:marBottom w:val="0"/>
      <w:divBdr>
        <w:top w:val="none" w:sz="0" w:space="0" w:color="auto"/>
        <w:left w:val="none" w:sz="0" w:space="0" w:color="auto"/>
        <w:bottom w:val="none" w:sz="0" w:space="0" w:color="auto"/>
        <w:right w:val="none" w:sz="0" w:space="0" w:color="auto"/>
      </w:divBdr>
    </w:div>
    <w:div w:id="2019844282">
      <w:bodyDiv w:val="1"/>
      <w:marLeft w:val="0"/>
      <w:marRight w:val="0"/>
      <w:marTop w:val="0"/>
      <w:marBottom w:val="0"/>
      <w:divBdr>
        <w:top w:val="none" w:sz="0" w:space="0" w:color="auto"/>
        <w:left w:val="none" w:sz="0" w:space="0" w:color="auto"/>
        <w:bottom w:val="none" w:sz="0" w:space="0" w:color="auto"/>
        <w:right w:val="none" w:sz="0" w:space="0" w:color="auto"/>
      </w:divBdr>
    </w:div>
    <w:div w:id="2052028060">
      <w:bodyDiv w:val="1"/>
      <w:marLeft w:val="0"/>
      <w:marRight w:val="0"/>
      <w:marTop w:val="0"/>
      <w:marBottom w:val="0"/>
      <w:divBdr>
        <w:top w:val="none" w:sz="0" w:space="0" w:color="auto"/>
        <w:left w:val="none" w:sz="0" w:space="0" w:color="auto"/>
        <w:bottom w:val="none" w:sz="0" w:space="0" w:color="auto"/>
        <w:right w:val="none" w:sz="0" w:space="0" w:color="auto"/>
      </w:divBdr>
    </w:div>
    <w:div w:id="2064408903">
      <w:bodyDiv w:val="1"/>
      <w:marLeft w:val="0"/>
      <w:marRight w:val="0"/>
      <w:marTop w:val="0"/>
      <w:marBottom w:val="0"/>
      <w:divBdr>
        <w:top w:val="none" w:sz="0" w:space="0" w:color="auto"/>
        <w:left w:val="none" w:sz="0" w:space="0" w:color="auto"/>
        <w:bottom w:val="none" w:sz="0" w:space="0" w:color="auto"/>
        <w:right w:val="none" w:sz="0" w:space="0" w:color="auto"/>
      </w:divBdr>
    </w:div>
    <w:div w:id="2072579297">
      <w:bodyDiv w:val="1"/>
      <w:marLeft w:val="0"/>
      <w:marRight w:val="0"/>
      <w:marTop w:val="0"/>
      <w:marBottom w:val="0"/>
      <w:divBdr>
        <w:top w:val="none" w:sz="0" w:space="0" w:color="auto"/>
        <w:left w:val="none" w:sz="0" w:space="0" w:color="auto"/>
        <w:bottom w:val="none" w:sz="0" w:space="0" w:color="auto"/>
        <w:right w:val="none" w:sz="0" w:space="0" w:color="auto"/>
      </w:divBdr>
    </w:div>
    <w:div w:id="2077850296">
      <w:bodyDiv w:val="1"/>
      <w:marLeft w:val="0"/>
      <w:marRight w:val="0"/>
      <w:marTop w:val="0"/>
      <w:marBottom w:val="0"/>
      <w:divBdr>
        <w:top w:val="none" w:sz="0" w:space="0" w:color="auto"/>
        <w:left w:val="none" w:sz="0" w:space="0" w:color="auto"/>
        <w:bottom w:val="none" w:sz="0" w:space="0" w:color="auto"/>
        <w:right w:val="none" w:sz="0" w:space="0" w:color="auto"/>
      </w:divBdr>
    </w:div>
    <w:div w:id="2078162445">
      <w:bodyDiv w:val="1"/>
      <w:marLeft w:val="0"/>
      <w:marRight w:val="0"/>
      <w:marTop w:val="0"/>
      <w:marBottom w:val="0"/>
      <w:divBdr>
        <w:top w:val="none" w:sz="0" w:space="0" w:color="auto"/>
        <w:left w:val="none" w:sz="0" w:space="0" w:color="auto"/>
        <w:bottom w:val="none" w:sz="0" w:space="0" w:color="auto"/>
        <w:right w:val="none" w:sz="0" w:space="0" w:color="auto"/>
      </w:divBdr>
    </w:div>
    <w:div w:id="2101825800">
      <w:bodyDiv w:val="1"/>
      <w:marLeft w:val="0"/>
      <w:marRight w:val="0"/>
      <w:marTop w:val="0"/>
      <w:marBottom w:val="0"/>
      <w:divBdr>
        <w:top w:val="none" w:sz="0" w:space="0" w:color="auto"/>
        <w:left w:val="none" w:sz="0" w:space="0" w:color="auto"/>
        <w:bottom w:val="none" w:sz="0" w:space="0" w:color="auto"/>
        <w:right w:val="none" w:sz="0" w:space="0" w:color="auto"/>
      </w:divBdr>
    </w:div>
    <w:div w:id="2135587866">
      <w:bodyDiv w:val="1"/>
      <w:marLeft w:val="0"/>
      <w:marRight w:val="0"/>
      <w:marTop w:val="0"/>
      <w:marBottom w:val="0"/>
      <w:divBdr>
        <w:top w:val="none" w:sz="0" w:space="0" w:color="auto"/>
        <w:left w:val="none" w:sz="0" w:space="0" w:color="auto"/>
        <w:bottom w:val="none" w:sz="0" w:space="0" w:color="auto"/>
        <w:right w:val="none" w:sz="0" w:space="0" w:color="auto"/>
      </w:divBdr>
    </w:div>
    <w:div w:id="213786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7.png"/><Relationship Id="rId30" Type="http://schemas.openxmlformats.org/officeDocument/2006/relationships/header" Target="header8.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bignell\AppData\Local\Microsoft\Windows\INetCache\Content.Outlook\9UY550IZ\TIA%20SOW%20Lite%20Template%20V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C437D857E60ED4CB2CC1E05B26A598D"/>
        <w:category>
          <w:name w:val="General"/>
          <w:gallery w:val="placeholder"/>
        </w:category>
        <w:types>
          <w:type w:val="bbPlcHdr"/>
        </w:types>
        <w:behaviors>
          <w:behavior w:val="content"/>
        </w:behaviors>
        <w:guid w:val="{5F6C5DD4-33AF-9147-AE6C-62A83842F5AC}"/>
      </w:docPartPr>
      <w:docPartBody>
        <w:p w:rsidR="00B95479" w:rsidRDefault="0034584A" w:rsidP="0034584A">
          <w:pPr>
            <w:pStyle w:val="6C437D857E60ED4CB2CC1E05B26A598D"/>
          </w:pPr>
          <w:r>
            <w:rPr>
              <w:color w:val="7F7F7F" w:themeColor="text1" w:themeTint="80"/>
            </w:rPr>
            <w:t>[Document title]</w:t>
          </w:r>
        </w:p>
      </w:docPartBody>
    </w:docPart>
    <w:docPart>
      <w:docPartPr>
        <w:name w:val="E84334E4A0E74E43893263186EFDA179"/>
        <w:category>
          <w:name w:val="General"/>
          <w:gallery w:val="placeholder"/>
        </w:category>
        <w:types>
          <w:type w:val="bbPlcHdr"/>
        </w:types>
        <w:behaviors>
          <w:behavior w:val="content"/>
        </w:behaviors>
        <w:guid w:val="{0944CC9A-C944-6E4D-B581-1960F96C38BC}"/>
      </w:docPartPr>
      <w:docPartBody>
        <w:p w:rsidR="00B95479" w:rsidRDefault="0034584A" w:rsidP="0034584A">
          <w:pPr>
            <w:pStyle w:val="E84334E4A0E74E43893263186EFDA179"/>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Semilight">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ms Rmn">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Light">
    <w:panose1 w:val="020B0604020202020204"/>
    <w:charset w:val="00"/>
    <w:family w:val="swiss"/>
    <w:pitch w:val="variable"/>
    <w:sig w:usb0="E4002EFF" w:usb1="C000E47F" w:usb2="00000009" w:usb3="00000000" w:csb0="000001FF" w:csb1="00000000"/>
  </w:font>
  <w:font w:name="JCIEAN+Arial,Bold">
    <w:altName w:val="Arial"/>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84A"/>
    <w:rsid w:val="0034584A"/>
    <w:rsid w:val="00B95479"/>
    <w:rsid w:val="00D45286"/>
    <w:rsid w:val="00F41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437D857E60ED4CB2CC1E05B26A598D">
    <w:name w:val="6C437D857E60ED4CB2CC1E05B26A598D"/>
    <w:rsid w:val="0034584A"/>
  </w:style>
  <w:style w:type="paragraph" w:customStyle="1" w:styleId="5C3A26CB87382C4286F262F99F9AE870">
    <w:name w:val="5C3A26CB87382C4286F262F99F9AE870"/>
    <w:rsid w:val="0034584A"/>
  </w:style>
  <w:style w:type="paragraph" w:customStyle="1" w:styleId="E84334E4A0E74E43893263186EFDA179">
    <w:name w:val="E84334E4A0E74E43893263186EFDA179"/>
    <w:rsid w:val="00345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32fea9f4-0da7-4e01-9761-bff38003c040">WSZQZH35R54C-1241420046-384</_dlc_DocId>
    <_dlc_DocIdUrl xmlns="32fea9f4-0da7-4e01-9761-bff38003c040">
      <Url>https://sisconsulting1.sharepoint.com/sites/SIS/APA Physical/_layouts/15/DocIdRedir.aspx?ID=WSZQZH35R54C-1241420046-384</Url>
      <Description>WSZQZH35R54C-1241420046-384</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0A4C50FEE83024DA0BC16A27B3C8496" ma:contentTypeVersion="6" ma:contentTypeDescription="Create a new document." ma:contentTypeScope="" ma:versionID="206ef0e3d1b62ebf54cea2de042a6504">
  <xsd:schema xmlns:xsd="http://www.w3.org/2001/XMLSchema" xmlns:xs="http://www.w3.org/2001/XMLSchema" xmlns:p="http://schemas.microsoft.com/office/2006/metadata/properties" xmlns:ns2="32fea9f4-0da7-4e01-9761-bff38003c040" xmlns:ns3="771f2ab9-2bbc-4760-9f6f-86fdf6c80019" xmlns:ns4="3254a05b-9256-4b48-9231-f4603cc7794c" targetNamespace="http://schemas.microsoft.com/office/2006/metadata/properties" ma:root="true" ma:fieldsID="458416a6806cec7c9cdb04721f2c8b42" ns2:_="" ns3:_="" ns4:_="">
    <xsd:import namespace="32fea9f4-0da7-4e01-9761-bff38003c040"/>
    <xsd:import namespace="771f2ab9-2bbc-4760-9f6f-86fdf6c80019"/>
    <xsd:import namespace="3254a05b-9256-4b48-9231-f4603cc7794c"/>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fea9f4-0da7-4e01-9761-bff38003c04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71f2ab9-2bbc-4760-9f6f-86fdf6c8001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54a05b-9256-4b48-9231-f4603cc7794c"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3DD5-14BE-49C9-9ED3-3F2D74357571}">
  <ds:schemaRefs>
    <ds:schemaRef ds:uri="http://schemas.microsoft.com/office/2006/metadata/properties"/>
    <ds:schemaRef ds:uri="http://schemas.microsoft.com/office/infopath/2007/PartnerControls"/>
    <ds:schemaRef ds:uri="32fea9f4-0da7-4e01-9761-bff38003c040"/>
  </ds:schemaRefs>
</ds:datastoreItem>
</file>

<file path=customXml/itemProps2.xml><?xml version="1.0" encoding="utf-8"?>
<ds:datastoreItem xmlns:ds="http://schemas.openxmlformats.org/officeDocument/2006/customXml" ds:itemID="{F613FDD9-5F4A-415D-979E-2A3E9A8D42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fea9f4-0da7-4e01-9761-bff38003c040"/>
    <ds:schemaRef ds:uri="771f2ab9-2bbc-4760-9f6f-86fdf6c80019"/>
    <ds:schemaRef ds:uri="3254a05b-9256-4b48-9231-f4603cc77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23F0A1-4D5C-4B32-ACC1-04AA6975267B}">
  <ds:schemaRefs>
    <ds:schemaRef ds:uri="http://schemas.microsoft.com/sharepoint/events"/>
  </ds:schemaRefs>
</ds:datastoreItem>
</file>

<file path=customXml/itemProps4.xml><?xml version="1.0" encoding="utf-8"?>
<ds:datastoreItem xmlns:ds="http://schemas.openxmlformats.org/officeDocument/2006/customXml" ds:itemID="{36962183-D699-47EE-B84D-A7BFFF6E93C3}">
  <ds:schemaRefs>
    <ds:schemaRef ds:uri="http://schemas.microsoft.com/sharepoint/v3/contenttype/forms"/>
  </ds:schemaRefs>
</ds:datastoreItem>
</file>

<file path=customXml/itemProps5.xml><?xml version="1.0" encoding="utf-8"?>
<ds:datastoreItem xmlns:ds="http://schemas.openxmlformats.org/officeDocument/2006/customXml" ds:itemID="{597B8127-904A-B74F-A449-4ED172B26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C:\Users\kbignell\AppData\Local\Microsoft\Windows\INetCache\Content.Outlook\9UY550IZ\TIA SOW Lite Template V1.7.dotx</Template>
  <TotalTime>1301</TotalTime>
  <Pages>62</Pages>
  <Words>9243</Words>
  <Characters>52690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Manager>Andrew Ouw</Manager>
  <Company>IBM</Company>
  <LinksUpToDate>false</LinksUpToDate>
  <CharactersWithSpaces>61810</CharactersWithSpaces>
  <SharedDoc>false</SharedDoc>
  <HLinks>
    <vt:vector size="360" baseType="variant">
      <vt:variant>
        <vt:i4>1769533</vt:i4>
      </vt:variant>
      <vt:variant>
        <vt:i4>350</vt:i4>
      </vt:variant>
      <vt:variant>
        <vt:i4>0</vt:i4>
      </vt:variant>
      <vt:variant>
        <vt:i4>5</vt:i4>
      </vt:variant>
      <vt:variant>
        <vt:lpwstr/>
      </vt:variant>
      <vt:variant>
        <vt:lpwstr>_Toc14348478</vt:lpwstr>
      </vt:variant>
      <vt:variant>
        <vt:i4>1310781</vt:i4>
      </vt:variant>
      <vt:variant>
        <vt:i4>344</vt:i4>
      </vt:variant>
      <vt:variant>
        <vt:i4>0</vt:i4>
      </vt:variant>
      <vt:variant>
        <vt:i4>5</vt:i4>
      </vt:variant>
      <vt:variant>
        <vt:lpwstr/>
      </vt:variant>
      <vt:variant>
        <vt:lpwstr>_Toc14348477</vt:lpwstr>
      </vt:variant>
      <vt:variant>
        <vt:i4>1376317</vt:i4>
      </vt:variant>
      <vt:variant>
        <vt:i4>338</vt:i4>
      </vt:variant>
      <vt:variant>
        <vt:i4>0</vt:i4>
      </vt:variant>
      <vt:variant>
        <vt:i4>5</vt:i4>
      </vt:variant>
      <vt:variant>
        <vt:lpwstr/>
      </vt:variant>
      <vt:variant>
        <vt:lpwstr>_Toc14348476</vt:lpwstr>
      </vt:variant>
      <vt:variant>
        <vt:i4>1441853</vt:i4>
      </vt:variant>
      <vt:variant>
        <vt:i4>332</vt:i4>
      </vt:variant>
      <vt:variant>
        <vt:i4>0</vt:i4>
      </vt:variant>
      <vt:variant>
        <vt:i4>5</vt:i4>
      </vt:variant>
      <vt:variant>
        <vt:lpwstr/>
      </vt:variant>
      <vt:variant>
        <vt:lpwstr>_Toc14348475</vt:lpwstr>
      </vt:variant>
      <vt:variant>
        <vt:i4>1507389</vt:i4>
      </vt:variant>
      <vt:variant>
        <vt:i4>326</vt:i4>
      </vt:variant>
      <vt:variant>
        <vt:i4>0</vt:i4>
      </vt:variant>
      <vt:variant>
        <vt:i4>5</vt:i4>
      </vt:variant>
      <vt:variant>
        <vt:lpwstr/>
      </vt:variant>
      <vt:variant>
        <vt:lpwstr>_Toc14348474</vt:lpwstr>
      </vt:variant>
      <vt:variant>
        <vt:i4>1048637</vt:i4>
      </vt:variant>
      <vt:variant>
        <vt:i4>320</vt:i4>
      </vt:variant>
      <vt:variant>
        <vt:i4>0</vt:i4>
      </vt:variant>
      <vt:variant>
        <vt:i4>5</vt:i4>
      </vt:variant>
      <vt:variant>
        <vt:lpwstr/>
      </vt:variant>
      <vt:variant>
        <vt:lpwstr>_Toc14348473</vt:lpwstr>
      </vt:variant>
      <vt:variant>
        <vt:i4>1114173</vt:i4>
      </vt:variant>
      <vt:variant>
        <vt:i4>314</vt:i4>
      </vt:variant>
      <vt:variant>
        <vt:i4>0</vt:i4>
      </vt:variant>
      <vt:variant>
        <vt:i4>5</vt:i4>
      </vt:variant>
      <vt:variant>
        <vt:lpwstr/>
      </vt:variant>
      <vt:variant>
        <vt:lpwstr>_Toc14348472</vt:lpwstr>
      </vt:variant>
      <vt:variant>
        <vt:i4>1179709</vt:i4>
      </vt:variant>
      <vt:variant>
        <vt:i4>308</vt:i4>
      </vt:variant>
      <vt:variant>
        <vt:i4>0</vt:i4>
      </vt:variant>
      <vt:variant>
        <vt:i4>5</vt:i4>
      </vt:variant>
      <vt:variant>
        <vt:lpwstr/>
      </vt:variant>
      <vt:variant>
        <vt:lpwstr>_Toc14348471</vt:lpwstr>
      </vt:variant>
      <vt:variant>
        <vt:i4>1769521</vt:i4>
      </vt:variant>
      <vt:variant>
        <vt:i4>299</vt:i4>
      </vt:variant>
      <vt:variant>
        <vt:i4>0</vt:i4>
      </vt:variant>
      <vt:variant>
        <vt:i4>5</vt:i4>
      </vt:variant>
      <vt:variant>
        <vt:lpwstr/>
      </vt:variant>
      <vt:variant>
        <vt:lpwstr>_Toc15462867</vt:lpwstr>
      </vt:variant>
      <vt:variant>
        <vt:i4>1703985</vt:i4>
      </vt:variant>
      <vt:variant>
        <vt:i4>293</vt:i4>
      </vt:variant>
      <vt:variant>
        <vt:i4>0</vt:i4>
      </vt:variant>
      <vt:variant>
        <vt:i4>5</vt:i4>
      </vt:variant>
      <vt:variant>
        <vt:lpwstr/>
      </vt:variant>
      <vt:variant>
        <vt:lpwstr>_Toc15462866</vt:lpwstr>
      </vt:variant>
      <vt:variant>
        <vt:i4>1638449</vt:i4>
      </vt:variant>
      <vt:variant>
        <vt:i4>287</vt:i4>
      </vt:variant>
      <vt:variant>
        <vt:i4>0</vt:i4>
      </vt:variant>
      <vt:variant>
        <vt:i4>5</vt:i4>
      </vt:variant>
      <vt:variant>
        <vt:lpwstr/>
      </vt:variant>
      <vt:variant>
        <vt:lpwstr>_Toc15462865</vt:lpwstr>
      </vt:variant>
      <vt:variant>
        <vt:i4>1572913</vt:i4>
      </vt:variant>
      <vt:variant>
        <vt:i4>281</vt:i4>
      </vt:variant>
      <vt:variant>
        <vt:i4>0</vt:i4>
      </vt:variant>
      <vt:variant>
        <vt:i4>5</vt:i4>
      </vt:variant>
      <vt:variant>
        <vt:lpwstr/>
      </vt:variant>
      <vt:variant>
        <vt:lpwstr>_Toc15462864</vt:lpwstr>
      </vt:variant>
      <vt:variant>
        <vt:i4>2031665</vt:i4>
      </vt:variant>
      <vt:variant>
        <vt:i4>275</vt:i4>
      </vt:variant>
      <vt:variant>
        <vt:i4>0</vt:i4>
      </vt:variant>
      <vt:variant>
        <vt:i4>5</vt:i4>
      </vt:variant>
      <vt:variant>
        <vt:lpwstr/>
      </vt:variant>
      <vt:variant>
        <vt:lpwstr>_Toc15462863</vt:lpwstr>
      </vt:variant>
      <vt:variant>
        <vt:i4>1966129</vt:i4>
      </vt:variant>
      <vt:variant>
        <vt:i4>269</vt:i4>
      </vt:variant>
      <vt:variant>
        <vt:i4>0</vt:i4>
      </vt:variant>
      <vt:variant>
        <vt:i4>5</vt:i4>
      </vt:variant>
      <vt:variant>
        <vt:lpwstr/>
      </vt:variant>
      <vt:variant>
        <vt:lpwstr>_Toc15462862</vt:lpwstr>
      </vt:variant>
      <vt:variant>
        <vt:i4>1900593</vt:i4>
      </vt:variant>
      <vt:variant>
        <vt:i4>263</vt:i4>
      </vt:variant>
      <vt:variant>
        <vt:i4>0</vt:i4>
      </vt:variant>
      <vt:variant>
        <vt:i4>5</vt:i4>
      </vt:variant>
      <vt:variant>
        <vt:lpwstr/>
      </vt:variant>
      <vt:variant>
        <vt:lpwstr>_Toc15462861</vt:lpwstr>
      </vt:variant>
      <vt:variant>
        <vt:i4>1835057</vt:i4>
      </vt:variant>
      <vt:variant>
        <vt:i4>257</vt:i4>
      </vt:variant>
      <vt:variant>
        <vt:i4>0</vt:i4>
      </vt:variant>
      <vt:variant>
        <vt:i4>5</vt:i4>
      </vt:variant>
      <vt:variant>
        <vt:lpwstr/>
      </vt:variant>
      <vt:variant>
        <vt:lpwstr>_Toc15462860</vt:lpwstr>
      </vt:variant>
      <vt:variant>
        <vt:i4>1376306</vt:i4>
      </vt:variant>
      <vt:variant>
        <vt:i4>251</vt:i4>
      </vt:variant>
      <vt:variant>
        <vt:i4>0</vt:i4>
      </vt:variant>
      <vt:variant>
        <vt:i4>5</vt:i4>
      </vt:variant>
      <vt:variant>
        <vt:lpwstr/>
      </vt:variant>
      <vt:variant>
        <vt:lpwstr>_Toc15462859</vt:lpwstr>
      </vt:variant>
      <vt:variant>
        <vt:i4>1310770</vt:i4>
      </vt:variant>
      <vt:variant>
        <vt:i4>245</vt:i4>
      </vt:variant>
      <vt:variant>
        <vt:i4>0</vt:i4>
      </vt:variant>
      <vt:variant>
        <vt:i4>5</vt:i4>
      </vt:variant>
      <vt:variant>
        <vt:lpwstr/>
      </vt:variant>
      <vt:variant>
        <vt:lpwstr>_Toc15462858</vt:lpwstr>
      </vt:variant>
      <vt:variant>
        <vt:i4>1769522</vt:i4>
      </vt:variant>
      <vt:variant>
        <vt:i4>239</vt:i4>
      </vt:variant>
      <vt:variant>
        <vt:i4>0</vt:i4>
      </vt:variant>
      <vt:variant>
        <vt:i4>5</vt:i4>
      </vt:variant>
      <vt:variant>
        <vt:lpwstr/>
      </vt:variant>
      <vt:variant>
        <vt:lpwstr>_Toc15462857</vt:lpwstr>
      </vt:variant>
      <vt:variant>
        <vt:i4>1703986</vt:i4>
      </vt:variant>
      <vt:variant>
        <vt:i4>233</vt:i4>
      </vt:variant>
      <vt:variant>
        <vt:i4>0</vt:i4>
      </vt:variant>
      <vt:variant>
        <vt:i4>5</vt:i4>
      </vt:variant>
      <vt:variant>
        <vt:lpwstr/>
      </vt:variant>
      <vt:variant>
        <vt:lpwstr>_Toc15462856</vt:lpwstr>
      </vt:variant>
      <vt:variant>
        <vt:i4>1638450</vt:i4>
      </vt:variant>
      <vt:variant>
        <vt:i4>227</vt:i4>
      </vt:variant>
      <vt:variant>
        <vt:i4>0</vt:i4>
      </vt:variant>
      <vt:variant>
        <vt:i4>5</vt:i4>
      </vt:variant>
      <vt:variant>
        <vt:lpwstr/>
      </vt:variant>
      <vt:variant>
        <vt:lpwstr>_Toc15462855</vt:lpwstr>
      </vt:variant>
      <vt:variant>
        <vt:i4>1572914</vt:i4>
      </vt:variant>
      <vt:variant>
        <vt:i4>221</vt:i4>
      </vt:variant>
      <vt:variant>
        <vt:i4>0</vt:i4>
      </vt:variant>
      <vt:variant>
        <vt:i4>5</vt:i4>
      </vt:variant>
      <vt:variant>
        <vt:lpwstr/>
      </vt:variant>
      <vt:variant>
        <vt:lpwstr>_Toc15462854</vt:lpwstr>
      </vt:variant>
      <vt:variant>
        <vt:i4>1966135</vt:i4>
      </vt:variant>
      <vt:variant>
        <vt:i4>212</vt:i4>
      </vt:variant>
      <vt:variant>
        <vt:i4>0</vt:i4>
      </vt:variant>
      <vt:variant>
        <vt:i4>5</vt:i4>
      </vt:variant>
      <vt:variant>
        <vt:lpwstr/>
      </vt:variant>
      <vt:variant>
        <vt:lpwstr>_Toc15462903</vt:lpwstr>
      </vt:variant>
      <vt:variant>
        <vt:i4>2031671</vt:i4>
      </vt:variant>
      <vt:variant>
        <vt:i4>206</vt:i4>
      </vt:variant>
      <vt:variant>
        <vt:i4>0</vt:i4>
      </vt:variant>
      <vt:variant>
        <vt:i4>5</vt:i4>
      </vt:variant>
      <vt:variant>
        <vt:lpwstr/>
      </vt:variant>
      <vt:variant>
        <vt:lpwstr>_Toc15462902</vt:lpwstr>
      </vt:variant>
      <vt:variant>
        <vt:i4>1835063</vt:i4>
      </vt:variant>
      <vt:variant>
        <vt:i4>200</vt:i4>
      </vt:variant>
      <vt:variant>
        <vt:i4>0</vt:i4>
      </vt:variant>
      <vt:variant>
        <vt:i4>5</vt:i4>
      </vt:variant>
      <vt:variant>
        <vt:lpwstr/>
      </vt:variant>
      <vt:variant>
        <vt:lpwstr>_Toc15462901</vt:lpwstr>
      </vt:variant>
      <vt:variant>
        <vt:i4>1900599</vt:i4>
      </vt:variant>
      <vt:variant>
        <vt:i4>194</vt:i4>
      </vt:variant>
      <vt:variant>
        <vt:i4>0</vt:i4>
      </vt:variant>
      <vt:variant>
        <vt:i4>5</vt:i4>
      </vt:variant>
      <vt:variant>
        <vt:lpwstr/>
      </vt:variant>
      <vt:variant>
        <vt:lpwstr>_Toc15462900</vt:lpwstr>
      </vt:variant>
      <vt:variant>
        <vt:i4>1376318</vt:i4>
      </vt:variant>
      <vt:variant>
        <vt:i4>188</vt:i4>
      </vt:variant>
      <vt:variant>
        <vt:i4>0</vt:i4>
      </vt:variant>
      <vt:variant>
        <vt:i4>5</vt:i4>
      </vt:variant>
      <vt:variant>
        <vt:lpwstr/>
      </vt:variant>
      <vt:variant>
        <vt:lpwstr>_Toc15462899</vt:lpwstr>
      </vt:variant>
      <vt:variant>
        <vt:i4>1310782</vt:i4>
      </vt:variant>
      <vt:variant>
        <vt:i4>182</vt:i4>
      </vt:variant>
      <vt:variant>
        <vt:i4>0</vt:i4>
      </vt:variant>
      <vt:variant>
        <vt:i4>5</vt:i4>
      </vt:variant>
      <vt:variant>
        <vt:lpwstr/>
      </vt:variant>
      <vt:variant>
        <vt:lpwstr>_Toc15462898</vt:lpwstr>
      </vt:variant>
      <vt:variant>
        <vt:i4>1769534</vt:i4>
      </vt:variant>
      <vt:variant>
        <vt:i4>176</vt:i4>
      </vt:variant>
      <vt:variant>
        <vt:i4>0</vt:i4>
      </vt:variant>
      <vt:variant>
        <vt:i4>5</vt:i4>
      </vt:variant>
      <vt:variant>
        <vt:lpwstr/>
      </vt:variant>
      <vt:variant>
        <vt:lpwstr>_Toc15462897</vt:lpwstr>
      </vt:variant>
      <vt:variant>
        <vt:i4>1703998</vt:i4>
      </vt:variant>
      <vt:variant>
        <vt:i4>170</vt:i4>
      </vt:variant>
      <vt:variant>
        <vt:i4>0</vt:i4>
      </vt:variant>
      <vt:variant>
        <vt:i4>5</vt:i4>
      </vt:variant>
      <vt:variant>
        <vt:lpwstr/>
      </vt:variant>
      <vt:variant>
        <vt:lpwstr>_Toc15462896</vt:lpwstr>
      </vt:variant>
      <vt:variant>
        <vt:i4>1638462</vt:i4>
      </vt:variant>
      <vt:variant>
        <vt:i4>164</vt:i4>
      </vt:variant>
      <vt:variant>
        <vt:i4>0</vt:i4>
      </vt:variant>
      <vt:variant>
        <vt:i4>5</vt:i4>
      </vt:variant>
      <vt:variant>
        <vt:lpwstr/>
      </vt:variant>
      <vt:variant>
        <vt:lpwstr>_Toc15462895</vt:lpwstr>
      </vt:variant>
      <vt:variant>
        <vt:i4>1572926</vt:i4>
      </vt:variant>
      <vt:variant>
        <vt:i4>158</vt:i4>
      </vt:variant>
      <vt:variant>
        <vt:i4>0</vt:i4>
      </vt:variant>
      <vt:variant>
        <vt:i4>5</vt:i4>
      </vt:variant>
      <vt:variant>
        <vt:lpwstr/>
      </vt:variant>
      <vt:variant>
        <vt:lpwstr>_Toc15462894</vt:lpwstr>
      </vt:variant>
      <vt:variant>
        <vt:i4>2031678</vt:i4>
      </vt:variant>
      <vt:variant>
        <vt:i4>152</vt:i4>
      </vt:variant>
      <vt:variant>
        <vt:i4>0</vt:i4>
      </vt:variant>
      <vt:variant>
        <vt:i4>5</vt:i4>
      </vt:variant>
      <vt:variant>
        <vt:lpwstr/>
      </vt:variant>
      <vt:variant>
        <vt:lpwstr>_Toc15462893</vt:lpwstr>
      </vt:variant>
      <vt:variant>
        <vt:i4>1966142</vt:i4>
      </vt:variant>
      <vt:variant>
        <vt:i4>146</vt:i4>
      </vt:variant>
      <vt:variant>
        <vt:i4>0</vt:i4>
      </vt:variant>
      <vt:variant>
        <vt:i4>5</vt:i4>
      </vt:variant>
      <vt:variant>
        <vt:lpwstr/>
      </vt:variant>
      <vt:variant>
        <vt:lpwstr>_Toc15462892</vt:lpwstr>
      </vt:variant>
      <vt:variant>
        <vt:i4>1900606</vt:i4>
      </vt:variant>
      <vt:variant>
        <vt:i4>140</vt:i4>
      </vt:variant>
      <vt:variant>
        <vt:i4>0</vt:i4>
      </vt:variant>
      <vt:variant>
        <vt:i4>5</vt:i4>
      </vt:variant>
      <vt:variant>
        <vt:lpwstr/>
      </vt:variant>
      <vt:variant>
        <vt:lpwstr>_Toc15462891</vt:lpwstr>
      </vt:variant>
      <vt:variant>
        <vt:i4>1835070</vt:i4>
      </vt:variant>
      <vt:variant>
        <vt:i4>134</vt:i4>
      </vt:variant>
      <vt:variant>
        <vt:i4>0</vt:i4>
      </vt:variant>
      <vt:variant>
        <vt:i4>5</vt:i4>
      </vt:variant>
      <vt:variant>
        <vt:lpwstr/>
      </vt:variant>
      <vt:variant>
        <vt:lpwstr>_Toc15462890</vt:lpwstr>
      </vt:variant>
      <vt:variant>
        <vt:i4>1376319</vt:i4>
      </vt:variant>
      <vt:variant>
        <vt:i4>128</vt:i4>
      </vt:variant>
      <vt:variant>
        <vt:i4>0</vt:i4>
      </vt:variant>
      <vt:variant>
        <vt:i4>5</vt:i4>
      </vt:variant>
      <vt:variant>
        <vt:lpwstr/>
      </vt:variant>
      <vt:variant>
        <vt:lpwstr>_Toc15462889</vt:lpwstr>
      </vt:variant>
      <vt:variant>
        <vt:i4>1310783</vt:i4>
      </vt:variant>
      <vt:variant>
        <vt:i4>122</vt:i4>
      </vt:variant>
      <vt:variant>
        <vt:i4>0</vt:i4>
      </vt:variant>
      <vt:variant>
        <vt:i4>5</vt:i4>
      </vt:variant>
      <vt:variant>
        <vt:lpwstr/>
      </vt:variant>
      <vt:variant>
        <vt:lpwstr>_Toc15462888</vt:lpwstr>
      </vt:variant>
      <vt:variant>
        <vt:i4>1769535</vt:i4>
      </vt:variant>
      <vt:variant>
        <vt:i4>116</vt:i4>
      </vt:variant>
      <vt:variant>
        <vt:i4>0</vt:i4>
      </vt:variant>
      <vt:variant>
        <vt:i4>5</vt:i4>
      </vt:variant>
      <vt:variant>
        <vt:lpwstr/>
      </vt:variant>
      <vt:variant>
        <vt:lpwstr>_Toc15462887</vt:lpwstr>
      </vt:variant>
      <vt:variant>
        <vt:i4>1703999</vt:i4>
      </vt:variant>
      <vt:variant>
        <vt:i4>110</vt:i4>
      </vt:variant>
      <vt:variant>
        <vt:i4>0</vt:i4>
      </vt:variant>
      <vt:variant>
        <vt:i4>5</vt:i4>
      </vt:variant>
      <vt:variant>
        <vt:lpwstr/>
      </vt:variant>
      <vt:variant>
        <vt:lpwstr>_Toc15462886</vt:lpwstr>
      </vt:variant>
      <vt:variant>
        <vt:i4>1638463</vt:i4>
      </vt:variant>
      <vt:variant>
        <vt:i4>104</vt:i4>
      </vt:variant>
      <vt:variant>
        <vt:i4>0</vt:i4>
      </vt:variant>
      <vt:variant>
        <vt:i4>5</vt:i4>
      </vt:variant>
      <vt:variant>
        <vt:lpwstr/>
      </vt:variant>
      <vt:variant>
        <vt:lpwstr>_Toc15462885</vt:lpwstr>
      </vt:variant>
      <vt:variant>
        <vt:i4>1572927</vt:i4>
      </vt:variant>
      <vt:variant>
        <vt:i4>98</vt:i4>
      </vt:variant>
      <vt:variant>
        <vt:i4>0</vt:i4>
      </vt:variant>
      <vt:variant>
        <vt:i4>5</vt:i4>
      </vt:variant>
      <vt:variant>
        <vt:lpwstr/>
      </vt:variant>
      <vt:variant>
        <vt:lpwstr>_Toc15462884</vt:lpwstr>
      </vt:variant>
      <vt:variant>
        <vt:i4>2031679</vt:i4>
      </vt:variant>
      <vt:variant>
        <vt:i4>92</vt:i4>
      </vt:variant>
      <vt:variant>
        <vt:i4>0</vt:i4>
      </vt:variant>
      <vt:variant>
        <vt:i4>5</vt:i4>
      </vt:variant>
      <vt:variant>
        <vt:lpwstr/>
      </vt:variant>
      <vt:variant>
        <vt:lpwstr>_Toc15462883</vt:lpwstr>
      </vt:variant>
      <vt:variant>
        <vt:i4>1966143</vt:i4>
      </vt:variant>
      <vt:variant>
        <vt:i4>86</vt:i4>
      </vt:variant>
      <vt:variant>
        <vt:i4>0</vt:i4>
      </vt:variant>
      <vt:variant>
        <vt:i4>5</vt:i4>
      </vt:variant>
      <vt:variant>
        <vt:lpwstr/>
      </vt:variant>
      <vt:variant>
        <vt:lpwstr>_Toc15462882</vt:lpwstr>
      </vt:variant>
      <vt:variant>
        <vt:i4>1900607</vt:i4>
      </vt:variant>
      <vt:variant>
        <vt:i4>80</vt:i4>
      </vt:variant>
      <vt:variant>
        <vt:i4>0</vt:i4>
      </vt:variant>
      <vt:variant>
        <vt:i4>5</vt:i4>
      </vt:variant>
      <vt:variant>
        <vt:lpwstr/>
      </vt:variant>
      <vt:variant>
        <vt:lpwstr>_Toc15462881</vt:lpwstr>
      </vt:variant>
      <vt:variant>
        <vt:i4>1835071</vt:i4>
      </vt:variant>
      <vt:variant>
        <vt:i4>74</vt:i4>
      </vt:variant>
      <vt:variant>
        <vt:i4>0</vt:i4>
      </vt:variant>
      <vt:variant>
        <vt:i4>5</vt:i4>
      </vt:variant>
      <vt:variant>
        <vt:lpwstr/>
      </vt:variant>
      <vt:variant>
        <vt:lpwstr>_Toc15462880</vt:lpwstr>
      </vt:variant>
      <vt:variant>
        <vt:i4>1376304</vt:i4>
      </vt:variant>
      <vt:variant>
        <vt:i4>68</vt:i4>
      </vt:variant>
      <vt:variant>
        <vt:i4>0</vt:i4>
      </vt:variant>
      <vt:variant>
        <vt:i4>5</vt:i4>
      </vt:variant>
      <vt:variant>
        <vt:lpwstr/>
      </vt:variant>
      <vt:variant>
        <vt:lpwstr>_Toc15462879</vt:lpwstr>
      </vt:variant>
      <vt:variant>
        <vt:i4>1310768</vt:i4>
      </vt:variant>
      <vt:variant>
        <vt:i4>62</vt:i4>
      </vt:variant>
      <vt:variant>
        <vt:i4>0</vt:i4>
      </vt:variant>
      <vt:variant>
        <vt:i4>5</vt:i4>
      </vt:variant>
      <vt:variant>
        <vt:lpwstr/>
      </vt:variant>
      <vt:variant>
        <vt:lpwstr>_Toc15462878</vt:lpwstr>
      </vt:variant>
      <vt:variant>
        <vt:i4>1769520</vt:i4>
      </vt:variant>
      <vt:variant>
        <vt:i4>56</vt:i4>
      </vt:variant>
      <vt:variant>
        <vt:i4>0</vt:i4>
      </vt:variant>
      <vt:variant>
        <vt:i4>5</vt:i4>
      </vt:variant>
      <vt:variant>
        <vt:lpwstr/>
      </vt:variant>
      <vt:variant>
        <vt:lpwstr>_Toc15462877</vt:lpwstr>
      </vt:variant>
      <vt:variant>
        <vt:i4>1703984</vt:i4>
      </vt:variant>
      <vt:variant>
        <vt:i4>50</vt:i4>
      </vt:variant>
      <vt:variant>
        <vt:i4>0</vt:i4>
      </vt:variant>
      <vt:variant>
        <vt:i4>5</vt:i4>
      </vt:variant>
      <vt:variant>
        <vt:lpwstr/>
      </vt:variant>
      <vt:variant>
        <vt:lpwstr>_Toc15462876</vt:lpwstr>
      </vt:variant>
      <vt:variant>
        <vt:i4>1638448</vt:i4>
      </vt:variant>
      <vt:variant>
        <vt:i4>44</vt:i4>
      </vt:variant>
      <vt:variant>
        <vt:i4>0</vt:i4>
      </vt:variant>
      <vt:variant>
        <vt:i4>5</vt:i4>
      </vt:variant>
      <vt:variant>
        <vt:lpwstr/>
      </vt:variant>
      <vt:variant>
        <vt:lpwstr>_Toc15462875</vt:lpwstr>
      </vt:variant>
      <vt:variant>
        <vt:i4>1572912</vt:i4>
      </vt:variant>
      <vt:variant>
        <vt:i4>38</vt:i4>
      </vt:variant>
      <vt:variant>
        <vt:i4>0</vt:i4>
      </vt:variant>
      <vt:variant>
        <vt:i4>5</vt:i4>
      </vt:variant>
      <vt:variant>
        <vt:lpwstr/>
      </vt:variant>
      <vt:variant>
        <vt:lpwstr>_Toc15462874</vt:lpwstr>
      </vt:variant>
      <vt:variant>
        <vt:i4>2031664</vt:i4>
      </vt:variant>
      <vt:variant>
        <vt:i4>32</vt:i4>
      </vt:variant>
      <vt:variant>
        <vt:i4>0</vt:i4>
      </vt:variant>
      <vt:variant>
        <vt:i4>5</vt:i4>
      </vt:variant>
      <vt:variant>
        <vt:lpwstr/>
      </vt:variant>
      <vt:variant>
        <vt:lpwstr>_Toc15462873</vt:lpwstr>
      </vt:variant>
      <vt:variant>
        <vt:i4>1966128</vt:i4>
      </vt:variant>
      <vt:variant>
        <vt:i4>26</vt:i4>
      </vt:variant>
      <vt:variant>
        <vt:i4>0</vt:i4>
      </vt:variant>
      <vt:variant>
        <vt:i4>5</vt:i4>
      </vt:variant>
      <vt:variant>
        <vt:lpwstr/>
      </vt:variant>
      <vt:variant>
        <vt:lpwstr>_Toc15462872</vt:lpwstr>
      </vt:variant>
      <vt:variant>
        <vt:i4>1900592</vt:i4>
      </vt:variant>
      <vt:variant>
        <vt:i4>20</vt:i4>
      </vt:variant>
      <vt:variant>
        <vt:i4>0</vt:i4>
      </vt:variant>
      <vt:variant>
        <vt:i4>5</vt:i4>
      </vt:variant>
      <vt:variant>
        <vt:lpwstr/>
      </vt:variant>
      <vt:variant>
        <vt:lpwstr>_Toc15462871</vt:lpwstr>
      </vt:variant>
      <vt:variant>
        <vt:i4>1835056</vt:i4>
      </vt:variant>
      <vt:variant>
        <vt:i4>14</vt:i4>
      </vt:variant>
      <vt:variant>
        <vt:i4>0</vt:i4>
      </vt:variant>
      <vt:variant>
        <vt:i4>5</vt:i4>
      </vt:variant>
      <vt:variant>
        <vt:lpwstr/>
      </vt:variant>
      <vt:variant>
        <vt:lpwstr>_Toc15462870</vt:lpwstr>
      </vt:variant>
      <vt:variant>
        <vt:i4>1376305</vt:i4>
      </vt:variant>
      <vt:variant>
        <vt:i4>8</vt:i4>
      </vt:variant>
      <vt:variant>
        <vt:i4>0</vt:i4>
      </vt:variant>
      <vt:variant>
        <vt:i4>5</vt:i4>
      </vt:variant>
      <vt:variant>
        <vt:lpwstr/>
      </vt:variant>
      <vt:variant>
        <vt:lpwstr>_Toc15462869</vt:lpwstr>
      </vt:variant>
      <vt:variant>
        <vt:i4>1310769</vt:i4>
      </vt:variant>
      <vt:variant>
        <vt:i4>2</vt:i4>
      </vt:variant>
      <vt:variant>
        <vt:i4>0</vt:i4>
      </vt:variant>
      <vt:variant>
        <vt:i4>5</vt:i4>
      </vt:variant>
      <vt:variant>
        <vt:lpwstr/>
      </vt:variant>
      <vt:variant>
        <vt:lpwstr>_Toc15462868</vt:lpwstr>
      </vt:variant>
      <vt:variant>
        <vt:i4>8257590</vt:i4>
      </vt:variant>
      <vt:variant>
        <vt:i4>3</vt:i4>
      </vt:variant>
      <vt:variant>
        <vt:i4>0</vt:i4>
      </vt:variant>
      <vt:variant>
        <vt:i4>5</vt:i4>
      </vt:variant>
      <vt:variant>
        <vt:lpwstr>http://www.sistraining.com.au/</vt:lpwstr>
      </vt:variant>
      <vt:variant>
        <vt:lpwstr/>
      </vt:variant>
      <vt:variant>
        <vt:i4>1376321</vt:i4>
      </vt:variant>
      <vt:variant>
        <vt:i4>0</vt:i4>
      </vt:variant>
      <vt:variant>
        <vt:i4>0</vt:i4>
      </vt:variant>
      <vt:variant>
        <vt:i4>5</vt:i4>
      </vt:variant>
      <vt:variant>
        <vt:lpwstr>http://www.sisconsulting.com.au/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SDK Reference Guide</dc:title>
  <cp:keywords/>
  <cp:lastModifiedBy>HS, Ranjitha</cp:lastModifiedBy>
  <cp:revision>2287</cp:revision>
  <cp:lastPrinted>2019-09-12T07:50:00Z</cp:lastPrinted>
  <dcterms:created xsi:type="dcterms:W3CDTF">2019-09-12T04:57:00Z</dcterms:created>
  <dcterms:modified xsi:type="dcterms:W3CDTF">2019-09-24T05:13:00Z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
    <vt:lpwstr>IBM and Telstra Confidential</vt:lpwstr>
  </property>
  <property fmtid="{D5CDD505-2E9C-101B-9397-08002B2CF9AE}" pid="3" name="IBM Client">
    <vt:lpwstr>Telstra Corporation Limited</vt:lpwstr>
  </property>
  <property fmtid="{D5CDD505-2E9C-101B-9397-08002B2CF9AE}" pid="4" name="SRMS#">
    <vt:lpwstr>SRMS#</vt:lpwstr>
  </property>
  <property fmtid="{D5CDD505-2E9C-101B-9397-08002B2CF9AE}" pid="5" name="SOWDate">
    <vt:lpwstr>Date</vt:lpwstr>
  </property>
  <property fmtid="{D5CDD505-2E9C-101B-9397-08002B2CF9AE}" pid="6" name="SOWRequestor">
    <vt:lpwstr>Requestor</vt:lpwstr>
  </property>
  <property fmtid="{D5CDD505-2E9C-101B-9397-08002B2CF9AE}" pid="7" name="SOWVersion">
    <vt:lpwstr>0.1</vt:lpwstr>
  </property>
  <property fmtid="{D5CDD505-2E9C-101B-9397-08002B2CF9AE}" pid="8" name="SOWAuthorPhone">
    <vt:lpwstr>AuthorPhone</vt:lpwstr>
  </property>
  <property fmtid="{D5CDD505-2E9C-101B-9397-08002B2CF9AE}" pid="9" name="RequestorPhone">
    <vt:lpwstr>RequestorPhone</vt:lpwstr>
  </property>
  <property fmtid="{D5CDD505-2E9C-101B-9397-08002B2CF9AE}" pid="10" name="SOWTitle">
    <vt:lpwstr>SOW Title</vt:lpwstr>
  </property>
  <property fmtid="{D5CDD505-2E9C-101B-9397-08002B2CF9AE}" pid="11" name="RFS#">
    <vt:lpwstr>RFS#</vt:lpwstr>
  </property>
  <property fmtid="{D5CDD505-2E9C-101B-9397-08002B2CF9AE}" pid="12" name="ContentTypeId">
    <vt:lpwstr>0x01010050A4C50FEE83024DA0BC16A27B3C8496</vt:lpwstr>
  </property>
  <property fmtid="{D5CDD505-2E9C-101B-9397-08002B2CF9AE}" pid="13" name="AuthorIds_UIVersion_1024">
    <vt:lpwstr>17</vt:lpwstr>
  </property>
  <property fmtid="{D5CDD505-2E9C-101B-9397-08002B2CF9AE}" pid="14" name="AuthorIds_UIVersion_512">
    <vt:lpwstr>17</vt:lpwstr>
  </property>
  <property fmtid="{D5CDD505-2E9C-101B-9397-08002B2CF9AE}" pid="15" name="AuthorIds_UIVersion_3072">
    <vt:lpwstr>17</vt:lpwstr>
  </property>
  <property fmtid="{D5CDD505-2E9C-101B-9397-08002B2CF9AE}" pid="16" name="_dlc_DocIdItemGuid">
    <vt:lpwstr>46ed2b7d-a83e-4d55-a16b-ca00f8a8480f</vt:lpwstr>
  </property>
</Properties>
</file>